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38598" w14:textId="1ACB8402" w:rsidR="00CC63F7" w:rsidRPr="00563822" w:rsidRDefault="000F64AC" w:rsidP="00214F46">
      <w:pPr>
        <w:jc w:val="center"/>
        <w:rPr>
          <w:rStyle w:val="Title0"/>
        </w:rPr>
      </w:pPr>
      <w:r>
        <w:rPr>
          <w:noProof/>
        </w:rPr>
        <w:pict w14:anchorId="0B2B64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left:0;text-align:left;margin-left:210.85pt;margin-top:540.35pt;width:146.95pt;height:52.7pt;z-index:4;mso-position-horizontal-relative:text;mso-position-vertical-relative:text">
            <v:imagedata r:id="rId11" o:title="Hanwha Systems_RGB_4_KH"/>
          </v:shape>
        </w:pict>
      </w:r>
      <w:r>
        <w:rPr>
          <w:noProof/>
        </w:rPr>
        <w:pict w14:anchorId="088387BF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23.7pt;margin-top:293.6pt;width:262.3pt;height:241.2pt;z-index:1" stroked="f">
            <v:textbox style="mso-next-textbox:#_x0000_s1026;mso-fit-shape-to-text:t">
              <w:txbxContent>
                <w:p w14:paraId="088387DA" w14:textId="77777777" w:rsidR="00066FA9" w:rsidRPr="005D643C" w:rsidRDefault="00066FA9" w:rsidP="00CC63F7">
                  <w:pPr>
                    <w:rPr>
                      <w:rFonts w:ascii="굴림" w:eastAsia="굴림" w:hAnsi="굴림"/>
                      <w:color w:val="808080"/>
                      <w:sz w:val="24"/>
                    </w:rPr>
                  </w:pPr>
                </w:p>
                <w:p w14:paraId="088387DB" w14:textId="1849B584" w:rsidR="00066FA9" w:rsidRPr="004F74E3" w:rsidRDefault="00066FA9" w:rsidP="00CC63F7">
                  <w:pPr>
                    <w:rPr>
                      <w:color w:val="292929"/>
                      <w:sz w:val="24"/>
                    </w:rPr>
                  </w:pPr>
                  <w:proofErr w:type="gramStart"/>
                  <w:r w:rsidRPr="005D643C">
                    <w:rPr>
                      <w:rFonts w:hint="eastAsia"/>
                      <w:color w:val="292929"/>
                      <w:sz w:val="24"/>
                    </w:rPr>
                    <w:t>문서번호 :</w:t>
                  </w:r>
                  <w:proofErr w:type="gramEnd"/>
                  <w:r>
                    <w:rPr>
                      <w:rFonts w:hint="eastAsia"/>
                      <w:color w:val="292929"/>
                      <w:sz w:val="24"/>
                    </w:rPr>
                    <w:t xml:space="preserve"> </w:t>
                  </w:r>
                  <w:r w:rsidR="007961FE">
                    <w:rPr>
                      <w:color w:val="292929"/>
                      <w:sz w:val="24"/>
                    </w:rPr>
                    <w:t>HICT_FSO_QLT_</w:t>
                  </w:r>
                  <w:r w:rsidR="004D3813">
                    <w:rPr>
                      <w:rFonts w:hint="eastAsia"/>
                      <w:color w:val="292929"/>
                      <w:sz w:val="24"/>
                    </w:rPr>
                    <w:t>L</w:t>
                  </w:r>
                  <w:r w:rsidR="004D3813">
                    <w:rPr>
                      <w:color w:val="292929"/>
                      <w:sz w:val="24"/>
                    </w:rPr>
                    <w:t>I2</w:t>
                  </w:r>
                </w:p>
                <w:p w14:paraId="088387DC" w14:textId="40B5F100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  <w:r w:rsidRPr="005D643C">
                    <w:rPr>
                      <w:rFonts w:hint="eastAsia"/>
                      <w:color w:val="292929"/>
                      <w:sz w:val="24"/>
                    </w:rPr>
                    <w:t xml:space="preserve">Version </w:t>
                  </w:r>
                  <w:r w:rsidR="00FA1F4C">
                    <w:rPr>
                      <w:color w:val="292929"/>
                      <w:sz w:val="24"/>
                    </w:rPr>
                    <w:t>3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>.</w:t>
                  </w:r>
                  <w:r w:rsidR="00796783">
                    <w:rPr>
                      <w:color w:val="292929"/>
                      <w:sz w:val="24"/>
                    </w:rPr>
                    <w:t>0</w:t>
                  </w:r>
                </w:p>
                <w:p w14:paraId="441F9843" w14:textId="1EF3EF59" w:rsidR="005A6CC6" w:rsidRDefault="005A6CC6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r>
                    <w:rPr>
                      <w:rFonts w:hint="eastAsia"/>
                      <w:color w:val="292929"/>
                      <w:sz w:val="24"/>
                      <w:highlight w:val="yellow"/>
                    </w:rPr>
                    <w:t>한화생명</w:t>
                  </w:r>
                </w:p>
                <w:p w14:paraId="088387E0" w14:textId="0C89D642" w:rsidR="00066FA9" w:rsidRPr="00796783" w:rsidRDefault="00796783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proofErr w:type="spellStart"/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생보</w:t>
                  </w:r>
                  <w:proofErr w:type="spellEnd"/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I</w:t>
                  </w:r>
                  <w:r w:rsidRPr="00796783">
                    <w:rPr>
                      <w:color w:val="292929"/>
                      <w:sz w:val="24"/>
                      <w:highlight w:val="yellow"/>
                    </w:rPr>
                    <w:t>TO</w:t>
                  </w:r>
                  <w:r w:rsidR="00116B9C">
                    <w:rPr>
                      <w:color w:val="292929"/>
                      <w:sz w:val="24"/>
                      <w:highlight w:val="yellow"/>
                    </w:rPr>
                    <w:t>2</w:t>
                  </w:r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팀</w:t>
                  </w:r>
                </w:p>
                <w:p w14:paraId="6A3E1186" w14:textId="3464C55E" w:rsidR="00796783" w:rsidRPr="00796783" w:rsidRDefault="00116B9C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r>
                    <w:rPr>
                      <w:rFonts w:hint="eastAsia"/>
                      <w:color w:val="292929"/>
                      <w:sz w:val="24"/>
                      <w:highlight w:val="yellow"/>
                    </w:rPr>
                    <w:t>채널운영</w:t>
                  </w:r>
                  <w:r w:rsidR="00796783"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파트</w:t>
                  </w:r>
                </w:p>
                <w:p w14:paraId="088387E1" w14:textId="47FCA47C" w:rsidR="00066FA9" w:rsidRDefault="00116B9C" w:rsidP="00CC63F7">
                  <w:pPr>
                    <w:rPr>
                      <w:color w:val="292929"/>
                      <w:sz w:val="24"/>
                    </w:rPr>
                  </w:pPr>
                  <w:r>
                    <w:rPr>
                      <w:rFonts w:hint="eastAsia"/>
                      <w:color w:val="292929"/>
                      <w:sz w:val="24"/>
                      <w:highlight w:val="yellow"/>
                    </w:rPr>
                    <w:t>라이프플러스아카데미</w:t>
                  </w:r>
                </w:p>
                <w:p w14:paraId="32EF21E1" w14:textId="2F32A188" w:rsid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446B9A80" w14:textId="77777777" w:rsid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44C7B9EF" w14:textId="77777777" w:rsidR="00796783" w:rsidRP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3" w14:textId="77777777" w:rsidR="00066FA9" w:rsidRDefault="00066FA9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4" w14:textId="77777777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6" w14:textId="3869E9DE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  <w:r w:rsidRPr="005D643C">
                    <w:rPr>
                      <w:rFonts w:hint="eastAsia"/>
                      <w:color w:val="292929"/>
                      <w:sz w:val="24"/>
                    </w:rPr>
                    <w:t>20</w:t>
                  </w:r>
                  <w:r w:rsidR="00796783">
                    <w:rPr>
                      <w:color w:val="292929"/>
                      <w:sz w:val="24"/>
                    </w:rPr>
                    <w:t>26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>. 0</w:t>
                  </w:r>
                  <w:r w:rsidR="00116B9C">
                    <w:rPr>
                      <w:color w:val="292929"/>
                      <w:sz w:val="24"/>
                    </w:rPr>
                    <w:t>4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 xml:space="preserve">. </w:t>
                  </w:r>
                  <w:r w:rsidR="00116B9C">
                    <w:rPr>
                      <w:color w:val="292929"/>
                      <w:sz w:val="24"/>
                    </w:rPr>
                    <w:t>1</w:t>
                  </w:r>
                  <w:r w:rsidR="000A38AF">
                    <w:rPr>
                      <w:color w:val="292929"/>
                      <w:sz w:val="24"/>
                    </w:rPr>
                    <w:t>6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088387C0">
          <v:line id="_x0000_s1028" style="position:absolute;left:0;text-align:left;z-index:2" from="210.85pt,316.9pt" to="210.85pt,529.4pt" strokecolor="gray" strokeweight="1.5pt"/>
        </w:pict>
      </w:r>
      <w:r>
        <w:rPr>
          <w:noProof/>
        </w:rPr>
        <w:pict w14:anchorId="088387C1">
          <v:shape id="_x0000_s1029" type="#_x0000_t202" style="position:absolute;left:0;text-align:left;margin-left:18pt;margin-top:66.8pt;width:450pt;height:140.2pt;z-index:3" filled="f" stroked="f" strokecolor="#2896d7">
            <v:textbox style="mso-next-textbox:#_x0000_s1029">
              <w:txbxContent>
                <w:p w14:paraId="088387E7" w14:textId="3E2B8C86" w:rsidR="00066FA9" w:rsidRPr="00604D0A" w:rsidRDefault="00066FA9" w:rsidP="001636EF">
                  <w:pPr>
                    <w:jc w:val="right"/>
                    <w:rPr>
                      <w:b/>
                      <w:bCs/>
                      <w:color w:val="333333"/>
                      <w:sz w:val="30"/>
                      <w:szCs w:val="30"/>
                    </w:rPr>
                  </w:pP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한화</w:t>
                  </w:r>
                  <w:r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시스템</w:t>
                  </w: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 xml:space="preserve"> </w:t>
                  </w:r>
                  <w:r w:rsidR="00796783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금융</w:t>
                  </w:r>
                  <w:r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ITO</w:t>
                  </w: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 xml:space="preserve"> </w:t>
                  </w:r>
                  <w:r w:rsidR="00796783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품질 U</w:t>
                  </w:r>
                  <w:r w:rsidR="00796783">
                    <w:rPr>
                      <w:b/>
                      <w:bCs/>
                      <w:color w:val="333333"/>
                      <w:sz w:val="30"/>
                      <w:szCs w:val="30"/>
                    </w:rPr>
                    <w:t>nit</w:t>
                  </w:r>
                </w:p>
                <w:p w14:paraId="0CF6E03D" w14:textId="77777777" w:rsidR="005A6CC6" w:rsidRDefault="005A6CC6" w:rsidP="005A6CC6">
                  <w:pPr>
                    <w:spacing w:line="240" w:lineRule="atLeast"/>
                    <w:jc w:val="right"/>
                    <w:rPr>
                      <w:b/>
                      <w:bCs/>
                      <w:sz w:val="60"/>
                      <w:szCs w:val="60"/>
                    </w:rPr>
                  </w:pPr>
                </w:p>
                <w:p w14:paraId="088387E9" w14:textId="768CA730" w:rsidR="00066FA9" w:rsidRPr="005A6CC6" w:rsidRDefault="00796783" w:rsidP="005A6CC6">
                  <w:pPr>
                    <w:spacing w:line="240" w:lineRule="atLeast"/>
                    <w:jc w:val="right"/>
                    <w:rPr>
                      <w:b/>
                      <w:bCs/>
                      <w:sz w:val="60"/>
                      <w:szCs w:val="60"/>
                    </w:rPr>
                  </w:pPr>
                  <w:r>
                    <w:rPr>
                      <w:rFonts w:hint="eastAsia"/>
                      <w:b/>
                      <w:bCs/>
                      <w:sz w:val="60"/>
                      <w:szCs w:val="60"/>
                    </w:rPr>
                    <w:t>운영자 매뉴얼</w:t>
                  </w:r>
                </w:p>
                <w:p w14:paraId="088387EA" w14:textId="77777777" w:rsidR="00066FA9" w:rsidRPr="00BB475C" w:rsidRDefault="00066FA9" w:rsidP="00CC63F7">
                  <w:pPr>
                    <w:jc w:val="right"/>
                    <w:rPr>
                      <w:b/>
                      <w:bCs/>
                      <w:sz w:val="70"/>
                      <w:szCs w:val="70"/>
                    </w:rPr>
                  </w:pPr>
                </w:p>
              </w:txbxContent>
            </v:textbox>
          </v:shape>
        </w:pict>
      </w:r>
      <w:r w:rsidR="00CC63F7">
        <w:br w:type="page"/>
      </w:r>
      <w:r w:rsidR="00CC63F7" w:rsidRPr="00563822">
        <w:rPr>
          <w:rStyle w:val="Title0"/>
          <w:rFonts w:hint="eastAsia"/>
        </w:rPr>
        <w:lastRenderedPageBreak/>
        <w:t>문 서 정 보</w:t>
      </w:r>
    </w:p>
    <w:tbl>
      <w:tblPr>
        <w:tblW w:w="10163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32"/>
        <w:gridCol w:w="2514"/>
        <w:gridCol w:w="1551"/>
        <w:gridCol w:w="1689"/>
        <w:gridCol w:w="2377"/>
      </w:tblGrid>
      <w:tr w:rsidR="00CC63F7" w:rsidRPr="00563822" w14:paraId="0883859E" w14:textId="77777777" w:rsidTr="004E4379">
        <w:trPr>
          <w:trHeight w:val="397"/>
          <w:jc w:val="center"/>
        </w:trPr>
        <w:tc>
          <w:tcPr>
            <w:tcW w:w="2032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9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구분</w:t>
            </w:r>
          </w:p>
        </w:tc>
        <w:tc>
          <w:tcPr>
            <w:tcW w:w="2514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A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소속</w:t>
            </w:r>
          </w:p>
        </w:tc>
        <w:tc>
          <w:tcPr>
            <w:tcW w:w="1551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B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이름</w:t>
            </w:r>
          </w:p>
        </w:tc>
        <w:tc>
          <w:tcPr>
            <w:tcW w:w="1689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C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일자</w:t>
            </w:r>
          </w:p>
        </w:tc>
        <w:tc>
          <w:tcPr>
            <w:tcW w:w="2377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D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서명</w:t>
            </w:r>
          </w:p>
        </w:tc>
      </w:tr>
      <w:tr w:rsidR="00E9238F" w:rsidRPr="00564306" w14:paraId="088385A4" w14:textId="77777777" w:rsidTr="004E4379">
        <w:trPr>
          <w:trHeight w:val="397"/>
          <w:jc w:val="center"/>
        </w:trPr>
        <w:tc>
          <w:tcPr>
            <w:tcW w:w="2032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9F" w14:textId="77777777" w:rsidR="00E9238F" w:rsidRPr="005E0277" w:rsidRDefault="00E9238F" w:rsidP="00563822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작성자</w:t>
            </w:r>
          </w:p>
        </w:tc>
        <w:tc>
          <w:tcPr>
            <w:tcW w:w="2514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0" w14:textId="798DB782" w:rsidR="00E9238F" w:rsidRPr="00E9238F" w:rsidRDefault="007961FE" w:rsidP="00C3024F">
            <w:pPr>
              <w:pStyle w:val="ae"/>
              <w:rPr>
                <w:rFonts w:ascii="돋움체" w:eastAsia="돋움체" w:hAnsi="돋움체"/>
              </w:rPr>
            </w:pPr>
            <w:proofErr w:type="spellStart"/>
            <w:r>
              <w:rPr>
                <w:rFonts w:ascii="돋움체" w:eastAsia="돋움체" w:hAnsi="돋움체" w:hint="eastAsia"/>
              </w:rPr>
              <w:t>생보</w:t>
            </w:r>
            <w:proofErr w:type="spellEnd"/>
            <w:r>
              <w:rPr>
                <w:rFonts w:ascii="돋움체" w:eastAsia="돋움체" w:hAnsi="돋움체" w:hint="eastAsia"/>
              </w:rPr>
              <w:t>I</w:t>
            </w:r>
            <w:r>
              <w:rPr>
                <w:rFonts w:ascii="돋움체" w:eastAsia="돋움체" w:hAnsi="돋움체"/>
              </w:rPr>
              <w:t>TO</w:t>
            </w:r>
            <w:r w:rsidR="00116B9C">
              <w:rPr>
                <w:rFonts w:ascii="돋움체" w:eastAsia="돋움체" w:hAnsi="돋움체"/>
              </w:rPr>
              <w:t>2</w:t>
            </w:r>
            <w:r>
              <w:rPr>
                <w:rFonts w:ascii="돋움체" w:eastAsia="돋움체" w:hAnsi="돋움체" w:hint="eastAsia"/>
              </w:rPr>
              <w:t>팀</w:t>
            </w:r>
          </w:p>
        </w:tc>
        <w:tc>
          <w:tcPr>
            <w:tcW w:w="1551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1" w14:textId="39822930" w:rsidR="00E9238F" w:rsidRPr="00E9238F" w:rsidRDefault="00116B9C" w:rsidP="000F0D5C">
            <w:pPr>
              <w:pStyle w:val="ac"/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이은지</w:t>
            </w:r>
          </w:p>
        </w:tc>
        <w:tc>
          <w:tcPr>
            <w:tcW w:w="1689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2" w14:textId="406D517E" w:rsidR="00E9238F" w:rsidRPr="00E9238F" w:rsidRDefault="007961FE" w:rsidP="00E9238F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2</w:t>
            </w:r>
            <w:r>
              <w:rPr>
                <w:rFonts w:ascii="돋움체" w:eastAsia="돋움체" w:hAnsi="돋움체"/>
              </w:rPr>
              <w:t>026.0</w:t>
            </w:r>
            <w:r w:rsidR="00116B9C">
              <w:rPr>
                <w:rFonts w:ascii="돋움체" w:eastAsia="돋움체" w:hAnsi="돋움체"/>
              </w:rPr>
              <w:t>4</w:t>
            </w:r>
            <w:r>
              <w:rPr>
                <w:rFonts w:ascii="돋움체" w:eastAsia="돋움체" w:hAnsi="돋움체"/>
              </w:rPr>
              <w:t>.13</w:t>
            </w:r>
          </w:p>
        </w:tc>
        <w:tc>
          <w:tcPr>
            <w:tcW w:w="2377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3" w14:textId="6665A3F3" w:rsidR="00E9238F" w:rsidRPr="005E0277" w:rsidRDefault="00116B9C" w:rsidP="00CC63F7">
            <w:pPr>
              <w:rPr>
                <w:color w:val="292929"/>
              </w:rPr>
            </w:pPr>
            <w:r>
              <w:rPr>
                <w:rFonts w:hint="eastAsia"/>
                <w:color w:val="292929"/>
              </w:rPr>
              <w:t>이은지</w:t>
            </w:r>
          </w:p>
        </w:tc>
      </w:tr>
      <w:tr w:rsidR="00116B9C" w:rsidRPr="00564306" w14:paraId="0028F3DE" w14:textId="77777777" w:rsidTr="00A12A67">
        <w:trPr>
          <w:trHeight w:val="397"/>
          <w:jc w:val="center"/>
        </w:trPr>
        <w:tc>
          <w:tcPr>
            <w:tcW w:w="203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822C46" w14:textId="5DB679D5" w:rsidR="00116B9C" w:rsidRPr="005E0277" w:rsidRDefault="00116B9C" w:rsidP="00116B9C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작성자</w:t>
            </w:r>
          </w:p>
        </w:tc>
        <w:tc>
          <w:tcPr>
            <w:tcW w:w="251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E94435" w14:textId="3C6CD87D" w:rsidR="00116B9C" w:rsidRDefault="00116B9C" w:rsidP="00116B9C">
            <w:pPr>
              <w:pStyle w:val="ae"/>
              <w:rPr>
                <w:rFonts w:ascii="돋움체" w:eastAsia="돋움체" w:hAnsi="돋움체"/>
              </w:rPr>
            </w:pPr>
            <w:proofErr w:type="spellStart"/>
            <w:r>
              <w:rPr>
                <w:rFonts w:ascii="돋움체" w:eastAsia="돋움체" w:hAnsi="돋움체" w:hint="eastAsia"/>
              </w:rPr>
              <w:t>생보</w:t>
            </w:r>
            <w:proofErr w:type="spellEnd"/>
            <w:r>
              <w:rPr>
                <w:rFonts w:ascii="돋움체" w:eastAsia="돋움체" w:hAnsi="돋움체" w:hint="eastAsia"/>
              </w:rPr>
              <w:t>I</w:t>
            </w:r>
            <w:r>
              <w:rPr>
                <w:rFonts w:ascii="돋움체" w:eastAsia="돋움체" w:hAnsi="돋움체"/>
              </w:rPr>
              <w:t>TO2</w:t>
            </w:r>
            <w:r>
              <w:rPr>
                <w:rFonts w:ascii="돋움체" w:eastAsia="돋움체" w:hAnsi="돋움체" w:hint="eastAsia"/>
              </w:rPr>
              <w:t>팀</w:t>
            </w:r>
          </w:p>
        </w:tc>
        <w:tc>
          <w:tcPr>
            <w:tcW w:w="155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EA89BB" w14:textId="2E11924C" w:rsidR="00116B9C" w:rsidRPr="00E9238F" w:rsidRDefault="00116B9C" w:rsidP="00116B9C">
            <w:pPr>
              <w:pStyle w:val="ac"/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채완기</w:t>
            </w:r>
          </w:p>
        </w:tc>
        <w:tc>
          <w:tcPr>
            <w:tcW w:w="16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B2BB07" w14:textId="1EFA33AB" w:rsidR="00116B9C" w:rsidRPr="00E9238F" w:rsidRDefault="00116B9C" w:rsidP="00116B9C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2</w:t>
            </w:r>
            <w:r>
              <w:rPr>
                <w:rFonts w:ascii="돋움체" w:eastAsia="돋움체" w:hAnsi="돋움체"/>
              </w:rPr>
              <w:t>026.04.14</w:t>
            </w:r>
          </w:p>
        </w:tc>
        <w:tc>
          <w:tcPr>
            <w:tcW w:w="237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4BDCB32" w14:textId="56DCCA23" w:rsidR="00116B9C" w:rsidRPr="005E0277" w:rsidRDefault="00FB59A4" w:rsidP="00116B9C">
            <w:pPr>
              <w:rPr>
                <w:color w:val="292929"/>
              </w:rPr>
            </w:pPr>
            <w:r>
              <w:rPr>
                <w:rFonts w:ascii="돋움체" w:eastAsia="돋움체" w:hAnsi="돋움체" w:hint="eastAsia"/>
              </w:rPr>
              <w:t>채완기</w:t>
            </w:r>
          </w:p>
        </w:tc>
      </w:tr>
      <w:tr w:rsidR="00134B45" w:rsidRPr="00564306" w14:paraId="066E1771" w14:textId="77777777" w:rsidTr="00A12A67">
        <w:trPr>
          <w:trHeight w:val="397"/>
          <w:jc w:val="center"/>
        </w:trPr>
        <w:tc>
          <w:tcPr>
            <w:tcW w:w="203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207871" w14:textId="566A8094" w:rsidR="00134B45" w:rsidRPr="005E0277" w:rsidRDefault="00134B45" w:rsidP="00134B45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작성자</w:t>
            </w:r>
          </w:p>
        </w:tc>
        <w:tc>
          <w:tcPr>
            <w:tcW w:w="251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B96444" w14:textId="375D0065" w:rsidR="00134B45" w:rsidRDefault="00134B45" w:rsidP="00134B45">
            <w:pPr>
              <w:pStyle w:val="ae"/>
              <w:rPr>
                <w:rFonts w:ascii="돋움체" w:eastAsia="돋움체" w:hAnsi="돋움체"/>
              </w:rPr>
            </w:pPr>
            <w:proofErr w:type="spellStart"/>
            <w:r>
              <w:rPr>
                <w:rFonts w:ascii="돋움체" w:eastAsia="돋움체" w:hAnsi="돋움체" w:hint="eastAsia"/>
              </w:rPr>
              <w:t>생보</w:t>
            </w:r>
            <w:proofErr w:type="spellEnd"/>
            <w:r>
              <w:rPr>
                <w:rFonts w:ascii="돋움체" w:eastAsia="돋움체" w:hAnsi="돋움체" w:hint="eastAsia"/>
              </w:rPr>
              <w:t>I</w:t>
            </w:r>
            <w:r>
              <w:rPr>
                <w:rFonts w:ascii="돋움체" w:eastAsia="돋움체" w:hAnsi="돋움체"/>
              </w:rPr>
              <w:t>TO2</w:t>
            </w:r>
            <w:r>
              <w:rPr>
                <w:rFonts w:ascii="돋움체" w:eastAsia="돋움체" w:hAnsi="돋움체" w:hint="eastAsia"/>
              </w:rPr>
              <w:t>팀</w:t>
            </w:r>
          </w:p>
        </w:tc>
        <w:tc>
          <w:tcPr>
            <w:tcW w:w="155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4836AF" w14:textId="71656553" w:rsidR="00134B45" w:rsidRDefault="00134B45" w:rsidP="00134B45">
            <w:pPr>
              <w:pStyle w:val="ac"/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이희은</w:t>
            </w:r>
          </w:p>
        </w:tc>
        <w:tc>
          <w:tcPr>
            <w:tcW w:w="16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46690F9" w14:textId="397ECF5D" w:rsidR="00134B45" w:rsidRDefault="00134B45" w:rsidP="00134B45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2</w:t>
            </w:r>
            <w:r>
              <w:rPr>
                <w:rFonts w:ascii="돋움체" w:eastAsia="돋움체" w:hAnsi="돋움체"/>
              </w:rPr>
              <w:t>026.04.16</w:t>
            </w:r>
          </w:p>
        </w:tc>
        <w:tc>
          <w:tcPr>
            <w:tcW w:w="237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D4592D" w14:textId="420F42E0" w:rsidR="00134B45" w:rsidRDefault="00134B45" w:rsidP="00134B45">
            <w:pPr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이희은</w:t>
            </w:r>
          </w:p>
        </w:tc>
      </w:tr>
      <w:tr w:rsidR="00134B45" w:rsidRPr="00564306" w14:paraId="088385AA" w14:textId="77777777" w:rsidTr="00A12A67">
        <w:trPr>
          <w:trHeight w:val="397"/>
          <w:jc w:val="center"/>
        </w:trPr>
        <w:tc>
          <w:tcPr>
            <w:tcW w:w="203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5" w14:textId="77777777" w:rsidR="00134B45" w:rsidRPr="005E0277" w:rsidRDefault="00134B45" w:rsidP="00134B45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검토자</w:t>
            </w:r>
          </w:p>
        </w:tc>
        <w:tc>
          <w:tcPr>
            <w:tcW w:w="251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6" w14:textId="17AFECF6" w:rsidR="00134B45" w:rsidRPr="00E9238F" w:rsidRDefault="00134B45" w:rsidP="00134B45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품질U</w:t>
            </w:r>
            <w:r>
              <w:rPr>
                <w:rFonts w:ascii="돋움체" w:eastAsia="돋움체" w:hAnsi="돋움체"/>
              </w:rPr>
              <w:t>nit</w:t>
            </w:r>
          </w:p>
        </w:tc>
        <w:tc>
          <w:tcPr>
            <w:tcW w:w="155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7" w14:textId="42D46A86" w:rsidR="00134B45" w:rsidRPr="00E9238F" w:rsidRDefault="00134B45" w:rsidP="00134B45">
            <w:pPr>
              <w:pStyle w:val="ac"/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6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8" w14:textId="6DB7E4E1" w:rsidR="00134B45" w:rsidRPr="00E9238F" w:rsidRDefault="00134B45" w:rsidP="00134B45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37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9" w14:textId="77777777" w:rsidR="00134B45" w:rsidRPr="005E0277" w:rsidRDefault="00134B45" w:rsidP="00134B45">
            <w:pPr>
              <w:rPr>
                <w:color w:val="292929"/>
              </w:rPr>
            </w:pPr>
          </w:p>
        </w:tc>
      </w:tr>
      <w:tr w:rsidR="00134B45" w:rsidRPr="00564306" w14:paraId="088385B0" w14:textId="77777777" w:rsidTr="00A12A67">
        <w:trPr>
          <w:trHeight w:val="397"/>
          <w:jc w:val="center"/>
        </w:trPr>
        <w:tc>
          <w:tcPr>
            <w:tcW w:w="2032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B" w14:textId="77777777" w:rsidR="00134B45" w:rsidRPr="005E0277" w:rsidRDefault="00134B45" w:rsidP="00134B45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승</w:t>
            </w:r>
            <w:smartTag w:uri="urn:schemas:contacts" w:element="GivenName">
              <w:r w:rsidRPr="005E0277">
                <w:rPr>
                  <w:rFonts w:hint="eastAsia"/>
                  <w:color w:val="292929"/>
                </w:rPr>
                <w:t>인자</w:t>
              </w:r>
            </w:smartTag>
          </w:p>
        </w:tc>
        <w:tc>
          <w:tcPr>
            <w:tcW w:w="2514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C" w14:textId="0657B614" w:rsidR="00134B45" w:rsidRPr="00E9238F" w:rsidRDefault="00134B45" w:rsidP="00134B45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</w:t>
            </w:r>
            <w:r>
              <w:rPr>
                <w:rFonts w:ascii="돋움체" w:eastAsia="돋움체" w:hAnsi="돋움체"/>
              </w:rPr>
              <w:t>Unit</w:t>
            </w:r>
          </w:p>
        </w:tc>
        <w:tc>
          <w:tcPr>
            <w:tcW w:w="1551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D" w14:textId="049DEEC5" w:rsidR="00134B45" w:rsidRPr="00E9238F" w:rsidRDefault="00134B45" w:rsidP="00134B45">
            <w:pPr>
              <w:pStyle w:val="ac"/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689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E" w14:textId="392CBEBB" w:rsidR="00134B45" w:rsidRPr="00E9238F" w:rsidRDefault="00134B45" w:rsidP="00134B45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377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F" w14:textId="77777777" w:rsidR="00134B45" w:rsidRPr="005E0277" w:rsidRDefault="00134B45" w:rsidP="00134B45">
            <w:pPr>
              <w:rPr>
                <w:color w:val="292929"/>
              </w:rPr>
            </w:pPr>
          </w:p>
        </w:tc>
      </w:tr>
    </w:tbl>
    <w:p w14:paraId="088385B1" w14:textId="77777777" w:rsidR="00CC63F7" w:rsidRPr="00564306" w:rsidRDefault="00CC63F7" w:rsidP="00CC63F7">
      <w:pPr>
        <w:jc w:val="center"/>
      </w:pPr>
    </w:p>
    <w:p w14:paraId="088385B2" w14:textId="77777777" w:rsidR="00CC63F7" w:rsidRDefault="00CC63F7" w:rsidP="00CC63F7">
      <w:pPr>
        <w:jc w:val="center"/>
      </w:pPr>
    </w:p>
    <w:p w14:paraId="088385B3" w14:textId="77777777" w:rsidR="00CC63F7" w:rsidRPr="00563822" w:rsidRDefault="00CC63F7" w:rsidP="00563822">
      <w:pPr>
        <w:jc w:val="center"/>
        <w:rPr>
          <w:rStyle w:val="Title0"/>
          <w:bCs/>
        </w:rPr>
      </w:pPr>
      <w:proofErr w:type="spellStart"/>
      <w:r w:rsidRPr="00563822">
        <w:rPr>
          <w:rStyle w:val="Title0"/>
          <w:rFonts w:hint="eastAsia"/>
          <w:bCs/>
        </w:rPr>
        <w:t>제·개정</w:t>
      </w:r>
      <w:proofErr w:type="spellEnd"/>
      <w:r w:rsidRPr="00563822">
        <w:rPr>
          <w:rStyle w:val="Title0"/>
          <w:rFonts w:hint="eastAsia"/>
          <w:bCs/>
        </w:rPr>
        <w:t xml:space="preserve"> 이력</w:t>
      </w:r>
    </w:p>
    <w:tbl>
      <w:tblPr>
        <w:tblW w:w="101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86"/>
        <w:gridCol w:w="1080"/>
        <w:gridCol w:w="2942"/>
        <w:gridCol w:w="1134"/>
        <w:gridCol w:w="1173"/>
        <w:gridCol w:w="1174"/>
        <w:gridCol w:w="1174"/>
      </w:tblGrid>
      <w:tr w:rsidR="00CC63F7" w:rsidRPr="00563822" w14:paraId="088385BB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4" w14:textId="77777777" w:rsidR="00CC63F7" w:rsidRPr="00563822" w:rsidRDefault="00CC63F7" w:rsidP="00563822">
            <w:pPr>
              <w:pStyle w:val="Title"/>
            </w:pPr>
            <w:proofErr w:type="spellStart"/>
            <w:r w:rsidRPr="00563822">
              <w:rPr>
                <w:rFonts w:hint="eastAsia"/>
              </w:rPr>
              <w:t>제·개정일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5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Version</w:t>
            </w:r>
          </w:p>
        </w:tc>
        <w:tc>
          <w:tcPr>
            <w:tcW w:w="2942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6" w14:textId="77777777" w:rsidR="00CC63F7" w:rsidRPr="00563822" w:rsidRDefault="00CC63F7" w:rsidP="00563822">
            <w:pPr>
              <w:pStyle w:val="Title"/>
            </w:pPr>
            <w:proofErr w:type="spellStart"/>
            <w:r w:rsidRPr="00563822">
              <w:rPr>
                <w:rFonts w:hint="eastAsia"/>
              </w:rPr>
              <w:t>제·개정</w:t>
            </w:r>
            <w:proofErr w:type="spellEnd"/>
            <w:r w:rsidRPr="00563822">
              <w:rPr>
                <w:rFonts w:hint="eastAsia"/>
              </w:rPr>
              <w:t xml:space="preserve"> 내용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7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개정위치</w:t>
            </w:r>
          </w:p>
        </w:tc>
        <w:tc>
          <w:tcPr>
            <w:tcW w:w="1173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8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작성자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9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검토자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A" w14:textId="77777777" w:rsidR="00CC63F7" w:rsidRPr="00563822" w:rsidRDefault="00CC63F7" w:rsidP="00563822">
            <w:pPr>
              <w:pStyle w:val="Title"/>
            </w:pPr>
            <w:smartTag w:uri="urn:schemas-microsoft-com:office:smarttags" w:element="PersonName">
              <w:r w:rsidRPr="00563822">
                <w:rPr>
                  <w:rFonts w:hint="eastAsia"/>
                </w:rPr>
                <w:t>승인자</w:t>
              </w:r>
            </w:smartTag>
          </w:p>
        </w:tc>
      </w:tr>
      <w:tr w:rsidR="007961FE" w14:paraId="088385C3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C" w14:textId="3F91F038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  <w:r w:rsidRPr="00E9238F">
              <w:rPr>
                <w:rFonts w:ascii="돋움체" w:eastAsia="돋움체" w:hAnsi="돋움체" w:hint="eastAsia"/>
              </w:rPr>
              <w:t>20</w:t>
            </w:r>
            <w:r>
              <w:rPr>
                <w:rFonts w:ascii="돋움체" w:eastAsia="돋움체" w:hAnsi="돋움체"/>
              </w:rPr>
              <w:t>2</w:t>
            </w:r>
            <w:r w:rsidRPr="00E9238F">
              <w:rPr>
                <w:rFonts w:ascii="돋움체" w:eastAsia="돋움체" w:hAnsi="돋움체" w:hint="eastAsia"/>
              </w:rPr>
              <w:t>6.0</w:t>
            </w:r>
            <w:r w:rsidR="00116B9C">
              <w:rPr>
                <w:rFonts w:ascii="돋움체" w:eastAsia="돋움체" w:hAnsi="돋움체"/>
              </w:rPr>
              <w:t>4</w:t>
            </w:r>
            <w:r w:rsidRPr="00E9238F">
              <w:rPr>
                <w:rFonts w:ascii="돋움체" w:eastAsia="돋움체" w:hAnsi="돋움체" w:hint="eastAsia"/>
              </w:rPr>
              <w:t>.</w:t>
            </w:r>
            <w:r w:rsidR="00416890">
              <w:rPr>
                <w:rFonts w:ascii="돋움체" w:eastAsia="돋움체" w:hAnsi="돋움체"/>
              </w:rPr>
              <w:t>13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D" w14:textId="2B5FE835" w:rsidR="007961FE" w:rsidRPr="00E9238F" w:rsidRDefault="00966223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/>
              </w:rPr>
              <w:t>1</w:t>
            </w:r>
            <w:r w:rsidR="007961FE" w:rsidRPr="00E9238F">
              <w:rPr>
                <w:rFonts w:ascii="돋움체" w:eastAsia="돋움체" w:hAnsi="돋움체" w:hint="eastAsia"/>
              </w:rPr>
              <w:t>.</w:t>
            </w:r>
            <w:r w:rsidR="00A640A2">
              <w:rPr>
                <w:rFonts w:ascii="돋움체" w:eastAsia="돋움체" w:hAnsi="돋움체"/>
              </w:rPr>
              <w:t>0</w:t>
            </w:r>
          </w:p>
        </w:tc>
        <w:tc>
          <w:tcPr>
            <w:tcW w:w="2942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E" w14:textId="1EF7FA71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  <w:r w:rsidRPr="00E9238F">
              <w:rPr>
                <w:rFonts w:ascii="돋움체" w:eastAsia="돋움체" w:hAnsi="돋움체" w:hint="eastAsia"/>
              </w:rPr>
              <w:t>최초</w:t>
            </w:r>
            <w:r w:rsidR="00416890">
              <w:rPr>
                <w:rFonts w:ascii="돋움체" w:eastAsia="돋움체" w:hAnsi="돋움체" w:hint="eastAsia"/>
              </w:rPr>
              <w:t xml:space="preserve"> </w:t>
            </w:r>
            <w:r w:rsidRPr="00E9238F">
              <w:rPr>
                <w:rFonts w:ascii="돋움체" w:eastAsia="돋움체" w:hAnsi="돋움체" w:hint="eastAsia"/>
              </w:rPr>
              <w:t>작성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F" w14:textId="5711B13D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0" w14:textId="50A0AE41" w:rsidR="007961FE" w:rsidRPr="00E9238F" w:rsidRDefault="00116B9C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이은지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1" w14:textId="7AC8BCC2" w:rsidR="007961FE" w:rsidRPr="00E9238F" w:rsidRDefault="00C77200" w:rsidP="007961FE">
            <w:pPr>
              <w:pStyle w:val="ae"/>
              <w:rPr>
                <w:rFonts w:ascii="돋움체" w:eastAsia="돋움체" w:hAnsi="돋움체"/>
                <w:color w:val="0000FF"/>
              </w:rPr>
            </w:pPr>
            <w:r>
              <w:rPr>
                <w:rFonts w:ascii="돋움체" w:eastAsia="돋움체" w:hAnsi="돋움체" w:hint="eastAsia"/>
                <w:color w:val="0000FF"/>
              </w:rPr>
              <w:t>파트리더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2" w14:textId="7E453F64" w:rsidR="007961FE" w:rsidRPr="00E9238F" w:rsidRDefault="00C77200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품질U</w:t>
            </w:r>
            <w:r>
              <w:rPr>
                <w:rFonts w:ascii="돋움체" w:eastAsia="돋움체" w:hAnsi="돋움체"/>
              </w:rPr>
              <w:t>nit</w:t>
            </w:r>
          </w:p>
        </w:tc>
      </w:tr>
      <w:tr w:rsidR="007961FE" w14:paraId="088385C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4" w14:textId="68E3684E" w:rsidR="007961FE" w:rsidRPr="00E9238F" w:rsidRDefault="00C77200" w:rsidP="007961FE">
            <w:pPr>
              <w:pStyle w:val="ae"/>
              <w:rPr>
                <w:rFonts w:ascii="돋움체" w:eastAsia="돋움체" w:hAnsi="돋움체"/>
              </w:rPr>
            </w:pPr>
            <w:r w:rsidRPr="00E9238F">
              <w:rPr>
                <w:rFonts w:ascii="돋움체" w:eastAsia="돋움체" w:hAnsi="돋움체" w:hint="eastAsia"/>
              </w:rPr>
              <w:t>20</w:t>
            </w:r>
            <w:r>
              <w:rPr>
                <w:rFonts w:ascii="돋움체" w:eastAsia="돋움체" w:hAnsi="돋움체"/>
              </w:rPr>
              <w:t>2</w:t>
            </w:r>
            <w:r w:rsidRPr="00E9238F">
              <w:rPr>
                <w:rFonts w:ascii="돋움체" w:eastAsia="돋움체" w:hAnsi="돋움체" w:hint="eastAsia"/>
              </w:rPr>
              <w:t>6.0</w:t>
            </w:r>
            <w:r w:rsidR="00116B9C">
              <w:rPr>
                <w:rFonts w:ascii="돋움체" w:eastAsia="돋움체" w:hAnsi="돋움체"/>
              </w:rPr>
              <w:t>4</w:t>
            </w:r>
            <w:r w:rsidRPr="00E9238F">
              <w:rPr>
                <w:rFonts w:ascii="돋움체" w:eastAsia="돋움체" w:hAnsi="돋움체" w:hint="eastAsia"/>
              </w:rPr>
              <w:t>.</w:t>
            </w:r>
            <w:r>
              <w:rPr>
                <w:rFonts w:ascii="돋움체" w:eastAsia="돋움체" w:hAnsi="돋움체"/>
              </w:rPr>
              <w:t>1</w:t>
            </w:r>
            <w:r w:rsidR="00116B9C">
              <w:rPr>
                <w:rFonts w:ascii="돋움체" w:eastAsia="돋움체" w:hAnsi="돋움체"/>
              </w:rPr>
              <w:t>4</w:t>
            </w: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5" w14:textId="54077824" w:rsidR="007961FE" w:rsidRPr="00E9238F" w:rsidRDefault="00A640A2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/>
              </w:rPr>
              <w:t>2</w:t>
            </w:r>
            <w:r w:rsidR="00C77200">
              <w:rPr>
                <w:rFonts w:ascii="돋움체" w:eastAsia="돋움체" w:hAnsi="돋움체"/>
              </w:rPr>
              <w:t>.0</w:t>
            </w: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7" w14:textId="3FE159D4" w:rsidR="007961FE" w:rsidRPr="00E9238F" w:rsidRDefault="00C77200" w:rsidP="007961FE">
            <w:pPr>
              <w:pStyle w:val="ac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 xml:space="preserve">운영 매뉴얼 </w:t>
            </w:r>
            <w:r w:rsidR="00116B9C">
              <w:rPr>
                <w:rFonts w:ascii="돋움체" w:eastAsia="돋움체" w:hAnsi="돋움체" w:hint="eastAsia"/>
              </w:rPr>
              <w:t>기술 스택</w:t>
            </w:r>
            <w:r w:rsidR="00FB59A4">
              <w:rPr>
                <w:rFonts w:ascii="돋움체" w:eastAsia="돋움체" w:hAnsi="돋움체"/>
              </w:rPr>
              <w:t>, PM</w:t>
            </w:r>
            <w:r w:rsidR="00FB59A4">
              <w:rPr>
                <w:rFonts w:ascii="돋움체" w:eastAsia="돋움체" w:hAnsi="돋움체" w:hint="eastAsia"/>
              </w:rPr>
              <w:t>절차</w:t>
            </w:r>
            <w:r w:rsidR="00256CBB">
              <w:rPr>
                <w:rFonts w:ascii="돋움체" w:eastAsia="돋움체" w:hAnsi="돋움체" w:hint="eastAsia"/>
              </w:rPr>
              <w:t>,</w:t>
            </w:r>
            <w:r w:rsidR="00256CBB">
              <w:rPr>
                <w:rFonts w:ascii="돋움체" w:eastAsia="돋움체" w:hAnsi="돋움체"/>
              </w:rPr>
              <w:t xml:space="preserve"> </w:t>
            </w:r>
            <w:r w:rsidR="00256CBB">
              <w:rPr>
                <w:rFonts w:ascii="돋움체" w:eastAsia="돋움체" w:hAnsi="돋움체" w:hint="eastAsia"/>
              </w:rPr>
              <w:t>점검리스트</w:t>
            </w:r>
            <w:r w:rsidR="00FB59A4">
              <w:rPr>
                <w:rFonts w:ascii="돋움체" w:eastAsia="돋움체" w:hAnsi="돋움체" w:hint="eastAsia"/>
              </w:rPr>
              <w:t xml:space="preserve"> </w:t>
            </w:r>
            <w:r>
              <w:rPr>
                <w:rFonts w:ascii="돋움체" w:eastAsia="돋움체" w:hAnsi="돋움체" w:hint="eastAsia"/>
              </w:rPr>
              <w:t>작</w:t>
            </w:r>
            <w:r w:rsidR="00256CBB">
              <w:rPr>
                <w:rFonts w:ascii="돋움체" w:eastAsia="돋움체" w:hAnsi="돋움체" w:hint="eastAsia"/>
              </w:rPr>
              <w:t>성</w:t>
            </w: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8" w14:textId="54072599" w:rsidR="007961FE" w:rsidRPr="00E9238F" w:rsidRDefault="00116B9C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6</w:t>
            </w:r>
            <w:r w:rsidR="00FB59A4">
              <w:rPr>
                <w:rFonts w:ascii="돋움체" w:eastAsia="돋움체" w:hAnsi="돋움체"/>
              </w:rPr>
              <w:t>,7</w:t>
            </w: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9" w14:textId="5E65D02D" w:rsidR="007961FE" w:rsidRPr="00E9238F" w:rsidRDefault="00116B9C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채완기</w:t>
            </w: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A" w14:textId="025535B1" w:rsidR="007961FE" w:rsidRPr="00E9238F" w:rsidRDefault="00C77200" w:rsidP="007961FE">
            <w:pPr>
              <w:pStyle w:val="ae"/>
              <w:rPr>
                <w:rFonts w:ascii="돋움체" w:eastAsia="돋움체" w:hAnsi="돋움체"/>
                <w:color w:val="0000FF"/>
              </w:rPr>
            </w:pPr>
            <w:r>
              <w:rPr>
                <w:rFonts w:ascii="돋움체" w:eastAsia="돋움체" w:hAnsi="돋움체" w:hint="eastAsia"/>
                <w:color w:val="0000FF"/>
              </w:rPr>
              <w:t>파트리더</w:t>
            </w: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B" w14:textId="0A8E54EC" w:rsidR="007961FE" w:rsidRPr="00E9238F" w:rsidRDefault="00C77200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품질U</w:t>
            </w:r>
            <w:r>
              <w:rPr>
                <w:rFonts w:ascii="돋움체" w:eastAsia="돋움체" w:hAnsi="돋움체"/>
              </w:rPr>
              <w:t>nit</w:t>
            </w:r>
          </w:p>
        </w:tc>
      </w:tr>
      <w:tr w:rsidR="007961FE" w14:paraId="088385D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D" w14:textId="3DD39F85" w:rsidR="007961FE" w:rsidRPr="00E9238F" w:rsidRDefault="007A0C6F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2</w:t>
            </w:r>
            <w:r>
              <w:rPr>
                <w:rFonts w:ascii="돋움체" w:eastAsia="돋움체" w:hAnsi="돋움체"/>
              </w:rPr>
              <w:t>026.04.16</w:t>
            </w: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E" w14:textId="069C7220" w:rsidR="007961FE" w:rsidRPr="00E9238F" w:rsidRDefault="007A0C6F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3</w:t>
            </w:r>
            <w:r>
              <w:rPr>
                <w:rFonts w:ascii="돋움체" w:eastAsia="돋움체" w:hAnsi="돋움체"/>
              </w:rPr>
              <w:t>.0</w:t>
            </w: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F" w14:textId="2FF616F9" w:rsidR="007961FE" w:rsidRPr="00E9238F" w:rsidRDefault="007A0C6F" w:rsidP="007961FE">
            <w:pPr>
              <w:pStyle w:val="ac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연계 서비스 목록,</w:t>
            </w:r>
            <w:r>
              <w:rPr>
                <w:rFonts w:ascii="돋움체" w:eastAsia="돋움체" w:hAnsi="돋움체"/>
              </w:rPr>
              <w:t xml:space="preserve"> </w:t>
            </w:r>
            <w:r>
              <w:rPr>
                <w:rFonts w:ascii="돋움체" w:eastAsia="돋움체" w:hAnsi="돋움체" w:hint="eastAsia"/>
              </w:rPr>
              <w:t>배치목록,</w:t>
            </w:r>
            <w:r>
              <w:rPr>
                <w:rFonts w:ascii="돋움체" w:eastAsia="돋움체" w:hAnsi="돋움체"/>
              </w:rPr>
              <w:t xml:space="preserve"> </w:t>
            </w:r>
            <w:r>
              <w:rPr>
                <w:rFonts w:ascii="돋움체" w:eastAsia="돋움체" w:hAnsi="돋움체" w:hint="eastAsia"/>
              </w:rPr>
              <w:t>별첨 작성</w:t>
            </w: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0" w14:textId="19BDFE76" w:rsidR="007961FE" w:rsidRPr="00E9238F" w:rsidRDefault="007A0C6F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5</w:t>
            </w:r>
            <w:r>
              <w:rPr>
                <w:rFonts w:ascii="돋움체" w:eastAsia="돋움체" w:hAnsi="돋움체"/>
              </w:rPr>
              <w:t>,7,8</w:t>
            </w: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1" w14:textId="1BC07ACB" w:rsidR="007961FE" w:rsidRPr="00E9238F" w:rsidRDefault="007A0C6F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이희은</w:t>
            </w: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2" w14:textId="4A7A2A28" w:rsidR="007961FE" w:rsidRPr="00E9238F" w:rsidRDefault="007A0C6F" w:rsidP="007961FE">
            <w:pPr>
              <w:pStyle w:val="ae"/>
              <w:rPr>
                <w:rFonts w:ascii="돋움체" w:eastAsia="돋움체" w:hAnsi="돋움체"/>
                <w:color w:val="0000FF"/>
              </w:rPr>
            </w:pPr>
            <w:r>
              <w:rPr>
                <w:rFonts w:ascii="돋움체" w:eastAsia="돋움체" w:hAnsi="돋움체" w:hint="eastAsia"/>
                <w:color w:val="0000FF"/>
              </w:rPr>
              <w:t>파트리더</w:t>
            </w: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3" w14:textId="4AF7E5E3" w:rsidR="007961FE" w:rsidRPr="00E9238F" w:rsidRDefault="007A0C6F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품질U</w:t>
            </w:r>
            <w:r>
              <w:rPr>
                <w:rFonts w:ascii="돋움체" w:eastAsia="돋움체" w:hAnsi="돋움체"/>
              </w:rPr>
              <w:t>nit</w:t>
            </w:r>
          </w:p>
        </w:tc>
      </w:tr>
      <w:tr w:rsidR="007961FE" w14:paraId="088385D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5" w14:textId="4E52E21E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6" w14:textId="72916169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7" w14:textId="60247B0C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8" w14:textId="40ED06A3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9" w14:textId="7925F9CC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A" w14:textId="2DDBBE3F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B" w14:textId="04939C31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E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D" w14:textId="3D93FAC6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E" w14:textId="208C332D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F" w14:textId="50D1ED5F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0" w14:textId="5436AE8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1" w14:textId="5CB9852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2" w14:textId="3E34567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3" w14:textId="621E4470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E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5" w14:textId="052779F5" w:rsidR="007961FE" w:rsidRPr="00564306" w:rsidRDefault="007961FE" w:rsidP="007961FE">
            <w:pPr>
              <w:jc w:val="center"/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6" w14:textId="6778176C" w:rsidR="007961FE" w:rsidRPr="00564306" w:rsidRDefault="007961FE" w:rsidP="007961FE">
            <w:pPr>
              <w:jc w:val="center"/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7" w14:textId="741F1511" w:rsidR="007961FE" w:rsidRPr="00564306" w:rsidRDefault="007961FE" w:rsidP="007961FE">
            <w:pPr>
              <w:jc w:val="left"/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8" w14:textId="654A72B2" w:rsidR="007961FE" w:rsidRPr="00564306" w:rsidRDefault="007961FE" w:rsidP="007961FE">
            <w:pPr>
              <w:jc w:val="center"/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9" w14:textId="710844F6" w:rsidR="007961FE" w:rsidRPr="00564306" w:rsidRDefault="007961FE" w:rsidP="007961FE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A" w14:textId="77777777" w:rsidR="007961FE" w:rsidRPr="00564306" w:rsidRDefault="007961FE" w:rsidP="007961FE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B" w14:textId="77777777" w:rsidR="007961FE" w:rsidRPr="00564306" w:rsidRDefault="007961FE" w:rsidP="007961FE"/>
        </w:tc>
      </w:tr>
      <w:tr w:rsidR="007961FE" w14:paraId="088385F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3" w14:textId="77777777" w:rsidR="007961FE" w:rsidRPr="00564306" w:rsidRDefault="007961FE" w:rsidP="007961FE"/>
        </w:tc>
      </w:tr>
      <w:tr w:rsidR="007961FE" w14:paraId="088385F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5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6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7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8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9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A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B" w14:textId="77777777" w:rsidR="007961FE" w:rsidRPr="00564306" w:rsidRDefault="007961FE" w:rsidP="007961FE"/>
        </w:tc>
      </w:tr>
      <w:tr w:rsidR="007961FE" w14:paraId="0883860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3" w14:textId="77777777" w:rsidR="007961FE" w:rsidRPr="00564306" w:rsidRDefault="007961FE" w:rsidP="007961FE"/>
        </w:tc>
      </w:tr>
      <w:tr w:rsidR="007961FE" w14:paraId="0883860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5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6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7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8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9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A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B" w14:textId="77777777" w:rsidR="007961FE" w:rsidRPr="00564306" w:rsidRDefault="007961FE" w:rsidP="007961FE"/>
        </w:tc>
      </w:tr>
      <w:tr w:rsidR="007961FE" w14:paraId="0883861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3" w14:textId="77777777" w:rsidR="007961FE" w:rsidRPr="00564306" w:rsidRDefault="007961FE" w:rsidP="007961FE"/>
        </w:tc>
      </w:tr>
    </w:tbl>
    <w:p w14:paraId="08838615" w14:textId="77777777" w:rsidR="00214F46" w:rsidRPr="00836171" w:rsidRDefault="005907E3" w:rsidP="00563822">
      <w:pPr>
        <w:rPr>
          <w:rStyle w:val="12pt"/>
        </w:rPr>
      </w:pPr>
      <w:r w:rsidRPr="00836171">
        <w:rPr>
          <w:rStyle w:val="12pt"/>
          <w:rFonts w:hint="eastAsia"/>
        </w:rPr>
        <w:t>1) 제 ·개정 내용 : 최초작성, 수정, 추가, 삭제로 구분하여 작성함. 수정, 추가, 삭제의 경우 괄호 안에 해당 내용 기술함</w:t>
      </w:r>
    </w:p>
    <w:p w14:paraId="08838616" w14:textId="77777777" w:rsidR="00563822" w:rsidRPr="00563822" w:rsidRDefault="00214F46" w:rsidP="00214F46">
      <w:pPr>
        <w:jc w:val="center"/>
        <w:rPr>
          <w:rStyle w:val="Title0"/>
        </w:rPr>
      </w:pPr>
      <w:r w:rsidRPr="00836171">
        <w:rPr>
          <w:rStyle w:val="12pt"/>
        </w:rPr>
        <w:br w:type="page"/>
      </w:r>
      <w:r w:rsidR="00563822" w:rsidRPr="00563822">
        <w:rPr>
          <w:rStyle w:val="Title0"/>
          <w:rFonts w:hint="eastAsia"/>
        </w:rPr>
        <w:lastRenderedPageBreak/>
        <w:t>목    차</w:t>
      </w:r>
    </w:p>
    <w:p w14:paraId="0354DBB3" w14:textId="078EF247" w:rsidR="00AD3DF8" w:rsidRPr="0074060A" w:rsidRDefault="00A669CA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9310831" w:history="1">
        <w:r w:rsidR="00AD3DF8" w:rsidRPr="003A476D">
          <w:rPr>
            <w:rStyle w:val="ab"/>
            <w:noProof/>
          </w:rPr>
          <w:t>1. 목적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_Toc219310831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697D03D1" w14:textId="1FFBD032" w:rsidR="00AD3DF8" w:rsidRPr="0074060A" w:rsidRDefault="000F64AC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32" w:history="1">
        <w:r w:rsidR="00AD3DF8" w:rsidRPr="003A476D">
          <w:rPr>
            <w:rStyle w:val="ab"/>
            <w:noProof/>
          </w:rPr>
          <w:t>2. 시스템 개요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_Toc219310832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7C08660E" w14:textId="201BABDD" w:rsidR="00AD3DF8" w:rsidRPr="0074060A" w:rsidRDefault="000F64AC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33" w:history="1">
        <w:r w:rsidR="00AD3DF8" w:rsidRPr="003A476D">
          <w:rPr>
            <w:rStyle w:val="ab"/>
            <w:noProof/>
          </w:rPr>
          <w:t>3. 담당자정보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_Toc219310833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694024F7" w14:textId="417E4AAC" w:rsidR="00AD3DF8" w:rsidRPr="0074060A" w:rsidRDefault="000F64AC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34" w:history="1">
        <w:r w:rsidR="00AD3DF8" w:rsidRPr="003A476D">
          <w:rPr>
            <w:rStyle w:val="ab"/>
            <w:noProof/>
          </w:rPr>
          <w:t>4. 시스템 기본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_Toc219310834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5</w:t>
        </w:r>
        <w:r w:rsidR="00AD3DF8">
          <w:rPr>
            <w:noProof/>
            <w:webHidden/>
          </w:rPr>
          <w:fldChar w:fldCharType="end"/>
        </w:r>
      </w:hyperlink>
    </w:p>
    <w:p w14:paraId="5CD6F790" w14:textId="5EDDB427" w:rsidR="00AD3DF8" w:rsidRPr="0074060A" w:rsidRDefault="000F64AC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5" w:history="1">
        <w:r w:rsidR="00AD3DF8" w:rsidRPr="003A476D">
          <w:rPr>
            <w:rStyle w:val="ab"/>
            <w:noProof/>
          </w:rPr>
          <w:t>4.1 서비스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_Toc219310835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5</w:t>
        </w:r>
        <w:r w:rsidR="00AD3DF8">
          <w:rPr>
            <w:noProof/>
            <w:webHidden/>
          </w:rPr>
          <w:fldChar w:fldCharType="end"/>
        </w:r>
      </w:hyperlink>
    </w:p>
    <w:p w14:paraId="3DE4355E" w14:textId="6B4B5711" w:rsidR="00AD3DF8" w:rsidRPr="0074060A" w:rsidRDefault="000F64AC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6" w:history="1">
        <w:r w:rsidR="00AD3DF8" w:rsidRPr="003A476D">
          <w:rPr>
            <w:rStyle w:val="ab"/>
            <w:noProof/>
          </w:rPr>
          <w:t>4.2 서비스 흐름도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_Toc219310836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5</w:t>
        </w:r>
        <w:r w:rsidR="00AD3DF8">
          <w:rPr>
            <w:noProof/>
            <w:webHidden/>
          </w:rPr>
          <w:fldChar w:fldCharType="end"/>
        </w:r>
      </w:hyperlink>
    </w:p>
    <w:p w14:paraId="76E019C2" w14:textId="3C61492A" w:rsidR="00AD3DF8" w:rsidRPr="0074060A" w:rsidRDefault="000F64AC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7" w:history="1">
        <w:r w:rsidR="00AD3DF8" w:rsidRPr="003A476D">
          <w:rPr>
            <w:rStyle w:val="ab"/>
            <w:noProof/>
          </w:rPr>
          <w:t>4.3 인프라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_Toc219310837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6</w:t>
        </w:r>
        <w:r w:rsidR="00AD3DF8">
          <w:rPr>
            <w:noProof/>
            <w:webHidden/>
          </w:rPr>
          <w:fldChar w:fldCharType="end"/>
        </w:r>
      </w:hyperlink>
    </w:p>
    <w:p w14:paraId="0E4913AD" w14:textId="4AAAFECE" w:rsidR="00AD3DF8" w:rsidRPr="0074060A" w:rsidRDefault="000F64AC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8" w:history="1">
        <w:r w:rsidR="00AD3DF8" w:rsidRPr="003A476D">
          <w:rPr>
            <w:rStyle w:val="ab"/>
            <w:noProof/>
          </w:rPr>
          <w:t>4.4 데이터베이스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_Toc219310838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7</w:t>
        </w:r>
        <w:r w:rsidR="00AD3DF8">
          <w:rPr>
            <w:noProof/>
            <w:webHidden/>
          </w:rPr>
          <w:fldChar w:fldCharType="end"/>
        </w:r>
      </w:hyperlink>
    </w:p>
    <w:p w14:paraId="2484926A" w14:textId="1C7F9BDC" w:rsidR="00AD3DF8" w:rsidRPr="0074060A" w:rsidRDefault="000F64AC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9" w:history="1">
        <w:r w:rsidR="00AD3DF8" w:rsidRPr="003A476D">
          <w:rPr>
            <w:rStyle w:val="ab"/>
            <w:noProof/>
          </w:rPr>
          <w:t>4.5 S/W정보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_Toc219310839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7</w:t>
        </w:r>
        <w:r w:rsidR="00AD3DF8">
          <w:rPr>
            <w:noProof/>
            <w:webHidden/>
          </w:rPr>
          <w:fldChar w:fldCharType="end"/>
        </w:r>
      </w:hyperlink>
    </w:p>
    <w:p w14:paraId="0CF1B9B0" w14:textId="407A23B9" w:rsidR="00AD3DF8" w:rsidRPr="0074060A" w:rsidRDefault="000F64AC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40" w:history="1">
        <w:r w:rsidR="00AD3DF8" w:rsidRPr="003A476D">
          <w:rPr>
            <w:rStyle w:val="ab"/>
            <w:noProof/>
          </w:rPr>
          <w:t>5. 시스템 연계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_Toc219310840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9</w:t>
        </w:r>
        <w:r w:rsidR="00AD3DF8">
          <w:rPr>
            <w:noProof/>
            <w:webHidden/>
          </w:rPr>
          <w:fldChar w:fldCharType="end"/>
        </w:r>
      </w:hyperlink>
    </w:p>
    <w:p w14:paraId="306D4BDC" w14:textId="6FBA562C" w:rsidR="00AD3DF8" w:rsidRPr="0074060A" w:rsidRDefault="000F64AC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1" w:history="1">
        <w:r w:rsidR="00AD3DF8" w:rsidRPr="003A476D">
          <w:rPr>
            <w:rStyle w:val="ab"/>
            <w:noProof/>
          </w:rPr>
          <w:t>5.1 연계 서비스 목록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_Toc219310841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9</w:t>
        </w:r>
        <w:r w:rsidR="00AD3DF8">
          <w:rPr>
            <w:noProof/>
            <w:webHidden/>
          </w:rPr>
          <w:fldChar w:fldCharType="end"/>
        </w:r>
      </w:hyperlink>
    </w:p>
    <w:p w14:paraId="6C04163A" w14:textId="66E6C929" w:rsidR="00AD3DF8" w:rsidRPr="0074060A" w:rsidRDefault="000F64AC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2" w:history="1">
        <w:r w:rsidR="00AD3DF8" w:rsidRPr="003A476D">
          <w:rPr>
            <w:rStyle w:val="ab"/>
            <w:noProof/>
          </w:rPr>
          <w:t>5.2 연계 서비스 구성도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_Toc219310842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10</w:t>
        </w:r>
        <w:r w:rsidR="00AD3DF8">
          <w:rPr>
            <w:noProof/>
            <w:webHidden/>
          </w:rPr>
          <w:fldChar w:fldCharType="end"/>
        </w:r>
      </w:hyperlink>
    </w:p>
    <w:p w14:paraId="73D5B111" w14:textId="2C958B8E" w:rsidR="00AD3DF8" w:rsidRPr="0074060A" w:rsidRDefault="000F64AC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43" w:history="1">
        <w:r w:rsidR="00AD3DF8" w:rsidRPr="003A476D">
          <w:rPr>
            <w:rStyle w:val="ab"/>
            <w:noProof/>
          </w:rPr>
          <w:t>6. 기술 스택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_Toc219310843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11</w:t>
        </w:r>
        <w:r w:rsidR="00AD3DF8">
          <w:rPr>
            <w:noProof/>
            <w:webHidden/>
          </w:rPr>
          <w:fldChar w:fldCharType="end"/>
        </w:r>
      </w:hyperlink>
    </w:p>
    <w:p w14:paraId="67F6DF12" w14:textId="4737D155" w:rsidR="00AD3DF8" w:rsidRPr="0074060A" w:rsidRDefault="000F64AC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4" w:history="1">
        <w:r w:rsidR="00AD3DF8" w:rsidRPr="003A476D">
          <w:rPr>
            <w:rStyle w:val="ab"/>
            <w:noProof/>
          </w:rPr>
          <w:t>6.1 기술 스택 목록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_Toc219310844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11</w:t>
        </w:r>
        <w:r w:rsidR="00AD3DF8">
          <w:rPr>
            <w:noProof/>
            <w:webHidden/>
          </w:rPr>
          <w:fldChar w:fldCharType="end"/>
        </w:r>
      </w:hyperlink>
    </w:p>
    <w:p w14:paraId="04D8A629" w14:textId="7111A66A" w:rsidR="00AD3DF8" w:rsidRPr="0074060A" w:rsidRDefault="000F64AC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5" w:history="1">
        <w:r w:rsidR="00AD3DF8" w:rsidRPr="003A476D">
          <w:rPr>
            <w:rStyle w:val="ab"/>
            <w:noProof/>
          </w:rPr>
          <w:t>6.2 어플리케이션 구성도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_Toc219310845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11</w:t>
        </w:r>
        <w:r w:rsidR="00AD3DF8">
          <w:rPr>
            <w:noProof/>
            <w:webHidden/>
          </w:rPr>
          <w:fldChar w:fldCharType="end"/>
        </w:r>
      </w:hyperlink>
    </w:p>
    <w:p w14:paraId="066B2699" w14:textId="256F613B" w:rsidR="00AD3DF8" w:rsidRPr="0074060A" w:rsidRDefault="000F64AC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46" w:history="1">
        <w:r w:rsidR="00AD3DF8" w:rsidRPr="003A476D">
          <w:rPr>
            <w:rStyle w:val="ab"/>
            <w:noProof/>
          </w:rPr>
          <w:t>7. 연관자료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_Toc219310846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13</w:t>
        </w:r>
        <w:r w:rsidR="00AD3DF8">
          <w:rPr>
            <w:noProof/>
            <w:webHidden/>
          </w:rPr>
          <w:fldChar w:fldCharType="end"/>
        </w:r>
      </w:hyperlink>
    </w:p>
    <w:p w14:paraId="57B47BCB" w14:textId="40654C61" w:rsidR="00AD3DF8" w:rsidRPr="0074060A" w:rsidRDefault="000F64AC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7" w:history="1">
        <w:r w:rsidR="00AD3DF8" w:rsidRPr="003A476D">
          <w:rPr>
            <w:rStyle w:val="ab"/>
            <w:noProof/>
          </w:rPr>
          <w:t>7.1 서비스 기동/중지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_Toc219310847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13</w:t>
        </w:r>
        <w:r w:rsidR="00AD3DF8">
          <w:rPr>
            <w:noProof/>
            <w:webHidden/>
          </w:rPr>
          <w:fldChar w:fldCharType="end"/>
        </w:r>
      </w:hyperlink>
    </w:p>
    <w:p w14:paraId="41FE0E23" w14:textId="0C2EB275" w:rsidR="00AD3DF8" w:rsidRPr="0074060A" w:rsidRDefault="000F64AC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8" w:history="1">
        <w:r w:rsidR="00AD3DF8" w:rsidRPr="003A476D">
          <w:rPr>
            <w:rStyle w:val="ab"/>
            <w:noProof/>
          </w:rPr>
          <w:t>7.2 정기PM절차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_Toc219310848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13</w:t>
        </w:r>
        <w:r w:rsidR="00AD3DF8">
          <w:rPr>
            <w:noProof/>
            <w:webHidden/>
          </w:rPr>
          <w:fldChar w:fldCharType="end"/>
        </w:r>
      </w:hyperlink>
    </w:p>
    <w:p w14:paraId="4A712410" w14:textId="7F71C109" w:rsidR="00AD3DF8" w:rsidRPr="0074060A" w:rsidRDefault="000F64AC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9" w:history="1">
        <w:r w:rsidR="00AD3DF8" w:rsidRPr="003A476D">
          <w:rPr>
            <w:rStyle w:val="ab"/>
            <w:noProof/>
          </w:rPr>
          <w:t>7.3 시스템 구성도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_Toc219310849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13</w:t>
        </w:r>
        <w:r w:rsidR="00AD3DF8">
          <w:rPr>
            <w:noProof/>
            <w:webHidden/>
          </w:rPr>
          <w:fldChar w:fldCharType="end"/>
        </w:r>
      </w:hyperlink>
    </w:p>
    <w:p w14:paraId="7181615C" w14:textId="07A18FCC" w:rsidR="00AD3DF8" w:rsidRPr="0074060A" w:rsidRDefault="000F64AC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0" w:history="1">
        <w:r w:rsidR="00AD3DF8" w:rsidRPr="003A476D">
          <w:rPr>
            <w:rStyle w:val="ab"/>
            <w:noProof/>
          </w:rPr>
          <w:t>7.4 일일점검체크리스트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_Toc219310850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14</w:t>
        </w:r>
        <w:r w:rsidR="00AD3DF8">
          <w:rPr>
            <w:noProof/>
            <w:webHidden/>
          </w:rPr>
          <w:fldChar w:fldCharType="end"/>
        </w:r>
      </w:hyperlink>
    </w:p>
    <w:p w14:paraId="0B8107AD" w14:textId="3350DC26" w:rsidR="00AD3DF8" w:rsidRPr="0074060A" w:rsidRDefault="000F64AC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1" w:history="1">
        <w:r w:rsidR="00AD3DF8" w:rsidRPr="003A476D">
          <w:rPr>
            <w:rStyle w:val="ab"/>
            <w:noProof/>
          </w:rPr>
          <w:t>7.5 메뉴현황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_Toc219310851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14</w:t>
        </w:r>
        <w:r w:rsidR="00AD3DF8">
          <w:rPr>
            <w:noProof/>
            <w:webHidden/>
          </w:rPr>
          <w:fldChar w:fldCharType="end"/>
        </w:r>
      </w:hyperlink>
    </w:p>
    <w:p w14:paraId="7010380F" w14:textId="67E04DCB" w:rsidR="00AD3DF8" w:rsidRPr="0074060A" w:rsidRDefault="000F64AC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2" w:history="1">
        <w:r w:rsidR="00AD3DF8" w:rsidRPr="003A476D">
          <w:rPr>
            <w:rStyle w:val="ab"/>
            <w:noProof/>
          </w:rPr>
          <w:t>7.6 배치목록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_Toc219310852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14</w:t>
        </w:r>
        <w:r w:rsidR="00AD3DF8">
          <w:rPr>
            <w:noProof/>
            <w:webHidden/>
          </w:rPr>
          <w:fldChar w:fldCharType="end"/>
        </w:r>
      </w:hyperlink>
    </w:p>
    <w:p w14:paraId="39438AD7" w14:textId="76EF719F" w:rsidR="00AD3DF8" w:rsidRPr="0074060A" w:rsidRDefault="000F64AC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3" w:history="1">
        <w:r w:rsidR="00AD3DF8" w:rsidRPr="003A476D">
          <w:rPr>
            <w:rStyle w:val="ab"/>
            <w:noProof/>
          </w:rPr>
          <w:t>7.7 비상연락망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_Toc219310853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15</w:t>
        </w:r>
        <w:r w:rsidR="00AD3DF8">
          <w:rPr>
            <w:noProof/>
            <w:webHidden/>
          </w:rPr>
          <w:fldChar w:fldCharType="end"/>
        </w:r>
      </w:hyperlink>
    </w:p>
    <w:p w14:paraId="6F322974" w14:textId="1181C978" w:rsidR="00AD3DF8" w:rsidRPr="0074060A" w:rsidRDefault="000F64AC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54" w:history="1">
        <w:r w:rsidR="00AD3DF8" w:rsidRPr="003A476D">
          <w:rPr>
            <w:rStyle w:val="ab"/>
            <w:noProof/>
          </w:rPr>
          <w:t>8. 별첨 (Option)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_Toc219310854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15</w:t>
        </w:r>
        <w:r w:rsidR="00AD3DF8">
          <w:rPr>
            <w:noProof/>
            <w:webHidden/>
          </w:rPr>
          <w:fldChar w:fldCharType="end"/>
        </w:r>
      </w:hyperlink>
    </w:p>
    <w:p w14:paraId="726D2EB0" w14:textId="572552D1" w:rsidR="00AD3DF8" w:rsidRPr="0074060A" w:rsidRDefault="000F64AC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5" w:history="1">
        <w:r w:rsidR="00AD3DF8" w:rsidRPr="003A476D">
          <w:rPr>
            <w:rStyle w:val="ab"/>
            <w:noProof/>
          </w:rPr>
          <w:t>8.1 개발환경 설치 및 개발가이드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_Toc219310855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15</w:t>
        </w:r>
        <w:r w:rsidR="00AD3DF8">
          <w:rPr>
            <w:noProof/>
            <w:webHidden/>
          </w:rPr>
          <w:fldChar w:fldCharType="end"/>
        </w:r>
      </w:hyperlink>
    </w:p>
    <w:p w14:paraId="61A51756" w14:textId="16A7E564" w:rsidR="00AD3DF8" w:rsidRPr="0074060A" w:rsidRDefault="000F64AC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6" w:history="1">
        <w:r w:rsidR="00AD3DF8" w:rsidRPr="003A476D">
          <w:rPr>
            <w:rStyle w:val="ab"/>
            <w:noProof/>
          </w:rPr>
          <w:t>8.2 장애 및 위험관리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_Toc219310856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15</w:t>
        </w:r>
        <w:r w:rsidR="00AD3DF8">
          <w:rPr>
            <w:noProof/>
            <w:webHidden/>
          </w:rPr>
          <w:fldChar w:fldCharType="end"/>
        </w:r>
      </w:hyperlink>
    </w:p>
    <w:p w14:paraId="157D32C2" w14:textId="48B45DF1" w:rsidR="00AD3DF8" w:rsidRPr="0074060A" w:rsidRDefault="000F64AC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7" w:history="1">
        <w:r w:rsidR="00AD3DF8" w:rsidRPr="003A476D">
          <w:rPr>
            <w:rStyle w:val="ab"/>
            <w:noProof/>
          </w:rPr>
          <w:t>8.3 재해복구 매뉴얼(DR절차서)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_Toc219310857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15</w:t>
        </w:r>
        <w:r w:rsidR="00AD3DF8">
          <w:rPr>
            <w:noProof/>
            <w:webHidden/>
          </w:rPr>
          <w:fldChar w:fldCharType="end"/>
        </w:r>
      </w:hyperlink>
    </w:p>
    <w:p w14:paraId="7F110142" w14:textId="5667C4B9" w:rsidR="00AD3DF8" w:rsidRPr="0074060A" w:rsidRDefault="000F64AC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8" w:history="1">
        <w:r w:rsidR="00AD3DF8" w:rsidRPr="003A476D">
          <w:rPr>
            <w:rStyle w:val="ab"/>
            <w:noProof/>
          </w:rPr>
          <w:t>8.4 테이블 목록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_Toc219310858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15</w:t>
        </w:r>
        <w:r w:rsidR="00AD3DF8">
          <w:rPr>
            <w:noProof/>
            <w:webHidden/>
          </w:rPr>
          <w:fldChar w:fldCharType="end"/>
        </w:r>
      </w:hyperlink>
    </w:p>
    <w:p w14:paraId="08838644" w14:textId="44E826A9" w:rsidR="00842BF0" w:rsidRPr="006A581C" w:rsidRDefault="00A669CA" w:rsidP="006A581C">
      <w:pPr>
        <w:jc w:val="center"/>
        <w:rPr>
          <w:sz w:val="24"/>
        </w:rPr>
      </w:pPr>
      <w:r>
        <w:rPr>
          <w:sz w:val="24"/>
        </w:rPr>
        <w:fldChar w:fldCharType="end"/>
      </w:r>
    </w:p>
    <w:p w14:paraId="08838650" w14:textId="4F9A4CE8" w:rsidR="00B2643D" w:rsidRDefault="000D7EEE" w:rsidP="000D7EEE">
      <w:pPr>
        <w:pStyle w:val="10"/>
      </w:pPr>
      <w:bookmarkStart w:id="0" w:name="_Toc219310831"/>
      <w:r>
        <w:rPr>
          <w:rFonts w:hint="eastAsia"/>
        </w:rPr>
        <w:lastRenderedPageBreak/>
        <w:t>목적</w:t>
      </w:r>
      <w:bookmarkEnd w:id="0"/>
    </w:p>
    <w:p w14:paraId="08838651" w14:textId="727A2A01" w:rsidR="00793A9C" w:rsidRPr="00793A9C" w:rsidRDefault="00843526" w:rsidP="00793A9C">
      <w:bookmarkStart w:id="1" w:name="_Toc166669187"/>
      <w:bookmarkStart w:id="2" w:name="_Toc235327438"/>
      <w:r w:rsidRPr="00843526">
        <w:rPr>
          <w:rFonts w:hint="eastAsia"/>
        </w:rPr>
        <w:t>본</w:t>
      </w:r>
      <w:r w:rsidRPr="00843526">
        <w:t xml:space="preserve"> </w:t>
      </w:r>
      <w:r w:rsidR="00796783">
        <w:rPr>
          <w:rFonts w:hint="eastAsia"/>
        </w:rPr>
        <w:t>매뉴얼</w:t>
      </w:r>
      <w:r w:rsidRPr="00843526">
        <w:t xml:space="preserve">의 목적은 </w:t>
      </w:r>
      <w:r w:rsidR="00796783">
        <w:rPr>
          <w:rFonts w:hint="eastAsia"/>
        </w:rPr>
        <w:t>시스템 운영 및 지원 직원이 시스템(</w:t>
      </w:r>
      <w:r w:rsidR="00796783" w:rsidRPr="00796783">
        <w:rPr>
          <w:rFonts w:hint="eastAsia"/>
          <w:highlight w:val="yellow"/>
        </w:rPr>
        <w:t xml:space="preserve">한화생명 </w:t>
      </w:r>
      <w:r w:rsidR="00B942F5">
        <w:rPr>
          <w:rFonts w:hint="eastAsia"/>
          <w:highlight w:val="yellow"/>
        </w:rPr>
        <w:t>라이프플러스아카데미</w:t>
      </w:r>
      <w:r w:rsidR="00796783">
        <w:rPr>
          <w:rFonts w:hint="eastAsia"/>
        </w:rPr>
        <w:t>)을 효과적으로 운영,</w:t>
      </w:r>
      <w:r w:rsidR="00796783">
        <w:t xml:space="preserve"> </w:t>
      </w:r>
      <w:r w:rsidR="00796783">
        <w:rPr>
          <w:rFonts w:hint="eastAsia"/>
        </w:rPr>
        <w:t>유지 관리 및 문제 해결할 수 있도록 필요한 정보를 명확하게 제공하기 위함.</w:t>
      </w:r>
    </w:p>
    <w:p w14:paraId="08838652" w14:textId="74EB82D9" w:rsidR="00C62FBA" w:rsidRDefault="00C62FBA" w:rsidP="00672C20"/>
    <w:p w14:paraId="51C8E4BA" w14:textId="77777777" w:rsidR="008C6CE7" w:rsidRPr="00226456" w:rsidRDefault="008C6CE7" w:rsidP="008C6CE7"/>
    <w:p w14:paraId="22FB9009" w14:textId="77777777" w:rsidR="008C6CE7" w:rsidRDefault="008C6CE7" w:rsidP="008C6CE7">
      <w:pPr>
        <w:pStyle w:val="10"/>
      </w:pPr>
      <w:bookmarkStart w:id="3" w:name="_Toc219310832"/>
      <w:r>
        <w:rPr>
          <w:rFonts w:hint="eastAsia"/>
        </w:rPr>
        <w:t>시스템 개요</w:t>
      </w:r>
      <w:bookmarkEnd w:id="3"/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2552"/>
        <w:gridCol w:w="1843"/>
        <w:gridCol w:w="3798"/>
      </w:tblGrid>
      <w:tr w:rsidR="008C6CE7" w14:paraId="28702117" w14:textId="77777777" w:rsidTr="005B2EDC">
        <w:tc>
          <w:tcPr>
            <w:tcW w:w="1696" w:type="dxa"/>
            <w:shd w:val="clear" w:color="auto" w:fill="EEECE1"/>
          </w:tcPr>
          <w:p w14:paraId="27D1624B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 구분</w:t>
            </w:r>
          </w:p>
        </w:tc>
        <w:tc>
          <w:tcPr>
            <w:tcW w:w="2552" w:type="dxa"/>
            <w:shd w:val="clear" w:color="auto" w:fill="auto"/>
          </w:tcPr>
          <w:p w14:paraId="26B4937E" w14:textId="77777777" w:rsidR="008C6CE7" w:rsidRPr="00AA546E" w:rsidRDefault="008C6CE7" w:rsidP="005B2EDC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채널계</w:t>
            </w:r>
            <w:proofErr w:type="spellEnd"/>
          </w:p>
        </w:tc>
        <w:tc>
          <w:tcPr>
            <w:tcW w:w="1843" w:type="dxa"/>
            <w:shd w:val="clear" w:color="auto" w:fill="EEECE1"/>
          </w:tcPr>
          <w:p w14:paraId="788AFDBF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시스템명</w:t>
            </w:r>
          </w:p>
        </w:tc>
        <w:tc>
          <w:tcPr>
            <w:tcW w:w="3798" w:type="dxa"/>
            <w:shd w:val="clear" w:color="auto" w:fill="auto"/>
          </w:tcPr>
          <w:p w14:paraId="07357257" w14:textId="04B2C362" w:rsidR="008C6CE7" w:rsidRPr="00AA546E" w:rsidRDefault="00B942F5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라이프플러스아카데미</w:t>
            </w:r>
            <w:r w:rsidR="008C6CE7" w:rsidRPr="00AA546E">
              <w:rPr>
                <w:rFonts w:hint="eastAsia"/>
                <w:szCs w:val="22"/>
              </w:rPr>
              <w:t>(</w:t>
            </w:r>
            <w:r>
              <w:rPr>
                <w:szCs w:val="22"/>
              </w:rPr>
              <w:t>LPA</w:t>
            </w:r>
            <w:r w:rsidR="008C6CE7" w:rsidRPr="00AA546E">
              <w:rPr>
                <w:szCs w:val="22"/>
              </w:rPr>
              <w:t>)</w:t>
            </w:r>
          </w:p>
        </w:tc>
      </w:tr>
      <w:tr w:rsidR="008C6CE7" w14:paraId="695C56DD" w14:textId="77777777" w:rsidTr="005B2EDC">
        <w:tc>
          <w:tcPr>
            <w:tcW w:w="1696" w:type="dxa"/>
            <w:shd w:val="clear" w:color="auto" w:fill="EEECE1"/>
          </w:tcPr>
          <w:p w14:paraId="70B22CA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기능설명</w:t>
            </w:r>
          </w:p>
        </w:tc>
        <w:tc>
          <w:tcPr>
            <w:tcW w:w="8193" w:type="dxa"/>
            <w:gridSpan w:val="3"/>
            <w:shd w:val="clear" w:color="auto" w:fill="auto"/>
          </w:tcPr>
          <w:p w14:paraId="7E67A61B" w14:textId="4BF8B2B7" w:rsidR="008C6CE7" w:rsidRPr="00AA546E" w:rsidRDefault="00B942F5" w:rsidP="005B2EDC">
            <w:pPr>
              <w:rPr>
                <w:szCs w:val="22"/>
              </w:rPr>
            </w:pPr>
            <w:r w:rsidRPr="00B942F5">
              <w:rPr>
                <w:szCs w:val="22"/>
              </w:rPr>
              <w:t>한화생명</w:t>
            </w:r>
            <w:r>
              <w:rPr>
                <w:rFonts w:hint="eastAsia"/>
                <w:szCs w:val="22"/>
              </w:rPr>
              <w:t>,</w:t>
            </w:r>
            <w:r w:rsidRPr="00B942F5">
              <w:rPr>
                <w:szCs w:val="22"/>
              </w:rPr>
              <w:t xml:space="preserve"> 한</w:t>
            </w:r>
            <w:r>
              <w:rPr>
                <w:rFonts w:hint="eastAsia"/>
                <w:szCs w:val="22"/>
              </w:rPr>
              <w:t>화생명</w:t>
            </w:r>
            <w:r w:rsidRPr="00B942F5">
              <w:rPr>
                <w:szCs w:val="22"/>
              </w:rPr>
              <w:t>금</w:t>
            </w:r>
            <w:r>
              <w:rPr>
                <w:rFonts w:hint="eastAsia"/>
                <w:szCs w:val="22"/>
              </w:rPr>
              <w:t>융</w:t>
            </w:r>
            <w:r w:rsidRPr="00B942F5">
              <w:rPr>
                <w:szCs w:val="22"/>
              </w:rPr>
              <w:t>서</w:t>
            </w:r>
            <w:r>
              <w:rPr>
                <w:rFonts w:hint="eastAsia"/>
                <w:szCs w:val="22"/>
              </w:rPr>
              <w:t>비스,</w:t>
            </w:r>
            <w:r w:rsidRPr="00B942F5">
              <w:rPr>
                <w:szCs w:val="22"/>
              </w:rPr>
              <w:t xml:space="preserve"> </w:t>
            </w:r>
            <w:proofErr w:type="spellStart"/>
            <w:r w:rsidRPr="00B942F5">
              <w:rPr>
                <w:szCs w:val="22"/>
              </w:rPr>
              <w:t>라이프랩</w:t>
            </w:r>
            <w:proofErr w:type="spellEnd"/>
            <w:r>
              <w:rPr>
                <w:rFonts w:hint="eastAsia"/>
                <w:szCs w:val="22"/>
              </w:rPr>
              <w:t>,</w:t>
            </w:r>
            <w:r w:rsidRPr="00B942F5">
              <w:rPr>
                <w:szCs w:val="22"/>
              </w:rPr>
              <w:t xml:space="preserve"> </w:t>
            </w:r>
            <w:proofErr w:type="spellStart"/>
            <w:r w:rsidRPr="00B942F5">
              <w:rPr>
                <w:szCs w:val="22"/>
              </w:rPr>
              <w:t>피플라이프</w:t>
            </w:r>
            <w:proofErr w:type="spellEnd"/>
            <w:r>
              <w:rPr>
                <w:rFonts w:hint="eastAsia"/>
                <w:szCs w:val="22"/>
              </w:rPr>
              <w:t>,</w:t>
            </w:r>
            <w:r w:rsidRPr="00B942F5">
              <w:rPr>
                <w:szCs w:val="22"/>
              </w:rPr>
              <w:t xml:space="preserve"> GA</w:t>
            </w:r>
            <w:r>
              <w:rPr>
                <w:rFonts w:hint="eastAsia"/>
                <w:szCs w:val="22"/>
              </w:rPr>
              <w:t>가</w:t>
            </w:r>
            <w:r w:rsidRPr="00B942F5">
              <w:rPr>
                <w:szCs w:val="22"/>
              </w:rPr>
              <w:t xml:space="preserve"> 이용하는 </w:t>
            </w:r>
            <w:r>
              <w:rPr>
                <w:rFonts w:hint="eastAsia"/>
                <w:szCs w:val="22"/>
              </w:rPr>
              <w:t xml:space="preserve">한화생명 보험 상품 </w:t>
            </w:r>
            <w:r w:rsidRPr="00B942F5">
              <w:rPr>
                <w:szCs w:val="22"/>
              </w:rPr>
              <w:t>LMS</w:t>
            </w:r>
            <w:r w:rsidR="008C6CE7" w:rsidRPr="00AA546E">
              <w:rPr>
                <w:rFonts w:hint="eastAsia"/>
                <w:szCs w:val="22"/>
              </w:rPr>
              <w:t xml:space="preserve"> </w:t>
            </w:r>
            <w:r w:rsidR="008C6CE7" w:rsidRPr="00AA546E">
              <w:rPr>
                <w:szCs w:val="22"/>
              </w:rPr>
              <w:t>Application</w:t>
            </w:r>
          </w:p>
        </w:tc>
      </w:tr>
      <w:tr w:rsidR="008C6CE7" w14:paraId="50D95B14" w14:textId="77777777" w:rsidTr="005B2EDC">
        <w:tc>
          <w:tcPr>
            <w:tcW w:w="1696" w:type="dxa"/>
            <w:shd w:val="clear" w:color="auto" w:fill="EEECE1"/>
          </w:tcPr>
          <w:p w14:paraId="167D3C4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담당부서(</w:t>
            </w:r>
            <w:r w:rsidRPr="00AA546E">
              <w:rPr>
                <w:b/>
                <w:bCs/>
                <w:szCs w:val="22"/>
              </w:rPr>
              <w:t>IT)</w:t>
            </w:r>
          </w:p>
        </w:tc>
        <w:tc>
          <w:tcPr>
            <w:tcW w:w="2552" w:type="dxa"/>
            <w:shd w:val="clear" w:color="auto" w:fill="auto"/>
          </w:tcPr>
          <w:p w14:paraId="5D7DF0B1" w14:textId="04253BF2" w:rsidR="008C6CE7" w:rsidRPr="00AA546E" w:rsidRDefault="008C6CE7" w:rsidP="005B2EDC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생보</w:t>
            </w:r>
            <w:proofErr w:type="spellEnd"/>
            <w:r w:rsidRPr="00AA546E">
              <w:rPr>
                <w:rFonts w:hint="eastAsia"/>
                <w:szCs w:val="22"/>
              </w:rPr>
              <w:t>I</w:t>
            </w:r>
            <w:r w:rsidRPr="00AA546E">
              <w:rPr>
                <w:szCs w:val="22"/>
              </w:rPr>
              <w:t>TO</w:t>
            </w:r>
            <w:r w:rsidR="00B942F5">
              <w:rPr>
                <w:szCs w:val="22"/>
              </w:rPr>
              <w:t>2</w:t>
            </w:r>
            <w:r w:rsidRPr="00AA546E">
              <w:rPr>
                <w:rFonts w:hint="eastAsia"/>
                <w:szCs w:val="22"/>
              </w:rPr>
              <w:t>팀</w:t>
            </w:r>
          </w:p>
        </w:tc>
        <w:tc>
          <w:tcPr>
            <w:tcW w:w="1843" w:type="dxa"/>
            <w:shd w:val="clear" w:color="auto" w:fill="EEECE1"/>
          </w:tcPr>
          <w:p w14:paraId="43879709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담당부서(현업)</w:t>
            </w:r>
          </w:p>
        </w:tc>
        <w:tc>
          <w:tcPr>
            <w:tcW w:w="3798" w:type="dxa"/>
            <w:shd w:val="clear" w:color="auto" w:fill="auto"/>
          </w:tcPr>
          <w:p w14:paraId="43B9FADA" w14:textId="21E70C04" w:rsidR="008C6CE7" w:rsidRPr="00AA546E" w:rsidRDefault="00B942F5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T</w:t>
            </w:r>
            <w:r>
              <w:rPr>
                <w:szCs w:val="22"/>
              </w:rPr>
              <w:t>&amp;D</w:t>
            </w:r>
            <w:r>
              <w:rPr>
                <w:rFonts w:hint="eastAsia"/>
                <w:szCs w:val="22"/>
              </w:rPr>
              <w:t>팀</w:t>
            </w:r>
          </w:p>
        </w:tc>
      </w:tr>
      <w:tr w:rsidR="008C6CE7" w14:paraId="092C414A" w14:textId="77777777" w:rsidTr="005B2EDC">
        <w:tc>
          <w:tcPr>
            <w:tcW w:w="1696" w:type="dxa"/>
            <w:shd w:val="clear" w:color="auto" w:fill="EEECE1"/>
          </w:tcPr>
          <w:p w14:paraId="3D87FEF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주요사용자</w:t>
            </w:r>
          </w:p>
        </w:tc>
        <w:tc>
          <w:tcPr>
            <w:tcW w:w="2552" w:type="dxa"/>
            <w:shd w:val="clear" w:color="auto" w:fill="auto"/>
          </w:tcPr>
          <w:p w14:paraId="254CDE0A" w14:textId="7FB1A5E0" w:rsidR="008C6CE7" w:rsidRPr="00AA546E" w:rsidRDefault="00B942F5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한화생명 임직원,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 xml:space="preserve">한화생명금융서비스 </w:t>
            </w:r>
            <w:r>
              <w:rPr>
                <w:szCs w:val="22"/>
              </w:rPr>
              <w:t xml:space="preserve">FP, </w:t>
            </w:r>
            <w:proofErr w:type="spellStart"/>
            <w:r>
              <w:rPr>
                <w:rFonts w:hint="eastAsia"/>
                <w:szCs w:val="22"/>
              </w:rPr>
              <w:t>라이프랩</w:t>
            </w:r>
            <w:proofErr w:type="spellEnd"/>
            <w:r>
              <w:rPr>
                <w:szCs w:val="22"/>
              </w:rPr>
              <w:t xml:space="preserve">, </w:t>
            </w:r>
            <w:proofErr w:type="spellStart"/>
            <w:r>
              <w:rPr>
                <w:rFonts w:hint="eastAsia"/>
                <w:szCs w:val="22"/>
              </w:rPr>
              <w:t>피플라이프</w:t>
            </w:r>
            <w:proofErr w:type="spellEnd"/>
            <w:r>
              <w:rPr>
                <w:rFonts w:hint="eastAsia"/>
                <w:szCs w:val="22"/>
              </w:rPr>
              <w:t>,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G</w:t>
            </w:r>
            <w:r>
              <w:rPr>
                <w:szCs w:val="22"/>
              </w:rPr>
              <w:t>A</w:t>
            </w:r>
          </w:p>
        </w:tc>
        <w:tc>
          <w:tcPr>
            <w:tcW w:w="1843" w:type="dxa"/>
            <w:shd w:val="clear" w:color="auto" w:fill="EEECE1"/>
          </w:tcPr>
          <w:p w14:paraId="10EEE1BA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사용인원</w:t>
            </w:r>
          </w:p>
        </w:tc>
        <w:tc>
          <w:tcPr>
            <w:tcW w:w="3798" w:type="dxa"/>
            <w:shd w:val="clear" w:color="auto" w:fill="auto"/>
          </w:tcPr>
          <w:p w14:paraId="375669F9" w14:textId="5532F65E" w:rsidR="008C6CE7" w:rsidRPr="00AA546E" w:rsidRDefault="00C77200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약 </w:t>
            </w:r>
            <w:r w:rsidR="00B942F5">
              <w:rPr>
                <w:szCs w:val="22"/>
              </w:rPr>
              <w:t>210,0</w:t>
            </w:r>
            <w:r w:rsidR="008C6CE7" w:rsidRPr="00AA546E">
              <w:rPr>
                <w:szCs w:val="22"/>
              </w:rPr>
              <w:t>00</w:t>
            </w:r>
            <w:r w:rsidR="008C6CE7" w:rsidRPr="00AA546E">
              <w:rPr>
                <w:rFonts w:hint="eastAsia"/>
                <w:szCs w:val="22"/>
              </w:rPr>
              <w:t>명</w:t>
            </w:r>
          </w:p>
        </w:tc>
      </w:tr>
      <w:tr w:rsidR="008C6CE7" w14:paraId="3804C728" w14:textId="77777777" w:rsidTr="005B2EDC">
        <w:tc>
          <w:tcPr>
            <w:tcW w:w="1696" w:type="dxa"/>
            <w:shd w:val="clear" w:color="auto" w:fill="EEECE1"/>
          </w:tcPr>
          <w:p w14:paraId="01D16078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중요도</w:t>
            </w:r>
          </w:p>
        </w:tc>
        <w:tc>
          <w:tcPr>
            <w:tcW w:w="2552" w:type="dxa"/>
            <w:shd w:val="clear" w:color="auto" w:fill="auto"/>
          </w:tcPr>
          <w:p w14:paraId="586E91FE" w14:textId="69D7E471" w:rsidR="008C6CE7" w:rsidRPr="00AA546E" w:rsidRDefault="00B942F5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일반</w:t>
            </w:r>
          </w:p>
        </w:tc>
        <w:tc>
          <w:tcPr>
            <w:tcW w:w="1843" w:type="dxa"/>
            <w:shd w:val="clear" w:color="auto" w:fill="EEECE1"/>
          </w:tcPr>
          <w:p w14:paraId="24E3922C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재해복구(</w:t>
            </w:r>
            <w:r w:rsidRPr="00AA546E">
              <w:rPr>
                <w:b/>
                <w:bCs/>
                <w:szCs w:val="22"/>
              </w:rPr>
              <w:t>DR)</w:t>
            </w:r>
          </w:p>
        </w:tc>
        <w:tc>
          <w:tcPr>
            <w:tcW w:w="3798" w:type="dxa"/>
            <w:shd w:val="clear" w:color="auto" w:fill="auto"/>
          </w:tcPr>
          <w:p w14:paraId="496B64BF" w14:textId="764A5628" w:rsidR="008C6CE7" w:rsidRPr="00AA546E" w:rsidRDefault="00B942F5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비대상</w:t>
            </w:r>
          </w:p>
        </w:tc>
      </w:tr>
      <w:tr w:rsidR="008C6CE7" w14:paraId="0F956049" w14:textId="77777777" w:rsidTr="005B2EDC">
        <w:tc>
          <w:tcPr>
            <w:tcW w:w="1696" w:type="dxa"/>
            <w:shd w:val="clear" w:color="auto" w:fill="EEECE1"/>
          </w:tcPr>
          <w:p w14:paraId="2A592638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도입 및 운영</w:t>
            </w:r>
          </w:p>
        </w:tc>
        <w:tc>
          <w:tcPr>
            <w:tcW w:w="2552" w:type="dxa"/>
            <w:shd w:val="clear" w:color="auto" w:fill="auto"/>
          </w:tcPr>
          <w:p w14:paraId="391C0045" w14:textId="2D8516B8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2</w:t>
            </w:r>
            <w:r w:rsidRPr="00AA546E">
              <w:rPr>
                <w:szCs w:val="22"/>
              </w:rPr>
              <w:t>02</w:t>
            </w:r>
            <w:r w:rsidR="00B942F5">
              <w:rPr>
                <w:szCs w:val="22"/>
              </w:rPr>
              <w:t>4</w:t>
            </w:r>
            <w:r w:rsidRPr="00AA546E">
              <w:rPr>
                <w:rFonts w:hint="eastAsia"/>
                <w:szCs w:val="22"/>
              </w:rPr>
              <w:t xml:space="preserve">년 </w:t>
            </w:r>
            <w:r w:rsidR="00C77200">
              <w:rPr>
                <w:szCs w:val="22"/>
              </w:rPr>
              <w:t xml:space="preserve">~ </w:t>
            </w:r>
            <w:r w:rsidRPr="00AA546E">
              <w:rPr>
                <w:rFonts w:hint="eastAsia"/>
                <w:szCs w:val="22"/>
              </w:rPr>
              <w:t>현재</w:t>
            </w:r>
          </w:p>
        </w:tc>
        <w:tc>
          <w:tcPr>
            <w:tcW w:w="1843" w:type="dxa"/>
            <w:shd w:val="clear" w:color="auto" w:fill="EEECE1"/>
          </w:tcPr>
          <w:p w14:paraId="02432D50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개인정보처리</w:t>
            </w:r>
          </w:p>
        </w:tc>
        <w:tc>
          <w:tcPr>
            <w:tcW w:w="3798" w:type="dxa"/>
            <w:shd w:val="clear" w:color="auto" w:fill="auto"/>
          </w:tcPr>
          <w:p w14:paraId="662E0C29" w14:textId="77777777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대상</w:t>
            </w:r>
          </w:p>
        </w:tc>
      </w:tr>
      <w:tr w:rsidR="008C6CE7" w14:paraId="1E097632" w14:textId="77777777" w:rsidTr="005B2EDC">
        <w:tc>
          <w:tcPr>
            <w:tcW w:w="1696" w:type="dxa"/>
            <w:shd w:val="clear" w:color="auto" w:fill="EEECE1"/>
          </w:tcPr>
          <w:p w14:paraId="709B7D66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 위치</w:t>
            </w:r>
          </w:p>
        </w:tc>
        <w:tc>
          <w:tcPr>
            <w:tcW w:w="2552" w:type="dxa"/>
            <w:shd w:val="clear" w:color="auto" w:fill="auto"/>
          </w:tcPr>
          <w:p w14:paraId="1826AAB1" w14:textId="2420DFE3" w:rsidR="008C6CE7" w:rsidRPr="00AA546E" w:rsidRDefault="008C6CE7" w:rsidP="005B2EDC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내부망</w:t>
            </w:r>
            <w:proofErr w:type="spellEnd"/>
            <w:r w:rsidR="00B942F5">
              <w:rPr>
                <w:rFonts w:hint="eastAsia"/>
                <w:szCs w:val="22"/>
              </w:rPr>
              <w:t>/</w:t>
            </w:r>
            <w:proofErr w:type="spellStart"/>
            <w:r w:rsidR="00B942F5">
              <w:rPr>
                <w:rFonts w:hint="eastAsia"/>
                <w:szCs w:val="22"/>
              </w:rPr>
              <w:t>외부망</w:t>
            </w:r>
            <w:proofErr w:type="spellEnd"/>
          </w:p>
        </w:tc>
        <w:tc>
          <w:tcPr>
            <w:tcW w:w="1843" w:type="dxa"/>
            <w:shd w:val="clear" w:color="auto" w:fill="EEECE1"/>
          </w:tcPr>
          <w:p w14:paraId="1E6F0CDD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형상관리</w:t>
            </w:r>
          </w:p>
        </w:tc>
        <w:tc>
          <w:tcPr>
            <w:tcW w:w="3798" w:type="dxa"/>
            <w:shd w:val="clear" w:color="auto" w:fill="auto"/>
          </w:tcPr>
          <w:p w14:paraId="254D357B" w14:textId="0E83CB7A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 xml:space="preserve">대상 </w:t>
            </w:r>
            <w:r w:rsidRPr="00AA546E">
              <w:rPr>
                <w:szCs w:val="22"/>
              </w:rPr>
              <w:t>(</w:t>
            </w:r>
            <w:r w:rsidR="00B942F5">
              <w:rPr>
                <w:rFonts w:hint="eastAsia"/>
                <w:szCs w:val="22"/>
              </w:rPr>
              <w:t>C</w:t>
            </w:r>
            <w:r w:rsidR="00B942F5">
              <w:rPr>
                <w:szCs w:val="22"/>
              </w:rPr>
              <w:t>MP</w:t>
            </w:r>
            <w:r w:rsidRPr="00AA546E">
              <w:rPr>
                <w:szCs w:val="22"/>
              </w:rPr>
              <w:t>)</w:t>
            </w:r>
          </w:p>
        </w:tc>
      </w:tr>
    </w:tbl>
    <w:p w14:paraId="4CB193D7" w14:textId="4AC958C3" w:rsidR="008C6CE7" w:rsidRDefault="00B942F5" w:rsidP="00672C20">
      <w:r>
        <w:t>CMP</w:t>
      </w:r>
      <w:r w:rsidR="005A6CC6">
        <w:t xml:space="preserve"> : </w:t>
      </w:r>
      <w:r w:rsidR="005A6CC6">
        <w:rPr>
          <w:rFonts w:hint="eastAsia"/>
        </w:rPr>
        <w:t>한화생명 형상관리</w:t>
      </w:r>
      <w:r w:rsidR="005A6CC6">
        <w:t xml:space="preserve"> </w:t>
      </w:r>
      <w:r w:rsidR="005A6CC6">
        <w:rPr>
          <w:rFonts w:hint="eastAsia"/>
        </w:rPr>
        <w:t>및 배포통제 시스템</w:t>
      </w:r>
    </w:p>
    <w:p w14:paraId="536C8267" w14:textId="77777777" w:rsidR="008C6CE7" w:rsidRPr="00B942F5" w:rsidRDefault="008C6CE7" w:rsidP="00672C20"/>
    <w:p w14:paraId="35D7C435" w14:textId="139A9414" w:rsidR="00DD192A" w:rsidRDefault="00DD192A" w:rsidP="00DD192A">
      <w:pPr>
        <w:pStyle w:val="10"/>
        <w:numPr>
          <w:ilvl w:val="0"/>
          <w:numId w:val="1"/>
        </w:numPr>
      </w:pPr>
      <w:bookmarkStart w:id="4" w:name="_Toc219310833"/>
      <w:r>
        <w:rPr>
          <w:rFonts w:hint="eastAsia"/>
        </w:rPr>
        <w:t>담당자정보</w:t>
      </w:r>
      <w:bookmarkEnd w:id="4"/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872"/>
        <w:gridCol w:w="6208"/>
      </w:tblGrid>
      <w:tr w:rsidR="00DD192A" w:rsidRPr="00AA546E" w14:paraId="426A8289" w14:textId="77777777" w:rsidTr="00A25EE2">
        <w:trPr>
          <w:trHeight w:val="265"/>
        </w:trPr>
        <w:tc>
          <w:tcPr>
            <w:tcW w:w="1809" w:type="dxa"/>
            <w:shd w:val="clear" w:color="auto" w:fill="EEECE1"/>
          </w:tcPr>
          <w:p w14:paraId="74F76E0C" w14:textId="4C5CD149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소속</w:t>
            </w:r>
          </w:p>
        </w:tc>
        <w:tc>
          <w:tcPr>
            <w:tcW w:w="1872" w:type="dxa"/>
            <w:shd w:val="clear" w:color="auto" w:fill="EEECE1"/>
          </w:tcPr>
          <w:p w14:paraId="5345A590" w14:textId="037219E7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성명</w:t>
            </w:r>
          </w:p>
        </w:tc>
        <w:tc>
          <w:tcPr>
            <w:tcW w:w="6208" w:type="dxa"/>
            <w:shd w:val="clear" w:color="auto" w:fill="EEECE1"/>
          </w:tcPr>
          <w:p w14:paraId="16DD49F2" w14:textId="694F49BA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역할</w:t>
            </w:r>
          </w:p>
        </w:tc>
      </w:tr>
      <w:tr w:rsidR="00DD192A" w:rsidRPr="00554073" w14:paraId="69E3FAAD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0B1E8F66" w14:textId="3E1847A9" w:rsidR="00DD192A" w:rsidRPr="00554073" w:rsidRDefault="00DD192A" w:rsidP="004B18B3">
            <w:proofErr w:type="spellStart"/>
            <w:r>
              <w:rPr>
                <w:rFonts w:hint="eastAsia"/>
              </w:rPr>
              <w:t>생보</w:t>
            </w:r>
            <w:proofErr w:type="spellEnd"/>
            <w:r>
              <w:rPr>
                <w:rFonts w:hint="eastAsia"/>
              </w:rPr>
              <w:t>I</w:t>
            </w:r>
            <w:r>
              <w:t>TO</w:t>
            </w:r>
            <w:r w:rsidR="00B942F5">
              <w:t>2</w:t>
            </w:r>
            <w:r>
              <w:rPr>
                <w:rFonts w:hint="eastAsia"/>
              </w:rPr>
              <w:t>팀</w:t>
            </w:r>
          </w:p>
        </w:tc>
        <w:tc>
          <w:tcPr>
            <w:tcW w:w="1872" w:type="dxa"/>
            <w:shd w:val="clear" w:color="auto" w:fill="auto"/>
          </w:tcPr>
          <w:p w14:paraId="2E6FF66D" w14:textId="0FE8A043" w:rsidR="00DD192A" w:rsidRPr="00554073" w:rsidRDefault="00B942F5" w:rsidP="00C77200">
            <w:pPr>
              <w:jc w:val="center"/>
            </w:pPr>
            <w:r>
              <w:rPr>
                <w:rFonts w:hint="eastAsia"/>
              </w:rPr>
              <w:t>이은지</w:t>
            </w:r>
          </w:p>
        </w:tc>
        <w:tc>
          <w:tcPr>
            <w:tcW w:w="6208" w:type="dxa"/>
            <w:shd w:val="clear" w:color="auto" w:fill="auto"/>
          </w:tcPr>
          <w:p w14:paraId="2E03FBEA" w14:textId="7ACC9C92" w:rsidR="00DD192A" w:rsidRPr="00554073" w:rsidRDefault="00B942F5" w:rsidP="004B18B3">
            <w:r>
              <w:rPr>
                <w:rFonts w:hint="eastAsia"/>
                <w:szCs w:val="22"/>
              </w:rPr>
              <w:t>라이프플러스아카데미</w:t>
            </w:r>
            <w:r>
              <w:rPr>
                <w:rFonts w:hint="eastAsia"/>
              </w:rPr>
              <w:t xml:space="preserve"> </w:t>
            </w:r>
            <w:r w:rsidR="00A25EE2">
              <w:rPr>
                <w:rFonts w:hint="eastAsia"/>
              </w:rPr>
              <w:t>업무 리더</w:t>
            </w:r>
          </w:p>
        </w:tc>
      </w:tr>
      <w:tr w:rsidR="00DD192A" w:rsidRPr="00554073" w14:paraId="301E9E2F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6A14A14D" w14:textId="47007FC8" w:rsidR="00DD192A" w:rsidRPr="00554073" w:rsidRDefault="00DD192A" w:rsidP="00DD192A">
            <w:proofErr w:type="spellStart"/>
            <w:r>
              <w:rPr>
                <w:rFonts w:hint="eastAsia"/>
              </w:rPr>
              <w:t>생보</w:t>
            </w:r>
            <w:proofErr w:type="spellEnd"/>
            <w:r>
              <w:rPr>
                <w:rFonts w:hint="eastAsia"/>
              </w:rPr>
              <w:t>I</w:t>
            </w:r>
            <w:r>
              <w:t>TO</w:t>
            </w:r>
            <w:r w:rsidR="00B942F5">
              <w:t>2</w:t>
            </w:r>
            <w:r>
              <w:rPr>
                <w:rFonts w:hint="eastAsia"/>
              </w:rPr>
              <w:t>팀</w:t>
            </w:r>
          </w:p>
        </w:tc>
        <w:tc>
          <w:tcPr>
            <w:tcW w:w="1872" w:type="dxa"/>
            <w:shd w:val="clear" w:color="auto" w:fill="auto"/>
          </w:tcPr>
          <w:p w14:paraId="347CFABD" w14:textId="5AFD9011" w:rsidR="00DD192A" w:rsidRPr="00AA546E" w:rsidRDefault="00B942F5" w:rsidP="00C772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김유란</w:t>
            </w:r>
          </w:p>
        </w:tc>
        <w:tc>
          <w:tcPr>
            <w:tcW w:w="6208" w:type="dxa"/>
            <w:shd w:val="clear" w:color="auto" w:fill="auto"/>
          </w:tcPr>
          <w:p w14:paraId="6CD485D1" w14:textId="637BB01E" w:rsidR="00DD192A" w:rsidRPr="00554073" w:rsidRDefault="00B942F5" w:rsidP="00DD192A">
            <w:r>
              <w:rPr>
                <w:rFonts w:hint="eastAsia"/>
                <w:szCs w:val="22"/>
              </w:rPr>
              <w:t>라이프플러스아카데미</w:t>
            </w:r>
            <w:r>
              <w:rPr>
                <w:rFonts w:hint="eastAsia"/>
              </w:rPr>
              <w:t xml:space="preserve"> 사용자 시스템 담당</w:t>
            </w:r>
          </w:p>
        </w:tc>
      </w:tr>
      <w:tr w:rsidR="00DD192A" w:rsidRPr="00554073" w14:paraId="3B54E958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21A74346" w14:textId="340F0EA7" w:rsidR="00DD192A" w:rsidRPr="00554073" w:rsidRDefault="00DD192A" w:rsidP="00DD192A">
            <w:proofErr w:type="spellStart"/>
            <w:r>
              <w:rPr>
                <w:rFonts w:hint="eastAsia"/>
              </w:rPr>
              <w:t>생보</w:t>
            </w:r>
            <w:proofErr w:type="spellEnd"/>
            <w:r>
              <w:rPr>
                <w:rFonts w:hint="eastAsia"/>
              </w:rPr>
              <w:t>I</w:t>
            </w:r>
            <w:r>
              <w:t>TO</w:t>
            </w:r>
            <w:r w:rsidR="00B942F5">
              <w:t>2</w:t>
            </w:r>
            <w:r>
              <w:rPr>
                <w:rFonts w:hint="eastAsia"/>
              </w:rPr>
              <w:t>팀</w:t>
            </w:r>
          </w:p>
        </w:tc>
        <w:tc>
          <w:tcPr>
            <w:tcW w:w="1872" w:type="dxa"/>
            <w:shd w:val="clear" w:color="auto" w:fill="auto"/>
          </w:tcPr>
          <w:p w14:paraId="28CC91DF" w14:textId="6F73442C" w:rsidR="00A25EE2" w:rsidRPr="00554073" w:rsidRDefault="00B942F5" w:rsidP="00C77200">
            <w:pPr>
              <w:jc w:val="center"/>
            </w:pPr>
            <w:r>
              <w:rPr>
                <w:rFonts w:hint="eastAsia"/>
              </w:rPr>
              <w:t>채완기</w:t>
            </w:r>
          </w:p>
        </w:tc>
        <w:tc>
          <w:tcPr>
            <w:tcW w:w="6208" w:type="dxa"/>
            <w:shd w:val="clear" w:color="auto" w:fill="auto"/>
          </w:tcPr>
          <w:p w14:paraId="5C8D7F2E" w14:textId="22EC5AC1" w:rsidR="00DD192A" w:rsidRPr="00554073" w:rsidRDefault="00B942F5" w:rsidP="00DD192A">
            <w:r>
              <w:rPr>
                <w:rFonts w:hint="eastAsia"/>
                <w:szCs w:val="22"/>
              </w:rPr>
              <w:t>라이프플러스아카데미 관리자 시스템 담당</w:t>
            </w:r>
          </w:p>
        </w:tc>
      </w:tr>
      <w:tr w:rsidR="00A25EE2" w:rsidRPr="00554073" w14:paraId="174974AF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5A6C23CE" w14:textId="05A9B225" w:rsidR="00A25EE2" w:rsidRDefault="00C77200" w:rsidP="00DD192A">
            <w:proofErr w:type="spellStart"/>
            <w:r>
              <w:rPr>
                <w:rFonts w:hint="eastAsia"/>
              </w:rPr>
              <w:t>생보</w:t>
            </w:r>
            <w:proofErr w:type="spellEnd"/>
            <w:r>
              <w:rPr>
                <w:rFonts w:hint="eastAsia"/>
              </w:rPr>
              <w:t>I</w:t>
            </w:r>
            <w:r>
              <w:t>TO</w:t>
            </w:r>
            <w:r w:rsidR="00B942F5">
              <w:t>2</w:t>
            </w:r>
            <w:r>
              <w:rPr>
                <w:rFonts w:hint="eastAsia"/>
              </w:rPr>
              <w:t>팀</w:t>
            </w:r>
          </w:p>
        </w:tc>
        <w:tc>
          <w:tcPr>
            <w:tcW w:w="1872" w:type="dxa"/>
            <w:shd w:val="clear" w:color="auto" w:fill="auto"/>
          </w:tcPr>
          <w:p w14:paraId="01A677EC" w14:textId="6FBF150A" w:rsidR="00A25EE2" w:rsidRPr="00A25EE2" w:rsidRDefault="00B942F5" w:rsidP="00C77200">
            <w:pPr>
              <w:jc w:val="center"/>
            </w:pPr>
            <w:r>
              <w:rPr>
                <w:rFonts w:hint="eastAsia"/>
              </w:rPr>
              <w:t>허인경</w:t>
            </w:r>
          </w:p>
        </w:tc>
        <w:tc>
          <w:tcPr>
            <w:tcW w:w="6208" w:type="dxa"/>
            <w:shd w:val="clear" w:color="auto" w:fill="auto"/>
          </w:tcPr>
          <w:p w14:paraId="6A53434B" w14:textId="05D73371" w:rsidR="00A25EE2" w:rsidRDefault="00B942F5" w:rsidP="00DD192A">
            <w:r>
              <w:rPr>
                <w:rFonts w:hint="eastAsia"/>
                <w:szCs w:val="22"/>
              </w:rPr>
              <w:t>라이프플러스아카데미 배치 담당</w:t>
            </w:r>
          </w:p>
        </w:tc>
      </w:tr>
      <w:tr w:rsidR="00C77200" w:rsidRPr="00554073" w14:paraId="3B108593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510FADF7" w14:textId="59DDC02A" w:rsidR="00C77200" w:rsidRDefault="00B942F5" w:rsidP="00DD192A">
            <w:proofErr w:type="spellStart"/>
            <w:r>
              <w:rPr>
                <w:rFonts w:hint="eastAsia"/>
              </w:rPr>
              <w:t>생보</w:t>
            </w:r>
            <w:proofErr w:type="spellEnd"/>
            <w:r>
              <w:rPr>
                <w:rFonts w:hint="eastAsia"/>
              </w:rPr>
              <w:t>I</w:t>
            </w:r>
            <w:r>
              <w:t>TO2</w:t>
            </w:r>
            <w:r>
              <w:rPr>
                <w:rFonts w:hint="eastAsia"/>
              </w:rPr>
              <w:t>팀</w:t>
            </w:r>
          </w:p>
        </w:tc>
        <w:tc>
          <w:tcPr>
            <w:tcW w:w="1872" w:type="dxa"/>
            <w:shd w:val="clear" w:color="auto" w:fill="auto"/>
          </w:tcPr>
          <w:p w14:paraId="6191C2DB" w14:textId="106475F0" w:rsidR="00C77200" w:rsidRDefault="00B942F5" w:rsidP="00C77200">
            <w:pPr>
              <w:jc w:val="center"/>
            </w:pPr>
            <w:r>
              <w:rPr>
                <w:rFonts w:hint="eastAsia"/>
              </w:rPr>
              <w:t>이희은</w:t>
            </w:r>
          </w:p>
        </w:tc>
        <w:tc>
          <w:tcPr>
            <w:tcW w:w="6208" w:type="dxa"/>
            <w:shd w:val="clear" w:color="auto" w:fill="auto"/>
          </w:tcPr>
          <w:p w14:paraId="2FED3B81" w14:textId="03311A6E" w:rsidR="00C77200" w:rsidRDefault="00B942F5" w:rsidP="00DD192A">
            <w:r>
              <w:rPr>
                <w:rFonts w:hint="eastAsia"/>
                <w:szCs w:val="22"/>
              </w:rPr>
              <w:t>라이프플러스아카데미 공통 담당</w:t>
            </w:r>
          </w:p>
        </w:tc>
      </w:tr>
      <w:tr w:rsidR="00A25EE2" w:rsidRPr="00554073" w14:paraId="1F63751C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19F96F3D" w14:textId="41E728E5" w:rsidR="00A25EE2" w:rsidRDefault="00B942F5" w:rsidP="00DD192A">
            <w:r>
              <w:rPr>
                <w:rFonts w:hint="eastAsia"/>
              </w:rPr>
              <w:t>T</w:t>
            </w:r>
            <w:r>
              <w:t>&amp;D</w:t>
            </w:r>
            <w:r>
              <w:rPr>
                <w:rFonts w:hint="eastAsia"/>
              </w:rPr>
              <w:t>팀</w:t>
            </w:r>
          </w:p>
        </w:tc>
        <w:tc>
          <w:tcPr>
            <w:tcW w:w="1872" w:type="dxa"/>
            <w:shd w:val="clear" w:color="auto" w:fill="auto"/>
          </w:tcPr>
          <w:p w14:paraId="112D30A2" w14:textId="791FB031" w:rsidR="00A25EE2" w:rsidRDefault="00B942F5" w:rsidP="00C77200">
            <w:pPr>
              <w:jc w:val="center"/>
            </w:pPr>
            <w:r>
              <w:rPr>
                <w:rFonts w:hint="eastAsia"/>
              </w:rPr>
              <w:t>백원기</w:t>
            </w:r>
          </w:p>
        </w:tc>
        <w:tc>
          <w:tcPr>
            <w:tcW w:w="6208" w:type="dxa"/>
            <w:shd w:val="clear" w:color="auto" w:fill="auto"/>
          </w:tcPr>
          <w:p w14:paraId="0DAF768B" w14:textId="47995CE5" w:rsidR="00A25EE2" w:rsidRDefault="00B942F5" w:rsidP="00DD192A">
            <w:r>
              <w:rPr>
                <w:rFonts w:hint="eastAsia"/>
                <w:szCs w:val="22"/>
              </w:rPr>
              <w:t>라이프플러스아카데미</w:t>
            </w:r>
            <w:r w:rsidR="00A25EE2">
              <w:rPr>
                <w:rFonts w:hint="eastAsia"/>
              </w:rPr>
              <w:t xml:space="preserve"> 현업 담당자</w:t>
            </w:r>
          </w:p>
        </w:tc>
      </w:tr>
      <w:tr w:rsidR="00A25EE2" w:rsidRPr="00554073" w14:paraId="4387CABF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4C3DBFE5" w14:textId="3CAED97C" w:rsidR="00A25EE2" w:rsidRDefault="00B942F5" w:rsidP="00DD192A">
            <w:r>
              <w:rPr>
                <w:rFonts w:hint="eastAsia"/>
              </w:rPr>
              <w:t>T</w:t>
            </w:r>
            <w:r>
              <w:t>&amp;D</w:t>
            </w:r>
            <w:r>
              <w:rPr>
                <w:rFonts w:hint="eastAsia"/>
              </w:rPr>
              <w:t>팀</w:t>
            </w:r>
          </w:p>
        </w:tc>
        <w:tc>
          <w:tcPr>
            <w:tcW w:w="1872" w:type="dxa"/>
            <w:shd w:val="clear" w:color="auto" w:fill="auto"/>
          </w:tcPr>
          <w:p w14:paraId="77F79286" w14:textId="309B6722" w:rsidR="00A25EE2" w:rsidRDefault="00B942F5" w:rsidP="00C77200">
            <w:pPr>
              <w:jc w:val="center"/>
            </w:pPr>
            <w:r>
              <w:rPr>
                <w:rFonts w:hint="eastAsia"/>
              </w:rPr>
              <w:t>김영권</w:t>
            </w:r>
          </w:p>
        </w:tc>
        <w:tc>
          <w:tcPr>
            <w:tcW w:w="6208" w:type="dxa"/>
            <w:shd w:val="clear" w:color="auto" w:fill="auto"/>
          </w:tcPr>
          <w:p w14:paraId="6FBD12D1" w14:textId="42D807D8" w:rsidR="00A25EE2" w:rsidRDefault="00B942F5" w:rsidP="00DD192A">
            <w:r>
              <w:rPr>
                <w:rFonts w:hint="eastAsia"/>
                <w:szCs w:val="22"/>
              </w:rPr>
              <w:t>라이프플러스아카데미</w:t>
            </w:r>
            <w:r>
              <w:rPr>
                <w:rFonts w:hint="eastAsia"/>
              </w:rPr>
              <w:t xml:space="preserve"> 현업 담당자</w:t>
            </w:r>
          </w:p>
        </w:tc>
      </w:tr>
    </w:tbl>
    <w:p w14:paraId="08838701" w14:textId="2FDBFEEC" w:rsidR="00DB1D28" w:rsidRPr="00DB1D28" w:rsidRDefault="003377E6" w:rsidP="00DB1D28">
      <w:r>
        <w:br w:type="page"/>
      </w:r>
    </w:p>
    <w:p w14:paraId="08838702" w14:textId="1F48D450" w:rsidR="00A303D7" w:rsidRDefault="003377E6" w:rsidP="00C56C04">
      <w:pPr>
        <w:pStyle w:val="10"/>
      </w:pPr>
      <w:bookmarkStart w:id="5" w:name="_Toc219310834"/>
      <w:r>
        <w:rPr>
          <w:rFonts w:hint="eastAsia"/>
        </w:rPr>
        <w:t>시스템 기본 정보</w:t>
      </w:r>
      <w:bookmarkEnd w:id="5"/>
    </w:p>
    <w:p w14:paraId="08838703" w14:textId="2CE92E12" w:rsidR="00B2643D" w:rsidRDefault="003377E6" w:rsidP="00672C20">
      <w:pPr>
        <w:pStyle w:val="2"/>
      </w:pPr>
      <w:bookmarkStart w:id="6" w:name="_Toc219310835"/>
      <w:bookmarkEnd w:id="1"/>
      <w:bookmarkEnd w:id="2"/>
      <w:r>
        <w:rPr>
          <w:rFonts w:hint="eastAsia"/>
        </w:rPr>
        <w:t>서비스 정보</w:t>
      </w:r>
      <w:bookmarkEnd w:id="6"/>
    </w:p>
    <w:p w14:paraId="08993BF0" w14:textId="338F24B7" w:rsidR="00AD3DF8" w:rsidRDefault="00AD3DF8" w:rsidP="00AD3DF8">
      <w:r>
        <w:rPr>
          <w:rFonts w:hint="eastAsia"/>
        </w:rPr>
        <w:t>시스템</w:t>
      </w:r>
      <w:r w:rsidR="00164FA1">
        <w:rPr>
          <w:rFonts w:hint="eastAsia"/>
        </w:rPr>
        <w:t>(</w:t>
      </w:r>
      <w:r>
        <w:rPr>
          <w:rFonts w:hint="eastAsia"/>
        </w:rPr>
        <w:t>서비스</w:t>
      </w:r>
      <w:r w:rsidR="00164FA1">
        <w:rPr>
          <w:rFonts w:hint="eastAsia"/>
        </w:rPr>
        <w:t>)에서</w:t>
      </w:r>
      <w:r>
        <w:rPr>
          <w:rFonts w:hint="eastAsia"/>
        </w:rPr>
        <w:t xml:space="preserve"> 제공 되는 </w:t>
      </w:r>
      <w:r>
        <w:t>Domain(</w:t>
      </w:r>
      <w:r>
        <w:rPr>
          <w:rFonts w:hint="eastAsia"/>
        </w:rPr>
        <w:t>S</w:t>
      </w:r>
      <w:r>
        <w:t>SL</w:t>
      </w:r>
      <w:r>
        <w:rPr>
          <w:rFonts w:hint="eastAsia"/>
        </w:rPr>
        <w:t>인증서등)</w:t>
      </w:r>
      <w:r>
        <w:t xml:space="preserve"> </w:t>
      </w:r>
      <w:r>
        <w:rPr>
          <w:rFonts w:hint="eastAsia"/>
        </w:rPr>
        <w:t>및 기본 정보</w:t>
      </w:r>
    </w:p>
    <w:p w14:paraId="3CAE4C5A" w14:textId="77777777" w:rsidR="00AD3DF8" w:rsidRPr="00AD3DF8" w:rsidRDefault="00AD3DF8" w:rsidP="00AD3DF8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4"/>
        <w:gridCol w:w="2994"/>
        <w:gridCol w:w="1826"/>
        <w:gridCol w:w="2541"/>
        <w:gridCol w:w="1986"/>
      </w:tblGrid>
      <w:tr w:rsidR="00AA546E" w14:paraId="75C69089" w14:textId="77777777" w:rsidTr="00FD37A9">
        <w:trPr>
          <w:trHeight w:val="265"/>
        </w:trPr>
        <w:tc>
          <w:tcPr>
            <w:tcW w:w="684" w:type="dxa"/>
            <w:shd w:val="clear" w:color="auto" w:fill="EEECE1"/>
          </w:tcPr>
          <w:p w14:paraId="080255F3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2994" w:type="dxa"/>
            <w:shd w:val="clear" w:color="auto" w:fill="EEECE1"/>
          </w:tcPr>
          <w:p w14:paraId="5CA80E09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도메인</w:t>
            </w:r>
          </w:p>
        </w:tc>
        <w:tc>
          <w:tcPr>
            <w:tcW w:w="1826" w:type="dxa"/>
            <w:shd w:val="clear" w:color="auto" w:fill="EEECE1"/>
          </w:tcPr>
          <w:p w14:paraId="362F6967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설치</w:t>
            </w:r>
          </w:p>
        </w:tc>
        <w:tc>
          <w:tcPr>
            <w:tcW w:w="2541" w:type="dxa"/>
            <w:shd w:val="clear" w:color="auto" w:fill="EEECE1"/>
          </w:tcPr>
          <w:p w14:paraId="53EB711A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인증서기간</w:t>
            </w:r>
          </w:p>
        </w:tc>
        <w:tc>
          <w:tcPr>
            <w:tcW w:w="1986" w:type="dxa"/>
            <w:shd w:val="clear" w:color="auto" w:fill="EEECE1"/>
          </w:tcPr>
          <w:p w14:paraId="0A5EE6BD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비고</w:t>
            </w:r>
          </w:p>
        </w:tc>
      </w:tr>
      <w:tr w:rsidR="00FD37A9" w14:paraId="34AD6AC5" w14:textId="77777777" w:rsidTr="00FD37A9">
        <w:trPr>
          <w:trHeight w:val="265"/>
        </w:trPr>
        <w:tc>
          <w:tcPr>
            <w:tcW w:w="684" w:type="dxa"/>
            <w:shd w:val="clear" w:color="auto" w:fill="auto"/>
          </w:tcPr>
          <w:p w14:paraId="5DA3DA98" w14:textId="77777777" w:rsidR="00FD37A9" w:rsidRPr="00554073" w:rsidRDefault="00FD37A9" w:rsidP="00FD37A9">
            <w:r w:rsidRPr="00554073">
              <w:rPr>
                <w:rFonts w:hint="eastAsia"/>
              </w:rPr>
              <w:t>개발</w:t>
            </w:r>
          </w:p>
        </w:tc>
        <w:tc>
          <w:tcPr>
            <w:tcW w:w="2994" w:type="dxa"/>
            <w:shd w:val="clear" w:color="auto" w:fill="auto"/>
          </w:tcPr>
          <w:p w14:paraId="7205D8C0" w14:textId="3B894F0F" w:rsidR="00FD37A9" w:rsidRPr="00FD37A9" w:rsidRDefault="00FD37A9" w:rsidP="00FD37A9">
            <w:pPr>
              <w:rPr>
                <w:szCs w:val="20"/>
              </w:rPr>
            </w:pPr>
            <w:r w:rsidRPr="00FD37A9">
              <w:rPr>
                <w:rFonts w:hint="eastAsia"/>
                <w:szCs w:val="20"/>
              </w:rPr>
              <w:t>devlpa.hanwhalife.com</w:t>
            </w:r>
          </w:p>
        </w:tc>
        <w:tc>
          <w:tcPr>
            <w:tcW w:w="1826" w:type="dxa"/>
            <w:shd w:val="clear" w:color="auto" w:fill="auto"/>
          </w:tcPr>
          <w:p w14:paraId="65592E4A" w14:textId="45C8ACAB" w:rsidR="00FD37A9" w:rsidRPr="00FD37A9" w:rsidRDefault="00FD37A9" w:rsidP="00FD37A9">
            <w:pPr>
              <w:rPr>
                <w:szCs w:val="20"/>
              </w:rPr>
            </w:pPr>
            <w:r w:rsidRPr="00FD37A9">
              <w:rPr>
                <w:rFonts w:hint="eastAsia"/>
                <w:szCs w:val="20"/>
              </w:rPr>
              <w:t>hlidlpaiweb01</w:t>
            </w:r>
          </w:p>
        </w:tc>
        <w:tc>
          <w:tcPr>
            <w:tcW w:w="2541" w:type="dxa"/>
            <w:shd w:val="clear" w:color="auto" w:fill="auto"/>
          </w:tcPr>
          <w:p w14:paraId="2951C67E" w14:textId="3496C6D7" w:rsidR="00FD37A9" w:rsidRPr="00554073" w:rsidRDefault="00FD37A9" w:rsidP="00FD37A9">
            <w:proofErr w:type="spellStart"/>
            <w:r>
              <w:rPr>
                <w:rFonts w:hint="eastAsia"/>
              </w:rPr>
              <w:t>미설치</w:t>
            </w:r>
            <w:proofErr w:type="spellEnd"/>
          </w:p>
        </w:tc>
        <w:tc>
          <w:tcPr>
            <w:tcW w:w="1986" w:type="dxa"/>
            <w:shd w:val="clear" w:color="auto" w:fill="auto"/>
          </w:tcPr>
          <w:p w14:paraId="4138A20C" w14:textId="77777777" w:rsidR="00FD37A9" w:rsidRPr="00554073" w:rsidRDefault="00FD37A9" w:rsidP="00FD37A9">
            <w:r w:rsidRPr="00554073">
              <w:t>OV</w:t>
            </w:r>
          </w:p>
        </w:tc>
      </w:tr>
      <w:tr w:rsidR="00FD37A9" w14:paraId="55AA4A93" w14:textId="77777777" w:rsidTr="00FD37A9">
        <w:trPr>
          <w:trHeight w:val="265"/>
        </w:trPr>
        <w:tc>
          <w:tcPr>
            <w:tcW w:w="684" w:type="dxa"/>
            <w:shd w:val="clear" w:color="auto" w:fill="auto"/>
          </w:tcPr>
          <w:p w14:paraId="277DF5F0" w14:textId="1FAD58A2" w:rsidR="00FD37A9" w:rsidRPr="00554073" w:rsidRDefault="00FD37A9" w:rsidP="00FD37A9">
            <w:r w:rsidRPr="00554073">
              <w:rPr>
                <w:rFonts w:hint="eastAsia"/>
              </w:rPr>
              <w:t>개발</w:t>
            </w:r>
          </w:p>
        </w:tc>
        <w:tc>
          <w:tcPr>
            <w:tcW w:w="2994" w:type="dxa"/>
            <w:shd w:val="clear" w:color="auto" w:fill="auto"/>
          </w:tcPr>
          <w:p w14:paraId="2650AF43" w14:textId="1DAAD3B5" w:rsidR="00FD37A9" w:rsidRPr="00FD37A9" w:rsidRDefault="00FD37A9" w:rsidP="00FD37A9">
            <w:pPr>
              <w:rPr>
                <w:szCs w:val="20"/>
              </w:rPr>
            </w:pPr>
            <w:r w:rsidRPr="00FD37A9">
              <w:rPr>
                <w:rFonts w:hint="eastAsia"/>
                <w:szCs w:val="20"/>
              </w:rPr>
              <w:t>devlpam.hanwhalife.com</w:t>
            </w:r>
          </w:p>
        </w:tc>
        <w:tc>
          <w:tcPr>
            <w:tcW w:w="1826" w:type="dxa"/>
            <w:shd w:val="clear" w:color="auto" w:fill="auto"/>
          </w:tcPr>
          <w:p w14:paraId="0060643A" w14:textId="3E94EB9F" w:rsidR="00FD37A9" w:rsidRPr="00FD37A9" w:rsidRDefault="00FD37A9" w:rsidP="00FD37A9">
            <w:pPr>
              <w:rPr>
                <w:szCs w:val="20"/>
              </w:rPr>
            </w:pPr>
            <w:r w:rsidRPr="00FD37A9">
              <w:rPr>
                <w:rFonts w:hint="eastAsia"/>
                <w:szCs w:val="20"/>
              </w:rPr>
              <w:t>hlidlpaiweb01</w:t>
            </w:r>
          </w:p>
        </w:tc>
        <w:tc>
          <w:tcPr>
            <w:tcW w:w="2541" w:type="dxa"/>
            <w:shd w:val="clear" w:color="auto" w:fill="auto"/>
          </w:tcPr>
          <w:p w14:paraId="0CF1B21B" w14:textId="6D8BA809" w:rsidR="00FD37A9" w:rsidRPr="00554073" w:rsidRDefault="00FD37A9" w:rsidP="00FD37A9">
            <w:proofErr w:type="spellStart"/>
            <w:r>
              <w:rPr>
                <w:rFonts w:hint="eastAsia"/>
              </w:rPr>
              <w:t>미설치</w:t>
            </w:r>
            <w:proofErr w:type="spellEnd"/>
          </w:p>
        </w:tc>
        <w:tc>
          <w:tcPr>
            <w:tcW w:w="1986" w:type="dxa"/>
            <w:shd w:val="clear" w:color="auto" w:fill="auto"/>
          </w:tcPr>
          <w:p w14:paraId="2F4A6FA8" w14:textId="37959761" w:rsidR="00FD37A9" w:rsidRPr="00554073" w:rsidRDefault="00FD37A9" w:rsidP="00FD37A9">
            <w:r w:rsidRPr="00554073">
              <w:t>OV</w:t>
            </w:r>
          </w:p>
        </w:tc>
      </w:tr>
      <w:tr w:rsidR="00FD37A9" w14:paraId="6E3C994A" w14:textId="77777777" w:rsidTr="00FD37A9">
        <w:trPr>
          <w:trHeight w:val="265"/>
        </w:trPr>
        <w:tc>
          <w:tcPr>
            <w:tcW w:w="684" w:type="dxa"/>
            <w:shd w:val="clear" w:color="auto" w:fill="auto"/>
          </w:tcPr>
          <w:p w14:paraId="07DCC4D1" w14:textId="502EDB3C" w:rsidR="00FD37A9" w:rsidRPr="00554073" w:rsidRDefault="00FD37A9" w:rsidP="00FD37A9">
            <w:r>
              <w:rPr>
                <w:rFonts w:hint="eastAsia"/>
              </w:rPr>
              <w:t>Q</w:t>
            </w:r>
            <w:r>
              <w:t>A</w:t>
            </w:r>
          </w:p>
        </w:tc>
        <w:tc>
          <w:tcPr>
            <w:tcW w:w="2994" w:type="dxa"/>
            <w:shd w:val="clear" w:color="auto" w:fill="auto"/>
          </w:tcPr>
          <w:p w14:paraId="3B774444" w14:textId="21BBEEA8" w:rsidR="00FD37A9" w:rsidRPr="00FD37A9" w:rsidRDefault="00FD37A9" w:rsidP="00FD37A9">
            <w:pPr>
              <w:rPr>
                <w:szCs w:val="20"/>
              </w:rPr>
            </w:pPr>
            <w:r w:rsidRPr="00FD37A9">
              <w:rPr>
                <w:rFonts w:hint="eastAsia"/>
                <w:szCs w:val="20"/>
              </w:rPr>
              <w:t>qalpa.hanwhalife.com</w:t>
            </w:r>
          </w:p>
        </w:tc>
        <w:tc>
          <w:tcPr>
            <w:tcW w:w="1826" w:type="dxa"/>
            <w:shd w:val="clear" w:color="auto" w:fill="auto"/>
          </w:tcPr>
          <w:p w14:paraId="6982C356" w14:textId="4AFAA670" w:rsidR="00FD37A9" w:rsidRPr="00FD37A9" w:rsidRDefault="00FD37A9" w:rsidP="00FD37A9">
            <w:pPr>
              <w:rPr>
                <w:szCs w:val="20"/>
              </w:rPr>
            </w:pPr>
            <w:r w:rsidRPr="00FD37A9">
              <w:rPr>
                <w:rFonts w:hint="eastAsia"/>
                <w:szCs w:val="20"/>
              </w:rPr>
              <w:t>hliqlpaeweb01</w:t>
            </w:r>
          </w:p>
        </w:tc>
        <w:tc>
          <w:tcPr>
            <w:tcW w:w="2541" w:type="dxa"/>
            <w:shd w:val="clear" w:color="auto" w:fill="auto"/>
          </w:tcPr>
          <w:p w14:paraId="588CA3E4" w14:textId="7563BD72" w:rsidR="00FD37A9" w:rsidRPr="00554073" w:rsidRDefault="00FD37A9" w:rsidP="00FD37A9">
            <w:r>
              <w:rPr>
                <w:rFonts w:hint="eastAsia"/>
              </w:rPr>
              <w:t>2</w:t>
            </w:r>
            <w:r>
              <w:t>5.10.23~26.11.24</w:t>
            </w:r>
          </w:p>
        </w:tc>
        <w:tc>
          <w:tcPr>
            <w:tcW w:w="1986" w:type="dxa"/>
            <w:shd w:val="clear" w:color="auto" w:fill="auto"/>
          </w:tcPr>
          <w:p w14:paraId="26784004" w14:textId="45EAF982" w:rsidR="00FD37A9" w:rsidRPr="00554073" w:rsidRDefault="00FD37A9" w:rsidP="00FD37A9">
            <w:r w:rsidRPr="00D83375">
              <w:t>EV</w:t>
            </w:r>
          </w:p>
        </w:tc>
      </w:tr>
      <w:tr w:rsidR="00FD37A9" w14:paraId="0A27CB6C" w14:textId="77777777" w:rsidTr="00FD37A9">
        <w:trPr>
          <w:trHeight w:val="265"/>
        </w:trPr>
        <w:tc>
          <w:tcPr>
            <w:tcW w:w="684" w:type="dxa"/>
            <w:shd w:val="clear" w:color="auto" w:fill="auto"/>
          </w:tcPr>
          <w:p w14:paraId="3971B020" w14:textId="3B76B3E9" w:rsidR="00FD37A9" w:rsidRPr="00554073" w:rsidRDefault="00FD37A9" w:rsidP="00FD37A9">
            <w:r>
              <w:t>QA</w:t>
            </w:r>
          </w:p>
        </w:tc>
        <w:tc>
          <w:tcPr>
            <w:tcW w:w="2994" w:type="dxa"/>
            <w:shd w:val="clear" w:color="auto" w:fill="auto"/>
          </w:tcPr>
          <w:p w14:paraId="597E868D" w14:textId="41BF711C" w:rsidR="00FD37A9" w:rsidRPr="00FD37A9" w:rsidRDefault="00FD37A9" w:rsidP="00FD37A9">
            <w:pPr>
              <w:rPr>
                <w:szCs w:val="20"/>
              </w:rPr>
            </w:pPr>
            <w:r w:rsidRPr="00FD37A9">
              <w:rPr>
                <w:rFonts w:hint="eastAsia"/>
                <w:szCs w:val="20"/>
              </w:rPr>
              <w:t>qalpam.hanwhalife.com</w:t>
            </w:r>
          </w:p>
        </w:tc>
        <w:tc>
          <w:tcPr>
            <w:tcW w:w="1826" w:type="dxa"/>
            <w:shd w:val="clear" w:color="auto" w:fill="auto"/>
          </w:tcPr>
          <w:p w14:paraId="65FCC1A3" w14:textId="0CCFFDB8" w:rsidR="00FD37A9" w:rsidRPr="00FD37A9" w:rsidRDefault="00FD37A9" w:rsidP="00FD37A9">
            <w:pPr>
              <w:rPr>
                <w:szCs w:val="20"/>
              </w:rPr>
            </w:pPr>
            <w:r w:rsidRPr="00FD37A9">
              <w:rPr>
                <w:rFonts w:hint="eastAsia"/>
                <w:szCs w:val="20"/>
              </w:rPr>
              <w:t>hliqlpaeweb01</w:t>
            </w:r>
          </w:p>
        </w:tc>
        <w:tc>
          <w:tcPr>
            <w:tcW w:w="2541" w:type="dxa"/>
            <w:shd w:val="clear" w:color="auto" w:fill="auto"/>
          </w:tcPr>
          <w:p w14:paraId="2C9D7211" w14:textId="3CB808C4" w:rsidR="00FD37A9" w:rsidRPr="00554073" w:rsidRDefault="00FD37A9" w:rsidP="00FD37A9">
            <w:r>
              <w:rPr>
                <w:rFonts w:hint="eastAsia"/>
              </w:rPr>
              <w:t>2</w:t>
            </w:r>
            <w:r>
              <w:t>5.10.23~26.11.24</w:t>
            </w:r>
          </w:p>
        </w:tc>
        <w:tc>
          <w:tcPr>
            <w:tcW w:w="1986" w:type="dxa"/>
            <w:shd w:val="clear" w:color="auto" w:fill="auto"/>
          </w:tcPr>
          <w:p w14:paraId="2F2DC693" w14:textId="78168E3D" w:rsidR="00FD37A9" w:rsidRPr="00554073" w:rsidRDefault="00FD37A9" w:rsidP="00FD37A9">
            <w:r w:rsidRPr="00D83375">
              <w:t>EV</w:t>
            </w:r>
          </w:p>
        </w:tc>
      </w:tr>
      <w:tr w:rsidR="00FD37A9" w14:paraId="098AA155" w14:textId="77777777" w:rsidTr="00FD37A9">
        <w:trPr>
          <w:trHeight w:val="265"/>
        </w:trPr>
        <w:tc>
          <w:tcPr>
            <w:tcW w:w="684" w:type="dxa"/>
            <w:shd w:val="clear" w:color="auto" w:fill="auto"/>
          </w:tcPr>
          <w:p w14:paraId="7BE5DB2F" w14:textId="73D73DB2" w:rsidR="00FD37A9" w:rsidRPr="00554073" w:rsidRDefault="00FD37A9" w:rsidP="00FD37A9">
            <w:r>
              <w:rPr>
                <w:rFonts w:hint="eastAsia"/>
              </w:rPr>
              <w:t>운영</w:t>
            </w:r>
          </w:p>
        </w:tc>
        <w:tc>
          <w:tcPr>
            <w:tcW w:w="2994" w:type="dxa"/>
            <w:shd w:val="clear" w:color="auto" w:fill="auto"/>
          </w:tcPr>
          <w:p w14:paraId="3C168F30" w14:textId="3A498651" w:rsidR="00FD37A9" w:rsidRPr="00AA546E" w:rsidRDefault="00FD37A9" w:rsidP="00FD37A9">
            <w:pPr>
              <w:rPr>
                <w:szCs w:val="20"/>
              </w:rPr>
            </w:pPr>
            <w:r w:rsidRPr="00FD37A9">
              <w:rPr>
                <w:rFonts w:hint="eastAsia"/>
                <w:szCs w:val="20"/>
              </w:rPr>
              <w:t>lpa.hanwhalife.com</w:t>
            </w:r>
          </w:p>
        </w:tc>
        <w:tc>
          <w:tcPr>
            <w:tcW w:w="1826" w:type="dxa"/>
            <w:shd w:val="clear" w:color="auto" w:fill="auto"/>
          </w:tcPr>
          <w:p w14:paraId="487FFAAE" w14:textId="51CDDEA0" w:rsidR="00FD37A9" w:rsidRPr="00FD37A9" w:rsidRDefault="00FD37A9" w:rsidP="00FD37A9">
            <w:pPr>
              <w:rPr>
                <w:szCs w:val="20"/>
              </w:rPr>
            </w:pPr>
            <w:r w:rsidRPr="00FD37A9">
              <w:rPr>
                <w:rFonts w:hint="eastAsia"/>
                <w:szCs w:val="20"/>
              </w:rPr>
              <w:t>hliplpaeweb01</w:t>
            </w:r>
          </w:p>
        </w:tc>
        <w:tc>
          <w:tcPr>
            <w:tcW w:w="2541" w:type="dxa"/>
            <w:shd w:val="clear" w:color="auto" w:fill="auto"/>
          </w:tcPr>
          <w:p w14:paraId="70C0C1AB" w14:textId="414708E6" w:rsidR="00FD37A9" w:rsidRPr="00554073" w:rsidRDefault="00FD37A9" w:rsidP="00FD37A9">
            <w:r>
              <w:rPr>
                <w:rFonts w:hint="eastAsia"/>
              </w:rPr>
              <w:t>2</w:t>
            </w:r>
            <w:r>
              <w:t>5.10.23~26.11.24</w:t>
            </w:r>
          </w:p>
        </w:tc>
        <w:tc>
          <w:tcPr>
            <w:tcW w:w="1986" w:type="dxa"/>
            <w:shd w:val="clear" w:color="auto" w:fill="auto"/>
          </w:tcPr>
          <w:p w14:paraId="2DD2C2DF" w14:textId="66ADD7A4" w:rsidR="00FD37A9" w:rsidRPr="00554073" w:rsidRDefault="00FD37A9" w:rsidP="00FD37A9">
            <w:r w:rsidRPr="00D83375">
              <w:t>EV</w:t>
            </w:r>
          </w:p>
        </w:tc>
      </w:tr>
      <w:tr w:rsidR="00FD37A9" w14:paraId="4416F796" w14:textId="77777777" w:rsidTr="00FD37A9">
        <w:trPr>
          <w:trHeight w:val="265"/>
        </w:trPr>
        <w:tc>
          <w:tcPr>
            <w:tcW w:w="684" w:type="dxa"/>
            <w:shd w:val="clear" w:color="auto" w:fill="auto"/>
          </w:tcPr>
          <w:p w14:paraId="265BF5D3" w14:textId="77777777" w:rsidR="00FD37A9" w:rsidRPr="00554073" w:rsidRDefault="00FD37A9" w:rsidP="00FD37A9">
            <w:r w:rsidRPr="00554073">
              <w:rPr>
                <w:rFonts w:hint="eastAsia"/>
              </w:rPr>
              <w:t>운영</w:t>
            </w:r>
          </w:p>
        </w:tc>
        <w:tc>
          <w:tcPr>
            <w:tcW w:w="2994" w:type="dxa"/>
            <w:shd w:val="clear" w:color="auto" w:fill="auto"/>
          </w:tcPr>
          <w:p w14:paraId="30F25F1E" w14:textId="2D0830E5" w:rsidR="00FD37A9" w:rsidRPr="00FD37A9" w:rsidRDefault="00FD37A9" w:rsidP="00FD37A9">
            <w:pPr>
              <w:rPr>
                <w:szCs w:val="20"/>
              </w:rPr>
            </w:pPr>
            <w:r w:rsidRPr="00FD37A9">
              <w:rPr>
                <w:rFonts w:hint="eastAsia"/>
                <w:szCs w:val="20"/>
              </w:rPr>
              <w:t>lpam.hanwhalife.com</w:t>
            </w:r>
          </w:p>
        </w:tc>
        <w:tc>
          <w:tcPr>
            <w:tcW w:w="1826" w:type="dxa"/>
            <w:shd w:val="clear" w:color="auto" w:fill="auto"/>
          </w:tcPr>
          <w:p w14:paraId="42185D4A" w14:textId="4AD20EDB" w:rsidR="00FD37A9" w:rsidRPr="00FD37A9" w:rsidRDefault="00FD37A9" w:rsidP="00FD37A9">
            <w:pPr>
              <w:rPr>
                <w:szCs w:val="20"/>
              </w:rPr>
            </w:pPr>
            <w:r w:rsidRPr="00FD37A9">
              <w:rPr>
                <w:rFonts w:hint="eastAsia"/>
                <w:szCs w:val="20"/>
              </w:rPr>
              <w:t>hliplpaeweb02</w:t>
            </w:r>
          </w:p>
        </w:tc>
        <w:tc>
          <w:tcPr>
            <w:tcW w:w="2541" w:type="dxa"/>
            <w:shd w:val="clear" w:color="auto" w:fill="auto"/>
          </w:tcPr>
          <w:p w14:paraId="3BBFC3B0" w14:textId="2C3BDB24" w:rsidR="00FD37A9" w:rsidRPr="00554073" w:rsidRDefault="00FD37A9" w:rsidP="00FD37A9">
            <w:r>
              <w:rPr>
                <w:rFonts w:hint="eastAsia"/>
              </w:rPr>
              <w:t>2</w:t>
            </w:r>
            <w:r>
              <w:t>5.10.23~26.11.24</w:t>
            </w:r>
          </w:p>
        </w:tc>
        <w:tc>
          <w:tcPr>
            <w:tcW w:w="1986" w:type="dxa"/>
            <w:shd w:val="clear" w:color="auto" w:fill="auto"/>
          </w:tcPr>
          <w:p w14:paraId="46C30EAE" w14:textId="145BC228" w:rsidR="00FD37A9" w:rsidRPr="00554073" w:rsidRDefault="00FD37A9" w:rsidP="00FD37A9">
            <w:r w:rsidRPr="00D83375">
              <w:t>EV</w:t>
            </w:r>
          </w:p>
        </w:tc>
      </w:tr>
    </w:tbl>
    <w:p w14:paraId="5F2A75A3" w14:textId="47FB8427" w:rsidR="0046265F" w:rsidRDefault="0046265F" w:rsidP="00554073">
      <w:pPr>
        <w:rPr>
          <w:b/>
          <w:bCs/>
          <w:color w:val="FF0000"/>
        </w:rPr>
      </w:pPr>
    </w:p>
    <w:p w14:paraId="17099706" w14:textId="77777777" w:rsidR="00EC75A2" w:rsidRDefault="00EC75A2" w:rsidP="00554073">
      <w:pPr>
        <w:rPr>
          <w:b/>
          <w:bCs/>
          <w:color w:val="FF0000"/>
        </w:rPr>
      </w:pPr>
    </w:p>
    <w:p w14:paraId="00120A26" w14:textId="6C629CFA" w:rsidR="00554073" w:rsidRDefault="00554073" w:rsidP="00845D7B">
      <w:pPr>
        <w:pStyle w:val="2"/>
      </w:pPr>
      <w:bookmarkStart w:id="7" w:name="_Toc219310837"/>
      <w:r>
        <w:rPr>
          <w:rFonts w:hint="eastAsia"/>
        </w:rPr>
        <w:t>인프라 정보</w:t>
      </w:r>
      <w:bookmarkEnd w:id="7"/>
    </w:p>
    <w:p w14:paraId="1E2D1EAE" w14:textId="1580536E" w:rsidR="00427EF2" w:rsidRDefault="00427EF2" w:rsidP="00427EF2">
      <w:r>
        <w:rPr>
          <w:rFonts w:hint="eastAsia"/>
        </w:rPr>
        <w:t>인프라 정보는 시스템</w:t>
      </w:r>
      <w:r w:rsidR="00164FA1">
        <w:rPr>
          <w:rFonts w:hint="eastAsia"/>
        </w:rPr>
        <w:t>(서비스)이</w:t>
      </w:r>
      <w:r>
        <w:rPr>
          <w:rFonts w:hint="eastAsia"/>
        </w:rPr>
        <w:t xml:space="preserve"> 동작하기 위하여 필요한 하드웨어(서버)의 정보</w:t>
      </w:r>
    </w:p>
    <w:p w14:paraId="770D595B" w14:textId="77777777" w:rsidR="00164FA1" w:rsidRPr="00427EF2" w:rsidRDefault="00164FA1" w:rsidP="00427EF2"/>
    <w:tbl>
      <w:tblPr>
        <w:tblW w:w="10065" w:type="dxa"/>
        <w:tblInd w:w="-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46"/>
        <w:gridCol w:w="2457"/>
        <w:gridCol w:w="1763"/>
        <w:gridCol w:w="425"/>
        <w:gridCol w:w="1773"/>
        <w:gridCol w:w="1300"/>
        <w:gridCol w:w="1701"/>
      </w:tblGrid>
      <w:tr w:rsidR="00EC75A2" w:rsidRPr="00AA546E" w14:paraId="14CF49E1" w14:textId="323A6FB1" w:rsidTr="00EC75A2">
        <w:trPr>
          <w:trHeight w:val="368"/>
        </w:trPr>
        <w:tc>
          <w:tcPr>
            <w:tcW w:w="646" w:type="dxa"/>
            <w:shd w:val="clear" w:color="auto" w:fill="EEECE1"/>
            <w:vAlign w:val="center"/>
          </w:tcPr>
          <w:p w14:paraId="67687345" w14:textId="77777777" w:rsidR="00A25EE2" w:rsidRPr="00AA546E" w:rsidRDefault="00A25EE2" w:rsidP="00B11B47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2457" w:type="dxa"/>
            <w:shd w:val="clear" w:color="auto" w:fill="EEECE1"/>
            <w:vAlign w:val="center"/>
          </w:tcPr>
          <w:p w14:paraId="2D1B1BDF" w14:textId="77777777" w:rsidR="00A25EE2" w:rsidRPr="00AA546E" w:rsidRDefault="00A25EE2" w:rsidP="00B11B47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시스템명</w:t>
            </w:r>
          </w:p>
        </w:tc>
        <w:tc>
          <w:tcPr>
            <w:tcW w:w="1763" w:type="dxa"/>
            <w:shd w:val="clear" w:color="auto" w:fill="EEECE1"/>
            <w:vAlign w:val="center"/>
          </w:tcPr>
          <w:p w14:paraId="040912E1" w14:textId="77777777" w:rsidR="00A25EE2" w:rsidRPr="00AA546E" w:rsidRDefault="00A25EE2" w:rsidP="00B11B47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H</w:t>
            </w:r>
            <w:r w:rsidRPr="00AA546E">
              <w:rPr>
                <w:b/>
                <w:bCs/>
              </w:rPr>
              <w:t>ost</w:t>
            </w:r>
          </w:p>
        </w:tc>
        <w:tc>
          <w:tcPr>
            <w:tcW w:w="425" w:type="dxa"/>
            <w:shd w:val="clear" w:color="auto" w:fill="EEECE1"/>
            <w:vAlign w:val="center"/>
          </w:tcPr>
          <w:p w14:paraId="6B26058C" w14:textId="7A3B74AA" w:rsidR="00A25EE2" w:rsidRPr="00AA546E" w:rsidRDefault="00A25EE2" w:rsidP="00B11B47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V</w:t>
            </w:r>
            <w:r w:rsidRPr="00AA546E">
              <w:rPr>
                <w:b/>
                <w:bCs/>
              </w:rPr>
              <w:t>M</w:t>
            </w:r>
          </w:p>
        </w:tc>
        <w:tc>
          <w:tcPr>
            <w:tcW w:w="1773" w:type="dxa"/>
            <w:shd w:val="clear" w:color="auto" w:fill="EEECE1"/>
            <w:vAlign w:val="center"/>
          </w:tcPr>
          <w:p w14:paraId="2CAFB476" w14:textId="77777777" w:rsidR="00A25EE2" w:rsidRPr="00AA546E" w:rsidRDefault="00A25EE2" w:rsidP="00B11B47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서버I</w:t>
            </w:r>
            <w:r w:rsidRPr="00AA546E">
              <w:rPr>
                <w:b/>
                <w:bCs/>
              </w:rPr>
              <w:t>P</w:t>
            </w:r>
          </w:p>
        </w:tc>
        <w:tc>
          <w:tcPr>
            <w:tcW w:w="1300" w:type="dxa"/>
            <w:shd w:val="clear" w:color="auto" w:fill="EEECE1"/>
            <w:vAlign w:val="center"/>
          </w:tcPr>
          <w:p w14:paraId="6BAADC38" w14:textId="77777777" w:rsidR="00A25EE2" w:rsidRPr="00AA546E" w:rsidRDefault="00A25EE2" w:rsidP="00B11B47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O</w:t>
            </w:r>
            <w:r w:rsidRPr="00AA546E">
              <w:rPr>
                <w:b/>
                <w:bCs/>
              </w:rPr>
              <w:t>S</w:t>
            </w:r>
          </w:p>
        </w:tc>
        <w:tc>
          <w:tcPr>
            <w:tcW w:w="1701" w:type="dxa"/>
            <w:shd w:val="clear" w:color="auto" w:fill="EEECE1"/>
            <w:vAlign w:val="center"/>
          </w:tcPr>
          <w:p w14:paraId="06DBA941" w14:textId="1B8D704D" w:rsidR="00A25EE2" w:rsidRPr="00AA546E" w:rsidRDefault="00FD1DE1" w:rsidP="00B11B4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사용</w:t>
            </w:r>
            <w:r w:rsidR="00A25EE2">
              <w:rPr>
                <w:rFonts w:hint="eastAsia"/>
                <w:b/>
                <w:bCs/>
              </w:rPr>
              <w:t>계정</w:t>
            </w:r>
          </w:p>
        </w:tc>
      </w:tr>
      <w:tr w:rsidR="00EC75A2" w:rsidRPr="00AA546E" w14:paraId="25C50DC8" w14:textId="33F8CED2" w:rsidTr="00EC75A2">
        <w:trPr>
          <w:trHeight w:val="368"/>
        </w:trPr>
        <w:tc>
          <w:tcPr>
            <w:tcW w:w="646" w:type="dxa"/>
            <w:vMerge w:val="restart"/>
            <w:shd w:val="clear" w:color="auto" w:fill="auto"/>
            <w:vAlign w:val="center"/>
          </w:tcPr>
          <w:p w14:paraId="6F520830" w14:textId="6A80CC58" w:rsidR="00EC75A2" w:rsidRPr="00DD192A" w:rsidRDefault="00EC75A2" w:rsidP="00EC75A2">
            <w:pPr>
              <w:jc w:val="center"/>
            </w:pPr>
            <w:r>
              <w:rPr>
                <w:rFonts w:hint="eastAsia"/>
              </w:rPr>
              <w:t>운영</w:t>
            </w:r>
          </w:p>
        </w:tc>
        <w:tc>
          <w:tcPr>
            <w:tcW w:w="2457" w:type="dxa"/>
            <w:shd w:val="clear" w:color="auto" w:fill="auto"/>
            <w:vAlign w:val="center"/>
          </w:tcPr>
          <w:p w14:paraId="39111645" w14:textId="6ADA7FF9" w:rsidR="00EC75A2" w:rsidRPr="00DD192A" w:rsidRDefault="00EC75A2" w:rsidP="00EC75A2">
            <w:pPr>
              <w:jc w:val="center"/>
            </w:pPr>
            <w:r w:rsidRPr="00EC75A2">
              <w:rPr>
                <w:rFonts w:hint="eastAsia"/>
              </w:rPr>
              <w:t>MS-SQL 통합DB #1</w:t>
            </w:r>
          </w:p>
        </w:tc>
        <w:tc>
          <w:tcPr>
            <w:tcW w:w="1763" w:type="dxa"/>
            <w:vMerge w:val="restart"/>
            <w:shd w:val="clear" w:color="auto" w:fill="auto"/>
            <w:vAlign w:val="center"/>
          </w:tcPr>
          <w:p w14:paraId="5F902038" w14:textId="30F81FE7" w:rsidR="00EC75A2" w:rsidRPr="00DD192A" w:rsidRDefault="00EC75A2" w:rsidP="00EC75A2">
            <w:pPr>
              <w:jc w:val="center"/>
            </w:pPr>
            <w:r w:rsidRPr="00EC75A2">
              <w:t>hliptsqldb01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730E54D" w14:textId="63B11092" w:rsidR="00EC75A2" w:rsidRPr="00DD192A" w:rsidRDefault="00EC75A2" w:rsidP="00EC75A2">
            <w:pPr>
              <w:jc w:val="center"/>
            </w:pPr>
            <w:r w:rsidRPr="00DD192A">
              <w:rPr>
                <w:rFonts w:hint="eastAsia"/>
              </w:rPr>
              <w:t>N</w:t>
            </w:r>
          </w:p>
        </w:tc>
        <w:tc>
          <w:tcPr>
            <w:tcW w:w="1773" w:type="dxa"/>
            <w:shd w:val="clear" w:color="auto" w:fill="auto"/>
            <w:vAlign w:val="center"/>
          </w:tcPr>
          <w:p w14:paraId="69D99675" w14:textId="748045F4" w:rsidR="00EC75A2" w:rsidRPr="00DD192A" w:rsidRDefault="00EC75A2" w:rsidP="00EC75A2">
            <w:pPr>
              <w:jc w:val="center"/>
            </w:pPr>
            <w:r w:rsidRPr="00EC75A2">
              <w:rPr>
                <w:rFonts w:hint="eastAsia"/>
              </w:rPr>
              <w:t>10.10.8.11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5B6DFE63" w14:textId="1AFE746F" w:rsidR="00EC75A2" w:rsidRPr="00DD192A" w:rsidRDefault="00EC75A2" w:rsidP="00EC75A2">
            <w:pPr>
              <w:jc w:val="center"/>
            </w:pPr>
            <w:r w:rsidRPr="00EC75A2">
              <w:rPr>
                <w:rFonts w:hint="eastAsia"/>
              </w:rPr>
              <w:t>Win 2022</w:t>
            </w:r>
          </w:p>
        </w:tc>
        <w:tc>
          <w:tcPr>
            <w:tcW w:w="1701" w:type="dxa"/>
            <w:vAlign w:val="center"/>
          </w:tcPr>
          <w:p w14:paraId="6B232E92" w14:textId="1A0F3573" w:rsidR="00EC75A2" w:rsidRPr="00DD192A" w:rsidRDefault="00EC75A2" w:rsidP="00EC75A2">
            <w:pPr>
              <w:jc w:val="center"/>
            </w:pPr>
            <w:r>
              <w:rPr>
                <w:rFonts w:hint="eastAsia"/>
              </w:rPr>
              <w:t>금융운영팀</w:t>
            </w:r>
          </w:p>
        </w:tc>
      </w:tr>
      <w:tr w:rsidR="00EC75A2" w:rsidRPr="00AA546E" w14:paraId="7390D070" w14:textId="3FBE808A" w:rsidTr="00EC75A2">
        <w:trPr>
          <w:trHeight w:val="368"/>
        </w:trPr>
        <w:tc>
          <w:tcPr>
            <w:tcW w:w="646" w:type="dxa"/>
            <w:vMerge/>
            <w:shd w:val="clear" w:color="auto" w:fill="auto"/>
            <w:vAlign w:val="center"/>
          </w:tcPr>
          <w:p w14:paraId="13AE8820" w14:textId="4ED3784D" w:rsidR="00EC75A2" w:rsidRPr="00DD192A" w:rsidRDefault="00EC75A2" w:rsidP="00EC75A2">
            <w:pPr>
              <w:jc w:val="center"/>
            </w:pPr>
          </w:p>
        </w:tc>
        <w:tc>
          <w:tcPr>
            <w:tcW w:w="2457" w:type="dxa"/>
            <w:shd w:val="clear" w:color="auto" w:fill="auto"/>
            <w:vAlign w:val="center"/>
          </w:tcPr>
          <w:p w14:paraId="29A8FEA1" w14:textId="69D4B531" w:rsidR="00EC75A2" w:rsidRPr="00DD192A" w:rsidRDefault="00EC75A2" w:rsidP="00EC75A2">
            <w:pPr>
              <w:jc w:val="center"/>
            </w:pPr>
            <w:r w:rsidRPr="00EC75A2">
              <w:rPr>
                <w:rFonts w:hint="eastAsia"/>
              </w:rPr>
              <w:t>MS-SQL 통합DB #2</w:t>
            </w:r>
          </w:p>
        </w:tc>
        <w:tc>
          <w:tcPr>
            <w:tcW w:w="1763" w:type="dxa"/>
            <w:vMerge/>
            <w:shd w:val="clear" w:color="auto" w:fill="auto"/>
            <w:vAlign w:val="center"/>
          </w:tcPr>
          <w:p w14:paraId="533D3982" w14:textId="2EDD1D7B" w:rsidR="00EC75A2" w:rsidRPr="00DD192A" w:rsidRDefault="00EC75A2" w:rsidP="00EC75A2">
            <w:pPr>
              <w:jc w:val="center"/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6ED413F4" w14:textId="10F8007A" w:rsidR="00EC75A2" w:rsidRPr="00DD192A" w:rsidRDefault="00EC75A2" w:rsidP="00EC75A2">
            <w:pPr>
              <w:jc w:val="center"/>
            </w:pPr>
            <w:r w:rsidRPr="00DD192A">
              <w:rPr>
                <w:rFonts w:hint="eastAsia"/>
              </w:rPr>
              <w:t>N</w:t>
            </w:r>
          </w:p>
        </w:tc>
        <w:tc>
          <w:tcPr>
            <w:tcW w:w="1773" w:type="dxa"/>
            <w:shd w:val="clear" w:color="auto" w:fill="auto"/>
            <w:vAlign w:val="center"/>
          </w:tcPr>
          <w:p w14:paraId="590E6EC7" w14:textId="7CF3BBB2" w:rsidR="00EC75A2" w:rsidRPr="00DD192A" w:rsidRDefault="00EC75A2" w:rsidP="00EC75A2">
            <w:pPr>
              <w:jc w:val="center"/>
            </w:pPr>
            <w:r w:rsidRPr="00EC75A2">
              <w:rPr>
                <w:rFonts w:hint="eastAsia"/>
              </w:rPr>
              <w:t>10.10.8.12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19BC9AF1" w14:textId="688B22E5" w:rsidR="00EC75A2" w:rsidRPr="00DD192A" w:rsidRDefault="00EC75A2" w:rsidP="00EC75A2">
            <w:pPr>
              <w:jc w:val="center"/>
            </w:pPr>
            <w:r w:rsidRPr="00EC75A2">
              <w:rPr>
                <w:rFonts w:hint="eastAsia"/>
              </w:rPr>
              <w:t>Win 2022</w:t>
            </w:r>
          </w:p>
        </w:tc>
        <w:tc>
          <w:tcPr>
            <w:tcW w:w="1701" w:type="dxa"/>
            <w:vAlign w:val="center"/>
          </w:tcPr>
          <w:p w14:paraId="0A55FE62" w14:textId="7347CE9A" w:rsidR="00EC75A2" w:rsidRPr="00DD192A" w:rsidRDefault="00EC75A2" w:rsidP="00EC75A2">
            <w:pPr>
              <w:jc w:val="center"/>
            </w:pPr>
            <w:r>
              <w:rPr>
                <w:rFonts w:hint="eastAsia"/>
              </w:rPr>
              <w:t>금융운영팀</w:t>
            </w:r>
          </w:p>
        </w:tc>
      </w:tr>
      <w:tr w:rsidR="00EC75A2" w:rsidRPr="00AA546E" w14:paraId="67DB821F" w14:textId="200CBDAF" w:rsidTr="00EC75A2">
        <w:trPr>
          <w:trHeight w:val="368"/>
        </w:trPr>
        <w:tc>
          <w:tcPr>
            <w:tcW w:w="646" w:type="dxa"/>
            <w:shd w:val="clear" w:color="auto" w:fill="auto"/>
            <w:vAlign w:val="center"/>
          </w:tcPr>
          <w:p w14:paraId="15993E12" w14:textId="1083F73D" w:rsidR="00EC75A2" w:rsidRPr="00DD192A" w:rsidRDefault="00EC75A2" w:rsidP="00EC75A2">
            <w:pPr>
              <w:jc w:val="center"/>
            </w:pPr>
            <w:r>
              <w:rPr>
                <w:rFonts w:hint="eastAsia"/>
              </w:rPr>
              <w:t>개발/Q</w:t>
            </w:r>
            <w:r>
              <w:t>A</w:t>
            </w:r>
          </w:p>
        </w:tc>
        <w:tc>
          <w:tcPr>
            <w:tcW w:w="2457" w:type="dxa"/>
            <w:shd w:val="clear" w:color="auto" w:fill="auto"/>
            <w:vAlign w:val="center"/>
          </w:tcPr>
          <w:p w14:paraId="32EEE2E0" w14:textId="215B019A" w:rsidR="00EC75A2" w:rsidRPr="00DD192A" w:rsidRDefault="00EC75A2" w:rsidP="00EC75A2">
            <w:pPr>
              <w:jc w:val="center"/>
            </w:pPr>
            <w:r w:rsidRPr="00EC75A2">
              <w:rPr>
                <w:rFonts w:hint="eastAsia"/>
              </w:rPr>
              <w:t>개발/QA MS-SQL 통합DB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118276E8" w14:textId="2F419606" w:rsidR="00EC75A2" w:rsidRPr="00DD192A" w:rsidRDefault="00EC75A2" w:rsidP="00EC75A2">
            <w:pPr>
              <w:jc w:val="center"/>
            </w:pPr>
            <w:r w:rsidRPr="00EC75A2">
              <w:t>hlidtsqldb01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518595A" w14:textId="77777777" w:rsidR="00EC75A2" w:rsidRPr="00DD192A" w:rsidRDefault="00EC75A2" w:rsidP="00EC75A2">
            <w:pPr>
              <w:jc w:val="center"/>
            </w:pPr>
            <w:r w:rsidRPr="00DD192A">
              <w:rPr>
                <w:rFonts w:hint="eastAsia"/>
              </w:rPr>
              <w:t>N</w:t>
            </w:r>
          </w:p>
        </w:tc>
        <w:tc>
          <w:tcPr>
            <w:tcW w:w="1773" w:type="dxa"/>
            <w:shd w:val="clear" w:color="auto" w:fill="auto"/>
            <w:vAlign w:val="center"/>
          </w:tcPr>
          <w:p w14:paraId="2228BEF1" w14:textId="6EB757F1" w:rsidR="00EC75A2" w:rsidRPr="00DD192A" w:rsidRDefault="00EC75A2" w:rsidP="00EC75A2">
            <w:pPr>
              <w:jc w:val="center"/>
            </w:pPr>
            <w:r w:rsidRPr="00EC75A2">
              <w:rPr>
                <w:rFonts w:hint="eastAsia"/>
              </w:rPr>
              <w:t>10.10.99.11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1031F6F3" w14:textId="2782AEBA" w:rsidR="00EC75A2" w:rsidRPr="00DD192A" w:rsidRDefault="00EC75A2" w:rsidP="00EC75A2">
            <w:pPr>
              <w:jc w:val="center"/>
            </w:pPr>
            <w:r w:rsidRPr="00EC75A2">
              <w:rPr>
                <w:rFonts w:hint="eastAsia"/>
              </w:rPr>
              <w:t>Win 2022</w:t>
            </w:r>
          </w:p>
        </w:tc>
        <w:tc>
          <w:tcPr>
            <w:tcW w:w="1701" w:type="dxa"/>
            <w:vAlign w:val="center"/>
          </w:tcPr>
          <w:p w14:paraId="23D5B260" w14:textId="33FDAE18" w:rsidR="00EC75A2" w:rsidRPr="00DD192A" w:rsidRDefault="00EC75A2" w:rsidP="00EC75A2">
            <w:pPr>
              <w:jc w:val="center"/>
            </w:pPr>
            <w:r>
              <w:rPr>
                <w:rFonts w:hint="eastAsia"/>
              </w:rPr>
              <w:t>금융운영팀</w:t>
            </w:r>
          </w:p>
        </w:tc>
      </w:tr>
      <w:tr w:rsidR="00EC75A2" w:rsidRPr="00AA546E" w14:paraId="537D8CBA" w14:textId="0DF8BE81" w:rsidTr="00EC75A2">
        <w:trPr>
          <w:trHeight w:val="368"/>
        </w:trPr>
        <w:tc>
          <w:tcPr>
            <w:tcW w:w="646" w:type="dxa"/>
            <w:vMerge w:val="restart"/>
            <w:shd w:val="clear" w:color="auto" w:fill="auto"/>
            <w:vAlign w:val="center"/>
          </w:tcPr>
          <w:p w14:paraId="02D4E3D7" w14:textId="589842A4" w:rsidR="00EC75A2" w:rsidRPr="00DD192A" w:rsidRDefault="00EC75A2" w:rsidP="00B11B47">
            <w:pPr>
              <w:jc w:val="center"/>
            </w:pPr>
            <w:r>
              <w:rPr>
                <w:rFonts w:hint="eastAsia"/>
              </w:rPr>
              <w:t>개발</w:t>
            </w:r>
          </w:p>
        </w:tc>
        <w:tc>
          <w:tcPr>
            <w:tcW w:w="2457" w:type="dxa"/>
            <w:shd w:val="clear" w:color="auto" w:fill="auto"/>
            <w:vAlign w:val="center"/>
          </w:tcPr>
          <w:p w14:paraId="3C356D5F" w14:textId="500BC89C" w:rsidR="00EC75A2" w:rsidRPr="00DD192A" w:rsidRDefault="00EC75A2" w:rsidP="00B11B47">
            <w:pPr>
              <w:jc w:val="center"/>
            </w:pPr>
            <w:r w:rsidRPr="00B11B47">
              <w:rPr>
                <w:rFonts w:hint="eastAsia"/>
              </w:rPr>
              <w:t>아카데미 개발 Web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68B1AD2E" w14:textId="2F24A64B" w:rsidR="00EC75A2" w:rsidRPr="00DD192A" w:rsidRDefault="00EC75A2" w:rsidP="00B11B47">
            <w:pPr>
              <w:jc w:val="center"/>
            </w:pPr>
            <w:r w:rsidRPr="00B11B47">
              <w:rPr>
                <w:rFonts w:hint="eastAsia"/>
              </w:rPr>
              <w:t>hlidlpaiweb01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34D9C20" w14:textId="77777777" w:rsidR="00EC75A2" w:rsidRPr="00DD192A" w:rsidRDefault="00EC75A2" w:rsidP="00B11B47">
            <w:pPr>
              <w:jc w:val="center"/>
            </w:pPr>
            <w:r w:rsidRPr="00DD192A">
              <w:rPr>
                <w:rFonts w:hint="eastAsia"/>
              </w:rPr>
              <w:t>Y</w:t>
            </w:r>
          </w:p>
        </w:tc>
        <w:tc>
          <w:tcPr>
            <w:tcW w:w="1773" w:type="dxa"/>
            <w:shd w:val="clear" w:color="auto" w:fill="auto"/>
            <w:vAlign w:val="center"/>
          </w:tcPr>
          <w:p w14:paraId="536B2601" w14:textId="0CB1F6CC" w:rsidR="00EC75A2" w:rsidRPr="00DD192A" w:rsidRDefault="00EC75A2" w:rsidP="00B11B47">
            <w:pPr>
              <w:jc w:val="center"/>
            </w:pPr>
            <w:r w:rsidRPr="00B11B47">
              <w:rPr>
                <w:rFonts w:hint="eastAsia"/>
              </w:rPr>
              <w:t>10.10.99.18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509DDEEA" w14:textId="70E56AED" w:rsidR="00EC75A2" w:rsidRPr="00DD192A" w:rsidRDefault="00EC75A2" w:rsidP="00B11B47">
            <w:pPr>
              <w:jc w:val="center"/>
            </w:pPr>
            <w:r w:rsidRPr="00B11B47">
              <w:rPr>
                <w:rFonts w:hint="eastAsia"/>
              </w:rPr>
              <w:t>RHEL 8.4</w:t>
            </w:r>
          </w:p>
        </w:tc>
        <w:tc>
          <w:tcPr>
            <w:tcW w:w="1701" w:type="dxa"/>
            <w:vAlign w:val="center"/>
          </w:tcPr>
          <w:p w14:paraId="2B24B313" w14:textId="77777777" w:rsidR="00EC75A2" w:rsidRDefault="00EC75A2" w:rsidP="00B11B47">
            <w:pPr>
              <w:jc w:val="center"/>
            </w:pPr>
            <w:proofErr w:type="spellStart"/>
            <w:r>
              <w:rPr>
                <w:rFonts w:hint="eastAsia"/>
              </w:rPr>
              <w:t>W</w:t>
            </w:r>
            <w:r>
              <w:t>ebadmin</w:t>
            </w:r>
            <w:proofErr w:type="spellEnd"/>
          </w:p>
          <w:p w14:paraId="1AB10BCB" w14:textId="54D15E49" w:rsidR="00EC75A2" w:rsidRPr="00DD192A" w:rsidRDefault="00EC75A2" w:rsidP="00B11B47">
            <w:pPr>
              <w:jc w:val="center"/>
            </w:pPr>
            <w:r>
              <w:rPr>
                <w:rFonts w:hint="eastAsia"/>
              </w:rPr>
              <w:t>R</w:t>
            </w:r>
            <w:r>
              <w:t>oot</w:t>
            </w:r>
          </w:p>
        </w:tc>
      </w:tr>
      <w:tr w:rsidR="00EC75A2" w:rsidRPr="00AA546E" w14:paraId="0011DF71" w14:textId="151E35AD" w:rsidTr="00EC75A2">
        <w:trPr>
          <w:trHeight w:val="368"/>
        </w:trPr>
        <w:tc>
          <w:tcPr>
            <w:tcW w:w="646" w:type="dxa"/>
            <w:vMerge/>
            <w:shd w:val="clear" w:color="auto" w:fill="auto"/>
            <w:vAlign w:val="center"/>
          </w:tcPr>
          <w:p w14:paraId="128C8D9F" w14:textId="2907FC64" w:rsidR="00EC75A2" w:rsidRPr="00DD192A" w:rsidRDefault="00EC75A2" w:rsidP="00B11B47">
            <w:pPr>
              <w:jc w:val="center"/>
            </w:pPr>
          </w:p>
        </w:tc>
        <w:tc>
          <w:tcPr>
            <w:tcW w:w="2457" w:type="dxa"/>
            <w:shd w:val="clear" w:color="auto" w:fill="auto"/>
            <w:vAlign w:val="center"/>
          </w:tcPr>
          <w:p w14:paraId="3521BC44" w14:textId="1C1B29C6" w:rsidR="00EC75A2" w:rsidRPr="00DD192A" w:rsidRDefault="00EC75A2" w:rsidP="00B11B47">
            <w:pPr>
              <w:jc w:val="center"/>
            </w:pPr>
            <w:r w:rsidRPr="00B11B47">
              <w:rPr>
                <w:rFonts w:hint="eastAsia"/>
              </w:rPr>
              <w:t>개발 사용자Was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6A405CAF" w14:textId="703329D2" w:rsidR="00EC75A2" w:rsidRPr="00DD192A" w:rsidRDefault="00EC75A2" w:rsidP="00B11B47">
            <w:pPr>
              <w:jc w:val="center"/>
            </w:pPr>
            <w:r w:rsidRPr="00B11B47">
              <w:rPr>
                <w:rFonts w:hint="eastAsia"/>
              </w:rPr>
              <w:t>hlidlpauwas01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2309990" w14:textId="77777777" w:rsidR="00EC75A2" w:rsidRPr="00DD192A" w:rsidRDefault="00EC75A2" w:rsidP="00B11B47">
            <w:pPr>
              <w:jc w:val="center"/>
            </w:pPr>
            <w:r w:rsidRPr="00DD192A">
              <w:rPr>
                <w:rFonts w:hint="eastAsia"/>
              </w:rPr>
              <w:t>Y</w:t>
            </w:r>
          </w:p>
        </w:tc>
        <w:tc>
          <w:tcPr>
            <w:tcW w:w="1773" w:type="dxa"/>
            <w:shd w:val="clear" w:color="auto" w:fill="auto"/>
            <w:vAlign w:val="center"/>
          </w:tcPr>
          <w:p w14:paraId="5D800A0B" w14:textId="4B0CBC2E" w:rsidR="00EC75A2" w:rsidRPr="00DD192A" w:rsidRDefault="00EC75A2" w:rsidP="00B11B47">
            <w:pPr>
              <w:jc w:val="center"/>
            </w:pPr>
            <w:r w:rsidRPr="00B11B47">
              <w:rPr>
                <w:rFonts w:hint="eastAsia"/>
              </w:rPr>
              <w:t>10.10.99.19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140E34F2" w14:textId="4850CE1E" w:rsidR="00EC75A2" w:rsidRPr="00DD192A" w:rsidRDefault="00EC75A2" w:rsidP="00B11B47">
            <w:pPr>
              <w:jc w:val="center"/>
            </w:pPr>
            <w:r w:rsidRPr="00B11B47">
              <w:rPr>
                <w:rFonts w:hint="eastAsia"/>
              </w:rPr>
              <w:t>RHEL 8.4</w:t>
            </w:r>
          </w:p>
        </w:tc>
        <w:tc>
          <w:tcPr>
            <w:tcW w:w="1701" w:type="dxa"/>
            <w:vAlign w:val="center"/>
          </w:tcPr>
          <w:p w14:paraId="63E4CB6C" w14:textId="77777777" w:rsidR="00EC75A2" w:rsidRDefault="00EC75A2" w:rsidP="00B11B47">
            <w:pPr>
              <w:jc w:val="center"/>
            </w:pPr>
            <w:proofErr w:type="spellStart"/>
            <w:r>
              <w:rPr>
                <w:rFonts w:hint="eastAsia"/>
              </w:rPr>
              <w:t>W</w:t>
            </w:r>
            <w:r>
              <w:t>ebadmin</w:t>
            </w:r>
            <w:proofErr w:type="spellEnd"/>
          </w:p>
          <w:p w14:paraId="42FDF9E6" w14:textId="5B5CDDE0" w:rsidR="00EC75A2" w:rsidRPr="00DD192A" w:rsidRDefault="00EC75A2" w:rsidP="00B11B47">
            <w:pPr>
              <w:jc w:val="center"/>
            </w:pPr>
            <w:r>
              <w:rPr>
                <w:rFonts w:hint="eastAsia"/>
              </w:rPr>
              <w:t>R</w:t>
            </w:r>
            <w:r>
              <w:t>oot</w:t>
            </w:r>
          </w:p>
        </w:tc>
      </w:tr>
      <w:tr w:rsidR="00EC75A2" w:rsidRPr="00AA546E" w14:paraId="0E090982" w14:textId="2468D468" w:rsidTr="00EC75A2">
        <w:trPr>
          <w:trHeight w:val="368"/>
        </w:trPr>
        <w:tc>
          <w:tcPr>
            <w:tcW w:w="646" w:type="dxa"/>
            <w:vMerge/>
            <w:shd w:val="clear" w:color="auto" w:fill="auto"/>
            <w:vAlign w:val="center"/>
          </w:tcPr>
          <w:p w14:paraId="48B59604" w14:textId="69F88F45" w:rsidR="00EC75A2" w:rsidRPr="00DD192A" w:rsidRDefault="00EC75A2" w:rsidP="00B11B47">
            <w:pPr>
              <w:jc w:val="center"/>
            </w:pPr>
          </w:p>
        </w:tc>
        <w:tc>
          <w:tcPr>
            <w:tcW w:w="2457" w:type="dxa"/>
            <w:shd w:val="clear" w:color="auto" w:fill="auto"/>
            <w:vAlign w:val="center"/>
          </w:tcPr>
          <w:p w14:paraId="7948F87C" w14:textId="79B75580" w:rsidR="00EC75A2" w:rsidRPr="00DD192A" w:rsidRDefault="00EC75A2" w:rsidP="00B11B47">
            <w:pPr>
              <w:jc w:val="center"/>
            </w:pPr>
            <w:r w:rsidRPr="00B11B47">
              <w:rPr>
                <w:rFonts w:hint="eastAsia"/>
              </w:rPr>
              <w:t>개발 관리자Was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7F719D23" w14:textId="05EC9A87" w:rsidR="00EC75A2" w:rsidRPr="00DD192A" w:rsidRDefault="00EC75A2" w:rsidP="00B11B47">
            <w:pPr>
              <w:jc w:val="center"/>
            </w:pPr>
            <w:r w:rsidRPr="00B11B47">
              <w:rPr>
                <w:rFonts w:hint="eastAsia"/>
              </w:rPr>
              <w:t>hlidlpaawas01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4A63DBA" w14:textId="77777777" w:rsidR="00EC75A2" w:rsidRPr="00DD192A" w:rsidRDefault="00EC75A2" w:rsidP="00B11B47">
            <w:pPr>
              <w:jc w:val="center"/>
            </w:pPr>
            <w:r w:rsidRPr="00DD192A">
              <w:rPr>
                <w:rFonts w:hint="eastAsia"/>
              </w:rPr>
              <w:t>Y</w:t>
            </w:r>
          </w:p>
        </w:tc>
        <w:tc>
          <w:tcPr>
            <w:tcW w:w="1773" w:type="dxa"/>
            <w:shd w:val="clear" w:color="auto" w:fill="auto"/>
            <w:vAlign w:val="center"/>
          </w:tcPr>
          <w:p w14:paraId="389AE5B5" w14:textId="7861887A" w:rsidR="00EC75A2" w:rsidRPr="00DD192A" w:rsidRDefault="00EC75A2" w:rsidP="00B11B47">
            <w:pPr>
              <w:jc w:val="center"/>
            </w:pPr>
            <w:r w:rsidRPr="00B11B47">
              <w:rPr>
                <w:rFonts w:hint="eastAsia"/>
              </w:rPr>
              <w:t>10.10.99.20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296B2221" w14:textId="2408461A" w:rsidR="00EC75A2" w:rsidRPr="00DD192A" w:rsidRDefault="00EC75A2" w:rsidP="00B11B47">
            <w:pPr>
              <w:jc w:val="center"/>
            </w:pPr>
            <w:r w:rsidRPr="00B11B47">
              <w:rPr>
                <w:rFonts w:hint="eastAsia"/>
              </w:rPr>
              <w:t>RHEL 8.4</w:t>
            </w:r>
          </w:p>
        </w:tc>
        <w:tc>
          <w:tcPr>
            <w:tcW w:w="1701" w:type="dxa"/>
            <w:vAlign w:val="center"/>
          </w:tcPr>
          <w:p w14:paraId="185C9831" w14:textId="2AF5A8DC" w:rsidR="00EC75A2" w:rsidRDefault="00EC75A2" w:rsidP="00B11B47">
            <w:pPr>
              <w:jc w:val="center"/>
            </w:pPr>
            <w:proofErr w:type="spellStart"/>
            <w:r>
              <w:t>Wasadmin</w:t>
            </w:r>
            <w:proofErr w:type="spellEnd"/>
          </w:p>
          <w:p w14:paraId="64A96A2D" w14:textId="33474C6B" w:rsidR="00EC75A2" w:rsidRPr="00DD192A" w:rsidRDefault="00EC75A2" w:rsidP="00B11B47">
            <w:pPr>
              <w:jc w:val="center"/>
            </w:pPr>
            <w:r>
              <w:rPr>
                <w:rFonts w:hint="eastAsia"/>
              </w:rPr>
              <w:t>R</w:t>
            </w:r>
            <w:r>
              <w:t>oot</w:t>
            </w:r>
          </w:p>
        </w:tc>
      </w:tr>
      <w:tr w:rsidR="00EC75A2" w:rsidRPr="00AA546E" w14:paraId="5DF20AF2" w14:textId="525B3CBA" w:rsidTr="00EC75A2">
        <w:trPr>
          <w:trHeight w:val="368"/>
        </w:trPr>
        <w:tc>
          <w:tcPr>
            <w:tcW w:w="646" w:type="dxa"/>
            <w:vMerge w:val="restart"/>
            <w:shd w:val="clear" w:color="auto" w:fill="auto"/>
            <w:vAlign w:val="center"/>
          </w:tcPr>
          <w:p w14:paraId="0BBE7893" w14:textId="27CE36C1" w:rsidR="00EC75A2" w:rsidRPr="00DD192A" w:rsidRDefault="00EC75A2" w:rsidP="00EC75A2">
            <w:pPr>
              <w:jc w:val="center"/>
            </w:pPr>
            <w:r w:rsidRPr="00DD192A">
              <w:rPr>
                <w:rFonts w:hint="eastAsia"/>
              </w:rPr>
              <w:t>Q</w:t>
            </w:r>
            <w:r w:rsidRPr="00DD192A">
              <w:t>A</w:t>
            </w:r>
          </w:p>
        </w:tc>
        <w:tc>
          <w:tcPr>
            <w:tcW w:w="2457" w:type="dxa"/>
            <w:shd w:val="clear" w:color="auto" w:fill="auto"/>
            <w:vAlign w:val="center"/>
          </w:tcPr>
          <w:p w14:paraId="252469A9" w14:textId="40F18211" w:rsidR="00EC75A2" w:rsidRPr="00DD192A" w:rsidRDefault="00EC75A2" w:rsidP="00B11B47">
            <w:pPr>
              <w:jc w:val="center"/>
            </w:pPr>
            <w:r w:rsidRPr="00EC75A2">
              <w:rPr>
                <w:rFonts w:hint="eastAsia"/>
              </w:rPr>
              <w:t>아카데미 QA Web (DMZ)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00F62C19" w14:textId="03756499" w:rsidR="00EC75A2" w:rsidRPr="00DD192A" w:rsidRDefault="00EC75A2" w:rsidP="00B11B47">
            <w:pPr>
              <w:jc w:val="center"/>
            </w:pPr>
            <w:r w:rsidRPr="00EC75A2">
              <w:rPr>
                <w:rFonts w:hint="eastAsia"/>
              </w:rPr>
              <w:t>hliqlpaeweb01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F067B4B" w14:textId="77777777" w:rsidR="00EC75A2" w:rsidRPr="00DD192A" w:rsidRDefault="00EC75A2" w:rsidP="00B11B47">
            <w:pPr>
              <w:jc w:val="center"/>
            </w:pPr>
            <w:r w:rsidRPr="00DD192A">
              <w:rPr>
                <w:rFonts w:hint="eastAsia"/>
              </w:rPr>
              <w:t>Y</w:t>
            </w:r>
          </w:p>
        </w:tc>
        <w:tc>
          <w:tcPr>
            <w:tcW w:w="1773" w:type="dxa"/>
            <w:shd w:val="clear" w:color="auto" w:fill="auto"/>
            <w:vAlign w:val="center"/>
          </w:tcPr>
          <w:p w14:paraId="36B4DFA3" w14:textId="3396E19F" w:rsidR="00EC75A2" w:rsidRPr="00DD192A" w:rsidRDefault="00EC75A2" w:rsidP="00B11B47">
            <w:pPr>
              <w:jc w:val="center"/>
            </w:pPr>
            <w:r w:rsidRPr="00EC75A2">
              <w:rPr>
                <w:rFonts w:hint="eastAsia"/>
              </w:rPr>
              <w:t>210.216.157.21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53F44B1A" w14:textId="0FA72DB5" w:rsidR="00EC75A2" w:rsidRPr="00DD192A" w:rsidRDefault="00EC75A2" w:rsidP="00B11B47">
            <w:pPr>
              <w:jc w:val="center"/>
            </w:pPr>
            <w:r w:rsidRPr="00EC75A2">
              <w:rPr>
                <w:rFonts w:hint="eastAsia"/>
              </w:rPr>
              <w:t>RHEL 8.4</w:t>
            </w:r>
          </w:p>
        </w:tc>
        <w:tc>
          <w:tcPr>
            <w:tcW w:w="1701" w:type="dxa"/>
            <w:vAlign w:val="center"/>
          </w:tcPr>
          <w:p w14:paraId="05E64D55" w14:textId="77777777" w:rsidR="00EC75A2" w:rsidRDefault="00EC75A2" w:rsidP="00B11B47">
            <w:pPr>
              <w:jc w:val="center"/>
            </w:pPr>
            <w:proofErr w:type="spellStart"/>
            <w:r>
              <w:rPr>
                <w:rFonts w:hint="eastAsia"/>
              </w:rPr>
              <w:t>W</w:t>
            </w:r>
            <w:r>
              <w:t>ebadmin</w:t>
            </w:r>
            <w:proofErr w:type="spellEnd"/>
          </w:p>
          <w:p w14:paraId="1135997E" w14:textId="6F315A84" w:rsidR="00EC75A2" w:rsidRPr="00DD192A" w:rsidRDefault="00EC75A2" w:rsidP="00B11B47">
            <w:pPr>
              <w:jc w:val="center"/>
            </w:pPr>
            <w:r>
              <w:rPr>
                <w:rFonts w:hint="eastAsia"/>
              </w:rPr>
              <w:t>R</w:t>
            </w:r>
            <w:r>
              <w:t>oot</w:t>
            </w:r>
          </w:p>
        </w:tc>
      </w:tr>
      <w:tr w:rsidR="00EC75A2" w:rsidRPr="00AA546E" w14:paraId="02A9E96C" w14:textId="77777777" w:rsidTr="00EC75A2">
        <w:trPr>
          <w:trHeight w:val="368"/>
        </w:trPr>
        <w:tc>
          <w:tcPr>
            <w:tcW w:w="646" w:type="dxa"/>
            <w:vMerge/>
            <w:shd w:val="clear" w:color="auto" w:fill="auto"/>
            <w:vAlign w:val="center"/>
          </w:tcPr>
          <w:p w14:paraId="5C101724" w14:textId="68BD9A64" w:rsidR="00EC75A2" w:rsidRPr="00DD192A" w:rsidRDefault="00EC75A2" w:rsidP="00B11B47">
            <w:pPr>
              <w:jc w:val="center"/>
            </w:pPr>
          </w:p>
        </w:tc>
        <w:tc>
          <w:tcPr>
            <w:tcW w:w="2457" w:type="dxa"/>
            <w:shd w:val="clear" w:color="auto" w:fill="auto"/>
            <w:vAlign w:val="center"/>
          </w:tcPr>
          <w:p w14:paraId="7054A60E" w14:textId="0C1797A0" w:rsidR="00EC75A2" w:rsidRPr="00DD192A" w:rsidRDefault="00EC75A2" w:rsidP="00B11B47">
            <w:pPr>
              <w:jc w:val="center"/>
            </w:pPr>
            <w:r w:rsidRPr="00EC75A2">
              <w:rPr>
                <w:rFonts w:hint="eastAsia"/>
              </w:rPr>
              <w:t>아카데미 QA Web (</w:t>
            </w:r>
            <w:proofErr w:type="spellStart"/>
            <w:r w:rsidRPr="00EC75A2">
              <w:rPr>
                <w:rFonts w:hint="eastAsia"/>
              </w:rPr>
              <w:t>내부망</w:t>
            </w:r>
            <w:proofErr w:type="spellEnd"/>
            <w:r w:rsidRPr="00EC75A2">
              <w:rPr>
                <w:rFonts w:hint="eastAsia"/>
              </w:rPr>
              <w:t>)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7A734917" w14:textId="411978C6" w:rsidR="00EC75A2" w:rsidRPr="00BF2339" w:rsidRDefault="00EC75A2" w:rsidP="00B11B47">
            <w:pPr>
              <w:jc w:val="center"/>
            </w:pPr>
            <w:r w:rsidRPr="00EC75A2">
              <w:rPr>
                <w:rFonts w:hint="eastAsia"/>
              </w:rPr>
              <w:t>hliqlpaiweb01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3C7E7AD" w14:textId="64DAA32D" w:rsidR="00EC75A2" w:rsidRPr="00DD192A" w:rsidRDefault="00EC75A2" w:rsidP="00B11B47">
            <w:pPr>
              <w:jc w:val="center"/>
            </w:pPr>
            <w:r w:rsidRPr="00DD192A">
              <w:rPr>
                <w:rFonts w:hint="eastAsia"/>
              </w:rPr>
              <w:t>Y</w:t>
            </w:r>
          </w:p>
        </w:tc>
        <w:tc>
          <w:tcPr>
            <w:tcW w:w="1773" w:type="dxa"/>
            <w:shd w:val="clear" w:color="auto" w:fill="auto"/>
            <w:vAlign w:val="center"/>
          </w:tcPr>
          <w:p w14:paraId="170F961E" w14:textId="3E5A60EF" w:rsidR="00EC75A2" w:rsidRPr="00BF2339" w:rsidRDefault="00EC75A2" w:rsidP="00B11B47">
            <w:pPr>
              <w:jc w:val="center"/>
            </w:pPr>
            <w:r w:rsidRPr="00EC75A2">
              <w:rPr>
                <w:rFonts w:hint="eastAsia"/>
              </w:rPr>
              <w:t>10.10.28.121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4BFEAE33" w14:textId="1B912411" w:rsidR="00EC75A2" w:rsidRPr="00DD192A" w:rsidRDefault="00EC75A2" w:rsidP="00B11B47">
            <w:pPr>
              <w:jc w:val="center"/>
            </w:pPr>
            <w:r w:rsidRPr="00EC75A2">
              <w:rPr>
                <w:rFonts w:hint="eastAsia"/>
              </w:rPr>
              <w:t>RHEL 8.4</w:t>
            </w:r>
          </w:p>
        </w:tc>
        <w:tc>
          <w:tcPr>
            <w:tcW w:w="1701" w:type="dxa"/>
            <w:vAlign w:val="center"/>
          </w:tcPr>
          <w:p w14:paraId="3492E8A2" w14:textId="77777777" w:rsidR="00EC75A2" w:rsidRDefault="00EC75A2" w:rsidP="00B11B47">
            <w:pPr>
              <w:jc w:val="center"/>
            </w:pPr>
            <w:proofErr w:type="spellStart"/>
            <w:r>
              <w:rPr>
                <w:rFonts w:hint="eastAsia"/>
              </w:rPr>
              <w:t>W</w:t>
            </w:r>
            <w:r>
              <w:t>ebadmin</w:t>
            </w:r>
            <w:proofErr w:type="spellEnd"/>
          </w:p>
          <w:p w14:paraId="046DC84D" w14:textId="02F368D8" w:rsidR="00EC75A2" w:rsidRDefault="00EC75A2" w:rsidP="00B11B47">
            <w:pPr>
              <w:jc w:val="center"/>
            </w:pPr>
            <w:r>
              <w:rPr>
                <w:rFonts w:hint="eastAsia"/>
              </w:rPr>
              <w:t>R</w:t>
            </w:r>
            <w:r>
              <w:t>oot</w:t>
            </w:r>
          </w:p>
        </w:tc>
      </w:tr>
      <w:tr w:rsidR="00EC75A2" w:rsidRPr="00AA546E" w14:paraId="2A4BD39D" w14:textId="77777777" w:rsidTr="00EC75A2">
        <w:trPr>
          <w:trHeight w:val="368"/>
        </w:trPr>
        <w:tc>
          <w:tcPr>
            <w:tcW w:w="646" w:type="dxa"/>
            <w:vMerge/>
            <w:shd w:val="clear" w:color="auto" w:fill="auto"/>
            <w:vAlign w:val="center"/>
          </w:tcPr>
          <w:p w14:paraId="0458C92F" w14:textId="53A8E6DB" w:rsidR="00EC75A2" w:rsidRPr="00DD192A" w:rsidRDefault="00EC75A2" w:rsidP="00B11B47">
            <w:pPr>
              <w:jc w:val="center"/>
            </w:pPr>
          </w:p>
        </w:tc>
        <w:tc>
          <w:tcPr>
            <w:tcW w:w="2457" w:type="dxa"/>
            <w:shd w:val="clear" w:color="auto" w:fill="auto"/>
            <w:vAlign w:val="center"/>
          </w:tcPr>
          <w:p w14:paraId="5D2AD455" w14:textId="0020999D" w:rsidR="00EC75A2" w:rsidRPr="00DD192A" w:rsidRDefault="00EC75A2" w:rsidP="00B11B47">
            <w:pPr>
              <w:jc w:val="center"/>
            </w:pPr>
            <w:r w:rsidRPr="00EC75A2">
              <w:rPr>
                <w:rFonts w:hint="eastAsia"/>
              </w:rPr>
              <w:t>아카데미 QA 사용자Was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4F20ACED" w14:textId="3B9024A3" w:rsidR="00EC75A2" w:rsidRPr="00BF2339" w:rsidRDefault="00EC75A2" w:rsidP="00B11B47">
            <w:pPr>
              <w:jc w:val="center"/>
            </w:pPr>
            <w:r w:rsidRPr="00EC75A2">
              <w:rPr>
                <w:rFonts w:hint="eastAsia"/>
              </w:rPr>
              <w:t>hliqlpauwas01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396D717" w14:textId="7D953D15" w:rsidR="00EC75A2" w:rsidRPr="00DD192A" w:rsidRDefault="00EC75A2" w:rsidP="00B11B47">
            <w:pPr>
              <w:jc w:val="center"/>
            </w:pPr>
            <w:r w:rsidRPr="00DD192A">
              <w:rPr>
                <w:rFonts w:hint="eastAsia"/>
              </w:rPr>
              <w:t>Y</w:t>
            </w:r>
          </w:p>
        </w:tc>
        <w:tc>
          <w:tcPr>
            <w:tcW w:w="1773" w:type="dxa"/>
            <w:shd w:val="clear" w:color="auto" w:fill="auto"/>
            <w:vAlign w:val="center"/>
          </w:tcPr>
          <w:p w14:paraId="3CC662C6" w14:textId="2C45984D" w:rsidR="00EC75A2" w:rsidRPr="00BF2339" w:rsidRDefault="00EC75A2" w:rsidP="00B11B47">
            <w:pPr>
              <w:jc w:val="center"/>
            </w:pPr>
            <w:r w:rsidRPr="00EC75A2">
              <w:rPr>
                <w:rFonts w:hint="eastAsia"/>
              </w:rPr>
              <w:t>10.10.28.122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21C82278" w14:textId="2A215334" w:rsidR="00EC75A2" w:rsidRPr="00DD192A" w:rsidRDefault="00EC75A2" w:rsidP="00B11B47">
            <w:pPr>
              <w:jc w:val="center"/>
            </w:pPr>
            <w:r w:rsidRPr="00EC75A2">
              <w:rPr>
                <w:rFonts w:hint="eastAsia"/>
              </w:rPr>
              <w:t>RHEL 8.4</w:t>
            </w:r>
          </w:p>
        </w:tc>
        <w:tc>
          <w:tcPr>
            <w:tcW w:w="1701" w:type="dxa"/>
            <w:vAlign w:val="center"/>
          </w:tcPr>
          <w:p w14:paraId="4F09DFB7" w14:textId="77777777" w:rsidR="00EC75A2" w:rsidRDefault="00EC75A2" w:rsidP="00B11B47">
            <w:pPr>
              <w:jc w:val="center"/>
            </w:pPr>
            <w:proofErr w:type="spellStart"/>
            <w:r>
              <w:t>Wasadmin</w:t>
            </w:r>
            <w:proofErr w:type="spellEnd"/>
          </w:p>
          <w:p w14:paraId="15DF1596" w14:textId="2B344678" w:rsidR="00EC75A2" w:rsidRDefault="00EC75A2" w:rsidP="00B11B47">
            <w:pPr>
              <w:jc w:val="center"/>
            </w:pPr>
            <w:r>
              <w:rPr>
                <w:rFonts w:hint="eastAsia"/>
              </w:rPr>
              <w:t>R</w:t>
            </w:r>
            <w:r>
              <w:t>oot</w:t>
            </w:r>
          </w:p>
        </w:tc>
      </w:tr>
      <w:tr w:rsidR="00EC75A2" w:rsidRPr="00AA546E" w14:paraId="7D1C5797" w14:textId="77777777" w:rsidTr="00EC75A2">
        <w:trPr>
          <w:trHeight w:val="368"/>
        </w:trPr>
        <w:tc>
          <w:tcPr>
            <w:tcW w:w="646" w:type="dxa"/>
            <w:vMerge/>
            <w:shd w:val="clear" w:color="auto" w:fill="auto"/>
            <w:vAlign w:val="center"/>
          </w:tcPr>
          <w:p w14:paraId="09C6566E" w14:textId="066C32E6" w:rsidR="00EC75A2" w:rsidRPr="00DD192A" w:rsidRDefault="00EC75A2" w:rsidP="00B11B47">
            <w:pPr>
              <w:jc w:val="center"/>
            </w:pPr>
          </w:p>
        </w:tc>
        <w:tc>
          <w:tcPr>
            <w:tcW w:w="2457" w:type="dxa"/>
            <w:shd w:val="clear" w:color="auto" w:fill="auto"/>
            <w:vAlign w:val="center"/>
          </w:tcPr>
          <w:p w14:paraId="18EE5DA1" w14:textId="7DB1D042" w:rsidR="00EC75A2" w:rsidRPr="00DD192A" w:rsidRDefault="00EC75A2" w:rsidP="00B11B47">
            <w:pPr>
              <w:jc w:val="center"/>
            </w:pPr>
            <w:r w:rsidRPr="00EC75A2">
              <w:rPr>
                <w:rFonts w:hint="eastAsia"/>
              </w:rPr>
              <w:t>아카데미 QA 관리자Was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0B8AAEA7" w14:textId="23DA4D45" w:rsidR="00EC75A2" w:rsidRPr="00BF2339" w:rsidRDefault="00EC75A2" w:rsidP="00B11B47">
            <w:pPr>
              <w:jc w:val="center"/>
            </w:pPr>
            <w:r w:rsidRPr="00EC75A2">
              <w:rPr>
                <w:rFonts w:hint="eastAsia"/>
              </w:rPr>
              <w:t>hliqlpaawas01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25AE2E1" w14:textId="5303482A" w:rsidR="00EC75A2" w:rsidRPr="00DD192A" w:rsidRDefault="00EC75A2" w:rsidP="00B11B47">
            <w:pPr>
              <w:jc w:val="center"/>
            </w:pPr>
            <w:r w:rsidRPr="00DD192A">
              <w:rPr>
                <w:rFonts w:hint="eastAsia"/>
              </w:rPr>
              <w:t>Y</w:t>
            </w:r>
          </w:p>
        </w:tc>
        <w:tc>
          <w:tcPr>
            <w:tcW w:w="1773" w:type="dxa"/>
            <w:shd w:val="clear" w:color="auto" w:fill="auto"/>
            <w:vAlign w:val="center"/>
          </w:tcPr>
          <w:p w14:paraId="53BEC401" w14:textId="04F095E5" w:rsidR="00EC75A2" w:rsidRPr="00BF2339" w:rsidRDefault="00EC75A2" w:rsidP="00B11B47">
            <w:pPr>
              <w:jc w:val="center"/>
            </w:pPr>
            <w:r w:rsidRPr="00EC75A2">
              <w:rPr>
                <w:rFonts w:hint="eastAsia"/>
              </w:rPr>
              <w:t>10.10.28.123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58723447" w14:textId="5B81C01D" w:rsidR="00EC75A2" w:rsidRPr="00DD192A" w:rsidRDefault="00EC75A2" w:rsidP="00B11B47">
            <w:pPr>
              <w:jc w:val="center"/>
            </w:pPr>
            <w:r w:rsidRPr="00EC75A2">
              <w:rPr>
                <w:rFonts w:hint="eastAsia"/>
              </w:rPr>
              <w:t>RHEL 8.4</w:t>
            </w:r>
          </w:p>
        </w:tc>
        <w:tc>
          <w:tcPr>
            <w:tcW w:w="1701" w:type="dxa"/>
            <w:vAlign w:val="center"/>
          </w:tcPr>
          <w:p w14:paraId="0F80253D" w14:textId="77777777" w:rsidR="00EC75A2" w:rsidRDefault="00EC75A2" w:rsidP="00B11B47">
            <w:pPr>
              <w:jc w:val="center"/>
            </w:pPr>
            <w:proofErr w:type="spellStart"/>
            <w:r>
              <w:t>Wasadmin</w:t>
            </w:r>
            <w:proofErr w:type="spellEnd"/>
          </w:p>
          <w:p w14:paraId="304C606F" w14:textId="154AC018" w:rsidR="00EC75A2" w:rsidRDefault="00EC75A2" w:rsidP="00B11B47">
            <w:pPr>
              <w:jc w:val="center"/>
            </w:pPr>
            <w:r>
              <w:rPr>
                <w:rFonts w:hint="eastAsia"/>
              </w:rPr>
              <w:t>R</w:t>
            </w:r>
            <w:r>
              <w:t>oot</w:t>
            </w:r>
          </w:p>
        </w:tc>
      </w:tr>
      <w:tr w:rsidR="00EC75A2" w:rsidRPr="00AA546E" w14:paraId="36EB53E7" w14:textId="77777777" w:rsidTr="00EC75A2">
        <w:trPr>
          <w:trHeight w:val="368"/>
        </w:trPr>
        <w:tc>
          <w:tcPr>
            <w:tcW w:w="646" w:type="dxa"/>
            <w:vMerge w:val="restart"/>
            <w:shd w:val="clear" w:color="auto" w:fill="auto"/>
            <w:vAlign w:val="center"/>
          </w:tcPr>
          <w:p w14:paraId="58302953" w14:textId="03D942B0" w:rsidR="00EC75A2" w:rsidRPr="00DD192A" w:rsidRDefault="00EC75A2" w:rsidP="00EC75A2">
            <w:pPr>
              <w:jc w:val="center"/>
            </w:pPr>
            <w:r>
              <w:rPr>
                <w:rFonts w:hint="eastAsia"/>
              </w:rPr>
              <w:t>운영</w:t>
            </w:r>
          </w:p>
        </w:tc>
        <w:tc>
          <w:tcPr>
            <w:tcW w:w="2457" w:type="dxa"/>
            <w:shd w:val="clear" w:color="auto" w:fill="auto"/>
            <w:vAlign w:val="center"/>
          </w:tcPr>
          <w:p w14:paraId="4AAE391B" w14:textId="467B0799" w:rsidR="00EC75A2" w:rsidRPr="00DD192A" w:rsidRDefault="00EC75A2" w:rsidP="00EC75A2">
            <w:pPr>
              <w:jc w:val="center"/>
            </w:pPr>
            <w:r w:rsidRPr="00EC75A2">
              <w:rPr>
                <w:rFonts w:hint="eastAsia"/>
              </w:rPr>
              <w:t>아카데미 Web #1 (DMZ)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18D1A67D" w14:textId="3603F004" w:rsidR="00EC75A2" w:rsidRPr="00BF2339" w:rsidRDefault="00EC75A2" w:rsidP="00EC75A2">
            <w:pPr>
              <w:jc w:val="center"/>
            </w:pPr>
            <w:r w:rsidRPr="00EC75A2">
              <w:rPr>
                <w:rFonts w:hint="eastAsia"/>
              </w:rPr>
              <w:t>hliplpaeweb01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DECCF8B" w14:textId="67918A06" w:rsidR="00EC75A2" w:rsidRPr="00DD192A" w:rsidRDefault="00EC75A2" w:rsidP="00EC75A2">
            <w:pPr>
              <w:jc w:val="center"/>
            </w:pPr>
            <w:r w:rsidRPr="00DD192A">
              <w:rPr>
                <w:rFonts w:hint="eastAsia"/>
              </w:rPr>
              <w:t>Y</w:t>
            </w:r>
          </w:p>
        </w:tc>
        <w:tc>
          <w:tcPr>
            <w:tcW w:w="1773" w:type="dxa"/>
            <w:shd w:val="clear" w:color="auto" w:fill="auto"/>
            <w:vAlign w:val="center"/>
          </w:tcPr>
          <w:p w14:paraId="40E2E1EF" w14:textId="5F1B1C47" w:rsidR="00EC75A2" w:rsidRPr="00BF2339" w:rsidRDefault="00EC75A2" w:rsidP="00EC75A2">
            <w:pPr>
              <w:jc w:val="center"/>
            </w:pPr>
            <w:r w:rsidRPr="00EC75A2">
              <w:rPr>
                <w:rFonts w:hint="eastAsia"/>
              </w:rPr>
              <w:t>210.216.157.27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5B0270E1" w14:textId="1BB40AA7" w:rsidR="00EC75A2" w:rsidRPr="00DD192A" w:rsidRDefault="00EC75A2" w:rsidP="00EC75A2">
            <w:pPr>
              <w:jc w:val="center"/>
            </w:pPr>
            <w:r w:rsidRPr="00EC75A2">
              <w:rPr>
                <w:rFonts w:hint="eastAsia"/>
              </w:rPr>
              <w:t>RHEL 8.4</w:t>
            </w:r>
          </w:p>
        </w:tc>
        <w:tc>
          <w:tcPr>
            <w:tcW w:w="1701" w:type="dxa"/>
            <w:vAlign w:val="center"/>
          </w:tcPr>
          <w:p w14:paraId="0159FB9E" w14:textId="77777777" w:rsidR="00EC75A2" w:rsidRDefault="00EC75A2" w:rsidP="00EC75A2">
            <w:pPr>
              <w:jc w:val="center"/>
            </w:pPr>
            <w:proofErr w:type="spellStart"/>
            <w:r>
              <w:rPr>
                <w:rFonts w:hint="eastAsia"/>
              </w:rPr>
              <w:t>W</w:t>
            </w:r>
            <w:r>
              <w:t>ebadmin</w:t>
            </w:r>
            <w:proofErr w:type="spellEnd"/>
          </w:p>
          <w:p w14:paraId="07B14687" w14:textId="74169378" w:rsidR="00EC75A2" w:rsidRDefault="00EC75A2" w:rsidP="00EC75A2">
            <w:pPr>
              <w:jc w:val="center"/>
            </w:pPr>
            <w:r>
              <w:rPr>
                <w:rFonts w:hint="eastAsia"/>
              </w:rPr>
              <w:t>R</w:t>
            </w:r>
            <w:r>
              <w:t>oot</w:t>
            </w:r>
          </w:p>
        </w:tc>
      </w:tr>
      <w:tr w:rsidR="00EC75A2" w:rsidRPr="00AA546E" w14:paraId="756171C6" w14:textId="77777777" w:rsidTr="00EC75A2">
        <w:trPr>
          <w:trHeight w:val="368"/>
        </w:trPr>
        <w:tc>
          <w:tcPr>
            <w:tcW w:w="646" w:type="dxa"/>
            <w:vMerge/>
            <w:shd w:val="clear" w:color="auto" w:fill="auto"/>
            <w:vAlign w:val="center"/>
          </w:tcPr>
          <w:p w14:paraId="60B4E105" w14:textId="77777777" w:rsidR="00EC75A2" w:rsidRPr="00DD192A" w:rsidRDefault="00EC75A2" w:rsidP="00EC75A2">
            <w:pPr>
              <w:jc w:val="center"/>
            </w:pPr>
          </w:p>
        </w:tc>
        <w:tc>
          <w:tcPr>
            <w:tcW w:w="2457" w:type="dxa"/>
            <w:shd w:val="clear" w:color="auto" w:fill="auto"/>
            <w:vAlign w:val="center"/>
          </w:tcPr>
          <w:p w14:paraId="16296F76" w14:textId="78DF62FA" w:rsidR="00EC75A2" w:rsidRPr="00DD192A" w:rsidRDefault="00EC75A2" w:rsidP="00EC75A2">
            <w:pPr>
              <w:jc w:val="center"/>
            </w:pPr>
            <w:r w:rsidRPr="00EC75A2">
              <w:rPr>
                <w:rFonts w:hint="eastAsia"/>
              </w:rPr>
              <w:t>아카데미 Web #2 (DMZ)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4EA5B1E5" w14:textId="501B8F5C" w:rsidR="00EC75A2" w:rsidRPr="00BF2339" w:rsidRDefault="00EC75A2" w:rsidP="00EC75A2">
            <w:pPr>
              <w:jc w:val="center"/>
            </w:pPr>
            <w:r w:rsidRPr="00EC75A2">
              <w:rPr>
                <w:rFonts w:hint="eastAsia"/>
              </w:rPr>
              <w:t>hliplpaeweb02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5A68897" w14:textId="5568F7AC" w:rsidR="00EC75A2" w:rsidRPr="00DD192A" w:rsidRDefault="00EC75A2" w:rsidP="00EC75A2">
            <w:pPr>
              <w:jc w:val="center"/>
            </w:pPr>
            <w:r w:rsidRPr="00DD192A">
              <w:rPr>
                <w:rFonts w:hint="eastAsia"/>
              </w:rPr>
              <w:t>Y</w:t>
            </w:r>
          </w:p>
        </w:tc>
        <w:tc>
          <w:tcPr>
            <w:tcW w:w="1773" w:type="dxa"/>
            <w:shd w:val="clear" w:color="auto" w:fill="auto"/>
            <w:vAlign w:val="center"/>
          </w:tcPr>
          <w:p w14:paraId="20D2E000" w14:textId="2E18C98E" w:rsidR="00EC75A2" w:rsidRPr="00BF2339" w:rsidRDefault="00EC75A2" w:rsidP="00EC75A2">
            <w:pPr>
              <w:jc w:val="center"/>
            </w:pPr>
            <w:r w:rsidRPr="00EC75A2">
              <w:rPr>
                <w:rFonts w:hint="eastAsia"/>
              </w:rPr>
              <w:t>210.216.157.28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54E81CFE" w14:textId="650974A5" w:rsidR="00EC75A2" w:rsidRPr="00DD192A" w:rsidRDefault="00EC75A2" w:rsidP="00EC75A2">
            <w:pPr>
              <w:jc w:val="center"/>
            </w:pPr>
            <w:r w:rsidRPr="00EC75A2">
              <w:rPr>
                <w:rFonts w:hint="eastAsia"/>
              </w:rPr>
              <w:t>RHEL 8.4</w:t>
            </w:r>
          </w:p>
        </w:tc>
        <w:tc>
          <w:tcPr>
            <w:tcW w:w="1701" w:type="dxa"/>
            <w:vAlign w:val="center"/>
          </w:tcPr>
          <w:p w14:paraId="0917CA0B" w14:textId="77777777" w:rsidR="00EC75A2" w:rsidRDefault="00EC75A2" w:rsidP="00EC75A2">
            <w:pPr>
              <w:jc w:val="center"/>
            </w:pPr>
            <w:proofErr w:type="spellStart"/>
            <w:r>
              <w:rPr>
                <w:rFonts w:hint="eastAsia"/>
              </w:rPr>
              <w:t>W</w:t>
            </w:r>
            <w:r>
              <w:t>ebadmin</w:t>
            </w:r>
            <w:proofErr w:type="spellEnd"/>
          </w:p>
          <w:p w14:paraId="67AD1091" w14:textId="70AEC0CA" w:rsidR="00EC75A2" w:rsidRDefault="00EC75A2" w:rsidP="00EC75A2">
            <w:pPr>
              <w:jc w:val="center"/>
            </w:pPr>
            <w:r>
              <w:rPr>
                <w:rFonts w:hint="eastAsia"/>
              </w:rPr>
              <w:t>R</w:t>
            </w:r>
            <w:r>
              <w:t>oot</w:t>
            </w:r>
          </w:p>
        </w:tc>
      </w:tr>
      <w:tr w:rsidR="00EC75A2" w:rsidRPr="00AA546E" w14:paraId="013D27DE" w14:textId="77777777" w:rsidTr="00EC75A2">
        <w:trPr>
          <w:trHeight w:val="368"/>
        </w:trPr>
        <w:tc>
          <w:tcPr>
            <w:tcW w:w="646" w:type="dxa"/>
            <w:vMerge/>
            <w:shd w:val="clear" w:color="auto" w:fill="auto"/>
            <w:vAlign w:val="center"/>
          </w:tcPr>
          <w:p w14:paraId="2E50DDAF" w14:textId="77777777" w:rsidR="00EC75A2" w:rsidRPr="00DD192A" w:rsidRDefault="00EC75A2" w:rsidP="00EC75A2">
            <w:pPr>
              <w:jc w:val="center"/>
            </w:pPr>
          </w:p>
        </w:tc>
        <w:tc>
          <w:tcPr>
            <w:tcW w:w="2457" w:type="dxa"/>
            <w:shd w:val="clear" w:color="auto" w:fill="auto"/>
            <w:vAlign w:val="center"/>
          </w:tcPr>
          <w:p w14:paraId="6F554016" w14:textId="2CE50E54" w:rsidR="00EC75A2" w:rsidRPr="00DD192A" w:rsidRDefault="00EC75A2" w:rsidP="00EC75A2">
            <w:pPr>
              <w:jc w:val="center"/>
            </w:pPr>
            <w:r w:rsidRPr="00EC75A2">
              <w:rPr>
                <w:rFonts w:hint="eastAsia"/>
              </w:rPr>
              <w:t xml:space="preserve">아카데미 Web #1 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34889111" w14:textId="4C57A851" w:rsidR="00EC75A2" w:rsidRPr="00BF2339" w:rsidRDefault="00EC75A2" w:rsidP="00EC75A2">
            <w:pPr>
              <w:jc w:val="center"/>
            </w:pPr>
            <w:r w:rsidRPr="00EC75A2">
              <w:rPr>
                <w:rFonts w:hint="eastAsia"/>
              </w:rPr>
              <w:t>hliplpaiweb01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632036D" w14:textId="36F2661D" w:rsidR="00EC75A2" w:rsidRPr="00DD192A" w:rsidRDefault="00EC75A2" w:rsidP="00EC75A2">
            <w:pPr>
              <w:jc w:val="center"/>
            </w:pPr>
            <w:r w:rsidRPr="00DD192A">
              <w:rPr>
                <w:rFonts w:hint="eastAsia"/>
              </w:rPr>
              <w:t>Y</w:t>
            </w:r>
          </w:p>
        </w:tc>
        <w:tc>
          <w:tcPr>
            <w:tcW w:w="1773" w:type="dxa"/>
            <w:shd w:val="clear" w:color="auto" w:fill="auto"/>
            <w:vAlign w:val="center"/>
          </w:tcPr>
          <w:p w14:paraId="77BA6D06" w14:textId="07F9066F" w:rsidR="00EC75A2" w:rsidRPr="00BF2339" w:rsidRDefault="00EC75A2" w:rsidP="00EC75A2">
            <w:pPr>
              <w:jc w:val="center"/>
            </w:pPr>
            <w:r w:rsidRPr="00EC75A2">
              <w:rPr>
                <w:rFonts w:hint="eastAsia"/>
              </w:rPr>
              <w:t>10.10.3.177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45F565E8" w14:textId="36CCBED3" w:rsidR="00EC75A2" w:rsidRPr="00DD192A" w:rsidRDefault="00EC75A2" w:rsidP="00EC75A2">
            <w:pPr>
              <w:jc w:val="center"/>
            </w:pPr>
            <w:r w:rsidRPr="00EC75A2">
              <w:rPr>
                <w:rFonts w:hint="eastAsia"/>
              </w:rPr>
              <w:t>RHEL 8.4</w:t>
            </w:r>
          </w:p>
        </w:tc>
        <w:tc>
          <w:tcPr>
            <w:tcW w:w="1701" w:type="dxa"/>
            <w:vAlign w:val="center"/>
          </w:tcPr>
          <w:p w14:paraId="213C7231" w14:textId="77777777" w:rsidR="00EC75A2" w:rsidRDefault="00EC75A2" w:rsidP="00EC75A2">
            <w:pPr>
              <w:jc w:val="center"/>
            </w:pPr>
            <w:proofErr w:type="spellStart"/>
            <w:r>
              <w:rPr>
                <w:rFonts w:hint="eastAsia"/>
              </w:rPr>
              <w:t>W</w:t>
            </w:r>
            <w:r>
              <w:t>ebadmin</w:t>
            </w:r>
            <w:proofErr w:type="spellEnd"/>
          </w:p>
          <w:p w14:paraId="72535051" w14:textId="26F58B4F" w:rsidR="00EC75A2" w:rsidRDefault="00EC75A2" w:rsidP="00EC75A2">
            <w:pPr>
              <w:jc w:val="center"/>
            </w:pPr>
            <w:r>
              <w:rPr>
                <w:rFonts w:hint="eastAsia"/>
              </w:rPr>
              <w:t>R</w:t>
            </w:r>
            <w:r>
              <w:t>oot</w:t>
            </w:r>
          </w:p>
        </w:tc>
      </w:tr>
      <w:tr w:rsidR="00EC75A2" w:rsidRPr="00AA546E" w14:paraId="5F6F896F" w14:textId="77777777" w:rsidTr="00EC75A2">
        <w:trPr>
          <w:trHeight w:val="368"/>
        </w:trPr>
        <w:tc>
          <w:tcPr>
            <w:tcW w:w="646" w:type="dxa"/>
            <w:vMerge/>
            <w:shd w:val="clear" w:color="auto" w:fill="auto"/>
            <w:vAlign w:val="center"/>
          </w:tcPr>
          <w:p w14:paraId="59889E84" w14:textId="77777777" w:rsidR="00EC75A2" w:rsidRPr="00DD192A" w:rsidRDefault="00EC75A2" w:rsidP="00EC75A2">
            <w:pPr>
              <w:jc w:val="center"/>
            </w:pPr>
          </w:p>
        </w:tc>
        <w:tc>
          <w:tcPr>
            <w:tcW w:w="2457" w:type="dxa"/>
            <w:shd w:val="clear" w:color="auto" w:fill="auto"/>
            <w:vAlign w:val="center"/>
          </w:tcPr>
          <w:p w14:paraId="69360EC2" w14:textId="6A636994" w:rsidR="00EC75A2" w:rsidRPr="00DD192A" w:rsidRDefault="00EC75A2" w:rsidP="00EC75A2">
            <w:pPr>
              <w:jc w:val="center"/>
            </w:pPr>
            <w:r w:rsidRPr="00EC75A2">
              <w:rPr>
                <w:rFonts w:hint="eastAsia"/>
              </w:rPr>
              <w:t>아카데미 Web #2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59E11C64" w14:textId="59E11AD8" w:rsidR="00EC75A2" w:rsidRPr="00BF2339" w:rsidRDefault="00EC75A2" w:rsidP="00EC75A2">
            <w:pPr>
              <w:jc w:val="center"/>
            </w:pPr>
            <w:r w:rsidRPr="00EC75A2">
              <w:rPr>
                <w:rFonts w:hint="eastAsia"/>
              </w:rPr>
              <w:t>hliplpaiweb02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C0B0218" w14:textId="0C443E34" w:rsidR="00EC75A2" w:rsidRPr="00DD192A" w:rsidRDefault="00EC75A2" w:rsidP="00EC75A2">
            <w:pPr>
              <w:jc w:val="center"/>
            </w:pPr>
            <w:r w:rsidRPr="00DD192A">
              <w:rPr>
                <w:rFonts w:hint="eastAsia"/>
              </w:rPr>
              <w:t>Y</w:t>
            </w:r>
          </w:p>
        </w:tc>
        <w:tc>
          <w:tcPr>
            <w:tcW w:w="1773" w:type="dxa"/>
            <w:shd w:val="clear" w:color="auto" w:fill="auto"/>
            <w:vAlign w:val="center"/>
          </w:tcPr>
          <w:p w14:paraId="3D5C1D6C" w14:textId="77788C7D" w:rsidR="00EC75A2" w:rsidRPr="00BF2339" w:rsidRDefault="00EC75A2" w:rsidP="00EC75A2">
            <w:pPr>
              <w:jc w:val="center"/>
            </w:pPr>
            <w:r w:rsidRPr="00EC75A2">
              <w:rPr>
                <w:rFonts w:hint="eastAsia"/>
              </w:rPr>
              <w:t>10.10.3.178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11E195BF" w14:textId="67C1792B" w:rsidR="00EC75A2" w:rsidRPr="00DD192A" w:rsidRDefault="00EC75A2" w:rsidP="00EC75A2">
            <w:pPr>
              <w:jc w:val="center"/>
            </w:pPr>
            <w:r w:rsidRPr="00EC75A2">
              <w:rPr>
                <w:rFonts w:hint="eastAsia"/>
              </w:rPr>
              <w:t>RHEL 8.4</w:t>
            </w:r>
          </w:p>
        </w:tc>
        <w:tc>
          <w:tcPr>
            <w:tcW w:w="1701" w:type="dxa"/>
            <w:vAlign w:val="center"/>
          </w:tcPr>
          <w:p w14:paraId="2BF9A87A" w14:textId="77777777" w:rsidR="00EC75A2" w:rsidRDefault="00EC75A2" w:rsidP="00EC75A2">
            <w:pPr>
              <w:jc w:val="center"/>
            </w:pPr>
            <w:proofErr w:type="spellStart"/>
            <w:r>
              <w:rPr>
                <w:rFonts w:hint="eastAsia"/>
              </w:rPr>
              <w:t>W</w:t>
            </w:r>
            <w:r>
              <w:t>ebadmin</w:t>
            </w:r>
            <w:proofErr w:type="spellEnd"/>
          </w:p>
          <w:p w14:paraId="163A8E3D" w14:textId="23C1199A" w:rsidR="00EC75A2" w:rsidRDefault="00EC75A2" w:rsidP="00EC75A2">
            <w:pPr>
              <w:jc w:val="center"/>
            </w:pPr>
            <w:r>
              <w:rPr>
                <w:rFonts w:hint="eastAsia"/>
              </w:rPr>
              <w:t>R</w:t>
            </w:r>
            <w:r>
              <w:t>oot</w:t>
            </w:r>
          </w:p>
        </w:tc>
      </w:tr>
      <w:tr w:rsidR="00EC75A2" w:rsidRPr="00AA546E" w14:paraId="11FCD0E8" w14:textId="77777777" w:rsidTr="00EC75A2">
        <w:trPr>
          <w:trHeight w:val="368"/>
        </w:trPr>
        <w:tc>
          <w:tcPr>
            <w:tcW w:w="646" w:type="dxa"/>
            <w:vMerge/>
            <w:shd w:val="clear" w:color="auto" w:fill="auto"/>
            <w:vAlign w:val="center"/>
          </w:tcPr>
          <w:p w14:paraId="20EC46EF" w14:textId="77777777" w:rsidR="00EC75A2" w:rsidRPr="00DD192A" w:rsidRDefault="00EC75A2" w:rsidP="00EC75A2">
            <w:pPr>
              <w:jc w:val="center"/>
            </w:pPr>
          </w:p>
        </w:tc>
        <w:tc>
          <w:tcPr>
            <w:tcW w:w="2457" w:type="dxa"/>
            <w:shd w:val="clear" w:color="auto" w:fill="auto"/>
            <w:vAlign w:val="center"/>
          </w:tcPr>
          <w:p w14:paraId="2369F9A5" w14:textId="02D65465" w:rsidR="00EC75A2" w:rsidRPr="00DD192A" w:rsidRDefault="00EC75A2" w:rsidP="00EC75A2">
            <w:pPr>
              <w:jc w:val="center"/>
            </w:pPr>
            <w:r w:rsidRPr="00EC75A2">
              <w:rPr>
                <w:rFonts w:hint="eastAsia"/>
              </w:rPr>
              <w:t>사용자 Was #1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339AF8F9" w14:textId="2BCFAE21" w:rsidR="00EC75A2" w:rsidRPr="00BF2339" w:rsidRDefault="00EC75A2" w:rsidP="00EC75A2">
            <w:pPr>
              <w:jc w:val="center"/>
            </w:pPr>
            <w:r w:rsidRPr="00EC75A2">
              <w:rPr>
                <w:rFonts w:hint="eastAsia"/>
              </w:rPr>
              <w:t>hliplpauwas01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B4E2D9D" w14:textId="3113184C" w:rsidR="00EC75A2" w:rsidRPr="00DD192A" w:rsidRDefault="00EC75A2" w:rsidP="00EC75A2">
            <w:pPr>
              <w:jc w:val="center"/>
            </w:pPr>
            <w:r w:rsidRPr="00DD192A">
              <w:rPr>
                <w:rFonts w:hint="eastAsia"/>
              </w:rPr>
              <w:t>Y</w:t>
            </w:r>
          </w:p>
        </w:tc>
        <w:tc>
          <w:tcPr>
            <w:tcW w:w="1773" w:type="dxa"/>
            <w:shd w:val="clear" w:color="auto" w:fill="auto"/>
            <w:vAlign w:val="center"/>
          </w:tcPr>
          <w:p w14:paraId="6138D2F9" w14:textId="66B29224" w:rsidR="00EC75A2" w:rsidRPr="00BF2339" w:rsidRDefault="00EC75A2" w:rsidP="00EC75A2">
            <w:pPr>
              <w:jc w:val="center"/>
            </w:pPr>
            <w:r w:rsidRPr="00EC75A2">
              <w:rPr>
                <w:rFonts w:hint="eastAsia"/>
              </w:rPr>
              <w:t>10.10.28.161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5C028CB9" w14:textId="045262A2" w:rsidR="00EC75A2" w:rsidRPr="00DD192A" w:rsidRDefault="00EC75A2" w:rsidP="00EC75A2">
            <w:pPr>
              <w:jc w:val="center"/>
            </w:pPr>
            <w:r w:rsidRPr="00EC75A2">
              <w:rPr>
                <w:rFonts w:hint="eastAsia"/>
              </w:rPr>
              <w:t>RHEL 8.4</w:t>
            </w:r>
          </w:p>
        </w:tc>
        <w:tc>
          <w:tcPr>
            <w:tcW w:w="1701" w:type="dxa"/>
            <w:vAlign w:val="center"/>
          </w:tcPr>
          <w:p w14:paraId="41FFF526" w14:textId="77777777" w:rsidR="00EC75A2" w:rsidRDefault="00EC75A2" w:rsidP="00EC75A2">
            <w:pPr>
              <w:jc w:val="center"/>
            </w:pPr>
            <w:proofErr w:type="spellStart"/>
            <w:r>
              <w:t>Wasadmin</w:t>
            </w:r>
            <w:proofErr w:type="spellEnd"/>
          </w:p>
          <w:p w14:paraId="68DD6F1E" w14:textId="44CCD997" w:rsidR="00EC75A2" w:rsidRDefault="00EC75A2" w:rsidP="00EC75A2">
            <w:pPr>
              <w:jc w:val="center"/>
            </w:pPr>
            <w:r>
              <w:rPr>
                <w:rFonts w:hint="eastAsia"/>
              </w:rPr>
              <w:t>R</w:t>
            </w:r>
            <w:r>
              <w:t>oot</w:t>
            </w:r>
          </w:p>
        </w:tc>
      </w:tr>
      <w:tr w:rsidR="00EC75A2" w:rsidRPr="00AA546E" w14:paraId="4264D637" w14:textId="77777777" w:rsidTr="00EC75A2">
        <w:trPr>
          <w:trHeight w:val="368"/>
        </w:trPr>
        <w:tc>
          <w:tcPr>
            <w:tcW w:w="646" w:type="dxa"/>
            <w:vMerge/>
            <w:shd w:val="clear" w:color="auto" w:fill="auto"/>
            <w:vAlign w:val="center"/>
          </w:tcPr>
          <w:p w14:paraId="3A8C7A03" w14:textId="77777777" w:rsidR="00EC75A2" w:rsidRPr="00DD192A" w:rsidRDefault="00EC75A2" w:rsidP="00EC75A2">
            <w:pPr>
              <w:jc w:val="center"/>
            </w:pPr>
          </w:p>
        </w:tc>
        <w:tc>
          <w:tcPr>
            <w:tcW w:w="2457" w:type="dxa"/>
            <w:shd w:val="clear" w:color="auto" w:fill="auto"/>
            <w:vAlign w:val="center"/>
          </w:tcPr>
          <w:p w14:paraId="3A3193C4" w14:textId="7370634E" w:rsidR="00EC75A2" w:rsidRPr="00DD192A" w:rsidRDefault="00EC75A2" w:rsidP="00EC75A2">
            <w:pPr>
              <w:jc w:val="center"/>
            </w:pPr>
            <w:r w:rsidRPr="00EC75A2">
              <w:rPr>
                <w:rFonts w:hint="eastAsia"/>
              </w:rPr>
              <w:t>사용자 Was #2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1AFE9568" w14:textId="595803C6" w:rsidR="00EC75A2" w:rsidRPr="00BF2339" w:rsidRDefault="00EC75A2" w:rsidP="00EC75A2">
            <w:pPr>
              <w:jc w:val="center"/>
            </w:pPr>
            <w:r w:rsidRPr="00EC75A2">
              <w:rPr>
                <w:rFonts w:hint="eastAsia"/>
              </w:rPr>
              <w:t>hliplpauwas02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3B66A09" w14:textId="4497F96B" w:rsidR="00EC75A2" w:rsidRPr="00DD192A" w:rsidRDefault="00EC75A2" w:rsidP="00EC75A2">
            <w:pPr>
              <w:jc w:val="center"/>
            </w:pPr>
            <w:r w:rsidRPr="00DD192A">
              <w:rPr>
                <w:rFonts w:hint="eastAsia"/>
              </w:rPr>
              <w:t>Y</w:t>
            </w:r>
          </w:p>
        </w:tc>
        <w:tc>
          <w:tcPr>
            <w:tcW w:w="1773" w:type="dxa"/>
            <w:shd w:val="clear" w:color="auto" w:fill="auto"/>
            <w:vAlign w:val="center"/>
          </w:tcPr>
          <w:p w14:paraId="780E9809" w14:textId="6B9D5D4C" w:rsidR="00EC75A2" w:rsidRPr="00BF2339" w:rsidRDefault="00EC75A2" w:rsidP="00EC75A2">
            <w:pPr>
              <w:jc w:val="center"/>
            </w:pPr>
            <w:r w:rsidRPr="00EC75A2">
              <w:rPr>
                <w:rFonts w:hint="eastAsia"/>
              </w:rPr>
              <w:t>10.10.28.162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62EB7705" w14:textId="679E8590" w:rsidR="00EC75A2" w:rsidRPr="00DD192A" w:rsidRDefault="00EC75A2" w:rsidP="00EC75A2">
            <w:pPr>
              <w:jc w:val="center"/>
            </w:pPr>
            <w:r w:rsidRPr="00EC75A2">
              <w:rPr>
                <w:rFonts w:hint="eastAsia"/>
              </w:rPr>
              <w:t>RHEL 8.4</w:t>
            </w:r>
          </w:p>
        </w:tc>
        <w:tc>
          <w:tcPr>
            <w:tcW w:w="1701" w:type="dxa"/>
            <w:vAlign w:val="center"/>
          </w:tcPr>
          <w:p w14:paraId="01C44CA0" w14:textId="77777777" w:rsidR="00EC75A2" w:rsidRDefault="00EC75A2" w:rsidP="00EC75A2">
            <w:pPr>
              <w:jc w:val="center"/>
            </w:pPr>
            <w:proofErr w:type="spellStart"/>
            <w:r>
              <w:t>Wasadmin</w:t>
            </w:r>
            <w:proofErr w:type="spellEnd"/>
          </w:p>
          <w:p w14:paraId="7E41EE6D" w14:textId="6E54941D" w:rsidR="00EC75A2" w:rsidRDefault="00EC75A2" w:rsidP="00EC75A2">
            <w:pPr>
              <w:jc w:val="center"/>
            </w:pPr>
            <w:r>
              <w:rPr>
                <w:rFonts w:hint="eastAsia"/>
              </w:rPr>
              <w:t>R</w:t>
            </w:r>
            <w:r>
              <w:t>oot</w:t>
            </w:r>
          </w:p>
        </w:tc>
      </w:tr>
      <w:tr w:rsidR="00EC75A2" w:rsidRPr="00AA546E" w14:paraId="2C681E6C" w14:textId="77777777" w:rsidTr="00EC75A2">
        <w:trPr>
          <w:trHeight w:val="368"/>
        </w:trPr>
        <w:tc>
          <w:tcPr>
            <w:tcW w:w="646" w:type="dxa"/>
            <w:vMerge/>
            <w:shd w:val="clear" w:color="auto" w:fill="auto"/>
            <w:vAlign w:val="center"/>
          </w:tcPr>
          <w:p w14:paraId="39390818" w14:textId="77777777" w:rsidR="00EC75A2" w:rsidRPr="00DD192A" w:rsidRDefault="00EC75A2" w:rsidP="00EC75A2">
            <w:pPr>
              <w:jc w:val="center"/>
            </w:pPr>
          </w:p>
        </w:tc>
        <w:tc>
          <w:tcPr>
            <w:tcW w:w="2457" w:type="dxa"/>
            <w:shd w:val="clear" w:color="auto" w:fill="auto"/>
            <w:vAlign w:val="center"/>
          </w:tcPr>
          <w:p w14:paraId="5BF86173" w14:textId="399EA585" w:rsidR="00EC75A2" w:rsidRPr="00DD192A" w:rsidRDefault="00EC75A2" w:rsidP="00EC75A2">
            <w:pPr>
              <w:jc w:val="center"/>
            </w:pPr>
            <w:r w:rsidRPr="00EC75A2">
              <w:rPr>
                <w:rFonts w:hint="eastAsia"/>
              </w:rPr>
              <w:t>관리자 Was #1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62BF65B9" w14:textId="2095B054" w:rsidR="00EC75A2" w:rsidRPr="00BF2339" w:rsidRDefault="00EC75A2" w:rsidP="00EC75A2">
            <w:pPr>
              <w:jc w:val="center"/>
            </w:pPr>
            <w:r w:rsidRPr="00EC75A2">
              <w:rPr>
                <w:rFonts w:hint="eastAsia"/>
              </w:rPr>
              <w:t>hliplpaawas01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3AE4817" w14:textId="15486799" w:rsidR="00EC75A2" w:rsidRPr="00DD192A" w:rsidRDefault="00EC75A2" w:rsidP="00EC75A2">
            <w:pPr>
              <w:jc w:val="center"/>
            </w:pPr>
            <w:r w:rsidRPr="00DD192A">
              <w:rPr>
                <w:rFonts w:hint="eastAsia"/>
              </w:rPr>
              <w:t>Y</w:t>
            </w:r>
          </w:p>
        </w:tc>
        <w:tc>
          <w:tcPr>
            <w:tcW w:w="1773" w:type="dxa"/>
            <w:shd w:val="clear" w:color="auto" w:fill="auto"/>
            <w:vAlign w:val="center"/>
          </w:tcPr>
          <w:p w14:paraId="30108B0D" w14:textId="0F110DDF" w:rsidR="00EC75A2" w:rsidRPr="00BF2339" w:rsidRDefault="00EC75A2" w:rsidP="00EC75A2">
            <w:pPr>
              <w:jc w:val="center"/>
            </w:pPr>
            <w:r w:rsidRPr="00EC75A2">
              <w:rPr>
                <w:rFonts w:hint="eastAsia"/>
              </w:rPr>
              <w:t>10.10.28.163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05B32C65" w14:textId="4776E5AA" w:rsidR="00EC75A2" w:rsidRPr="00DD192A" w:rsidRDefault="00EC75A2" w:rsidP="00EC75A2">
            <w:pPr>
              <w:jc w:val="center"/>
            </w:pPr>
            <w:r w:rsidRPr="00EC75A2">
              <w:rPr>
                <w:rFonts w:hint="eastAsia"/>
              </w:rPr>
              <w:t>RHEL 8.4</w:t>
            </w:r>
          </w:p>
        </w:tc>
        <w:tc>
          <w:tcPr>
            <w:tcW w:w="1701" w:type="dxa"/>
            <w:vAlign w:val="center"/>
          </w:tcPr>
          <w:p w14:paraId="3DC318C4" w14:textId="77777777" w:rsidR="00EC75A2" w:rsidRDefault="00EC75A2" w:rsidP="00EC75A2">
            <w:pPr>
              <w:jc w:val="center"/>
            </w:pPr>
            <w:proofErr w:type="spellStart"/>
            <w:r>
              <w:t>Wasadmin</w:t>
            </w:r>
            <w:proofErr w:type="spellEnd"/>
          </w:p>
          <w:p w14:paraId="45BADAC9" w14:textId="2DB279CE" w:rsidR="00EC75A2" w:rsidRDefault="00EC75A2" w:rsidP="00EC75A2">
            <w:pPr>
              <w:jc w:val="center"/>
            </w:pPr>
            <w:r>
              <w:rPr>
                <w:rFonts w:hint="eastAsia"/>
              </w:rPr>
              <w:t>R</w:t>
            </w:r>
            <w:r>
              <w:t>oot</w:t>
            </w:r>
          </w:p>
        </w:tc>
      </w:tr>
      <w:tr w:rsidR="00EC75A2" w:rsidRPr="00AA546E" w14:paraId="08E6D9C9" w14:textId="77777777" w:rsidTr="00EC75A2">
        <w:trPr>
          <w:trHeight w:val="368"/>
        </w:trPr>
        <w:tc>
          <w:tcPr>
            <w:tcW w:w="646" w:type="dxa"/>
            <w:vMerge/>
            <w:shd w:val="clear" w:color="auto" w:fill="auto"/>
            <w:vAlign w:val="center"/>
          </w:tcPr>
          <w:p w14:paraId="7DF65657" w14:textId="77777777" w:rsidR="00EC75A2" w:rsidRPr="00DD192A" w:rsidRDefault="00EC75A2" w:rsidP="00EC75A2">
            <w:pPr>
              <w:jc w:val="center"/>
            </w:pPr>
          </w:p>
        </w:tc>
        <w:tc>
          <w:tcPr>
            <w:tcW w:w="2457" w:type="dxa"/>
            <w:shd w:val="clear" w:color="auto" w:fill="auto"/>
            <w:vAlign w:val="center"/>
          </w:tcPr>
          <w:p w14:paraId="6E5B4B2D" w14:textId="1640A561" w:rsidR="00EC75A2" w:rsidRPr="00DD192A" w:rsidRDefault="00EC75A2" w:rsidP="00EC75A2">
            <w:pPr>
              <w:jc w:val="center"/>
            </w:pPr>
            <w:r w:rsidRPr="00EC75A2">
              <w:rPr>
                <w:rFonts w:hint="eastAsia"/>
              </w:rPr>
              <w:t>관리자 Was #2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3F5FFC0D" w14:textId="299A417C" w:rsidR="00EC75A2" w:rsidRPr="00BF2339" w:rsidRDefault="00EC75A2" w:rsidP="00EC75A2">
            <w:pPr>
              <w:jc w:val="center"/>
            </w:pPr>
            <w:r w:rsidRPr="00EC75A2">
              <w:rPr>
                <w:rFonts w:hint="eastAsia"/>
              </w:rPr>
              <w:t>hliplpaawas02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0555E8E" w14:textId="15BB1760" w:rsidR="00EC75A2" w:rsidRPr="00DD192A" w:rsidRDefault="00EC75A2" w:rsidP="00EC75A2">
            <w:pPr>
              <w:jc w:val="center"/>
            </w:pPr>
            <w:r w:rsidRPr="00DD192A">
              <w:rPr>
                <w:rFonts w:hint="eastAsia"/>
              </w:rPr>
              <w:t>Y</w:t>
            </w:r>
          </w:p>
        </w:tc>
        <w:tc>
          <w:tcPr>
            <w:tcW w:w="1773" w:type="dxa"/>
            <w:shd w:val="clear" w:color="auto" w:fill="auto"/>
            <w:vAlign w:val="center"/>
          </w:tcPr>
          <w:p w14:paraId="461953A3" w14:textId="1C4DCECC" w:rsidR="00EC75A2" w:rsidRPr="00BF2339" w:rsidRDefault="00EC75A2" w:rsidP="00EC75A2">
            <w:pPr>
              <w:jc w:val="center"/>
            </w:pPr>
            <w:r w:rsidRPr="00EC75A2">
              <w:rPr>
                <w:rFonts w:hint="eastAsia"/>
              </w:rPr>
              <w:t>10.10.28.164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54AA7D30" w14:textId="37558A5E" w:rsidR="00EC75A2" w:rsidRPr="00DD192A" w:rsidRDefault="00EC75A2" w:rsidP="00EC75A2">
            <w:pPr>
              <w:jc w:val="center"/>
            </w:pPr>
            <w:r w:rsidRPr="00EC75A2">
              <w:rPr>
                <w:rFonts w:hint="eastAsia"/>
              </w:rPr>
              <w:t>RHEL 8.4</w:t>
            </w:r>
          </w:p>
        </w:tc>
        <w:tc>
          <w:tcPr>
            <w:tcW w:w="1701" w:type="dxa"/>
            <w:vAlign w:val="center"/>
          </w:tcPr>
          <w:p w14:paraId="32F7AC54" w14:textId="77777777" w:rsidR="00EC75A2" w:rsidRDefault="00EC75A2" w:rsidP="00EC75A2">
            <w:pPr>
              <w:jc w:val="center"/>
            </w:pPr>
            <w:proofErr w:type="spellStart"/>
            <w:r>
              <w:t>Wasadmin</w:t>
            </w:r>
            <w:proofErr w:type="spellEnd"/>
          </w:p>
          <w:p w14:paraId="2B9186A3" w14:textId="6B5D6CD2" w:rsidR="00EC75A2" w:rsidRDefault="00EC75A2" w:rsidP="00EC75A2">
            <w:pPr>
              <w:jc w:val="center"/>
            </w:pPr>
            <w:r>
              <w:rPr>
                <w:rFonts w:hint="eastAsia"/>
              </w:rPr>
              <w:t>R</w:t>
            </w:r>
            <w:r>
              <w:t>oot</w:t>
            </w:r>
          </w:p>
        </w:tc>
      </w:tr>
    </w:tbl>
    <w:p w14:paraId="18CDB3B4" w14:textId="015A47E7" w:rsidR="00554073" w:rsidRPr="00554073" w:rsidRDefault="00554073" w:rsidP="00554073">
      <w:pPr>
        <w:rPr>
          <w:szCs w:val="22"/>
        </w:rPr>
      </w:pPr>
      <w:bookmarkStart w:id="8" w:name="_Toc246749442"/>
      <w:r>
        <w:rPr>
          <w:szCs w:val="22"/>
        </w:rPr>
        <w:br w:type="page"/>
      </w:r>
    </w:p>
    <w:p w14:paraId="0883871C" w14:textId="4D1EA8C3" w:rsidR="00992F74" w:rsidRDefault="00554073" w:rsidP="00992F74">
      <w:pPr>
        <w:pStyle w:val="2"/>
      </w:pPr>
      <w:bookmarkStart w:id="9" w:name="_Toc219310838"/>
      <w:r>
        <w:rPr>
          <w:rFonts w:hint="eastAsia"/>
        </w:rPr>
        <w:t>데이터베이스 정보</w:t>
      </w:r>
      <w:bookmarkEnd w:id="9"/>
    </w:p>
    <w:p w14:paraId="2C3D21B9" w14:textId="5D080FA7" w:rsidR="00427EF2" w:rsidRDefault="00427EF2" w:rsidP="00427EF2">
      <w:r>
        <w:rPr>
          <w:rFonts w:hint="eastAsia"/>
        </w:rPr>
        <w:t>시스템</w:t>
      </w:r>
      <w:r w:rsidR="00164FA1">
        <w:rPr>
          <w:rFonts w:hint="eastAsia"/>
        </w:rPr>
        <w:t>(서비스)</w:t>
      </w:r>
      <w:r>
        <w:rPr>
          <w:rFonts w:hint="eastAsia"/>
        </w:rPr>
        <w:t>에서 사용하는 데이터베이스의 종류 및 연결정보에 관한 정보</w:t>
      </w:r>
    </w:p>
    <w:p w14:paraId="505DF668" w14:textId="77777777" w:rsidR="00427EF2" w:rsidRPr="00427EF2" w:rsidRDefault="00427EF2" w:rsidP="00427EF2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1"/>
        <w:gridCol w:w="2981"/>
        <w:gridCol w:w="1797"/>
        <w:gridCol w:w="1484"/>
        <w:gridCol w:w="1414"/>
        <w:gridCol w:w="1542"/>
      </w:tblGrid>
      <w:tr w:rsidR="00AA546E" w:rsidRPr="00AA546E" w14:paraId="2821A7D8" w14:textId="77777777" w:rsidTr="0049150F">
        <w:trPr>
          <w:trHeight w:val="265"/>
        </w:trPr>
        <w:tc>
          <w:tcPr>
            <w:tcW w:w="671" w:type="dxa"/>
            <w:shd w:val="clear" w:color="auto" w:fill="EEECE1"/>
          </w:tcPr>
          <w:p w14:paraId="68783EDA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2981" w:type="dxa"/>
            <w:shd w:val="clear" w:color="auto" w:fill="EEECE1"/>
          </w:tcPr>
          <w:p w14:paraId="6810190B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proofErr w:type="spellStart"/>
            <w:r w:rsidRPr="00AA546E">
              <w:rPr>
                <w:rFonts w:hint="eastAsia"/>
                <w:b/>
                <w:bCs/>
                <w:szCs w:val="22"/>
              </w:rPr>
              <w:t>서버명</w:t>
            </w:r>
            <w:proofErr w:type="spellEnd"/>
          </w:p>
        </w:tc>
        <w:tc>
          <w:tcPr>
            <w:tcW w:w="1797" w:type="dxa"/>
            <w:shd w:val="clear" w:color="auto" w:fill="EEECE1"/>
          </w:tcPr>
          <w:p w14:paraId="4C9DB1C2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D</w:t>
            </w:r>
            <w:r w:rsidRPr="00AA546E">
              <w:rPr>
                <w:b/>
                <w:bCs/>
                <w:szCs w:val="22"/>
              </w:rPr>
              <w:t>B</w:t>
            </w:r>
            <w:r w:rsidRPr="00AA546E">
              <w:rPr>
                <w:rFonts w:hint="eastAsia"/>
                <w:b/>
                <w:bCs/>
                <w:szCs w:val="22"/>
              </w:rPr>
              <w:t>종류</w:t>
            </w:r>
          </w:p>
        </w:tc>
        <w:tc>
          <w:tcPr>
            <w:tcW w:w="1484" w:type="dxa"/>
            <w:shd w:val="clear" w:color="auto" w:fill="EEECE1"/>
          </w:tcPr>
          <w:p w14:paraId="58B9357E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proofErr w:type="spellStart"/>
            <w:r w:rsidRPr="00AA546E">
              <w:rPr>
                <w:rFonts w:hint="eastAsia"/>
                <w:b/>
                <w:bCs/>
                <w:szCs w:val="22"/>
              </w:rPr>
              <w:t>E</w:t>
            </w:r>
            <w:r w:rsidRPr="00AA546E">
              <w:rPr>
                <w:b/>
                <w:bCs/>
                <w:szCs w:val="22"/>
              </w:rPr>
              <w:t>xportName</w:t>
            </w:r>
            <w:proofErr w:type="spellEnd"/>
          </w:p>
        </w:tc>
        <w:tc>
          <w:tcPr>
            <w:tcW w:w="1414" w:type="dxa"/>
            <w:shd w:val="clear" w:color="auto" w:fill="EEECE1"/>
          </w:tcPr>
          <w:p w14:paraId="544610B1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proofErr w:type="spellStart"/>
            <w:r w:rsidRPr="00AA546E">
              <w:rPr>
                <w:rFonts w:hint="eastAsia"/>
                <w:b/>
                <w:bCs/>
                <w:szCs w:val="22"/>
              </w:rPr>
              <w:t>D</w:t>
            </w:r>
            <w:r w:rsidRPr="00AA546E">
              <w:rPr>
                <w:b/>
                <w:bCs/>
                <w:szCs w:val="22"/>
              </w:rPr>
              <w:t>ataSource</w:t>
            </w:r>
            <w:proofErr w:type="spellEnd"/>
          </w:p>
        </w:tc>
        <w:tc>
          <w:tcPr>
            <w:tcW w:w="1542" w:type="dxa"/>
            <w:shd w:val="clear" w:color="auto" w:fill="EEECE1"/>
          </w:tcPr>
          <w:p w14:paraId="1EFB420D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D</w:t>
            </w:r>
            <w:r w:rsidRPr="00AA546E">
              <w:rPr>
                <w:b/>
                <w:bCs/>
                <w:szCs w:val="22"/>
              </w:rPr>
              <w:t>atabase</w:t>
            </w:r>
            <w:r w:rsidRPr="00AA546E">
              <w:rPr>
                <w:rFonts w:hint="eastAsia"/>
                <w:b/>
                <w:bCs/>
                <w:szCs w:val="22"/>
              </w:rPr>
              <w:t>명</w:t>
            </w:r>
          </w:p>
        </w:tc>
      </w:tr>
      <w:tr w:rsidR="00EC75A2" w:rsidRPr="00AA546E" w14:paraId="31E0F4BF" w14:textId="77777777" w:rsidTr="0049150F">
        <w:trPr>
          <w:trHeight w:val="265"/>
        </w:trPr>
        <w:tc>
          <w:tcPr>
            <w:tcW w:w="671" w:type="dxa"/>
            <w:shd w:val="clear" w:color="auto" w:fill="auto"/>
            <w:vAlign w:val="center"/>
          </w:tcPr>
          <w:p w14:paraId="2E30C902" w14:textId="77777777" w:rsidR="00EC75A2" w:rsidRPr="00AA546E" w:rsidRDefault="00EC75A2" w:rsidP="0049150F">
            <w:pPr>
              <w:jc w:val="center"/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개발</w:t>
            </w:r>
          </w:p>
        </w:tc>
        <w:tc>
          <w:tcPr>
            <w:tcW w:w="2981" w:type="dxa"/>
            <w:shd w:val="clear" w:color="auto" w:fill="auto"/>
            <w:vAlign w:val="center"/>
          </w:tcPr>
          <w:p w14:paraId="209C2CC4" w14:textId="5D595887" w:rsidR="00EC75A2" w:rsidRPr="00AA546E" w:rsidRDefault="00EC75A2" w:rsidP="0049150F">
            <w:pPr>
              <w:jc w:val="center"/>
              <w:rPr>
                <w:szCs w:val="22"/>
              </w:rPr>
            </w:pPr>
            <w:r w:rsidRPr="0049150F">
              <w:rPr>
                <w:rFonts w:hint="eastAsia"/>
                <w:szCs w:val="22"/>
              </w:rPr>
              <w:t>MS-SQL 통합DB #1</w:t>
            </w:r>
          </w:p>
        </w:tc>
        <w:tc>
          <w:tcPr>
            <w:tcW w:w="1797" w:type="dxa"/>
            <w:shd w:val="clear" w:color="auto" w:fill="auto"/>
            <w:vAlign w:val="center"/>
          </w:tcPr>
          <w:p w14:paraId="226E2948" w14:textId="36C01336" w:rsidR="00EC75A2" w:rsidRPr="00AA546E" w:rsidRDefault="00EC75A2" w:rsidP="0049150F">
            <w:pPr>
              <w:jc w:val="center"/>
              <w:rPr>
                <w:szCs w:val="22"/>
              </w:rPr>
            </w:pPr>
            <w:r w:rsidRPr="0049150F">
              <w:rPr>
                <w:rFonts w:hint="eastAsia"/>
                <w:szCs w:val="22"/>
              </w:rPr>
              <w:t>MS-SQL 2019</w:t>
            </w:r>
          </w:p>
        </w:tc>
        <w:tc>
          <w:tcPr>
            <w:tcW w:w="1484" w:type="dxa"/>
            <w:shd w:val="clear" w:color="auto" w:fill="auto"/>
            <w:vAlign w:val="center"/>
          </w:tcPr>
          <w:p w14:paraId="77326CF8" w14:textId="2978B107" w:rsidR="00EC75A2" w:rsidRPr="00AA546E" w:rsidRDefault="0049150F" w:rsidP="0049150F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-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648B60AD" w14:textId="0F11F1FC" w:rsidR="00EC75A2" w:rsidRPr="00AA546E" w:rsidRDefault="00EC75A2" w:rsidP="0049150F">
            <w:pPr>
              <w:jc w:val="center"/>
              <w:rPr>
                <w:szCs w:val="22"/>
              </w:rPr>
            </w:pPr>
            <w:proofErr w:type="spellStart"/>
            <w:r w:rsidRPr="00AA546E">
              <w:rPr>
                <w:szCs w:val="22"/>
              </w:rPr>
              <w:t>Jdbc</w:t>
            </w:r>
            <w:proofErr w:type="spellEnd"/>
            <w:r w:rsidRPr="00AA546E">
              <w:rPr>
                <w:szCs w:val="22"/>
              </w:rPr>
              <w:t>/</w:t>
            </w:r>
            <w:r w:rsidR="0049150F">
              <w:rPr>
                <w:szCs w:val="22"/>
              </w:rPr>
              <w:t>smart</w:t>
            </w:r>
          </w:p>
        </w:tc>
        <w:tc>
          <w:tcPr>
            <w:tcW w:w="1542" w:type="dxa"/>
            <w:shd w:val="clear" w:color="auto" w:fill="auto"/>
            <w:vAlign w:val="center"/>
          </w:tcPr>
          <w:p w14:paraId="5208ACFB" w14:textId="265A999F" w:rsidR="00EC75A2" w:rsidRPr="00AA546E" w:rsidRDefault="00EC75A2" w:rsidP="0049150F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szCs w:val="22"/>
              </w:rPr>
            </w:pPr>
            <w:r w:rsidRPr="0049150F">
              <w:rPr>
                <w:rFonts w:hint="eastAsia"/>
                <w:szCs w:val="22"/>
              </w:rPr>
              <w:t>DLPA</w:t>
            </w:r>
          </w:p>
        </w:tc>
      </w:tr>
      <w:tr w:rsidR="00EC75A2" w:rsidRPr="00AA546E" w14:paraId="7058540F" w14:textId="77777777" w:rsidTr="0049150F">
        <w:trPr>
          <w:trHeight w:val="265"/>
        </w:trPr>
        <w:tc>
          <w:tcPr>
            <w:tcW w:w="671" w:type="dxa"/>
            <w:shd w:val="clear" w:color="auto" w:fill="auto"/>
            <w:vAlign w:val="center"/>
          </w:tcPr>
          <w:p w14:paraId="1E1A1BE1" w14:textId="77777777" w:rsidR="00EC75A2" w:rsidRPr="00AA546E" w:rsidRDefault="00EC75A2" w:rsidP="0049150F">
            <w:pPr>
              <w:jc w:val="center"/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Q</w:t>
            </w:r>
            <w:r w:rsidRPr="00AA546E">
              <w:rPr>
                <w:szCs w:val="22"/>
              </w:rPr>
              <w:t>A</w:t>
            </w:r>
          </w:p>
        </w:tc>
        <w:tc>
          <w:tcPr>
            <w:tcW w:w="2981" w:type="dxa"/>
            <w:shd w:val="clear" w:color="auto" w:fill="auto"/>
            <w:vAlign w:val="center"/>
          </w:tcPr>
          <w:p w14:paraId="6AAC4E11" w14:textId="49687ED7" w:rsidR="00EC75A2" w:rsidRPr="00AA546E" w:rsidRDefault="00EC75A2" w:rsidP="0049150F">
            <w:pPr>
              <w:jc w:val="center"/>
              <w:rPr>
                <w:szCs w:val="22"/>
              </w:rPr>
            </w:pPr>
            <w:r w:rsidRPr="0049150F">
              <w:rPr>
                <w:rFonts w:hint="eastAsia"/>
                <w:szCs w:val="22"/>
              </w:rPr>
              <w:t>MS-SQL 통합DB #2</w:t>
            </w:r>
          </w:p>
        </w:tc>
        <w:tc>
          <w:tcPr>
            <w:tcW w:w="1797" w:type="dxa"/>
            <w:shd w:val="clear" w:color="auto" w:fill="auto"/>
            <w:vAlign w:val="center"/>
          </w:tcPr>
          <w:p w14:paraId="6F3BDF61" w14:textId="01761ECC" w:rsidR="00EC75A2" w:rsidRPr="00AA546E" w:rsidRDefault="00EC75A2" w:rsidP="0049150F">
            <w:pPr>
              <w:jc w:val="center"/>
              <w:rPr>
                <w:szCs w:val="22"/>
              </w:rPr>
            </w:pPr>
            <w:r w:rsidRPr="0049150F">
              <w:rPr>
                <w:rFonts w:hint="eastAsia"/>
                <w:szCs w:val="22"/>
              </w:rPr>
              <w:t>MS-SQL 2019</w:t>
            </w:r>
          </w:p>
        </w:tc>
        <w:tc>
          <w:tcPr>
            <w:tcW w:w="1484" w:type="dxa"/>
            <w:shd w:val="clear" w:color="auto" w:fill="auto"/>
            <w:vAlign w:val="center"/>
          </w:tcPr>
          <w:p w14:paraId="66F57A15" w14:textId="162C11E4" w:rsidR="00EC75A2" w:rsidRPr="00AA546E" w:rsidRDefault="0049150F" w:rsidP="0049150F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-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72595C8E" w14:textId="703D1A9D" w:rsidR="00EC75A2" w:rsidRPr="00AA546E" w:rsidRDefault="0049150F" w:rsidP="0049150F">
            <w:pPr>
              <w:jc w:val="center"/>
              <w:rPr>
                <w:szCs w:val="22"/>
              </w:rPr>
            </w:pPr>
            <w:proofErr w:type="spellStart"/>
            <w:r w:rsidRPr="00AA546E">
              <w:rPr>
                <w:szCs w:val="22"/>
              </w:rPr>
              <w:t>Jdbc</w:t>
            </w:r>
            <w:proofErr w:type="spellEnd"/>
            <w:r w:rsidRPr="00AA546E">
              <w:rPr>
                <w:szCs w:val="22"/>
              </w:rPr>
              <w:t>/</w:t>
            </w:r>
            <w:r>
              <w:rPr>
                <w:szCs w:val="22"/>
              </w:rPr>
              <w:t>smart</w:t>
            </w:r>
          </w:p>
        </w:tc>
        <w:tc>
          <w:tcPr>
            <w:tcW w:w="1542" w:type="dxa"/>
            <w:shd w:val="clear" w:color="auto" w:fill="auto"/>
            <w:vAlign w:val="center"/>
          </w:tcPr>
          <w:p w14:paraId="6940A720" w14:textId="23F74B38" w:rsidR="00EC75A2" w:rsidRPr="00AA546E" w:rsidRDefault="00EC75A2" w:rsidP="0049150F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Q</w:t>
            </w:r>
            <w:r>
              <w:rPr>
                <w:szCs w:val="22"/>
              </w:rPr>
              <w:t>LPA</w:t>
            </w:r>
          </w:p>
        </w:tc>
      </w:tr>
      <w:tr w:rsidR="00EC75A2" w:rsidRPr="00AA546E" w14:paraId="4040724A" w14:textId="77777777" w:rsidTr="0049150F">
        <w:trPr>
          <w:trHeight w:val="265"/>
        </w:trPr>
        <w:tc>
          <w:tcPr>
            <w:tcW w:w="671" w:type="dxa"/>
            <w:shd w:val="clear" w:color="auto" w:fill="auto"/>
            <w:vAlign w:val="center"/>
          </w:tcPr>
          <w:p w14:paraId="079DB0B3" w14:textId="77777777" w:rsidR="00EC75A2" w:rsidRPr="00AA546E" w:rsidRDefault="00EC75A2" w:rsidP="0049150F">
            <w:pPr>
              <w:jc w:val="center"/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운영</w:t>
            </w:r>
          </w:p>
        </w:tc>
        <w:tc>
          <w:tcPr>
            <w:tcW w:w="2981" w:type="dxa"/>
            <w:shd w:val="clear" w:color="auto" w:fill="auto"/>
            <w:vAlign w:val="center"/>
          </w:tcPr>
          <w:p w14:paraId="47907035" w14:textId="7691604A" w:rsidR="00EC75A2" w:rsidRPr="00AA546E" w:rsidRDefault="00EC75A2" w:rsidP="0049150F">
            <w:pPr>
              <w:jc w:val="center"/>
              <w:rPr>
                <w:szCs w:val="22"/>
              </w:rPr>
            </w:pPr>
            <w:r w:rsidRPr="0049150F">
              <w:rPr>
                <w:rFonts w:hint="eastAsia"/>
                <w:szCs w:val="22"/>
              </w:rPr>
              <w:t>개발/QA MS-SQL 통합DB</w:t>
            </w:r>
          </w:p>
        </w:tc>
        <w:tc>
          <w:tcPr>
            <w:tcW w:w="1797" w:type="dxa"/>
            <w:shd w:val="clear" w:color="auto" w:fill="auto"/>
            <w:vAlign w:val="center"/>
          </w:tcPr>
          <w:p w14:paraId="0B2D8F67" w14:textId="1352A3AE" w:rsidR="00EC75A2" w:rsidRPr="00AA546E" w:rsidRDefault="00EC75A2" w:rsidP="0049150F">
            <w:pPr>
              <w:jc w:val="center"/>
              <w:rPr>
                <w:szCs w:val="22"/>
              </w:rPr>
            </w:pPr>
            <w:r w:rsidRPr="0049150F">
              <w:rPr>
                <w:rFonts w:hint="eastAsia"/>
                <w:szCs w:val="22"/>
              </w:rPr>
              <w:t>MS-SQL 2019</w:t>
            </w:r>
          </w:p>
        </w:tc>
        <w:tc>
          <w:tcPr>
            <w:tcW w:w="1484" w:type="dxa"/>
            <w:shd w:val="clear" w:color="auto" w:fill="auto"/>
            <w:vAlign w:val="center"/>
          </w:tcPr>
          <w:p w14:paraId="6DE31657" w14:textId="33B72215" w:rsidR="00EC75A2" w:rsidRPr="00AA546E" w:rsidRDefault="0049150F" w:rsidP="0049150F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-</w:t>
            </w:r>
          </w:p>
        </w:tc>
        <w:tc>
          <w:tcPr>
            <w:tcW w:w="1414" w:type="dxa"/>
            <w:shd w:val="clear" w:color="auto" w:fill="auto"/>
            <w:vAlign w:val="center"/>
          </w:tcPr>
          <w:p w14:paraId="3BDD0316" w14:textId="5A62BFF7" w:rsidR="00EC75A2" w:rsidRPr="00AA546E" w:rsidRDefault="0049150F" w:rsidP="0049150F">
            <w:pPr>
              <w:jc w:val="center"/>
              <w:rPr>
                <w:szCs w:val="22"/>
              </w:rPr>
            </w:pPr>
            <w:proofErr w:type="spellStart"/>
            <w:r w:rsidRPr="00AA546E">
              <w:rPr>
                <w:szCs w:val="22"/>
              </w:rPr>
              <w:t>Jdbc</w:t>
            </w:r>
            <w:proofErr w:type="spellEnd"/>
            <w:r w:rsidRPr="00AA546E">
              <w:rPr>
                <w:szCs w:val="22"/>
              </w:rPr>
              <w:t>/</w:t>
            </w:r>
            <w:r>
              <w:rPr>
                <w:szCs w:val="22"/>
              </w:rPr>
              <w:t>smart</w:t>
            </w:r>
          </w:p>
        </w:tc>
        <w:tc>
          <w:tcPr>
            <w:tcW w:w="1542" w:type="dxa"/>
            <w:shd w:val="clear" w:color="auto" w:fill="auto"/>
            <w:vAlign w:val="center"/>
          </w:tcPr>
          <w:p w14:paraId="28CC4A05" w14:textId="05659D92" w:rsidR="00EC75A2" w:rsidRPr="00AA546E" w:rsidRDefault="00EC75A2" w:rsidP="0049150F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szCs w:val="22"/>
              </w:rPr>
            </w:pPr>
            <w:r w:rsidRPr="0049150F">
              <w:rPr>
                <w:rFonts w:hint="eastAsia"/>
                <w:szCs w:val="22"/>
              </w:rPr>
              <w:t>PLPA</w:t>
            </w:r>
          </w:p>
        </w:tc>
      </w:tr>
    </w:tbl>
    <w:p w14:paraId="729B3082" w14:textId="4152E015" w:rsidR="00554073" w:rsidRDefault="00554073" w:rsidP="00A669CA"/>
    <w:p w14:paraId="4F2F54EC" w14:textId="04D33E01" w:rsidR="00304C71" w:rsidRDefault="00304C71" w:rsidP="00304C71">
      <w:pPr>
        <w:pStyle w:val="2"/>
        <w:numPr>
          <w:ilvl w:val="1"/>
          <w:numId w:val="1"/>
        </w:numPr>
      </w:pPr>
      <w:r>
        <w:rPr>
          <w:rFonts w:hint="eastAsia"/>
        </w:rPr>
        <w:t>네트워크</w:t>
      </w:r>
      <w:r>
        <w:t>/</w:t>
      </w:r>
      <w:r>
        <w:rPr>
          <w:rFonts w:hint="eastAsia"/>
        </w:rPr>
        <w:t>서비스 정보</w:t>
      </w:r>
    </w:p>
    <w:p w14:paraId="65D9B055" w14:textId="591F7C39" w:rsidR="00304C71" w:rsidRDefault="00304C71" w:rsidP="00304C71">
      <w:r>
        <w:rPr>
          <w:rFonts w:hint="eastAsia"/>
        </w:rPr>
        <w:t>시스템(서비스)에서 사용하는 S</w:t>
      </w:r>
      <w:r>
        <w:t>ource/</w:t>
      </w:r>
      <w:proofErr w:type="spellStart"/>
      <w:r>
        <w:t>Dest</w:t>
      </w:r>
      <w:proofErr w:type="spellEnd"/>
      <w:r>
        <w:t xml:space="preserve">. </w:t>
      </w:r>
      <w:r>
        <w:rPr>
          <w:rFonts w:hint="eastAsia"/>
        </w:rPr>
        <w:t>관련 네트워크 정보</w:t>
      </w:r>
    </w:p>
    <w:p w14:paraId="5A1312D1" w14:textId="77777777" w:rsidR="001E2C78" w:rsidRDefault="001E2C78" w:rsidP="00304C71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2950"/>
        <w:gridCol w:w="2003"/>
        <w:gridCol w:w="1257"/>
        <w:gridCol w:w="2862"/>
      </w:tblGrid>
      <w:tr w:rsidR="005E07A9" w:rsidRPr="00AA546E" w14:paraId="7CB5F69A" w14:textId="77777777" w:rsidTr="00DC5499">
        <w:trPr>
          <w:trHeight w:val="265"/>
        </w:trPr>
        <w:tc>
          <w:tcPr>
            <w:tcW w:w="817" w:type="dxa"/>
            <w:shd w:val="clear" w:color="auto" w:fill="EEECE1"/>
            <w:vAlign w:val="center"/>
          </w:tcPr>
          <w:p w14:paraId="780036FC" w14:textId="77777777" w:rsidR="00304C71" w:rsidRPr="00AA546E" w:rsidRDefault="00304C71" w:rsidP="00DC5499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2950" w:type="dxa"/>
            <w:shd w:val="clear" w:color="auto" w:fill="EEECE1"/>
            <w:vAlign w:val="center"/>
          </w:tcPr>
          <w:p w14:paraId="3B4A68DE" w14:textId="3407D72D" w:rsidR="00304C71" w:rsidRPr="00AA546E" w:rsidRDefault="00304C71" w:rsidP="00DC5499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출발지</w:t>
            </w:r>
          </w:p>
        </w:tc>
        <w:tc>
          <w:tcPr>
            <w:tcW w:w="2003" w:type="dxa"/>
            <w:shd w:val="clear" w:color="auto" w:fill="EEECE1"/>
            <w:vAlign w:val="center"/>
          </w:tcPr>
          <w:p w14:paraId="67CD17FA" w14:textId="17CFE569" w:rsidR="00304C71" w:rsidRPr="00AA546E" w:rsidRDefault="00304C71" w:rsidP="00DC5499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목적지</w:t>
            </w:r>
          </w:p>
        </w:tc>
        <w:tc>
          <w:tcPr>
            <w:tcW w:w="1257" w:type="dxa"/>
            <w:shd w:val="clear" w:color="auto" w:fill="EEECE1"/>
            <w:vAlign w:val="center"/>
          </w:tcPr>
          <w:p w14:paraId="421DBB65" w14:textId="49D774EB" w:rsidR="00304C71" w:rsidRPr="00AA546E" w:rsidRDefault="00304C71" w:rsidP="00DC5499">
            <w:pPr>
              <w:jc w:val="center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PORT</w:t>
            </w:r>
          </w:p>
        </w:tc>
        <w:tc>
          <w:tcPr>
            <w:tcW w:w="2862" w:type="dxa"/>
            <w:shd w:val="clear" w:color="auto" w:fill="EEECE1"/>
            <w:vAlign w:val="center"/>
          </w:tcPr>
          <w:p w14:paraId="09AAE8E9" w14:textId="67FB22D7" w:rsidR="00304C71" w:rsidRPr="00AA546E" w:rsidRDefault="00304C71" w:rsidP="00DC5499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목적</w:t>
            </w:r>
          </w:p>
        </w:tc>
      </w:tr>
      <w:tr w:rsidR="00E321EE" w:rsidRPr="00AA546E" w14:paraId="56459736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6BC2687B" w14:textId="77777777" w:rsidR="00E321EE" w:rsidRPr="00AA546E" w:rsidRDefault="00E321EE" w:rsidP="00DC5499">
            <w:pPr>
              <w:jc w:val="center"/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개발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1C2F1E50" w14:textId="79D01698" w:rsidR="00E321EE" w:rsidRPr="00AA546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개발 아카데미WEB#1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6A946FD6" w14:textId="781761B8" w:rsidR="00E321EE" w:rsidRPr="00AA546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10.253.50.37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B934D6A" w14:textId="070D67E7" w:rsidR="00E321EE" w:rsidRPr="00AA546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443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3D0DD232" w14:textId="218764A3" w:rsidR="00E321EE" w:rsidRPr="00AA546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H-Nexus</w:t>
            </w:r>
          </w:p>
        </w:tc>
      </w:tr>
      <w:tr w:rsidR="00E321EE" w:rsidRPr="00AA546E" w14:paraId="5B538190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46C6E4A8" w14:textId="70A25809" w:rsidR="00E321EE" w:rsidRPr="00AA546E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개발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573EEC67" w14:textId="74AA58F6" w:rsidR="00E321EE" w:rsidRPr="00AA546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개발 사용자WAS#1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3182D361" w14:textId="6809AB63" w:rsidR="00E321EE" w:rsidRPr="00AA546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10.10.7.176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02F40968" w14:textId="482B48A4" w:rsidR="00E321EE" w:rsidRPr="00AA546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4151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67199419" w14:textId="5FB06E85" w:rsidR="00E321EE" w:rsidRPr="00AA546E" w:rsidRDefault="00E321EE" w:rsidP="00DC5499">
            <w:pPr>
              <w:jc w:val="center"/>
              <w:rPr>
                <w:szCs w:val="22"/>
              </w:rPr>
            </w:pPr>
            <w:proofErr w:type="spellStart"/>
            <w:r w:rsidRPr="00DC5499">
              <w:rPr>
                <w:rFonts w:hint="eastAsia"/>
                <w:szCs w:val="22"/>
              </w:rPr>
              <w:t>Ksign</w:t>
            </w:r>
            <w:proofErr w:type="spellEnd"/>
            <w:r w:rsidRPr="00DC5499">
              <w:rPr>
                <w:rFonts w:hint="eastAsia"/>
                <w:szCs w:val="22"/>
              </w:rPr>
              <w:t xml:space="preserve"> QA</w:t>
            </w:r>
          </w:p>
        </w:tc>
      </w:tr>
      <w:tr w:rsidR="00E321EE" w:rsidRPr="00AA546E" w14:paraId="11B071C2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62CD8CC1" w14:textId="5978A983" w:rsidR="00E321EE" w:rsidRPr="00AA546E" w:rsidRDefault="00E321EE" w:rsidP="00DC5499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029DB703" w14:textId="515F47E9" w:rsidR="00E321EE" w:rsidRPr="00AA546E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개발 사용자WAS#1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77829AF8" w14:textId="6D0E7D88" w:rsidR="00E321EE" w:rsidRPr="00AA546E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10.10.7.176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688014BA" w14:textId="5B3DC498" w:rsidR="00E321EE" w:rsidRPr="00AA546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9003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14A8256D" w14:textId="3D6584DD" w:rsidR="00E321EE" w:rsidRPr="00AA546E" w:rsidRDefault="00DC5499" w:rsidP="00DC5499">
            <w:pPr>
              <w:jc w:val="center"/>
              <w:rPr>
                <w:szCs w:val="22"/>
              </w:rPr>
            </w:pPr>
            <w:proofErr w:type="spellStart"/>
            <w:r w:rsidRPr="00DC5499">
              <w:rPr>
                <w:rFonts w:hint="eastAsia"/>
                <w:szCs w:val="22"/>
              </w:rPr>
              <w:t>Ksign</w:t>
            </w:r>
            <w:proofErr w:type="spellEnd"/>
            <w:r w:rsidRPr="00DC5499">
              <w:rPr>
                <w:rFonts w:hint="eastAsia"/>
                <w:szCs w:val="22"/>
              </w:rPr>
              <w:t xml:space="preserve"> QA</w:t>
            </w:r>
          </w:p>
        </w:tc>
      </w:tr>
      <w:tr w:rsidR="00E321EE" w:rsidRPr="00AA546E" w14:paraId="78AF87DA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0C43CAC0" w14:textId="4BB5348C" w:rsidR="00E321EE" w:rsidRDefault="00E321EE" w:rsidP="00DC5499">
            <w:pPr>
              <w:jc w:val="center"/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개발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1FC5F1EE" w14:textId="6197C469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개발 사용자WAS#1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07DF0A8F" w14:textId="377C0C5A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10.253.209.10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12A4D449" w14:textId="3D04D07F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7711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5870C12C" w14:textId="110F2724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DRM</w:t>
            </w:r>
          </w:p>
        </w:tc>
      </w:tr>
      <w:tr w:rsidR="00E321EE" w:rsidRPr="00AA546E" w14:paraId="76F023D1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04CD1D95" w14:textId="4D1C543D" w:rsidR="00E321EE" w:rsidRDefault="00E321EE" w:rsidP="00DC5499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Q</w:t>
            </w:r>
            <w:r>
              <w:rPr>
                <w:szCs w:val="22"/>
              </w:rPr>
              <w:t>A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4BF47F4C" w14:textId="1A9DF993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개발 사용자WAS#1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7DC459DA" w14:textId="764A9CD8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10.10.8.176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70B7F8D4" w14:textId="57E0515A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62000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5CD1C7F0" w14:textId="4F769EED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개발 MCI</w:t>
            </w:r>
          </w:p>
        </w:tc>
      </w:tr>
      <w:tr w:rsidR="00E321EE" w:rsidRPr="00AA546E" w14:paraId="43B9945A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14AA83F0" w14:textId="5539E01B" w:rsidR="00E321EE" w:rsidRDefault="00E321EE" w:rsidP="00DC5499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6C94402A" w14:textId="6EDD9E89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개발 사용자WAS#1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0E6E7963" w14:textId="0D84BA9F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210.216.160.200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3F3386D5" w14:textId="69938BB6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10101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36C8783D" w14:textId="05C2788C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Push QA 서버</w:t>
            </w:r>
          </w:p>
        </w:tc>
      </w:tr>
      <w:tr w:rsidR="00E321EE" w:rsidRPr="00AA546E" w14:paraId="58391E5F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4999DE80" w14:textId="27A6C4C3" w:rsidR="00E321EE" w:rsidRDefault="00E321EE" w:rsidP="00DC5499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개발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2EF9A965" w14:textId="775151D5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개발 사용자WAS#1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3AE459D0" w14:textId="43A52E11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10.10.99.11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65565D66" w14:textId="77990EDC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12433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3D49EDEB" w14:textId="185ACCEE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MS-SQL DB</w:t>
            </w:r>
          </w:p>
        </w:tc>
      </w:tr>
      <w:tr w:rsidR="00E321EE" w:rsidRPr="00AA546E" w14:paraId="6BEC572D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4470223B" w14:textId="4F88B36F" w:rsidR="00E321EE" w:rsidRDefault="00E321EE" w:rsidP="00DC5499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Q</w:t>
            </w:r>
            <w:r>
              <w:rPr>
                <w:szCs w:val="22"/>
              </w:rPr>
              <w:t>A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1CDE0368" w14:textId="48B1E3D8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개발 관리자WAS#1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0C357BAF" w14:textId="18908CBA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10.10.7.176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7AD6A650" w14:textId="2392D058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4151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17B73EAE" w14:textId="09A40DC1" w:rsidR="00E321EE" w:rsidRDefault="00E321EE" w:rsidP="00DC5499">
            <w:pPr>
              <w:jc w:val="center"/>
              <w:rPr>
                <w:szCs w:val="22"/>
              </w:rPr>
            </w:pPr>
            <w:proofErr w:type="spellStart"/>
            <w:r w:rsidRPr="00DC5499">
              <w:rPr>
                <w:rFonts w:hint="eastAsia"/>
                <w:szCs w:val="22"/>
              </w:rPr>
              <w:t>Ksign</w:t>
            </w:r>
            <w:proofErr w:type="spellEnd"/>
            <w:r w:rsidRPr="00DC5499">
              <w:rPr>
                <w:rFonts w:hint="eastAsia"/>
                <w:szCs w:val="22"/>
              </w:rPr>
              <w:t xml:space="preserve"> QA</w:t>
            </w:r>
          </w:p>
        </w:tc>
      </w:tr>
      <w:tr w:rsidR="00E321EE" w:rsidRPr="00AA546E" w14:paraId="23F94C0E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28CEBD21" w14:textId="408195DF" w:rsidR="00E321EE" w:rsidRDefault="00E321EE" w:rsidP="00DC5499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1E3A61CC" w14:textId="27F528D7" w:rsidR="00E321EE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개발 관리자WAS#1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40C69B89" w14:textId="2DF5EB72" w:rsidR="00E321EE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10.10.7.176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1E49BB1A" w14:textId="4E62BEB2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9003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0D9B903E" w14:textId="7AA6F32A" w:rsidR="00E321EE" w:rsidRDefault="00DC5499" w:rsidP="00DC5499">
            <w:pPr>
              <w:jc w:val="center"/>
              <w:rPr>
                <w:szCs w:val="22"/>
              </w:rPr>
            </w:pPr>
            <w:proofErr w:type="spellStart"/>
            <w:r w:rsidRPr="00DC5499">
              <w:rPr>
                <w:rFonts w:hint="eastAsia"/>
                <w:szCs w:val="22"/>
              </w:rPr>
              <w:t>Ksign</w:t>
            </w:r>
            <w:proofErr w:type="spellEnd"/>
            <w:r w:rsidRPr="00DC5499">
              <w:rPr>
                <w:rFonts w:hint="eastAsia"/>
                <w:szCs w:val="22"/>
              </w:rPr>
              <w:t xml:space="preserve"> QA</w:t>
            </w:r>
          </w:p>
        </w:tc>
      </w:tr>
      <w:tr w:rsidR="00E321EE" w:rsidRPr="00AA546E" w14:paraId="3DB32269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301B335B" w14:textId="3FE0419D" w:rsidR="00E321EE" w:rsidRDefault="00E321EE" w:rsidP="00DC5499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개발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1E8DE70D" w14:textId="75345E0A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개발 관리자WAS#1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44E5B204" w14:textId="100F0F48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10.10.8.176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3AEB2A8E" w14:textId="3D3A945F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62000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6ACC6106" w14:textId="3514B189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DRM</w:t>
            </w:r>
          </w:p>
        </w:tc>
      </w:tr>
      <w:tr w:rsidR="00E321EE" w:rsidRPr="00AA546E" w14:paraId="4113678D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09B9E0A0" w14:textId="2CC4A3E0" w:rsidR="00E321EE" w:rsidRDefault="00E321EE" w:rsidP="00DC5499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Q</w:t>
            </w:r>
            <w:r>
              <w:rPr>
                <w:szCs w:val="22"/>
              </w:rPr>
              <w:t>A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3AEB0AC1" w14:textId="6719BC8F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개발 관리자WAS#1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66086388" w14:textId="5ABC818A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10.253.209.10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6ADF34F1" w14:textId="0B5AD4F6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7711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0FFEE7E8" w14:textId="6D4BABB4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DRM</w:t>
            </w:r>
          </w:p>
        </w:tc>
      </w:tr>
      <w:tr w:rsidR="00E321EE" w:rsidRPr="00AA546E" w14:paraId="4FB8B3C5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72EF5713" w14:textId="4EF0A541" w:rsidR="00E321EE" w:rsidRDefault="00E321EE" w:rsidP="00DC5499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62EC6066" w14:textId="4884CBE0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개발 관리자WAS#1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213B037F" w14:textId="19BC69B7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210.216.160.200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7001DBD3" w14:textId="36A889AE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10101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125B32CE" w14:textId="29055F74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Push QA 서버</w:t>
            </w:r>
          </w:p>
        </w:tc>
      </w:tr>
      <w:tr w:rsidR="00E321EE" w:rsidRPr="00AA546E" w14:paraId="70B80C25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279D3A88" w14:textId="399CFA44" w:rsidR="00E321EE" w:rsidRDefault="00E321EE" w:rsidP="00DC5499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개발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55DB3412" w14:textId="4FBC7D38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개발 관리자WAS#1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55696703" w14:textId="16B4CFEF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10.10.9.185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47A1BB13" w14:textId="7AB6A768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8443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2292B1B4" w14:textId="7AB2C9BF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개발 Open API</w:t>
            </w:r>
          </w:p>
        </w:tc>
      </w:tr>
      <w:tr w:rsidR="00E321EE" w:rsidRPr="00AA546E" w14:paraId="5B8AEE90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3E2DA35A" w14:textId="25D4EA8F" w:rsidR="00E321EE" w:rsidRDefault="00E321EE" w:rsidP="00DC5499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Q</w:t>
            </w:r>
            <w:r>
              <w:rPr>
                <w:szCs w:val="22"/>
              </w:rPr>
              <w:t>A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77E085AA" w14:textId="1F5D86B7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개발 관리자WAS#1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7B74C004" w14:textId="7011628A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10.10.99.11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48F763FF" w14:textId="4C4140C2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12433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55C401EE" w14:textId="7230EB91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MS-SQL DB</w:t>
            </w:r>
          </w:p>
        </w:tc>
      </w:tr>
      <w:tr w:rsidR="00E321EE" w:rsidRPr="00AA546E" w14:paraId="11466F26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7551DB9C" w14:textId="0633B1C9" w:rsidR="00E321EE" w:rsidRDefault="00E321EE" w:rsidP="00DC5499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6062DBA4" w14:textId="1478B925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QA아카데미WEB#1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4B91190A" w14:textId="666C2586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10.10.28.122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187A7525" w14:textId="7F3B610F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20102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2CECBE1F" w14:textId="3A5532CB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JWS AJP</w:t>
            </w:r>
          </w:p>
        </w:tc>
      </w:tr>
      <w:tr w:rsidR="00E321EE" w:rsidRPr="00AA546E" w14:paraId="03EBE2F4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7BEB4A68" w14:textId="791B51AB" w:rsidR="00E321EE" w:rsidRDefault="00E321EE" w:rsidP="00DC5499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개발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0C9270F2" w14:textId="5BD5C6DE" w:rsidR="00E321EE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QA아카데미WEB#1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69039C73" w14:textId="382391CA" w:rsidR="00E321EE" w:rsidRPr="00AA546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10.10.28.123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4A95CBE2" w14:textId="24077011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20102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6FBB6A5A" w14:textId="784E4B5B" w:rsidR="00E321EE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JWS AJP</w:t>
            </w:r>
          </w:p>
        </w:tc>
      </w:tr>
      <w:tr w:rsidR="00E321EE" w:rsidRPr="00AA546E" w14:paraId="3411536A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3E0858E8" w14:textId="65C4A804" w:rsidR="00E321EE" w:rsidRDefault="00E321EE" w:rsidP="00DC5499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Q</w:t>
            </w:r>
            <w:r>
              <w:rPr>
                <w:szCs w:val="22"/>
              </w:rPr>
              <w:t>A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61479C43" w14:textId="3BE48C63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QA아카데미WEB#1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1342AA55" w14:textId="639BAC2A" w:rsidR="00E321EE" w:rsidRPr="00AA546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10.253.50.37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7F8D393F" w14:textId="4C62FA24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443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67DA12D5" w14:textId="6A037D66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H-Nexus</w:t>
            </w:r>
          </w:p>
        </w:tc>
      </w:tr>
      <w:tr w:rsidR="00E321EE" w:rsidRPr="00AA546E" w14:paraId="5D9A01F9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06834D5E" w14:textId="0CD442E1" w:rsidR="00E321EE" w:rsidRDefault="00E321EE" w:rsidP="00DC5499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763BC8B1" w14:textId="471BE2D5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QA아카데미WEB#1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6E8F1B52" w14:textId="4228D1B1" w:rsidR="00E321EE" w:rsidRPr="00AA546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10.10.28.122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0317FDB9" w14:textId="0C23193D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20102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4A6D4918" w14:textId="37090461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JWS AJP</w:t>
            </w:r>
          </w:p>
        </w:tc>
      </w:tr>
      <w:tr w:rsidR="00E321EE" w:rsidRPr="00AA546E" w14:paraId="3D570DFE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579D6F18" w14:textId="77777777" w:rsidR="00E321EE" w:rsidRDefault="00E321EE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4DBBD61E" w14:textId="2EAC1865" w:rsidR="00E321EE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QA아카데미WEB#1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3A12140A" w14:textId="330140C7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10.10.28.123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6297A6FC" w14:textId="398BEAB0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20102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6EEE0C34" w14:textId="278AB5E9" w:rsidR="00E321EE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JWS AJP</w:t>
            </w:r>
          </w:p>
        </w:tc>
      </w:tr>
      <w:tr w:rsidR="00E321EE" w:rsidRPr="00AA546E" w14:paraId="1B479889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5869E5D8" w14:textId="77777777" w:rsidR="00E321EE" w:rsidRDefault="00E321EE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71A38122" w14:textId="2AFB9A7F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QA아카데미WEB#1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289DE43F" w14:textId="521EE517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10.253.50.37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4C4A1822" w14:textId="47B73E40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443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518CA29F" w14:textId="5BD74D4D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H-Nexus</w:t>
            </w:r>
          </w:p>
        </w:tc>
      </w:tr>
      <w:tr w:rsidR="00E321EE" w:rsidRPr="00AA546E" w14:paraId="68168462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47500931" w14:textId="77777777" w:rsidR="00E321EE" w:rsidRDefault="00E321EE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647D7BA8" w14:textId="1162C60B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QA 사용자WAS#1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3CFDDA96" w14:textId="0647722F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10.10.7.176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71B77E50" w14:textId="5BDBEEB2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4151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2775AA64" w14:textId="6DBD77C9" w:rsidR="00E321EE" w:rsidRDefault="00E321EE" w:rsidP="00DC5499">
            <w:pPr>
              <w:jc w:val="center"/>
              <w:rPr>
                <w:szCs w:val="22"/>
              </w:rPr>
            </w:pPr>
            <w:proofErr w:type="spellStart"/>
            <w:r w:rsidRPr="00DC5499">
              <w:rPr>
                <w:rFonts w:hint="eastAsia"/>
                <w:szCs w:val="22"/>
              </w:rPr>
              <w:t>Ksign</w:t>
            </w:r>
            <w:proofErr w:type="spellEnd"/>
            <w:r w:rsidRPr="00DC5499">
              <w:rPr>
                <w:rFonts w:hint="eastAsia"/>
                <w:szCs w:val="22"/>
              </w:rPr>
              <w:t xml:space="preserve"> QA</w:t>
            </w:r>
          </w:p>
        </w:tc>
      </w:tr>
      <w:tr w:rsidR="00E321EE" w:rsidRPr="00AA546E" w14:paraId="6A67B294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169BABD2" w14:textId="77777777" w:rsidR="00E321EE" w:rsidRDefault="00E321EE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6D1B59F9" w14:textId="0074465D" w:rsidR="00E321EE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QA 사용자WAS#1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4D57A41F" w14:textId="5E5C2978" w:rsidR="00E321EE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10.10.7.176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364028D5" w14:textId="1F610D84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9003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566B389D" w14:textId="418A7416" w:rsidR="00E321EE" w:rsidRDefault="00DC5499" w:rsidP="00DC5499">
            <w:pPr>
              <w:jc w:val="center"/>
              <w:rPr>
                <w:szCs w:val="22"/>
              </w:rPr>
            </w:pPr>
            <w:proofErr w:type="spellStart"/>
            <w:r w:rsidRPr="00DC5499">
              <w:rPr>
                <w:rFonts w:hint="eastAsia"/>
                <w:szCs w:val="22"/>
              </w:rPr>
              <w:t>Ksign</w:t>
            </w:r>
            <w:proofErr w:type="spellEnd"/>
            <w:r w:rsidRPr="00DC5499">
              <w:rPr>
                <w:rFonts w:hint="eastAsia"/>
                <w:szCs w:val="22"/>
              </w:rPr>
              <w:t xml:space="preserve"> QA</w:t>
            </w:r>
          </w:p>
        </w:tc>
      </w:tr>
      <w:tr w:rsidR="00E321EE" w:rsidRPr="00AA546E" w14:paraId="6AAF7D26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7FBB0925" w14:textId="77777777" w:rsidR="00E321EE" w:rsidRDefault="00E321EE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455ABA3D" w14:textId="5D499E80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QA 사용자WAS#1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44A7A248" w14:textId="1B42F535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10.10.8.176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6E09821D" w14:textId="6950352D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62000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7DD18A31" w14:textId="2F3CE4FA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DRM</w:t>
            </w:r>
          </w:p>
        </w:tc>
      </w:tr>
      <w:tr w:rsidR="00E321EE" w:rsidRPr="00AA546E" w14:paraId="1784A8D4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52698BBC" w14:textId="77777777" w:rsidR="00E321EE" w:rsidRDefault="00E321EE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36229D6A" w14:textId="6C5269C4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QA 사용자WAS#1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68FDB77C" w14:textId="72C5AFEB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10.10.10.99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6874F0ED" w14:textId="4514F057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9080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694BAEFA" w14:textId="4E291466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테스트 커버리지</w:t>
            </w:r>
          </w:p>
        </w:tc>
      </w:tr>
      <w:tr w:rsidR="00E321EE" w:rsidRPr="00AA546E" w14:paraId="662FA343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03F0C556" w14:textId="77777777" w:rsidR="00E321EE" w:rsidRDefault="00E321EE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46CF24F2" w14:textId="30B0792B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QA 사용자WAS#1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13C9344E" w14:textId="24FAB705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10.253.209.10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28E84664" w14:textId="4F551026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8711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71E12AB0" w14:textId="19007522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MCI 연계</w:t>
            </w:r>
          </w:p>
        </w:tc>
      </w:tr>
      <w:tr w:rsidR="00E321EE" w:rsidRPr="00AA546E" w14:paraId="27ADE454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0DEEE5E5" w14:textId="77777777" w:rsidR="00E321EE" w:rsidRDefault="00E321EE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20F63884" w14:textId="7D252EEC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QA 사용자WAS#1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20E2EDE1" w14:textId="414BFCFA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10.10.99.11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3CCCA6FB" w14:textId="0D5953C8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12433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122EC7A6" w14:textId="419A584B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MS-SQL DB</w:t>
            </w:r>
          </w:p>
        </w:tc>
      </w:tr>
      <w:tr w:rsidR="00E321EE" w:rsidRPr="00AA546E" w14:paraId="72C55C2A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02B7D536" w14:textId="77777777" w:rsidR="00E321EE" w:rsidRDefault="00E321EE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617B281F" w14:textId="16861ECE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QA 사용자WAS#2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4CBF0D3F" w14:textId="1B34EB93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10.10.7.176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86C0E84" w14:textId="36EFC831" w:rsidR="00E321EE" w:rsidRDefault="00E321EE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4151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4475B59F" w14:textId="5939FEE6" w:rsidR="00E321EE" w:rsidRDefault="00E321EE" w:rsidP="00DC5499">
            <w:pPr>
              <w:jc w:val="center"/>
              <w:rPr>
                <w:szCs w:val="22"/>
              </w:rPr>
            </w:pPr>
            <w:proofErr w:type="spellStart"/>
            <w:r w:rsidRPr="00DC5499">
              <w:rPr>
                <w:rFonts w:hint="eastAsia"/>
                <w:szCs w:val="22"/>
              </w:rPr>
              <w:t>Ksign</w:t>
            </w:r>
            <w:proofErr w:type="spellEnd"/>
            <w:r w:rsidRPr="00DC5499">
              <w:rPr>
                <w:rFonts w:hint="eastAsia"/>
                <w:szCs w:val="22"/>
              </w:rPr>
              <w:t xml:space="preserve"> QA</w:t>
            </w:r>
          </w:p>
        </w:tc>
      </w:tr>
      <w:tr w:rsidR="00DC5499" w:rsidRPr="00AA546E" w14:paraId="6C79F9A2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33094F4A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07339AF6" w14:textId="66C3AE13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QA 사용자WAS#2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61CC7102" w14:textId="77D3FBC1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10.10.7.176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7B1848EB" w14:textId="27DFE3E8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9003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6DB24E7D" w14:textId="09282091" w:rsidR="00DC5499" w:rsidRDefault="00DC5499" w:rsidP="00DC5499">
            <w:pPr>
              <w:jc w:val="center"/>
              <w:rPr>
                <w:szCs w:val="22"/>
              </w:rPr>
            </w:pPr>
            <w:proofErr w:type="spellStart"/>
            <w:r w:rsidRPr="00DC5499">
              <w:rPr>
                <w:rFonts w:hint="eastAsia"/>
                <w:szCs w:val="22"/>
              </w:rPr>
              <w:t>Ksign</w:t>
            </w:r>
            <w:proofErr w:type="spellEnd"/>
            <w:r w:rsidRPr="00DC5499">
              <w:rPr>
                <w:rFonts w:hint="eastAsia"/>
                <w:szCs w:val="22"/>
              </w:rPr>
              <w:t xml:space="preserve"> QA</w:t>
            </w:r>
          </w:p>
        </w:tc>
      </w:tr>
      <w:tr w:rsidR="00DC5499" w:rsidRPr="00AA546E" w14:paraId="215899AB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064318B7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5717CA8B" w14:textId="07C45E76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QA 사용자WAS#2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46C21AD3" w14:textId="6111E2CE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10.10.8.176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1F8BF2D0" w14:textId="53370888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62000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56EEC717" w14:textId="658E4AC3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DRM</w:t>
            </w:r>
          </w:p>
        </w:tc>
      </w:tr>
      <w:tr w:rsidR="00DC5499" w:rsidRPr="00AA546E" w14:paraId="2B71AC0C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193F9B1E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382E9D2C" w14:textId="13688CB1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QA 사용자WAS#2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6F508190" w14:textId="0636EB41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10.10.10.99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7E8776AE" w14:textId="014F2DAA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9080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2DE0FDB4" w14:textId="1ED70B3C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테스트 커버리지</w:t>
            </w:r>
          </w:p>
        </w:tc>
      </w:tr>
      <w:tr w:rsidR="00DC5499" w:rsidRPr="00AA546E" w14:paraId="3BA07988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480338CB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3EA6ABAC" w14:textId="2CEA2224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QA 사용자WAS#2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1B14BCDA" w14:textId="03EBDE1B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10.253.209.10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059DC919" w14:textId="55978795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8711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113865A7" w14:textId="3AD6C1F5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MCI 연계</w:t>
            </w:r>
          </w:p>
        </w:tc>
      </w:tr>
      <w:tr w:rsidR="00DC5499" w:rsidRPr="00AA546E" w14:paraId="62D2BB9D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4B54AC84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0A6B13AE" w14:textId="2D2C8FA1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QA 사용자WAS#2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48DEB7E0" w14:textId="0AB45BD9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10.10.99.11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2340F906" w14:textId="31393B25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12433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0E9E1D32" w14:textId="5BDBA094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MS-SQL DB</w:t>
            </w:r>
          </w:p>
        </w:tc>
      </w:tr>
      <w:tr w:rsidR="00DC5499" w:rsidRPr="00AA546E" w14:paraId="6466FD7D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714E4457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62A0C0BA" w14:textId="218ED115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아카데미 WEB#1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4C0E9AFA" w14:textId="4434437D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10.10.28.161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675C48E0" w14:textId="7B9EBB7A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20102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5A64B455" w14:textId="13AC4009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JWS AJP</w:t>
            </w:r>
          </w:p>
        </w:tc>
      </w:tr>
      <w:tr w:rsidR="00DC5499" w:rsidRPr="00AA546E" w14:paraId="0FA97B98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512ECA01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0B086487" w14:textId="416052FB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아카데미 WEB#1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5C05528D" w14:textId="240DD9F8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10.10.28.162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33CDE50" w14:textId="138B2AA3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20102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61297CE6" w14:textId="2246F982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JWS AJP</w:t>
            </w:r>
          </w:p>
        </w:tc>
      </w:tr>
      <w:tr w:rsidR="00DC5499" w:rsidRPr="00AA546E" w14:paraId="2DC50EC9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00A91F40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732089E7" w14:textId="275C3CAE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아카데미 WEB#1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425750D7" w14:textId="426FC47A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10.10.28.163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2AC5191B" w14:textId="5CEF77AB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20102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6660E1D8" w14:textId="738D09BE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JWS AJP</w:t>
            </w:r>
          </w:p>
        </w:tc>
      </w:tr>
      <w:tr w:rsidR="00DC5499" w:rsidRPr="00AA546E" w14:paraId="65621A70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0C45B1AF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68BE2F1C" w14:textId="18909C5B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아카데미 WEB#1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63222946" w14:textId="54D15DCD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10.10.28.164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3096560C" w14:textId="69CECDC2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20102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126FC841" w14:textId="04BBACFF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JWS AJP</w:t>
            </w:r>
          </w:p>
        </w:tc>
      </w:tr>
      <w:tr w:rsidR="00DC5499" w:rsidRPr="00AA546E" w14:paraId="7F0F366F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4E84BE37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5582290F" w14:textId="7923B229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아카데미 WEB#1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7D6DFF8F" w14:textId="7F08675F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10.253.50.37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7FF20C5A" w14:textId="3DB8883C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443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03D0DF32" w14:textId="2D824389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H-Nexus</w:t>
            </w:r>
          </w:p>
        </w:tc>
      </w:tr>
      <w:tr w:rsidR="00DC5499" w:rsidRPr="00AA546E" w14:paraId="78D093B1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0F7C1EB6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27B2D6D4" w14:textId="6976D40A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아카데미 WEB#2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12E84B06" w14:textId="0072A8EB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10.10.28.161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7492EE02" w14:textId="6B4F29D4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20102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43C1B1D8" w14:textId="7965A6FF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JWS AJP</w:t>
            </w:r>
          </w:p>
        </w:tc>
      </w:tr>
      <w:tr w:rsidR="00DC5499" w:rsidRPr="00AA546E" w14:paraId="1BA9D0A3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7AA9598E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4DDD8C4E" w14:textId="141E0359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아카데미 WEB#2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475C5F95" w14:textId="49C6E728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10.10.28.162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3DCBA967" w14:textId="5704A785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20102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492E98D4" w14:textId="2EE86690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JWS AJP</w:t>
            </w:r>
          </w:p>
        </w:tc>
      </w:tr>
      <w:tr w:rsidR="00DC5499" w:rsidRPr="00AA546E" w14:paraId="06FE348B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1A07A6D1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329751C1" w14:textId="5E7326BA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아카데미 WEB#2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72282AEF" w14:textId="6E9ED4AD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10.10.28.163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0A03FA27" w14:textId="689B7CBE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20102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55A0703A" w14:textId="24B3776F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JWS AJP</w:t>
            </w:r>
          </w:p>
        </w:tc>
      </w:tr>
      <w:tr w:rsidR="00DC5499" w:rsidRPr="00AA546E" w14:paraId="6987323C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53B30B9C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16D152D7" w14:textId="02A18CA9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아카데미 WEB#2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7763BC8C" w14:textId="5E51F2C6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10.10.28.164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48453AC6" w14:textId="300D86A7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20102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22EC97C5" w14:textId="13F99DFE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JWS AJP</w:t>
            </w:r>
          </w:p>
        </w:tc>
      </w:tr>
      <w:tr w:rsidR="00DC5499" w:rsidRPr="00AA546E" w14:paraId="5B7AFC31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681F67FF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17E59D92" w14:textId="080A47AB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아카데미 WEB#2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5EDAAE26" w14:textId="08DB6E93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10.253.50.37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0657C5EB" w14:textId="11F3714A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443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7050813D" w14:textId="03C7803D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H-Nexus</w:t>
            </w:r>
          </w:p>
        </w:tc>
      </w:tr>
      <w:tr w:rsidR="00DC5499" w:rsidRPr="00AA546E" w14:paraId="7DE05E26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4177757C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1EE2E1CD" w14:textId="0D6C2259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아카데미 WEB#1.2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00FD4174" w14:textId="652DAC4E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10.10.8.91,</w:t>
            </w:r>
            <w:r w:rsidRPr="00DC5499">
              <w:rPr>
                <w:rFonts w:hint="eastAsia"/>
                <w:szCs w:val="22"/>
              </w:rPr>
              <w:br/>
              <w:t>10.10.8.92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0EC4B9AA" w14:textId="434DD556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7778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2C135CEB" w14:textId="178F529E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Shell Monitor 서버</w:t>
            </w:r>
          </w:p>
        </w:tc>
      </w:tr>
      <w:tr w:rsidR="00DC5499" w:rsidRPr="00AA546E" w14:paraId="1B1EAA63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2BC06E2F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104FC1AA" w14:textId="086E5ECB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아카데미 WEB#1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5EC56043" w14:textId="2438214D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10.10.28.161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50ACB72" w14:textId="1BFE1997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20102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1A2BBDD7" w14:textId="7061428D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JWS AJP</w:t>
            </w:r>
          </w:p>
        </w:tc>
      </w:tr>
      <w:tr w:rsidR="00DC5499" w:rsidRPr="00AA546E" w14:paraId="4B619DAA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3EFBE41F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606B6143" w14:textId="1B52D3E9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아카데미 WEB#1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127F25AD" w14:textId="18624F35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10.10.28.162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32D52BA0" w14:textId="7E28650F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20102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36F7616F" w14:textId="6C9B5B4A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JWS AJP</w:t>
            </w:r>
          </w:p>
        </w:tc>
      </w:tr>
      <w:tr w:rsidR="00DC5499" w:rsidRPr="00AA546E" w14:paraId="465E7ED1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2D7B7C12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7553941B" w14:textId="539858D3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아카데미 WEB#1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2265C5C9" w14:textId="0E855BA1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10.10.28.163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35617687" w14:textId="6EB9DAEB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20102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770CEFF5" w14:textId="1F0A1202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JWS AJP</w:t>
            </w:r>
          </w:p>
        </w:tc>
      </w:tr>
      <w:tr w:rsidR="00DC5499" w:rsidRPr="00AA546E" w14:paraId="01427CCC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18F6C2DA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4D9DF299" w14:textId="169485EC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아카데미 WEB#1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3F70A369" w14:textId="2D18EBE2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10.10.28.164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F39C617" w14:textId="6B106DEB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20102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46713D1E" w14:textId="60618E66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JWS AJP</w:t>
            </w:r>
          </w:p>
        </w:tc>
      </w:tr>
      <w:tr w:rsidR="00DC5499" w:rsidRPr="00AA546E" w14:paraId="13362351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0A0DB2D5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4A924662" w14:textId="79E3B5F8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아카데미 WEB#1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68A2EF7F" w14:textId="301E0004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10.253.50.37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4DCAC96E" w14:textId="7055B6A5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443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779E692F" w14:textId="4EFF1BF5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H-Nexus</w:t>
            </w:r>
          </w:p>
        </w:tc>
      </w:tr>
      <w:tr w:rsidR="00DC5499" w:rsidRPr="00AA546E" w14:paraId="195063A5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20011A59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655C90B6" w14:textId="2FC8DCE9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아카데미 WEB#2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2B2881CA" w14:textId="09F354CD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10.10.28.161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4C07FCE5" w14:textId="234CD5E6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20102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697DC736" w14:textId="2BE05D39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JWS AJP</w:t>
            </w:r>
          </w:p>
        </w:tc>
      </w:tr>
      <w:tr w:rsidR="00DC5499" w:rsidRPr="00AA546E" w14:paraId="7DD04593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6DF59073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00B384CA" w14:textId="0E11780E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아카데미 WEB#2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01F9FA5A" w14:textId="5708EA8D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10.10.28.162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6E05EE50" w14:textId="55B69911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20102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7494716D" w14:textId="234ACD42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JWS AJP</w:t>
            </w:r>
          </w:p>
        </w:tc>
      </w:tr>
      <w:tr w:rsidR="00DC5499" w:rsidRPr="00AA546E" w14:paraId="629BCB8A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435E9C74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1FA4DE04" w14:textId="4F377319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아카데미 WEB#2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12E60B0F" w14:textId="0C1B1844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10.10.28.163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1E42FC7E" w14:textId="591B0A13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20102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0ADD308A" w14:textId="07B12416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JWS AJP</w:t>
            </w:r>
          </w:p>
        </w:tc>
      </w:tr>
      <w:tr w:rsidR="00DC5499" w:rsidRPr="00AA546E" w14:paraId="17D4D826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2BD473F8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1071CC6F" w14:textId="1D4760E6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아카데미 WEB#2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78BC81E8" w14:textId="067E918B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10.10.28.164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72D09B56" w14:textId="7D5E6021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20102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47E42E66" w14:textId="31C221EE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JWS AJP</w:t>
            </w:r>
          </w:p>
        </w:tc>
      </w:tr>
      <w:tr w:rsidR="00DC5499" w:rsidRPr="00AA546E" w14:paraId="267708B5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4C02A502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1C812BCC" w14:textId="3432C51A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아카데미 WEB#2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227A046F" w14:textId="40A234BF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10.253.50.37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3E08C933" w14:textId="289ABB0A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443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721B902D" w14:textId="78150420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H-Nexus</w:t>
            </w:r>
          </w:p>
        </w:tc>
      </w:tr>
      <w:tr w:rsidR="00DC5499" w:rsidRPr="00AA546E" w14:paraId="66A653E9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4AE124C4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3A4C4254" w14:textId="1AC043B3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아카데미 WEB#1.2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1A99632A" w14:textId="29CE6685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10.10.8.91,</w:t>
            </w:r>
            <w:r w:rsidRPr="00DC5499">
              <w:rPr>
                <w:rFonts w:hint="eastAsia"/>
                <w:szCs w:val="22"/>
              </w:rPr>
              <w:br/>
              <w:t>10.10.8.92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097E0326" w14:textId="53063B95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7778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424B87D2" w14:textId="594C2A3F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Shell Monitor 서버</w:t>
            </w:r>
          </w:p>
        </w:tc>
      </w:tr>
      <w:tr w:rsidR="00DC5499" w:rsidRPr="00AA546E" w14:paraId="6024D451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68E99D8B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654DCA84" w14:textId="5CF1E7EB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사용자WAS#1.2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745F0ECE" w14:textId="6E3FBBB4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10.10.7.70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7DC7E167" w14:textId="3128B1E0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4151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781F3443" w14:textId="59FD9F02" w:rsidR="00DC5499" w:rsidRDefault="00DC5499" w:rsidP="00DC5499">
            <w:pPr>
              <w:jc w:val="center"/>
              <w:rPr>
                <w:szCs w:val="22"/>
              </w:rPr>
            </w:pPr>
            <w:proofErr w:type="spellStart"/>
            <w:r w:rsidRPr="00DC5499">
              <w:rPr>
                <w:rFonts w:hint="eastAsia"/>
                <w:szCs w:val="22"/>
              </w:rPr>
              <w:t>Ksign</w:t>
            </w:r>
            <w:proofErr w:type="spellEnd"/>
          </w:p>
        </w:tc>
      </w:tr>
      <w:tr w:rsidR="00DC5499" w:rsidRPr="00AA546E" w14:paraId="42899A67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457DD0AB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06BAF8E1" w14:textId="4939AD17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사용자WAS#1.2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4DEA9186" w14:textId="288B3A92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10.10.7.70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3ADDADF4" w14:textId="013CA3B0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9003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65672F2C" w14:textId="169DD43B" w:rsidR="00DC5499" w:rsidRDefault="00DC5499" w:rsidP="00DC5499">
            <w:pPr>
              <w:jc w:val="center"/>
              <w:rPr>
                <w:szCs w:val="22"/>
              </w:rPr>
            </w:pPr>
            <w:proofErr w:type="spellStart"/>
            <w:r w:rsidRPr="00DC5499">
              <w:rPr>
                <w:rFonts w:hint="eastAsia"/>
                <w:szCs w:val="22"/>
              </w:rPr>
              <w:t>Ksign</w:t>
            </w:r>
            <w:proofErr w:type="spellEnd"/>
          </w:p>
        </w:tc>
      </w:tr>
      <w:tr w:rsidR="00DC5499" w:rsidRPr="00AA546E" w14:paraId="1FE8BA0A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04239D57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6557B991" w14:textId="08BE32F7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사용자WAS#1.2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7176DAE5" w14:textId="07CF36F4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10.10.8.176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77B8809E" w14:textId="0E604B17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62000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7C2B304B" w14:textId="6AB04A3C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DRM</w:t>
            </w:r>
          </w:p>
        </w:tc>
      </w:tr>
      <w:tr w:rsidR="00DC5499" w:rsidRPr="00AA546E" w14:paraId="619D3469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406116E2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67B7A9F3" w14:textId="73DDFC4D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사용자WAS#1.2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0BFFC4EB" w14:textId="3519ADFE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10.10.28.190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6E322596" w14:textId="1A59E29B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3020</w:t>
            </w:r>
            <w:r w:rsidR="007349C5">
              <w:rPr>
                <w:szCs w:val="22"/>
              </w:rPr>
              <w:t>3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14D8F0DE" w14:textId="51832E74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Jennifer</w:t>
            </w:r>
          </w:p>
        </w:tc>
      </w:tr>
      <w:tr w:rsidR="00DC5499" w:rsidRPr="00AA546E" w14:paraId="1D7BEF61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16B10CB4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21411F7F" w14:textId="5CEC73DE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사용자WAS#1.2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5A621743" w14:textId="0D76C0F9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10.10.28.190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0023542A" w14:textId="78DAC448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3020</w:t>
            </w:r>
            <w:r w:rsidR="007349C5">
              <w:rPr>
                <w:szCs w:val="22"/>
              </w:rPr>
              <w:t>3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6660752B" w14:textId="66264314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Jennifer</w:t>
            </w:r>
          </w:p>
        </w:tc>
      </w:tr>
      <w:tr w:rsidR="00DC5499" w:rsidRPr="00AA546E" w14:paraId="6BCB2304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195CA991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12E1E151" w14:textId="762604F4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사용자WAS#1.2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7E8D9865" w14:textId="1FD5B912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10.10.28.190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191C4ED5" w14:textId="1A951F61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3020</w:t>
            </w:r>
            <w:r w:rsidR="007349C5">
              <w:rPr>
                <w:szCs w:val="22"/>
              </w:rPr>
              <w:t>3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6E0909D5" w14:textId="64E84BE7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Jennifer</w:t>
            </w:r>
          </w:p>
        </w:tc>
      </w:tr>
      <w:tr w:rsidR="00DC5499" w:rsidRPr="00AA546E" w14:paraId="456280A7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589AA84C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40375C01" w14:textId="2B9907C4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사용자WAS#1.2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26D15786" w14:textId="6529AC3F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10.10.28.190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48177C42" w14:textId="1920C7CF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3020</w:t>
            </w:r>
            <w:r w:rsidR="007349C5">
              <w:rPr>
                <w:szCs w:val="22"/>
              </w:rPr>
              <w:t>3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4806BBE1" w14:textId="3EB4BD80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Jennifer</w:t>
            </w:r>
          </w:p>
        </w:tc>
      </w:tr>
      <w:tr w:rsidR="00DC5499" w:rsidRPr="00AA546E" w14:paraId="1ABB6187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397B3742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4703C135" w14:textId="3E9C1A58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관리자WAS#1.2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7617ED1C" w14:textId="4FC6151A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10.10.7.70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0EF049BB" w14:textId="3DECE131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4151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33493678" w14:textId="68D87EFA" w:rsidR="00DC5499" w:rsidRDefault="00DC5499" w:rsidP="00DC5499">
            <w:pPr>
              <w:jc w:val="center"/>
              <w:rPr>
                <w:szCs w:val="22"/>
              </w:rPr>
            </w:pPr>
            <w:proofErr w:type="spellStart"/>
            <w:r w:rsidRPr="00DC5499">
              <w:rPr>
                <w:rFonts w:hint="eastAsia"/>
                <w:szCs w:val="22"/>
              </w:rPr>
              <w:t>Ksign</w:t>
            </w:r>
            <w:proofErr w:type="spellEnd"/>
          </w:p>
        </w:tc>
      </w:tr>
      <w:tr w:rsidR="00DC5499" w:rsidRPr="00AA546E" w14:paraId="59402491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1A37192C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4ECD75E4" w14:textId="6933E447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관리자WAS#1.2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3B307B8D" w14:textId="3BF47151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10.10.7.70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4E00B440" w14:textId="4387FB9A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9003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0C0FE7E6" w14:textId="21368FA4" w:rsidR="00DC5499" w:rsidRDefault="00DC5499" w:rsidP="00DC5499">
            <w:pPr>
              <w:jc w:val="center"/>
              <w:rPr>
                <w:szCs w:val="22"/>
              </w:rPr>
            </w:pPr>
            <w:proofErr w:type="spellStart"/>
            <w:r w:rsidRPr="00DC5499">
              <w:rPr>
                <w:rFonts w:hint="eastAsia"/>
                <w:szCs w:val="22"/>
              </w:rPr>
              <w:t>Ksign</w:t>
            </w:r>
            <w:proofErr w:type="spellEnd"/>
          </w:p>
        </w:tc>
      </w:tr>
      <w:tr w:rsidR="00DC5499" w:rsidRPr="00AA546E" w14:paraId="0E19116E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0CDD4CFF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20DF7F39" w14:textId="1C32C2F9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관리자WAS#1.2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3920641B" w14:textId="776943DF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10.10.8.176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2AAD34B4" w14:textId="52CC24E0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62000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51CBAF83" w14:textId="1EA7138D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DRM</w:t>
            </w:r>
          </w:p>
        </w:tc>
      </w:tr>
      <w:tr w:rsidR="00DC5499" w:rsidRPr="00AA546E" w14:paraId="4BBCCDE3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4DAF275E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53862AB9" w14:textId="06C977A0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관리자WAS#1.2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5D21D26C" w14:textId="288F0F2A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10.10.8.176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7592638E" w14:textId="7CAF8EB9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62000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0C023520" w14:textId="700C0F17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DRM</w:t>
            </w:r>
          </w:p>
        </w:tc>
      </w:tr>
      <w:tr w:rsidR="00DC5499" w:rsidRPr="00AA546E" w14:paraId="439DC160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69C30734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79F83F63" w14:textId="44CAE105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관리자WAS#1.2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43A4AF94" w14:textId="5069F256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10.10.7.100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1FF088ED" w14:textId="760337E1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8443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69C19C80" w14:textId="13AE4D3C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Open API</w:t>
            </w:r>
          </w:p>
        </w:tc>
      </w:tr>
      <w:tr w:rsidR="00DC5499" w:rsidRPr="00AA546E" w14:paraId="4B79AE21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160DEF9F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2FAE5A2A" w14:textId="362761AC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WAS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4EC5C7F6" w14:textId="0B82A343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210.216.160.203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149505E1" w14:textId="7483A97F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10101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340F5697" w14:textId="20D5C1F4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pushmint.hanwhalife.com</w:t>
            </w:r>
          </w:p>
        </w:tc>
      </w:tr>
      <w:tr w:rsidR="00DC5499" w:rsidRPr="00AA546E" w14:paraId="58AAF581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611945BD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21955421" w14:textId="1FDAC9B2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 WAS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78C9421D" w14:textId="2DBE08E6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10.10.8.13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BFA415A" w14:textId="7A0A6997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12433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2AAA0C6A" w14:textId="437E683C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통합 MS-SQL Server</w:t>
            </w:r>
          </w:p>
        </w:tc>
      </w:tr>
      <w:tr w:rsidR="00DC5499" w:rsidRPr="00AA546E" w14:paraId="7D14EEFD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59E270DB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5F105E3E" w14:textId="27786CB6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운영자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11FC64D1" w14:textId="6E6824F0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10.10.10.99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1AB455CF" w14:textId="7C81BAD1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9443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134C9C4D" w14:textId="4D69786F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테스트 커버리지 서버</w:t>
            </w:r>
          </w:p>
        </w:tc>
      </w:tr>
      <w:tr w:rsidR="00DC5499" w:rsidRPr="00AA546E" w14:paraId="0C49302E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7F211039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32785404" w14:textId="61AB5118" w:rsidR="00DC5499" w:rsidRDefault="00DC5499" w:rsidP="00DC5499">
            <w:pPr>
              <w:jc w:val="center"/>
              <w:rPr>
                <w:szCs w:val="22"/>
              </w:rPr>
            </w:pPr>
            <w:proofErr w:type="spellStart"/>
            <w:r w:rsidRPr="00DC5499">
              <w:rPr>
                <w:rFonts w:hint="eastAsia"/>
                <w:szCs w:val="22"/>
              </w:rPr>
              <w:t>중요단말</w:t>
            </w:r>
            <w:proofErr w:type="spellEnd"/>
            <w:r w:rsidRPr="00DC5499">
              <w:rPr>
                <w:rFonts w:hint="eastAsia"/>
                <w:szCs w:val="22"/>
              </w:rPr>
              <w:t>PC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4D3BFA4A" w14:textId="2A4D421A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10.253.50.11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10FDC4C0" w14:textId="59E3F5FF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443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7271A162" w14:textId="10905474" w:rsidR="00DC5499" w:rsidRDefault="00DC5499" w:rsidP="00DC5499">
            <w:pPr>
              <w:jc w:val="center"/>
              <w:rPr>
                <w:szCs w:val="22"/>
              </w:rPr>
            </w:pPr>
            <w:proofErr w:type="spellStart"/>
            <w:r w:rsidRPr="00DC5499">
              <w:rPr>
                <w:rFonts w:hint="eastAsia"/>
                <w:szCs w:val="22"/>
              </w:rPr>
              <w:t>DevOS</w:t>
            </w:r>
            <w:proofErr w:type="spellEnd"/>
            <w:r w:rsidRPr="00DC5499">
              <w:rPr>
                <w:rFonts w:hint="eastAsia"/>
                <w:szCs w:val="22"/>
              </w:rPr>
              <w:t xml:space="preserve"> 서버</w:t>
            </w:r>
          </w:p>
        </w:tc>
      </w:tr>
      <w:tr w:rsidR="00DC5499" w:rsidRPr="00AA546E" w14:paraId="63C95E33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6BA42FB7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14C78096" w14:textId="0452F9C9" w:rsidR="00DC5499" w:rsidRDefault="00DC5499" w:rsidP="00DC5499">
            <w:pPr>
              <w:jc w:val="center"/>
              <w:rPr>
                <w:szCs w:val="22"/>
              </w:rPr>
            </w:pPr>
            <w:proofErr w:type="spellStart"/>
            <w:r w:rsidRPr="00DC5499">
              <w:rPr>
                <w:rFonts w:hint="eastAsia"/>
                <w:szCs w:val="22"/>
              </w:rPr>
              <w:t>중요단말</w:t>
            </w:r>
            <w:proofErr w:type="spellEnd"/>
            <w:r w:rsidRPr="00DC5499">
              <w:rPr>
                <w:rFonts w:hint="eastAsia"/>
                <w:szCs w:val="22"/>
              </w:rPr>
              <w:t>PC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449CACC5" w14:textId="70ED9B16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10.253.50.27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499CD6D6" w14:textId="19611D3E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443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20EA9E58" w14:textId="623E2A31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h-</w:t>
            </w:r>
            <w:proofErr w:type="spellStart"/>
            <w:r w:rsidRPr="00DC5499">
              <w:rPr>
                <w:rFonts w:hint="eastAsia"/>
                <w:szCs w:val="22"/>
              </w:rPr>
              <w:t>gitlab</w:t>
            </w:r>
            <w:proofErr w:type="spellEnd"/>
          </w:p>
        </w:tc>
      </w:tr>
      <w:tr w:rsidR="00DC5499" w:rsidRPr="00AA546E" w14:paraId="407103B6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23D5BF2A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5A137D75" w14:textId="7E45555B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 xml:space="preserve">VDI, </w:t>
            </w:r>
            <w:proofErr w:type="spellStart"/>
            <w:r w:rsidRPr="00DC5499">
              <w:rPr>
                <w:rFonts w:hint="eastAsia"/>
                <w:szCs w:val="22"/>
              </w:rPr>
              <w:t>hfi</w:t>
            </w:r>
            <w:proofErr w:type="spellEnd"/>
            <w:r w:rsidRPr="00DC5499">
              <w:rPr>
                <w:rFonts w:hint="eastAsia"/>
                <w:szCs w:val="22"/>
              </w:rPr>
              <w:t xml:space="preserve"> 사용자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38C0CB1E" w14:textId="66638B4F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210.216.157.21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73D2107" w14:textId="3DAB92B0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443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5F28EF4B" w14:textId="2704B9E4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DMZ QA 웹서버</w:t>
            </w:r>
          </w:p>
        </w:tc>
      </w:tr>
      <w:tr w:rsidR="00DC5499" w:rsidRPr="00AA546E" w14:paraId="39D70D09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48327938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53612EE9" w14:textId="44E86CE2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내부사용자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52518B1E" w14:textId="13E43A55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10.10.28.121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1D52DC03" w14:textId="7A27487E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443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0ECF17F7" w14:textId="7B5C32D8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QA 웹서버</w:t>
            </w:r>
          </w:p>
        </w:tc>
      </w:tr>
      <w:tr w:rsidR="00DC5499" w:rsidRPr="00AA546E" w14:paraId="7BC51BDA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03D67ECF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56CB7B01" w14:textId="23A5F870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운영자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573AAADB" w14:textId="359E802F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10.10.10.158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00B97711" w14:textId="501512D1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8090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6619830B" w14:textId="1B179290" w:rsidR="00DC5499" w:rsidRDefault="00DC5499" w:rsidP="00DC5499">
            <w:pPr>
              <w:jc w:val="center"/>
              <w:rPr>
                <w:szCs w:val="22"/>
              </w:rPr>
            </w:pPr>
            <w:proofErr w:type="spellStart"/>
            <w:r w:rsidRPr="00DC5499">
              <w:rPr>
                <w:rFonts w:hint="eastAsia"/>
                <w:szCs w:val="22"/>
              </w:rPr>
              <w:t>맥스게이지</w:t>
            </w:r>
            <w:proofErr w:type="spellEnd"/>
            <w:r w:rsidRPr="00DC5499">
              <w:rPr>
                <w:rFonts w:hint="eastAsia"/>
                <w:szCs w:val="22"/>
              </w:rPr>
              <w:t xml:space="preserve"> 서버 #7</w:t>
            </w:r>
          </w:p>
        </w:tc>
      </w:tr>
      <w:tr w:rsidR="00DC5499" w:rsidRPr="00AA546E" w14:paraId="610D4CCC" w14:textId="77777777" w:rsidTr="00DC5499">
        <w:trPr>
          <w:trHeight w:val="265"/>
        </w:trPr>
        <w:tc>
          <w:tcPr>
            <w:tcW w:w="817" w:type="dxa"/>
            <w:shd w:val="clear" w:color="auto" w:fill="auto"/>
            <w:vAlign w:val="center"/>
          </w:tcPr>
          <w:p w14:paraId="529C18EA" w14:textId="77777777" w:rsidR="00DC5499" w:rsidRDefault="00DC5499" w:rsidP="00DC5499">
            <w:pPr>
              <w:jc w:val="center"/>
              <w:rPr>
                <w:szCs w:val="22"/>
              </w:rPr>
            </w:pPr>
          </w:p>
        </w:tc>
        <w:tc>
          <w:tcPr>
            <w:tcW w:w="2950" w:type="dxa"/>
            <w:shd w:val="clear" w:color="auto" w:fill="auto"/>
            <w:vAlign w:val="center"/>
          </w:tcPr>
          <w:p w14:paraId="4974B654" w14:textId="3138AE77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운영자</w:t>
            </w:r>
          </w:p>
        </w:tc>
        <w:tc>
          <w:tcPr>
            <w:tcW w:w="2003" w:type="dxa"/>
            <w:shd w:val="clear" w:color="auto" w:fill="auto"/>
            <w:vAlign w:val="center"/>
          </w:tcPr>
          <w:p w14:paraId="1D838EE2" w14:textId="1CA8527C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10.253.248.51</w:t>
            </w:r>
          </w:p>
        </w:tc>
        <w:tc>
          <w:tcPr>
            <w:tcW w:w="1257" w:type="dxa"/>
            <w:shd w:val="clear" w:color="auto" w:fill="auto"/>
            <w:vAlign w:val="center"/>
          </w:tcPr>
          <w:p w14:paraId="5B0D29D3" w14:textId="537FBE4E" w:rsidR="00DC5499" w:rsidRDefault="00DC5499" w:rsidP="00DC5499">
            <w:pPr>
              <w:jc w:val="center"/>
              <w:rPr>
                <w:szCs w:val="22"/>
              </w:rPr>
            </w:pPr>
            <w:r w:rsidRPr="00DC5499">
              <w:rPr>
                <w:rFonts w:hint="eastAsia"/>
                <w:szCs w:val="22"/>
              </w:rPr>
              <w:t>443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230A668F" w14:textId="725E6F28" w:rsidR="00DC5499" w:rsidRDefault="00DC5499" w:rsidP="00DC5499">
            <w:pPr>
              <w:jc w:val="center"/>
              <w:rPr>
                <w:szCs w:val="22"/>
              </w:rPr>
            </w:pPr>
            <w:proofErr w:type="spellStart"/>
            <w:r w:rsidRPr="00DC5499">
              <w:rPr>
                <w:rFonts w:hint="eastAsia"/>
                <w:szCs w:val="22"/>
              </w:rPr>
              <w:t>jennifer</w:t>
            </w:r>
            <w:proofErr w:type="spellEnd"/>
            <w:r w:rsidRPr="00DC5499">
              <w:rPr>
                <w:rFonts w:hint="eastAsia"/>
                <w:szCs w:val="22"/>
              </w:rPr>
              <w:t xml:space="preserve"> 콘솔</w:t>
            </w:r>
          </w:p>
        </w:tc>
      </w:tr>
    </w:tbl>
    <w:p w14:paraId="193BF046" w14:textId="7828E4CC" w:rsidR="00304C71" w:rsidRDefault="00FC5B98" w:rsidP="00A669CA">
      <w:r>
        <w:rPr>
          <w:rFonts w:hint="eastAsia"/>
        </w:rPr>
        <w:t>l</w:t>
      </w:r>
    </w:p>
    <w:p w14:paraId="2BA2055E" w14:textId="2992F1EF" w:rsidR="00554073" w:rsidRDefault="00554073" w:rsidP="00554073">
      <w:pPr>
        <w:pStyle w:val="2"/>
        <w:numPr>
          <w:ilvl w:val="1"/>
          <w:numId w:val="1"/>
        </w:numPr>
      </w:pPr>
      <w:bookmarkStart w:id="10" w:name="_Toc219310839"/>
      <w:r>
        <w:rPr>
          <w:rFonts w:hint="eastAsia"/>
        </w:rPr>
        <w:t>S</w:t>
      </w:r>
      <w:r>
        <w:t>/W</w:t>
      </w:r>
      <w:r>
        <w:rPr>
          <w:rFonts w:hint="eastAsia"/>
        </w:rPr>
        <w:t>정보</w:t>
      </w:r>
      <w:bookmarkEnd w:id="10"/>
    </w:p>
    <w:p w14:paraId="055821DD" w14:textId="5629F351" w:rsidR="00427EF2" w:rsidRDefault="00427EF2" w:rsidP="00427EF2">
      <w:r>
        <w:rPr>
          <w:rFonts w:hint="eastAsia"/>
        </w:rPr>
        <w:t>시스템</w:t>
      </w:r>
      <w:r w:rsidR="00164FA1">
        <w:rPr>
          <w:rFonts w:hint="eastAsia"/>
        </w:rPr>
        <w:t>(</w:t>
      </w:r>
      <w:r>
        <w:rPr>
          <w:rFonts w:hint="eastAsia"/>
        </w:rPr>
        <w:t>서비스</w:t>
      </w:r>
      <w:r w:rsidR="00164FA1">
        <w:rPr>
          <w:rFonts w:hint="eastAsia"/>
        </w:rPr>
        <w:t>)</w:t>
      </w:r>
      <w:r>
        <w:rPr>
          <w:rFonts w:hint="eastAsia"/>
        </w:rPr>
        <w:t>에서 사용하는 소프트웨어 종류 및 제품 정보</w:t>
      </w:r>
    </w:p>
    <w:p w14:paraId="22683CA0" w14:textId="77777777" w:rsidR="00164FA1" w:rsidRPr="00427EF2" w:rsidRDefault="00164FA1" w:rsidP="00427EF2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2126"/>
        <w:gridCol w:w="2835"/>
        <w:gridCol w:w="1417"/>
        <w:gridCol w:w="1843"/>
      </w:tblGrid>
      <w:tr w:rsidR="00427EF2" w:rsidRPr="00AA546E" w14:paraId="7E12F643" w14:textId="77777777" w:rsidTr="00CC1899">
        <w:trPr>
          <w:trHeight w:val="265"/>
        </w:trPr>
        <w:tc>
          <w:tcPr>
            <w:tcW w:w="1668" w:type="dxa"/>
            <w:shd w:val="clear" w:color="auto" w:fill="EEECE1"/>
            <w:vAlign w:val="center"/>
          </w:tcPr>
          <w:p w14:paraId="373BA542" w14:textId="0AA94B44" w:rsidR="00427EF2" w:rsidRPr="00AA546E" w:rsidRDefault="00427EF2" w:rsidP="00CC1899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2126" w:type="dxa"/>
            <w:shd w:val="clear" w:color="auto" w:fill="EEECE1"/>
            <w:vAlign w:val="center"/>
          </w:tcPr>
          <w:p w14:paraId="063FB856" w14:textId="43A8A88A" w:rsidR="00427EF2" w:rsidRPr="00AA546E" w:rsidRDefault="00427EF2" w:rsidP="00CC1899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종류</w:t>
            </w:r>
          </w:p>
        </w:tc>
        <w:tc>
          <w:tcPr>
            <w:tcW w:w="2835" w:type="dxa"/>
            <w:shd w:val="clear" w:color="auto" w:fill="EEECE1"/>
            <w:vAlign w:val="center"/>
          </w:tcPr>
          <w:p w14:paraId="558F692C" w14:textId="7EB5C0A3" w:rsidR="00427EF2" w:rsidRPr="00AA546E" w:rsidRDefault="00427EF2" w:rsidP="00CC1899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제품명</w:t>
            </w:r>
          </w:p>
        </w:tc>
        <w:tc>
          <w:tcPr>
            <w:tcW w:w="1417" w:type="dxa"/>
            <w:shd w:val="clear" w:color="auto" w:fill="EEECE1"/>
            <w:vAlign w:val="center"/>
          </w:tcPr>
          <w:p w14:paraId="253A84AC" w14:textId="20B85221" w:rsidR="00427EF2" w:rsidRPr="00AA546E" w:rsidRDefault="008F6641" w:rsidP="00CC1899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담당자</w:t>
            </w:r>
          </w:p>
        </w:tc>
        <w:tc>
          <w:tcPr>
            <w:tcW w:w="1843" w:type="dxa"/>
            <w:shd w:val="clear" w:color="auto" w:fill="EEECE1"/>
            <w:vAlign w:val="center"/>
          </w:tcPr>
          <w:p w14:paraId="79C2A415" w14:textId="46B4E824" w:rsidR="00427EF2" w:rsidRPr="00AA546E" w:rsidRDefault="00427EF2" w:rsidP="00CC1899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비고</w:t>
            </w:r>
          </w:p>
        </w:tc>
      </w:tr>
      <w:tr w:rsidR="00CC1899" w:rsidRPr="00AA546E" w14:paraId="4F80BBE2" w14:textId="77777777" w:rsidTr="00CC1899">
        <w:trPr>
          <w:trHeight w:val="265"/>
        </w:trPr>
        <w:tc>
          <w:tcPr>
            <w:tcW w:w="1668" w:type="dxa"/>
            <w:vMerge w:val="restart"/>
            <w:shd w:val="clear" w:color="auto" w:fill="auto"/>
            <w:vAlign w:val="center"/>
          </w:tcPr>
          <w:p w14:paraId="0464D87A" w14:textId="1BC74297" w:rsidR="00CC1899" w:rsidRPr="00F329AC" w:rsidRDefault="00CC1899" w:rsidP="00CC1899">
            <w:pPr>
              <w:jc w:val="center"/>
              <w:rPr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아카데미 개발 WEB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BD17B71" w14:textId="4ED302C2" w:rsidR="00CC1899" w:rsidRPr="00F329AC" w:rsidRDefault="00CC1899" w:rsidP="00CC1899">
            <w:pPr>
              <w:jc w:val="center"/>
              <w:rPr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SSL 인증서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E795D98" w14:textId="101DB54E" w:rsidR="00CC1899" w:rsidRPr="00F329AC" w:rsidRDefault="00CC1899" w:rsidP="00CC1899">
            <w:pPr>
              <w:jc w:val="center"/>
              <w:rPr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한국정보인증 OV 개발 도메인 인증서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10844E5" w14:textId="5EC1293B" w:rsidR="00CC1899" w:rsidRPr="00F329AC" w:rsidRDefault="00CC1899" w:rsidP="00CC1899">
            <w:pPr>
              <w:jc w:val="center"/>
              <w:rPr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547D345" w14:textId="3357A99B" w:rsidR="00CC1899" w:rsidRPr="00F329AC" w:rsidRDefault="00CC1899" w:rsidP="00CC1899">
            <w:pPr>
              <w:jc w:val="center"/>
              <w:rPr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69E04A97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5A0BE422" w14:textId="29E0BFB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153BDA46" w14:textId="6EBBEFA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Web Server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43174D0" w14:textId="3AE4AF48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jcbs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685B310B" w14:textId="13F69CD2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D7558E7" w14:textId="7797AB7E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01D4B31B" w14:textId="77777777" w:rsidTr="00CC1899">
        <w:trPr>
          <w:trHeight w:val="64"/>
        </w:trPr>
        <w:tc>
          <w:tcPr>
            <w:tcW w:w="1668" w:type="dxa"/>
            <w:vMerge/>
            <w:shd w:val="clear" w:color="auto" w:fill="auto"/>
            <w:vAlign w:val="center"/>
          </w:tcPr>
          <w:p w14:paraId="0D214595" w14:textId="09384B2D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50772C76" w14:textId="1CE9C175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빌드배포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06F181B6" w14:textId="4EAF70CE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DevOS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7A09EA98" w14:textId="60387ED1" w:rsidR="00CC1899" w:rsidRPr="00F329AC" w:rsidRDefault="00FA1F4C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임관우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14:paraId="6979D45C" w14:textId="57EF422E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12F9BA06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44E5FE55" w14:textId="492CC4D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465AE33D" w14:textId="4AF477F5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서버보안취약점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7CC6544" w14:textId="1FAAC5A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Solid Step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755ADD4" w14:textId="756C59D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오현석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CFA8CD5" w14:textId="58C0BC8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IT보안팀</w:t>
            </w:r>
          </w:p>
        </w:tc>
      </w:tr>
      <w:tr w:rsidR="00CC1899" w:rsidRPr="00AA546E" w14:paraId="6C021989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4D67039A" w14:textId="57CE7E8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0401FEA5" w14:textId="33A88E28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Java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B92AF4B" w14:textId="64626EA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Open JDK 1.8.0_80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55BC8A8" w14:textId="2F3C83A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이태민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D2DAAE6" w14:textId="3F940007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금융운영팀</w:t>
            </w:r>
          </w:p>
        </w:tc>
      </w:tr>
      <w:tr w:rsidR="00CC1899" w:rsidRPr="00AA546E" w14:paraId="3159758E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40745D8E" w14:textId="4A6760D2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4B35F3CA" w14:textId="2CFC00BC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FD6791A" w14:textId="5AB4F29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RHEL 8.4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1F0C9CB" w14:textId="6ACB002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이태민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D7A2139" w14:textId="08D13FE5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금융운영팀</w:t>
            </w:r>
          </w:p>
        </w:tc>
      </w:tr>
      <w:tr w:rsidR="00CC1899" w:rsidRPr="00AA546E" w14:paraId="6423DA5E" w14:textId="77777777" w:rsidTr="00CC1899">
        <w:trPr>
          <w:trHeight w:val="64"/>
        </w:trPr>
        <w:tc>
          <w:tcPr>
            <w:tcW w:w="1668" w:type="dxa"/>
            <w:vMerge w:val="restart"/>
            <w:shd w:val="clear" w:color="auto" w:fill="auto"/>
            <w:vAlign w:val="center"/>
          </w:tcPr>
          <w:p w14:paraId="099747CE" w14:textId="5E8CED5C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개발 사용자 WAS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BAA69FA" w14:textId="5F7AD2F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DRM </w:t>
            </w: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암복호화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23B061E1" w14:textId="05FC20D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SoftCamp</w:t>
            </w:r>
            <w:proofErr w:type="spellEnd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서비스 </w:t>
            </w: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링커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40A7C835" w14:textId="3484295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이경철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FB8806D" w14:textId="4D332E5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IT보안팀</w:t>
            </w:r>
          </w:p>
        </w:tc>
      </w:tr>
      <w:tr w:rsidR="00CC1899" w:rsidRPr="00AA546E" w14:paraId="5003EF95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547C42B0" w14:textId="44E4C958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3E172E89" w14:textId="0DD0A3B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DB암호화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A610B06" w14:textId="18244997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Ksign</w:t>
            </w:r>
            <w:proofErr w:type="spellEnd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Secure DB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7F0A313" w14:textId="70EC362E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5ACC4BB" w14:textId="3597D335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6C678A26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22014BFC" w14:textId="180D0B37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26CCBBC9" w14:textId="193C744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WAS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74CCFEC" w14:textId="3F44B10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jws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78D14DE9" w14:textId="1650639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0A6DC8B" w14:textId="1CF5D45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6877D784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59C48805" w14:textId="4773F31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63A2FEF5" w14:textId="5E08141C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빌드배포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7F1BE05B" w14:textId="76F866F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DevOS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6B7AFDB7" w14:textId="50512BD3" w:rsidR="00CC1899" w:rsidRPr="00F329AC" w:rsidRDefault="00FA1F4C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임관우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14:paraId="68643CA8" w14:textId="293ED3FD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76FC1C40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4BBD5999" w14:textId="464125A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3A232BEF" w14:textId="5F60450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서버보안취약점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2593222" w14:textId="0B463528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Solid Step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2E53909" w14:textId="1F71F7CE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오현석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ECA03AF" w14:textId="723C5D1E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IT보안팀</w:t>
            </w:r>
          </w:p>
        </w:tc>
      </w:tr>
      <w:tr w:rsidR="00CC1899" w:rsidRPr="00AA546E" w14:paraId="4578B837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564A46C6" w14:textId="4C4E33E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7A89F68A" w14:textId="2EFA97B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Java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9C41075" w14:textId="5E9A38D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Open JDK 1.8.0_80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1B829F4" w14:textId="5D8289C2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이태민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12E3A20" w14:textId="73EBBD87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금융운영팀</w:t>
            </w:r>
          </w:p>
        </w:tc>
      </w:tr>
      <w:tr w:rsidR="00CC1899" w:rsidRPr="00AA546E" w14:paraId="413AD6AD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7D53045A" w14:textId="6F2A4CF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74DAFE28" w14:textId="730FFEB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0554257" w14:textId="47ABEB1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RHEL 8.4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1DEB62F" w14:textId="296733DE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이태민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7FFF3DA" w14:textId="773D82F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금융운영팀</w:t>
            </w:r>
          </w:p>
        </w:tc>
      </w:tr>
      <w:tr w:rsidR="00CC1899" w:rsidRPr="00AA546E" w14:paraId="0F9BC6DC" w14:textId="77777777" w:rsidTr="00CC1899">
        <w:trPr>
          <w:trHeight w:val="265"/>
        </w:trPr>
        <w:tc>
          <w:tcPr>
            <w:tcW w:w="1668" w:type="dxa"/>
            <w:vMerge w:val="restart"/>
            <w:shd w:val="clear" w:color="auto" w:fill="auto"/>
            <w:vAlign w:val="center"/>
          </w:tcPr>
          <w:p w14:paraId="428ABAEE" w14:textId="0DD559B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개발 관리자 WAS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F32061D" w14:textId="4CDF157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DRM </w:t>
            </w: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암복호화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1D217595" w14:textId="2548917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SoftCamp</w:t>
            </w:r>
            <w:proofErr w:type="spellEnd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서비스 </w:t>
            </w: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링커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27A88FF3" w14:textId="6C004988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이경철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8A7274F" w14:textId="6211CA0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IT보안팀</w:t>
            </w:r>
          </w:p>
        </w:tc>
      </w:tr>
      <w:tr w:rsidR="00CC1899" w:rsidRPr="00AA546E" w14:paraId="1E485840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28BE6E18" w14:textId="44D82322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2C925707" w14:textId="08C1F0C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DB암호화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52165E3" w14:textId="133E132D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Ksign</w:t>
            </w:r>
            <w:proofErr w:type="spellEnd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Secure DB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D4E6DBC" w14:textId="211E7DE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4D4AEF1" w14:textId="58A28187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15479370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55785257" w14:textId="32C8A33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03FBC2BA" w14:textId="756760F5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WAS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C6A1B5B" w14:textId="19FF8527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jws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3DA85E55" w14:textId="4FE4A99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F37A87C" w14:textId="48A3311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6B84BCA2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2CCFAFAB" w14:textId="562998D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36930578" w14:textId="7228B442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빌드배포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414597F9" w14:textId="1E98430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DevOS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25E3FAF5" w14:textId="094B399D" w:rsidR="00CC1899" w:rsidRPr="00F329AC" w:rsidRDefault="00FA1F4C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임관우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14:paraId="361F5821" w14:textId="3157384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1C462161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1D8407DC" w14:textId="14D87A1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6D2E56FD" w14:textId="09B0523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서버보안취약점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5CC2079" w14:textId="4C4E35C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Solid Step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3067F7A" w14:textId="6F722FE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오현석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B5523AB" w14:textId="0AA42FCC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IT보안팀</w:t>
            </w:r>
          </w:p>
        </w:tc>
      </w:tr>
      <w:tr w:rsidR="00CC1899" w:rsidRPr="00AA546E" w14:paraId="7AD5EE33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6D6A7003" w14:textId="4FD0C15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27580579" w14:textId="0A4D71CE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Java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6D6C7D9" w14:textId="5813951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Open JDK 1.8.0_80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8BDC852" w14:textId="024CA35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이태민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3BAA844" w14:textId="5122718E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금융운영팀</w:t>
            </w:r>
          </w:p>
        </w:tc>
      </w:tr>
      <w:tr w:rsidR="00CC1899" w:rsidRPr="00AA546E" w14:paraId="276E0A22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49E64E5F" w14:textId="1695D92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235966A9" w14:textId="7A003BD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7C41432" w14:textId="76041F1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RHEL 8.4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847A1D8" w14:textId="17297E9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이태민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F18D9F2" w14:textId="2DE91F9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금융운영팀</w:t>
            </w:r>
          </w:p>
        </w:tc>
      </w:tr>
      <w:tr w:rsidR="00CC1899" w:rsidRPr="00AA546E" w14:paraId="4A0BE338" w14:textId="77777777" w:rsidTr="00CC1899">
        <w:trPr>
          <w:trHeight w:val="265"/>
        </w:trPr>
        <w:tc>
          <w:tcPr>
            <w:tcW w:w="1668" w:type="dxa"/>
            <w:vMerge w:val="restart"/>
            <w:shd w:val="clear" w:color="auto" w:fill="auto"/>
            <w:vAlign w:val="center"/>
          </w:tcPr>
          <w:p w14:paraId="0EC20045" w14:textId="636EF14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아카데미 QA WEB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3910645" w14:textId="322AF47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SSL 인증서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DAA6F8A" w14:textId="34F0E0CE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한국정보인증 EV 도메인 인증서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E85DF3D" w14:textId="17ED107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0D22CC1" w14:textId="7C9C44BE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2EDBA81A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68B6C08F" w14:textId="0DB9AAD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46060C95" w14:textId="10E268C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Web Server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11D99C6" w14:textId="58D96437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jcbs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17A1457B" w14:textId="74AC340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0F33F9A" w14:textId="6D45A17D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23C97054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6C572800" w14:textId="26DC51AD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66A68BA6" w14:textId="5E99C672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빌드배포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1E483EB1" w14:textId="4C5EDCE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DevOS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5499C88B" w14:textId="33D96876" w:rsidR="00CC1899" w:rsidRPr="00F329AC" w:rsidRDefault="00FA1F4C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임관우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14:paraId="2AAF57D6" w14:textId="169A073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765C0DC0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02A14B5C" w14:textId="6D36239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00D4C2B8" w14:textId="6447E2E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서버보안취약점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D3ECC75" w14:textId="34D937A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Solid Step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D369D81" w14:textId="0C38B2D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오현석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345585F" w14:textId="7631021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IT보안팀</w:t>
            </w:r>
          </w:p>
        </w:tc>
      </w:tr>
      <w:tr w:rsidR="00CC1899" w:rsidRPr="00AA546E" w14:paraId="38F53F33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67D7538A" w14:textId="50FFB46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4AACB783" w14:textId="040EF73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Java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F090962" w14:textId="4D2DC035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Open JDK 1.8.0_80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8B9EAE9" w14:textId="6F338DF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이태민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F75E595" w14:textId="27D9247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금융운영팀</w:t>
            </w:r>
          </w:p>
        </w:tc>
      </w:tr>
      <w:tr w:rsidR="00CC1899" w:rsidRPr="00AA546E" w14:paraId="35524C7D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356C8D20" w14:textId="7CB923A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206ED819" w14:textId="08F59AC7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764F7E5" w14:textId="513F7D5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RHEL 8.4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786EA9A" w14:textId="0BB748AC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이태민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DE2EAB0" w14:textId="116BA37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금융운영팀</w:t>
            </w:r>
          </w:p>
        </w:tc>
      </w:tr>
      <w:tr w:rsidR="00CC1899" w:rsidRPr="00AA546E" w14:paraId="7EFB80F3" w14:textId="77777777" w:rsidTr="00CC1899">
        <w:trPr>
          <w:trHeight w:val="265"/>
        </w:trPr>
        <w:tc>
          <w:tcPr>
            <w:tcW w:w="1668" w:type="dxa"/>
            <w:vMerge w:val="restart"/>
            <w:shd w:val="clear" w:color="auto" w:fill="auto"/>
            <w:vAlign w:val="center"/>
          </w:tcPr>
          <w:p w14:paraId="09F8C0B3" w14:textId="696AA97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아카데미 QA WEB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70559FC" w14:textId="3BF39AD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SSL 인증서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359F2EA" w14:textId="0B87D977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한국정보인증 EV 도메인 인증서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CC8B0BA" w14:textId="75AE55E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A30D8D7" w14:textId="3C22C7E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6AEBB7CA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50B9BD15" w14:textId="6599425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0097A361" w14:textId="3CFEA2C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Web Server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4635E0F" w14:textId="0FB7F7E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jcbs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031C4A88" w14:textId="1C3575F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F64039E" w14:textId="2E9504B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273C12BA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76B1A7A0" w14:textId="4391DB18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18789C0A" w14:textId="1F1D9098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빌드배포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6606E94C" w14:textId="4C40D675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DevOS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3230F542" w14:textId="4BD8EDB6" w:rsidR="00CC1899" w:rsidRPr="00F329AC" w:rsidRDefault="00FA1F4C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임관우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14:paraId="1B3DA6FE" w14:textId="5458D55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6E21E518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47EA8601" w14:textId="4D8EEE0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0B23AA29" w14:textId="62B13CB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서버보안취약점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243998B" w14:textId="44722FE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Solid Step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666619C" w14:textId="6BA3EC48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오현석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0BB57BE" w14:textId="0AAC77AD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IT보안팀</w:t>
            </w:r>
          </w:p>
        </w:tc>
      </w:tr>
      <w:tr w:rsidR="00CC1899" w:rsidRPr="00AA546E" w14:paraId="0F2D9AC7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745CD846" w14:textId="7F4D5E5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28E1DE42" w14:textId="3339C46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Java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C1841F2" w14:textId="4A30BD8C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Open JDK 1.8.0_80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9A6D50D" w14:textId="4AE46FB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이태민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048428B" w14:textId="389D85E2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금융운영팀</w:t>
            </w:r>
          </w:p>
        </w:tc>
      </w:tr>
      <w:tr w:rsidR="00CC1899" w:rsidRPr="00AA546E" w14:paraId="1E1BDC84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37107CC3" w14:textId="562A63B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0E8F2341" w14:textId="64A1F22D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4483A00" w14:textId="33D4A0D5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RHEL 8.4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1E5CD1F" w14:textId="7F2AE83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이태민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7FADDCC" w14:textId="2C1B61D8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금융운영팀</w:t>
            </w:r>
          </w:p>
        </w:tc>
      </w:tr>
      <w:tr w:rsidR="00CC1899" w:rsidRPr="00AA546E" w14:paraId="5E6C9814" w14:textId="77777777" w:rsidTr="00CC1899">
        <w:trPr>
          <w:trHeight w:val="265"/>
        </w:trPr>
        <w:tc>
          <w:tcPr>
            <w:tcW w:w="1668" w:type="dxa"/>
            <w:vMerge w:val="restart"/>
            <w:shd w:val="clear" w:color="auto" w:fill="auto"/>
            <w:vAlign w:val="center"/>
          </w:tcPr>
          <w:p w14:paraId="733AB1CE" w14:textId="3185699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QA 사용자 WAS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DC41928" w14:textId="6631BD8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DRM </w:t>
            </w: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암복호화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5705EDF8" w14:textId="1D4173F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SoftCamp</w:t>
            </w:r>
            <w:proofErr w:type="spellEnd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서비스 </w:t>
            </w: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링커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19872627" w14:textId="730A5E82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이경철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0CF5E96" w14:textId="6FD89FA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IT개발팀</w:t>
            </w:r>
          </w:p>
        </w:tc>
      </w:tr>
      <w:tr w:rsidR="00CC1899" w:rsidRPr="00AA546E" w14:paraId="71538A97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32DED415" w14:textId="333F367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297AE533" w14:textId="569474C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DB암호화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AB79883" w14:textId="185217A5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Ksign</w:t>
            </w:r>
            <w:proofErr w:type="spellEnd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Secure DB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062C244" w14:textId="74E4D3D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7C37B08" w14:textId="3FF9C0D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50896BC7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2BDBD750" w14:textId="1B198A2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2BDFED55" w14:textId="6F892A55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테스트 커버리지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8A0A47A" w14:textId="7C29FC88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CodeScroll</w:t>
            </w:r>
            <w:proofErr w:type="spellEnd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Test Monitor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5D2CAEA" w14:textId="0AC44D4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2BF50BF" w14:textId="39D1E2A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362A20EB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59079235" w14:textId="3DD533D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1280DE63" w14:textId="59980142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WAS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4E03B5A" w14:textId="37753617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jws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5951DF29" w14:textId="448B449D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4EAFE4A" w14:textId="38A0782C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생보</w:t>
            </w:r>
            <w:proofErr w:type="spellEnd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ITO2팀</w:t>
            </w:r>
          </w:p>
        </w:tc>
      </w:tr>
      <w:tr w:rsidR="00CC1899" w:rsidRPr="00AA546E" w14:paraId="04FEB7C5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33EF435E" w14:textId="373176E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7CF830F5" w14:textId="4C0B84A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빌드배포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587B0F9A" w14:textId="70EC6682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DevOS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041276AB" w14:textId="75C673DF" w:rsidR="00CC1899" w:rsidRPr="00F329AC" w:rsidRDefault="00FA1F4C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임관우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14:paraId="535F2AED" w14:textId="13E2299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IT운영팀</w:t>
            </w:r>
          </w:p>
        </w:tc>
      </w:tr>
      <w:tr w:rsidR="00CC1899" w:rsidRPr="00AA546E" w14:paraId="5288ADD2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461A57CD" w14:textId="7FAB223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7BA729A3" w14:textId="76A7ECEC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APM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6F54E12" w14:textId="23391F1C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Jennifer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BC0EC1F" w14:textId="616B34E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32F2419" w14:textId="68DAA4C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1F5AA16C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73438D04" w14:textId="634C1E1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0185CCD1" w14:textId="5ABC1818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서버보안취약점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50F12DF" w14:textId="7CF540BC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Solid Step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E53972E" w14:textId="67C15B57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오현석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7DB9E74" w14:textId="7FD9F9E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IT보안팀</w:t>
            </w:r>
          </w:p>
        </w:tc>
      </w:tr>
      <w:tr w:rsidR="00CC1899" w:rsidRPr="00AA546E" w14:paraId="2F516BA3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4EB31717" w14:textId="7A2C879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4789BD26" w14:textId="50816F9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Java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A2A34F2" w14:textId="10A31BD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Open JDK 1.8.0_80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03DEF19" w14:textId="5C70107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이태민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30A5AFD" w14:textId="5233E398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금융운영팀</w:t>
            </w:r>
          </w:p>
        </w:tc>
      </w:tr>
      <w:tr w:rsidR="00CC1899" w:rsidRPr="00AA546E" w14:paraId="314A7645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3F423325" w14:textId="1959ACA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69B0E589" w14:textId="768E50E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262A378" w14:textId="4CC1B23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RHEL 8.4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D25FF3E" w14:textId="3DDE9FCD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이태민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5BDE6C3" w14:textId="20A561AD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금융운영팀</w:t>
            </w:r>
          </w:p>
        </w:tc>
      </w:tr>
      <w:tr w:rsidR="00CC1899" w:rsidRPr="00AA546E" w14:paraId="3A42CD00" w14:textId="77777777" w:rsidTr="00CC1899">
        <w:trPr>
          <w:trHeight w:val="265"/>
        </w:trPr>
        <w:tc>
          <w:tcPr>
            <w:tcW w:w="1668" w:type="dxa"/>
            <w:vMerge w:val="restart"/>
            <w:shd w:val="clear" w:color="auto" w:fill="auto"/>
            <w:vAlign w:val="center"/>
          </w:tcPr>
          <w:p w14:paraId="212F41D1" w14:textId="03A0FA6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QA 관리자 WAS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CFCBB34" w14:textId="51B2D8A5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DRM </w:t>
            </w: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암복호화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76A69048" w14:textId="552E179E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SoftCamp</w:t>
            </w:r>
            <w:proofErr w:type="spellEnd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서비스 </w:t>
            </w: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링커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6EFA048D" w14:textId="644CF4E5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이경철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88D92BB" w14:textId="775BCFA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IT개발팀</w:t>
            </w:r>
          </w:p>
        </w:tc>
      </w:tr>
      <w:tr w:rsidR="00CC1899" w:rsidRPr="00AA546E" w14:paraId="4BBA2363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570A8145" w14:textId="20406625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490E122E" w14:textId="65EE516E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DB암호화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BDC3E96" w14:textId="02B6C82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Ksign</w:t>
            </w:r>
            <w:proofErr w:type="spellEnd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Secure DB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B59CC19" w14:textId="10249CE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EF79920" w14:textId="71188BB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763FD5E7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7F5F3E4A" w14:textId="619B621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03E5A5DB" w14:textId="3218068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테스트 커버리지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C187789" w14:textId="5EC0639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CodeScroll</w:t>
            </w:r>
            <w:proofErr w:type="spellEnd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Test Monitor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1AE865A" w14:textId="2DE270B5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F6524C1" w14:textId="2A3BA7D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1B05AEB2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2B15DC84" w14:textId="21102072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00B980FC" w14:textId="2E6C500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WAS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795EC88" w14:textId="0C46B6B2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jws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7DA004F4" w14:textId="546EFBC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EEB115A" w14:textId="6970E34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1CCDCC5F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037FCC81" w14:textId="02B97F7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58D51281" w14:textId="5E99CB35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빌드배포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0133CE10" w14:textId="4D159EF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DevOS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3B74DE35" w14:textId="23D3C476" w:rsidR="00CC1899" w:rsidRPr="00F329AC" w:rsidRDefault="00FA1F4C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임관우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14:paraId="0D7D590C" w14:textId="7157193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IT운영팀</w:t>
            </w:r>
          </w:p>
        </w:tc>
      </w:tr>
      <w:tr w:rsidR="00CC1899" w:rsidRPr="00AA546E" w14:paraId="590443A1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7FDFDFB0" w14:textId="215AFD9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4A9558A6" w14:textId="01C46C52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APM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E76BFEE" w14:textId="677C37FD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Jennifer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CADEF52" w14:textId="237CD99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7C2D8CF" w14:textId="07B3C62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48988DC5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7C71AA1B" w14:textId="3ABEBCF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2F97C459" w14:textId="100C1A6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서버보안취약점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C544B98" w14:textId="3B5CA5CC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Solid Step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8E4E812" w14:textId="6C51638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오현석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0A80370" w14:textId="09649C92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IT보안팀</w:t>
            </w:r>
          </w:p>
        </w:tc>
      </w:tr>
      <w:tr w:rsidR="00CC1899" w:rsidRPr="00AA546E" w14:paraId="370FEB42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7F6833AE" w14:textId="4264CC17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5B939039" w14:textId="26EC35E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Java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710B7D8" w14:textId="4EDDD27D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Open JDK 1.8.0_80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769AAD7" w14:textId="2EE0D5E2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이태민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BCBDDFC" w14:textId="027A1C17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금융운영팀</w:t>
            </w:r>
          </w:p>
        </w:tc>
      </w:tr>
      <w:tr w:rsidR="00CC1899" w:rsidRPr="00AA546E" w14:paraId="5B531427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53DD626F" w14:textId="2FF65F3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6F161736" w14:textId="54786E8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D85591F" w14:textId="2B343FD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RHEL 8.4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FB8C052" w14:textId="0E81704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이태민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DB6DD43" w14:textId="16BBFEA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금융운영팀</w:t>
            </w:r>
          </w:p>
        </w:tc>
      </w:tr>
      <w:tr w:rsidR="00CC1899" w:rsidRPr="00AA546E" w14:paraId="47912466" w14:textId="77777777" w:rsidTr="00CC1899">
        <w:trPr>
          <w:trHeight w:val="265"/>
        </w:trPr>
        <w:tc>
          <w:tcPr>
            <w:tcW w:w="1668" w:type="dxa"/>
            <w:vMerge w:val="restart"/>
            <w:shd w:val="clear" w:color="auto" w:fill="auto"/>
            <w:vAlign w:val="center"/>
          </w:tcPr>
          <w:p w14:paraId="377B1E26" w14:textId="4523FC8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아카데미 운영 WEB1</w:t>
            </w: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br/>
              <w:t>DMZ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94077F1" w14:textId="109B3D3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SSL 인증서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9460DC1" w14:textId="2E88BBC7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한국정보인증 EV 도메인 인증서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F8A573D" w14:textId="4E9895BD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941ACDB" w14:textId="4EB5425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11390268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1DC2BB08" w14:textId="19AF275C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528DDDD9" w14:textId="1FEA44A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Web Server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784B3A9" w14:textId="795910E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jcbs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28ED2E77" w14:textId="5B563FC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E1C5D6E" w14:textId="6178299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449F6AAE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68361FB9" w14:textId="6F85A34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7F6BF55D" w14:textId="2E273725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빌드배포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6BB0E5F8" w14:textId="317B627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DevOS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7C735E97" w14:textId="2FCA7B8F" w:rsidR="00CC1899" w:rsidRPr="00F329AC" w:rsidRDefault="00FA1F4C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임관우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14:paraId="7100BEAA" w14:textId="017A4C3D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39855D35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283E0A09" w14:textId="2046893E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6F13C9DE" w14:textId="7FA5F912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서버보안취약점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534383E" w14:textId="1D51323C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Solid Step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F5E8043" w14:textId="4F00E3A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오현석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76B46BC" w14:textId="702ACF9D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IT보안팀</w:t>
            </w:r>
          </w:p>
        </w:tc>
      </w:tr>
      <w:tr w:rsidR="00CC1899" w:rsidRPr="00AA546E" w14:paraId="119F5254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53992066" w14:textId="4D0BC698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347CCECF" w14:textId="00954AC2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웹소스분석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3316A84D" w14:textId="7A61960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webShell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0743684B" w14:textId="0CC60C3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박성준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004C250" w14:textId="24CFBF3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IT보안팀</w:t>
            </w:r>
          </w:p>
        </w:tc>
      </w:tr>
      <w:tr w:rsidR="00CC1899" w:rsidRPr="00AA546E" w14:paraId="7510D68B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14AAE1BE" w14:textId="57CEA277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7AA2EEE4" w14:textId="419AA4C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Java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7B39BDC" w14:textId="64AFBAA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Open JDK 1.8.0_80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06F2AA7" w14:textId="4499B05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이태민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3C41970" w14:textId="570F524C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금융운영팀</w:t>
            </w:r>
          </w:p>
        </w:tc>
      </w:tr>
      <w:tr w:rsidR="00CC1899" w:rsidRPr="00AA546E" w14:paraId="77EEA224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04D13829" w14:textId="2D3B82A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6964368D" w14:textId="664C044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48DA384" w14:textId="0D4CD41E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RHEL 8.4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8C6CA7C" w14:textId="57722F7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이태민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D52AE1E" w14:textId="52945E72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금융운영팀</w:t>
            </w:r>
          </w:p>
        </w:tc>
      </w:tr>
      <w:tr w:rsidR="00CC1899" w:rsidRPr="00AA546E" w14:paraId="46117D51" w14:textId="77777777" w:rsidTr="00CC1899">
        <w:trPr>
          <w:trHeight w:val="265"/>
        </w:trPr>
        <w:tc>
          <w:tcPr>
            <w:tcW w:w="1668" w:type="dxa"/>
            <w:vMerge w:val="restart"/>
            <w:shd w:val="clear" w:color="auto" w:fill="auto"/>
            <w:vAlign w:val="center"/>
          </w:tcPr>
          <w:p w14:paraId="06E8C814" w14:textId="20F8104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아카데미 운영 WEB2</w:t>
            </w: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br/>
              <w:t>DMZ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B506BE7" w14:textId="679678D2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SSL 인증서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7483F14" w14:textId="12A5ED2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한국정보인증 EV 도메인 인증서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9A8CB04" w14:textId="0286C07E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B812FBF" w14:textId="0693496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40C0CF99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2A797B2D" w14:textId="5F0F1455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11772878" w14:textId="10BD7865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Web Server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3584323" w14:textId="4FC0821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jcbs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0C144A65" w14:textId="2A8EF63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176AC68" w14:textId="243C65BE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280247C5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01863878" w14:textId="608BE368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1530F966" w14:textId="6EC154F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빌드배포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12DC76D1" w14:textId="09E50C0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DevOS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2EC6F277" w14:textId="550C53E4" w:rsidR="00CC1899" w:rsidRPr="00F329AC" w:rsidRDefault="00FA1F4C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임관우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14:paraId="21507E19" w14:textId="2BCB733E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75242570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0FE510FF" w14:textId="234D1AA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61C9D0AA" w14:textId="37AE67D8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서버보안취약점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656F548" w14:textId="38D2A52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Solid Step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10C97BC" w14:textId="0417BC2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오현석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B25D332" w14:textId="1D99702C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IT보안팀</w:t>
            </w:r>
          </w:p>
        </w:tc>
      </w:tr>
      <w:tr w:rsidR="00CC1899" w:rsidRPr="00AA546E" w14:paraId="2D675CE2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4E42A5F3" w14:textId="600498C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6DE53005" w14:textId="6315736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웹소스분석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0C701A5E" w14:textId="48F9B1CD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webShell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43B04703" w14:textId="2E26EED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박성준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CA12723" w14:textId="26A4D6F7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IT보안팀</w:t>
            </w:r>
          </w:p>
        </w:tc>
      </w:tr>
      <w:tr w:rsidR="00CC1899" w:rsidRPr="00AA546E" w14:paraId="51E4B0E8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358A6F6A" w14:textId="2B665D98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1AE101A3" w14:textId="150AF22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Java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50892AC" w14:textId="5FF7F46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Open JDK 1.8.0_80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4EF9CC2" w14:textId="46678BB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이태민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75DBB3C" w14:textId="0D67370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금융운영팀</w:t>
            </w:r>
          </w:p>
        </w:tc>
      </w:tr>
      <w:tr w:rsidR="00CC1899" w:rsidRPr="00AA546E" w14:paraId="0722B390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1249054E" w14:textId="11214C6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165D423A" w14:textId="46D685E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2C26A17" w14:textId="2EDB352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RHEL 7.2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76C9E9D" w14:textId="2A92CAEC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최동규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D0DD7F6" w14:textId="5C7F8A9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금융운영팀</w:t>
            </w:r>
          </w:p>
        </w:tc>
      </w:tr>
      <w:tr w:rsidR="00CC1899" w:rsidRPr="00AA546E" w14:paraId="5C22F973" w14:textId="77777777" w:rsidTr="00CC1899">
        <w:trPr>
          <w:trHeight w:val="265"/>
        </w:trPr>
        <w:tc>
          <w:tcPr>
            <w:tcW w:w="1668" w:type="dxa"/>
            <w:vMerge w:val="restart"/>
            <w:shd w:val="clear" w:color="auto" w:fill="auto"/>
            <w:vAlign w:val="center"/>
          </w:tcPr>
          <w:p w14:paraId="7666A03F" w14:textId="23F487F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아카데미 운영 WEB1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A1E8134" w14:textId="770FEE28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SSL 인증서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F4F8C85" w14:textId="39306AE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한국정보인증 EV 도메인 인증서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9CEA1FC" w14:textId="118292E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72907F4" w14:textId="594AD0CE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24CDD4F2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1AE3B972" w14:textId="457C465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2D4E126C" w14:textId="010D0AD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Web Server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7258211" w14:textId="6C65DA4E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jcbs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64FB8EEE" w14:textId="2DDEC15E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1A7289D" w14:textId="67967D1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6393DD7C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29F7FCE8" w14:textId="4BA318F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29AE2421" w14:textId="4A0D055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빌드배포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18ACC348" w14:textId="7093535D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DevOS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36CC6AF6" w14:textId="42E6AF5F" w:rsidR="00CC1899" w:rsidRPr="00F329AC" w:rsidRDefault="00FA1F4C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임관우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14:paraId="5B3035FC" w14:textId="08ADB68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048C55CA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2DF9E7F5" w14:textId="7EDAC7D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674475B2" w14:textId="1C6AE99C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서버보안취약점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86429BF" w14:textId="4C90D76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Solid Step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5A2566F" w14:textId="6BA5043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오현석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FDAB630" w14:textId="34A0158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IT보안팀</w:t>
            </w:r>
          </w:p>
        </w:tc>
      </w:tr>
      <w:tr w:rsidR="00CC1899" w:rsidRPr="00AA546E" w14:paraId="35F4D400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51C248B9" w14:textId="2A30A9F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256CC5EA" w14:textId="1A9081A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웹소스분석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58F15A47" w14:textId="34CB4547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webShell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3E213F71" w14:textId="752D8B8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박성준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C8BB03D" w14:textId="6F4FD3D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IT보안팀</w:t>
            </w:r>
          </w:p>
        </w:tc>
      </w:tr>
      <w:tr w:rsidR="00CC1899" w:rsidRPr="00AA546E" w14:paraId="0EBD832B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42FDD0B9" w14:textId="27F456B2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1E3D2EF6" w14:textId="57CF9C65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Java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C3F6078" w14:textId="52AFBA9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Open JDK 1.8.0_80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664B1EA" w14:textId="3A95FBE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이태민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00A1B13" w14:textId="26EDF74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금융운영팀</w:t>
            </w:r>
          </w:p>
        </w:tc>
      </w:tr>
      <w:tr w:rsidR="00CC1899" w:rsidRPr="00AA546E" w14:paraId="27F196D7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07FF56BD" w14:textId="63AEC3D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69AF4987" w14:textId="20F65DA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4A4BB14" w14:textId="2673D75D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RHEL 8.4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EA9AB7C" w14:textId="4519E2C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이태민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E2476E3" w14:textId="0D1CC30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금융운영팀</w:t>
            </w:r>
          </w:p>
        </w:tc>
      </w:tr>
      <w:tr w:rsidR="00CC1899" w:rsidRPr="00AA546E" w14:paraId="547907C9" w14:textId="77777777" w:rsidTr="00CC1899">
        <w:trPr>
          <w:trHeight w:val="265"/>
        </w:trPr>
        <w:tc>
          <w:tcPr>
            <w:tcW w:w="1668" w:type="dxa"/>
            <w:vMerge w:val="restart"/>
            <w:shd w:val="clear" w:color="auto" w:fill="auto"/>
            <w:vAlign w:val="center"/>
          </w:tcPr>
          <w:p w14:paraId="16B8CED7" w14:textId="2372D73C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아카데미 운영 WEB2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AE3CB9F" w14:textId="07B7DDA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SSL 인증서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0077179" w14:textId="33BF4D1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한국정보인증 EV 도메인 인증서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898F936" w14:textId="4CFD9478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F9D66AD" w14:textId="3735980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2F4AFC0B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058CF9AF" w14:textId="429B7BB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0C535D8F" w14:textId="36C81C1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Web Server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538E627" w14:textId="35EAFEE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jcbs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22E250A5" w14:textId="58AA669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F3C81C3" w14:textId="2BE9308C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75BA8D3C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2EA7A9B9" w14:textId="61E55A2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7126FD23" w14:textId="58052F1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빌드배포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7FCA2D3C" w14:textId="59ED9CD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DevOS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0A364B04" w14:textId="5F6B202B" w:rsidR="00CC1899" w:rsidRPr="00F329AC" w:rsidRDefault="00FA1F4C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임관우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14:paraId="5FE88170" w14:textId="72F49BA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2BACC1C4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418EF41B" w14:textId="000B10B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24377E30" w14:textId="08F00028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서버보안취약점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FF0AAC3" w14:textId="7A42ADBC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Solid Step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ED3E4F0" w14:textId="6B1006C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오현석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202ACD2" w14:textId="60E0531C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IT보안팀</w:t>
            </w:r>
          </w:p>
        </w:tc>
      </w:tr>
      <w:tr w:rsidR="00CC1899" w:rsidRPr="00AA546E" w14:paraId="46A4940C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65F336FC" w14:textId="438C424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3E914919" w14:textId="15266C78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웹소스분석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66AE1EF8" w14:textId="7E1BEAC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webShell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40E6F699" w14:textId="100A63B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박성준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78F11A3" w14:textId="79A0C097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IT보안팀</w:t>
            </w:r>
          </w:p>
        </w:tc>
      </w:tr>
      <w:tr w:rsidR="00CC1899" w:rsidRPr="00AA546E" w14:paraId="74A343B6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034F3DAE" w14:textId="76D7477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11FDEF77" w14:textId="2DFCECD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Java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5D86500" w14:textId="5B17213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Open JDK 1.8.0_80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9A78764" w14:textId="21611EE8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이태민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B01F1BA" w14:textId="25EB766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금융운영팀</w:t>
            </w:r>
          </w:p>
        </w:tc>
      </w:tr>
      <w:tr w:rsidR="00CC1899" w:rsidRPr="00AA546E" w14:paraId="4878650E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37DDE1AE" w14:textId="3BDD145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56278F99" w14:textId="56157A3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6BCD40C" w14:textId="10FEB31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RHEL 7.2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51FA6AD" w14:textId="1629B07C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최동규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A4A1E47" w14:textId="586435D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금융운영팀</w:t>
            </w:r>
          </w:p>
        </w:tc>
      </w:tr>
      <w:tr w:rsidR="00CC1899" w:rsidRPr="00AA546E" w14:paraId="1921E8CC" w14:textId="77777777" w:rsidTr="00CC1899">
        <w:trPr>
          <w:trHeight w:val="265"/>
        </w:trPr>
        <w:tc>
          <w:tcPr>
            <w:tcW w:w="1668" w:type="dxa"/>
            <w:vMerge w:val="restart"/>
            <w:shd w:val="clear" w:color="auto" w:fill="auto"/>
            <w:vAlign w:val="center"/>
          </w:tcPr>
          <w:p w14:paraId="0E3CA601" w14:textId="1771C30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운영 사용자 WAS1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7B92D3C" w14:textId="0252F80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DRM </w:t>
            </w: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암복호화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26092B78" w14:textId="4401BEE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SoftCamp</w:t>
            </w:r>
            <w:proofErr w:type="spellEnd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서비스 </w:t>
            </w: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링커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48D557CF" w14:textId="120614D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이경철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B968966" w14:textId="0E595F6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IT개발팀</w:t>
            </w:r>
          </w:p>
        </w:tc>
      </w:tr>
      <w:tr w:rsidR="00CC1899" w:rsidRPr="00AA546E" w14:paraId="6D825C11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677EBF9C" w14:textId="2B6145E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0489B903" w14:textId="70D6D59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DB암호화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28B6CCD" w14:textId="7CCD3E3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Ksign</w:t>
            </w:r>
            <w:proofErr w:type="spellEnd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Secure DB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9D9BD9B" w14:textId="610C064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14BA194" w14:textId="6D3F429E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344B8296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3D9DAF31" w14:textId="4DC3D75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6556B6A0" w14:textId="70499D8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WAS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AA9116F" w14:textId="532DBDB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jws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530EAC16" w14:textId="7C81452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4EC9CE2" w14:textId="79851A4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729E89BB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28321241" w14:textId="6D29A47C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23F3013C" w14:textId="4692185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빌드배포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3C83286C" w14:textId="6DBCEE8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DevOS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0EB297F8" w14:textId="3393D649" w:rsidR="00CC1899" w:rsidRPr="00F329AC" w:rsidRDefault="00FA1F4C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임관우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14:paraId="747CCBAC" w14:textId="28C47C3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IT운영팀</w:t>
            </w:r>
          </w:p>
        </w:tc>
      </w:tr>
      <w:tr w:rsidR="00CC1899" w:rsidRPr="00AA546E" w14:paraId="5D38A280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23C798EC" w14:textId="71980E7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3B425BA5" w14:textId="16257AE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APM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BC28E79" w14:textId="36E7BCFD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Jennifer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1E0A75F" w14:textId="734A190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281EB9C" w14:textId="7CAF7A62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68F915A8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4010709D" w14:textId="1B5544F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51BD1C43" w14:textId="15684958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서버보안취약점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EF21F63" w14:textId="5CD2779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Solid Step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9AB0C22" w14:textId="114254F7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오현석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1FD2ECD" w14:textId="38C2464C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IT보안팀</w:t>
            </w:r>
          </w:p>
        </w:tc>
      </w:tr>
      <w:tr w:rsidR="00CC1899" w:rsidRPr="00AA546E" w14:paraId="630A8652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3892F5ED" w14:textId="3143E53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78F1683A" w14:textId="424B624E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Java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0385ED2" w14:textId="610729A5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Open JDK 1.8.0_80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D9A91E7" w14:textId="6AD57A9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이태민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DDC2F2C" w14:textId="1ACC5F3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금융운영팀</w:t>
            </w:r>
          </w:p>
        </w:tc>
      </w:tr>
      <w:tr w:rsidR="00CC1899" w:rsidRPr="00AA546E" w14:paraId="1D93D932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270373F1" w14:textId="14BC4F6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4A83B22D" w14:textId="6EBA1C1D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9574915" w14:textId="74D5669D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RHEL 8.4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49B7136" w14:textId="39CE8C6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이태민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A530281" w14:textId="43ECE62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금융운영팀</w:t>
            </w:r>
          </w:p>
        </w:tc>
      </w:tr>
      <w:tr w:rsidR="00CC1899" w:rsidRPr="00AA546E" w14:paraId="6F9510B0" w14:textId="77777777" w:rsidTr="00CC1899">
        <w:trPr>
          <w:trHeight w:val="265"/>
        </w:trPr>
        <w:tc>
          <w:tcPr>
            <w:tcW w:w="1668" w:type="dxa"/>
            <w:vMerge w:val="restart"/>
            <w:shd w:val="clear" w:color="auto" w:fill="auto"/>
            <w:vAlign w:val="center"/>
          </w:tcPr>
          <w:p w14:paraId="0C13A1DB" w14:textId="7246D38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운영 사용자 WAS2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834FD16" w14:textId="222E3FC2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DRM </w:t>
            </w: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암복호화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53DE2D7A" w14:textId="6350BB3C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SoftCamp</w:t>
            </w:r>
            <w:proofErr w:type="spellEnd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서비스 </w:t>
            </w: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링커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0D837E29" w14:textId="2B2BCAC2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이경철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88BA066" w14:textId="4A0E45C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IT개발팀</w:t>
            </w:r>
          </w:p>
        </w:tc>
      </w:tr>
      <w:tr w:rsidR="00CC1899" w:rsidRPr="00AA546E" w14:paraId="1BC67B5D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746AB91F" w14:textId="173E407D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3D4CC2B6" w14:textId="72F5AFE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DB암호화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4D6A20C" w14:textId="566B541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Ksign</w:t>
            </w:r>
            <w:proofErr w:type="spellEnd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Secure DB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9138FB5" w14:textId="13BE5C0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E7CFB6D" w14:textId="3828329D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4D6A3F03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3CCD3FB6" w14:textId="4A3CC5BD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2911F911" w14:textId="126AF80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WAS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18CD3BF" w14:textId="2CBA6ACE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jws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02A426AC" w14:textId="453820C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E6C579E" w14:textId="0FE7105D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4CD47DBC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111183AD" w14:textId="187AC4B2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67F5469B" w14:textId="1DE7C1A5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빌드배포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47A2A271" w14:textId="5EFC9B8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DevOS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453EA5BD" w14:textId="4730F596" w:rsidR="00CC1899" w:rsidRPr="00F329AC" w:rsidRDefault="00FA1F4C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임관우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14:paraId="0F691197" w14:textId="6FD988F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IT운영팀</w:t>
            </w:r>
          </w:p>
        </w:tc>
      </w:tr>
      <w:tr w:rsidR="00CC1899" w:rsidRPr="00AA546E" w14:paraId="7FE51BC6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2EEDB222" w14:textId="38D89CC2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6FD79824" w14:textId="3A522D2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APM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CF49C75" w14:textId="7D9C44B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Jennifer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F230641" w14:textId="6F059FE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DB3A59B" w14:textId="45D48FB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6D1E7937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680A8FE6" w14:textId="69028BE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783F4EBC" w14:textId="7581D91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서버보안취약점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FBC6D85" w14:textId="1171A138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Solid Step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AC25E75" w14:textId="4F42A9CC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오현석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DAE91DC" w14:textId="4B78E9C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IT보안팀</w:t>
            </w:r>
          </w:p>
        </w:tc>
      </w:tr>
      <w:tr w:rsidR="00CC1899" w:rsidRPr="00AA546E" w14:paraId="7A699BA9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39712216" w14:textId="6B18479E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44358214" w14:textId="0389E05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Java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3CC1C2C" w14:textId="5B6F829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Open JDK 1.8.0_80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86194D5" w14:textId="5FF14AF8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이태민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29788D8" w14:textId="46D5F8D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금융운영팀</w:t>
            </w:r>
          </w:p>
        </w:tc>
      </w:tr>
      <w:tr w:rsidR="00CC1899" w:rsidRPr="00AA546E" w14:paraId="60E4BA19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60685662" w14:textId="1D807B8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1DC6D3A8" w14:textId="2428C4F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FB296A4" w14:textId="4B19645D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RHEL 8.4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149FDC7" w14:textId="282C30C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이태민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E9979DB" w14:textId="425933B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금융운영팀</w:t>
            </w:r>
          </w:p>
        </w:tc>
      </w:tr>
      <w:tr w:rsidR="00CC1899" w:rsidRPr="00AA546E" w14:paraId="55316E4C" w14:textId="77777777" w:rsidTr="00CC1899">
        <w:trPr>
          <w:trHeight w:val="265"/>
        </w:trPr>
        <w:tc>
          <w:tcPr>
            <w:tcW w:w="1668" w:type="dxa"/>
            <w:vMerge w:val="restart"/>
            <w:shd w:val="clear" w:color="auto" w:fill="auto"/>
            <w:vAlign w:val="center"/>
          </w:tcPr>
          <w:p w14:paraId="7B118D12" w14:textId="7320D38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운영 관리자 WAS1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B5DE0A6" w14:textId="4D5F03A2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DRM </w:t>
            </w: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암복호화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0B803CEA" w14:textId="511B3CC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SoftCamp</w:t>
            </w:r>
            <w:proofErr w:type="spellEnd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서비스 </w:t>
            </w: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링커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51AD932E" w14:textId="1CF7CA2E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이경철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AF43211" w14:textId="6914146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IT개발팀</w:t>
            </w:r>
          </w:p>
        </w:tc>
      </w:tr>
      <w:tr w:rsidR="00CC1899" w:rsidRPr="00AA546E" w14:paraId="37CBFD38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6C6F7A4C" w14:textId="650F98B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0BB3AD59" w14:textId="744E324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DB암호화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70DED00" w14:textId="76EC458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Ksign</w:t>
            </w:r>
            <w:proofErr w:type="spellEnd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Secure DB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C49DF49" w14:textId="26DEFFE2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907B587" w14:textId="4D2940B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363B1552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5C7A9C68" w14:textId="2262D14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66CF17B9" w14:textId="7F15F8B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WAS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1CDFB29" w14:textId="08F3C8CC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jws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46291D66" w14:textId="5A5E58EE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259B32A" w14:textId="7532A6EC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4E185768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37C777BC" w14:textId="4402F24C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7A4929D4" w14:textId="4802C4FC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빌드배포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63D6B59B" w14:textId="2D4BE0F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DevOS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3F01E46F" w14:textId="0CBAF868" w:rsidR="00CC1899" w:rsidRPr="00F329AC" w:rsidRDefault="00FA1F4C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임관우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14:paraId="46A54A18" w14:textId="210513DD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IT운영팀</w:t>
            </w:r>
          </w:p>
        </w:tc>
      </w:tr>
      <w:tr w:rsidR="00CC1899" w:rsidRPr="00AA546E" w14:paraId="0F6CC564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1803C897" w14:textId="2D5E93A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643314C2" w14:textId="078D7CE8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서버보안취약점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6B03065" w14:textId="59FD84A8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Solid Step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03D44F9" w14:textId="6DD6F998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오현석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98BB35D" w14:textId="6B3230E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IT보안팀</w:t>
            </w:r>
          </w:p>
        </w:tc>
      </w:tr>
      <w:tr w:rsidR="00CC1899" w:rsidRPr="00AA546E" w14:paraId="61C8BF9D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052BD2AC" w14:textId="2053BB2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7D3DD5DD" w14:textId="711CE67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Java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8428721" w14:textId="7CC1D45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Open JDK 1.8.0_80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B46E2F7" w14:textId="32FB221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이태민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97DFFBD" w14:textId="675766CE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금융운영팀</w:t>
            </w:r>
          </w:p>
        </w:tc>
      </w:tr>
      <w:tr w:rsidR="00CC1899" w:rsidRPr="00AA546E" w14:paraId="2A7C8C30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44A47B47" w14:textId="473E705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751A3672" w14:textId="3BF504A2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9A7A396" w14:textId="41BF7F0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RHEL 8.4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F3B61D1" w14:textId="6A796158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이태민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4249533" w14:textId="4D986E72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금융운영팀</w:t>
            </w:r>
          </w:p>
        </w:tc>
      </w:tr>
      <w:tr w:rsidR="00CC1899" w:rsidRPr="00AA546E" w14:paraId="7D5A470C" w14:textId="77777777" w:rsidTr="00CC1899">
        <w:trPr>
          <w:trHeight w:val="265"/>
        </w:trPr>
        <w:tc>
          <w:tcPr>
            <w:tcW w:w="1668" w:type="dxa"/>
            <w:vMerge w:val="restart"/>
            <w:shd w:val="clear" w:color="auto" w:fill="auto"/>
            <w:vAlign w:val="center"/>
          </w:tcPr>
          <w:p w14:paraId="3293B0C2" w14:textId="6BD1E075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lastRenderedPageBreak/>
              <w:t>운영 관리자 WAS2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6F0BFB1" w14:textId="6D9CC88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DRM </w:t>
            </w: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암복호화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3CF6DE01" w14:textId="32C7110F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SoftCamp</w:t>
            </w:r>
            <w:proofErr w:type="spellEnd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서비스 </w:t>
            </w: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링커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65AF8F59" w14:textId="19E630B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이경철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B1B3202" w14:textId="2EE77BCD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IT개발팀</w:t>
            </w:r>
          </w:p>
        </w:tc>
      </w:tr>
      <w:tr w:rsidR="00CC1899" w:rsidRPr="00AA546E" w14:paraId="093CE07E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29C53A29" w14:textId="4168E93D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0E5501FA" w14:textId="6FBA30A5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DB암호화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E398772" w14:textId="54E92CD7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Ksign</w:t>
            </w:r>
            <w:proofErr w:type="spellEnd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Secure DB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00E0006" w14:textId="21F139A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423B754" w14:textId="70BC5AA2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1FF60694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13CF6780" w14:textId="70C89A0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16C2591E" w14:textId="7F97729D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WAS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8E18F8B" w14:textId="7014F415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jws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404C9173" w14:textId="1C8FD22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권남훈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474CD55" w14:textId="13394F95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sz w:val="20"/>
                <w:szCs w:val="20"/>
              </w:rPr>
              <w:t>IT운영팀</w:t>
            </w:r>
          </w:p>
        </w:tc>
      </w:tr>
      <w:tr w:rsidR="00CC1899" w:rsidRPr="00AA546E" w14:paraId="6AD96A20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5A547E5F" w14:textId="5AC9183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7680D6E1" w14:textId="7A125E7B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빌드배포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47C063CF" w14:textId="2DBF966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DevOS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3AC1CF98" w14:textId="35B6628E" w:rsidR="00CC1899" w:rsidRPr="00F329AC" w:rsidRDefault="00FA1F4C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임관우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14:paraId="3845DA6D" w14:textId="540C2FC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IT운영팀</w:t>
            </w:r>
          </w:p>
        </w:tc>
      </w:tr>
      <w:tr w:rsidR="00CC1899" w:rsidRPr="00AA546E" w14:paraId="0C1285A4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1B01CE9C" w14:textId="16B09203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2F5FFAC8" w14:textId="373048C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서버보안취약점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024A8C5" w14:textId="5265270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Solid Step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96B466F" w14:textId="0D961EFE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오현석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37A0B5B" w14:textId="532FB0A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IT보안팀</w:t>
            </w:r>
          </w:p>
        </w:tc>
      </w:tr>
      <w:tr w:rsidR="00CC1899" w:rsidRPr="00AA546E" w14:paraId="4B37E3FD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055395CA" w14:textId="0EDE415A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72A62159" w14:textId="5E21A29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Java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A5A51A9" w14:textId="4B665F01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Open JDK 1.8.0_80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5FBA3D4" w14:textId="31578A66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이태민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1C8B0EA" w14:textId="06652727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IT운영팀</w:t>
            </w:r>
          </w:p>
        </w:tc>
      </w:tr>
      <w:tr w:rsidR="00CC1899" w:rsidRPr="00AA546E" w14:paraId="6897406B" w14:textId="77777777" w:rsidTr="00CC1899">
        <w:trPr>
          <w:trHeight w:val="265"/>
        </w:trPr>
        <w:tc>
          <w:tcPr>
            <w:tcW w:w="1668" w:type="dxa"/>
            <w:vMerge/>
            <w:shd w:val="clear" w:color="auto" w:fill="auto"/>
            <w:vAlign w:val="center"/>
          </w:tcPr>
          <w:p w14:paraId="2CB84A48" w14:textId="7F7DDF60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350680D4" w14:textId="7BDD7F14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589023B" w14:textId="7B611B92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RHEL 8.4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4277AA3" w14:textId="576BB33D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이태민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9987396" w14:textId="59C80719" w:rsidR="00CC1899" w:rsidRPr="00F329AC" w:rsidRDefault="00CC18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IT운영팀</w:t>
            </w:r>
          </w:p>
        </w:tc>
      </w:tr>
      <w:tr w:rsidR="00DC5499" w:rsidRPr="00AA546E" w14:paraId="209073B3" w14:textId="77777777" w:rsidTr="00CC1899">
        <w:trPr>
          <w:trHeight w:val="265"/>
        </w:trPr>
        <w:tc>
          <w:tcPr>
            <w:tcW w:w="1668" w:type="dxa"/>
            <w:shd w:val="clear" w:color="auto" w:fill="auto"/>
            <w:vAlign w:val="center"/>
          </w:tcPr>
          <w:p w14:paraId="25DED5D1" w14:textId="1AEF633C" w:rsidR="00DC5499" w:rsidRPr="00F329AC" w:rsidRDefault="00DC54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운영 WEB / WAS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0BD839F" w14:textId="4A450ED0" w:rsidR="00DC5499" w:rsidRPr="00F329AC" w:rsidRDefault="00DC54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백업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16F5CA7" w14:textId="56561A47" w:rsidR="00DC5499" w:rsidRPr="00F329AC" w:rsidRDefault="00DC54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LOG 백업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842501B" w14:textId="403AF208" w:rsidR="00DC5499" w:rsidRPr="00F329AC" w:rsidRDefault="00DC54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홍기웅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307E2B1" w14:textId="3063E763" w:rsidR="00DC5499" w:rsidRPr="00F329AC" w:rsidRDefault="00DC5499" w:rsidP="00CC1899">
            <w:pPr>
              <w:jc w:val="center"/>
              <w:rPr>
                <w:b/>
                <w:bCs/>
                <w:sz w:val="20"/>
                <w:szCs w:val="20"/>
              </w:rPr>
            </w:pPr>
            <w:r w:rsidRPr="00F329A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IT운영팀</w:t>
            </w:r>
          </w:p>
        </w:tc>
      </w:tr>
    </w:tbl>
    <w:p w14:paraId="5428964B" w14:textId="1F9D3510" w:rsidR="00554073" w:rsidRPr="00CE7FE9" w:rsidRDefault="00554073" w:rsidP="00A669CA"/>
    <w:p w14:paraId="0883872F" w14:textId="550B2786" w:rsidR="006F142D" w:rsidRDefault="00CE7FE9" w:rsidP="005916A1">
      <w:pPr>
        <w:pStyle w:val="10"/>
      </w:pPr>
      <w:bookmarkStart w:id="11" w:name="_Toc219310840"/>
      <w:bookmarkEnd w:id="8"/>
      <w:r>
        <w:rPr>
          <w:rFonts w:hint="eastAsia"/>
          <w:color w:val="292929"/>
        </w:rPr>
        <w:t>시스템 연계 정보</w:t>
      </w:r>
      <w:bookmarkEnd w:id="11"/>
    </w:p>
    <w:p w14:paraId="08838730" w14:textId="4997AA34" w:rsidR="006F142D" w:rsidRDefault="00CE7FE9" w:rsidP="006F142D">
      <w:pPr>
        <w:pStyle w:val="2"/>
      </w:pPr>
      <w:bookmarkStart w:id="12" w:name="_Toc219310841"/>
      <w:r>
        <w:rPr>
          <w:rFonts w:hint="eastAsia"/>
        </w:rPr>
        <w:t>연계 서비스 목록</w:t>
      </w:r>
      <w:bookmarkEnd w:id="12"/>
    </w:p>
    <w:p w14:paraId="678AF473" w14:textId="777B2A68" w:rsidR="00375B79" w:rsidRDefault="00375B79" w:rsidP="00375B79">
      <w:r>
        <w:rPr>
          <w:rFonts w:hint="eastAsia"/>
        </w:rPr>
        <w:t>시스템</w:t>
      </w:r>
      <w:r>
        <w:t>(</w:t>
      </w:r>
      <w:r>
        <w:rPr>
          <w:rFonts w:hint="eastAsia"/>
        </w:rPr>
        <w:t>서비스)이 외부</w:t>
      </w:r>
      <w:r>
        <w:t>/</w:t>
      </w:r>
      <w:r>
        <w:rPr>
          <w:rFonts w:hint="eastAsia"/>
        </w:rPr>
        <w:t>타시스템</w:t>
      </w:r>
      <w:r w:rsidR="00FA1F4C">
        <w:rPr>
          <w:rFonts w:hint="eastAsia"/>
        </w:rPr>
        <w:t xml:space="preserve"> </w:t>
      </w:r>
      <w:r>
        <w:rPr>
          <w:rFonts w:hint="eastAsia"/>
        </w:rPr>
        <w:t>등과 연결되는 방식 및 통신방법에 대한 목록</w:t>
      </w:r>
    </w:p>
    <w:p w14:paraId="04113E98" w14:textId="7DC2516B" w:rsidR="00375B79" w:rsidRPr="00375B79" w:rsidRDefault="001F01C3" w:rsidP="00375B79">
      <w:r>
        <w:rPr>
          <w:rFonts w:hint="eastAsia"/>
        </w:rPr>
        <w:t>(</w:t>
      </w:r>
      <w:r>
        <w:t>2026</w:t>
      </w:r>
      <w:r>
        <w:rPr>
          <w:rFonts w:hint="eastAsia"/>
        </w:rPr>
        <w:t xml:space="preserve">년 </w:t>
      </w:r>
      <w:r>
        <w:t>2</w:t>
      </w:r>
      <w:r>
        <w:rPr>
          <w:rFonts w:hint="eastAsia"/>
        </w:rPr>
        <w:t>월</w:t>
      </w:r>
      <w:r w:rsidR="00E8608A">
        <w:t>6</w:t>
      </w:r>
      <w:r>
        <w:rPr>
          <w:rFonts w:hint="eastAsia"/>
        </w:rPr>
        <w:t xml:space="preserve">일 </w:t>
      </w:r>
      <w:r w:rsidRPr="001F01C3">
        <w:rPr>
          <w:b/>
          <w:bCs/>
        </w:rPr>
        <w:t xml:space="preserve">Peak Day </w:t>
      </w:r>
      <w:r w:rsidRPr="001F01C3">
        <w:rPr>
          <w:rFonts w:hint="eastAsia"/>
          <w:b/>
          <w:bCs/>
        </w:rPr>
        <w:t>기준</w:t>
      </w:r>
      <w:r>
        <w:rPr>
          <w:rFonts w:hint="eastAsia"/>
        </w:rPr>
        <w:t>)</w:t>
      </w:r>
    </w:p>
    <w:tbl>
      <w:tblPr>
        <w:tblW w:w="104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75"/>
        <w:gridCol w:w="951"/>
        <w:gridCol w:w="1172"/>
        <w:gridCol w:w="2800"/>
        <w:gridCol w:w="1550"/>
        <w:gridCol w:w="1245"/>
        <w:gridCol w:w="1453"/>
      </w:tblGrid>
      <w:tr w:rsidR="008C6CE7" w:rsidRPr="00B766C4" w14:paraId="5E7EBC69" w14:textId="6924B6DB" w:rsidTr="00D9334A">
        <w:trPr>
          <w:trHeight w:val="292"/>
        </w:trPr>
        <w:tc>
          <w:tcPr>
            <w:tcW w:w="1275" w:type="dxa"/>
            <w:shd w:val="clear" w:color="auto" w:fill="EEECE1"/>
            <w:vAlign w:val="center"/>
            <w:hideMark/>
          </w:tcPr>
          <w:p w14:paraId="354C1BCD" w14:textId="77777777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연계구분</w:t>
            </w:r>
          </w:p>
        </w:tc>
        <w:tc>
          <w:tcPr>
            <w:tcW w:w="951" w:type="dxa"/>
            <w:shd w:val="clear" w:color="auto" w:fill="EEECE1"/>
            <w:vAlign w:val="center"/>
            <w:hideMark/>
          </w:tcPr>
          <w:p w14:paraId="43D365A8" w14:textId="77777777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송/수신</w:t>
            </w:r>
          </w:p>
        </w:tc>
        <w:tc>
          <w:tcPr>
            <w:tcW w:w="1172" w:type="dxa"/>
            <w:shd w:val="clear" w:color="auto" w:fill="EEECE1"/>
            <w:vAlign w:val="center"/>
            <w:hideMark/>
          </w:tcPr>
          <w:p w14:paraId="1FEFC43C" w14:textId="77777777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통신방법</w:t>
            </w:r>
          </w:p>
        </w:tc>
        <w:tc>
          <w:tcPr>
            <w:tcW w:w="2800" w:type="dxa"/>
            <w:shd w:val="clear" w:color="auto" w:fill="EEECE1"/>
            <w:vAlign w:val="center"/>
            <w:hideMark/>
          </w:tcPr>
          <w:p w14:paraId="4C480258" w14:textId="77777777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시스템명</w:t>
            </w:r>
          </w:p>
        </w:tc>
        <w:tc>
          <w:tcPr>
            <w:tcW w:w="1550" w:type="dxa"/>
            <w:shd w:val="clear" w:color="auto" w:fill="EEECE1"/>
            <w:vAlign w:val="center"/>
          </w:tcPr>
          <w:p w14:paraId="018ECDED" w14:textId="489CD030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서비스</w:t>
            </w:r>
          </w:p>
        </w:tc>
        <w:tc>
          <w:tcPr>
            <w:tcW w:w="1245" w:type="dxa"/>
            <w:shd w:val="clear" w:color="auto" w:fill="EEECE1"/>
          </w:tcPr>
          <w:p w14:paraId="520F3D5A" w14:textId="4C36EA2D" w:rsidR="008C6CE7" w:rsidRPr="00CE7FE9" w:rsidRDefault="008C6CE7" w:rsidP="008C6CE7">
            <w:pPr>
              <w:widowControl/>
              <w:wordWrap/>
              <w:autoSpaceDE/>
              <w:autoSpaceDN/>
              <w:spacing w:line="240" w:lineRule="auto"/>
              <w:rPr>
                <w:rFonts w:cs="굴림"/>
                <w:b/>
                <w:bCs/>
                <w:kern w:val="0"/>
                <w:szCs w:val="22"/>
              </w:rPr>
            </w:pPr>
            <w:r>
              <w:rPr>
                <w:rFonts w:cs="굴림" w:hint="eastAsia"/>
                <w:b/>
                <w:bCs/>
                <w:kern w:val="0"/>
                <w:szCs w:val="22"/>
              </w:rPr>
              <w:t>거래량</w:t>
            </w:r>
            <w:r w:rsidR="001F01C3">
              <w:rPr>
                <w:rFonts w:cs="굴림" w:hint="eastAsia"/>
                <w:b/>
                <w:bCs/>
                <w:kern w:val="0"/>
                <w:szCs w:val="22"/>
              </w:rPr>
              <w:t>(건)</w:t>
            </w:r>
          </w:p>
        </w:tc>
        <w:tc>
          <w:tcPr>
            <w:tcW w:w="1453" w:type="dxa"/>
            <w:shd w:val="clear" w:color="auto" w:fill="EEECE1"/>
          </w:tcPr>
          <w:p w14:paraId="4087DC81" w14:textId="00A49CC0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>
              <w:rPr>
                <w:rFonts w:cs="굴림" w:hint="eastAsia"/>
                <w:b/>
                <w:bCs/>
                <w:kern w:val="0"/>
                <w:szCs w:val="22"/>
              </w:rPr>
              <w:t>평균속도</w:t>
            </w:r>
          </w:p>
        </w:tc>
      </w:tr>
      <w:tr w:rsidR="008C6CE7" w:rsidRPr="00B766C4" w14:paraId="22F80677" w14:textId="37231EC0" w:rsidTr="00D9334A">
        <w:trPr>
          <w:trHeight w:val="283"/>
        </w:trPr>
        <w:tc>
          <w:tcPr>
            <w:tcW w:w="1275" w:type="dxa"/>
            <w:vMerge w:val="restart"/>
            <w:shd w:val="clear" w:color="auto" w:fill="auto"/>
            <w:vAlign w:val="center"/>
            <w:hideMark/>
          </w:tcPr>
          <w:p w14:paraId="3F0EF4A4" w14:textId="77777777" w:rsidR="008C6CE7" w:rsidRPr="00CE7FE9" w:rsidRDefault="008C6CE7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 w:rsidRPr="00CE7FE9">
              <w:rPr>
                <w:rFonts w:cs="굴림" w:hint="eastAsia"/>
                <w:kern w:val="0"/>
                <w:szCs w:val="22"/>
              </w:rPr>
              <w:t>MCI</w:t>
            </w:r>
          </w:p>
        </w:tc>
        <w:tc>
          <w:tcPr>
            <w:tcW w:w="951" w:type="dxa"/>
            <w:vMerge w:val="restart"/>
            <w:shd w:val="clear" w:color="auto" w:fill="auto"/>
            <w:vAlign w:val="center"/>
            <w:hideMark/>
          </w:tcPr>
          <w:p w14:paraId="3BCC1D7B" w14:textId="77777777" w:rsidR="008C6CE7" w:rsidRPr="00CE7FE9" w:rsidRDefault="008C6CE7" w:rsidP="00162B21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 w:rsidRPr="00CE7FE9">
              <w:rPr>
                <w:rFonts w:cs="굴림" w:hint="eastAsia"/>
                <w:kern w:val="0"/>
                <w:szCs w:val="22"/>
              </w:rPr>
              <w:t>송신</w:t>
            </w:r>
          </w:p>
        </w:tc>
        <w:tc>
          <w:tcPr>
            <w:tcW w:w="1172" w:type="dxa"/>
            <w:shd w:val="clear" w:color="auto" w:fill="auto"/>
            <w:vAlign w:val="center"/>
            <w:hideMark/>
          </w:tcPr>
          <w:p w14:paraId="2093D2B9" w14:textId="77777777" w:rsidR="008C6CE7" w:rsidRPr="00CE7FE9" w:rsidRDefault="008C6CE7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 w:rsidRPr="00CE7FE9"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2800" w:type="dxa"/>
            <w:shd w:val="clear" w:color="auto" w:fill="auto"/>
            <w:vAlign w:val="center"/>
            <w:hideMark/>
          </w:tcPr>
          <w:p w14:paraId="6207D148" w14:textId="3903733F" w:rsidR="008C6CE7" w:rsidRPr="00CE7FE9" w:rsidRDefault="002F1484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 w:rsidRPr="002F1484">
              <w:rPr>
                <w:rFonts w:cs="굴림" w:hint="eastAsia"/>
                <w:kern w:val="0"/>
                <w:szCs w:val="22"/>
              </w:rPr>
              <w:t>보험코어</w:t>
            </w:r>
            <w:r w:rsidRPr="002F1484">
              <w:rPr>
                <w:rFonts w:cs="굴림"/>
                <w:kern w:val="0"/>
                <w:szCs w:val="22"/>
              </w:rPr>
              <w:t>-통합안내장IF</w:t>
            </w:r>
          </w:p>
        </w:tc>
        <w:tc>
          <w:tcPr>
            <w:tcW w:w="1550" w:type="dxa"/>
            <w:shd w:val="clear" w:color="auto" w:fill="auto"/>
            <w:vAlign w:val="center"/>
            <w:hideMark/>
          </w:tcPr>
          <w:p w14:paraId="60F49B55" w14:textId="631D4D95" w:rsidR="008C6CE7" w:rsidRPr="00CE7FE9" w:rsidRDefault="002F1484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I</w:t>
            </w:r>
            <w:r>
              <w:rPr>
                <w:rFonts w:cs="굴림"/>
                <w:kern w:val="0"/>
                <w:szCs w:val="22"/>
              </w:rPr>
              <w:t>NI</w:t>
            </w:r>
          </w:p>
        </w:tc>
        <w:tc>
          <w:tcPr>
            <w:tcW w:w="1245" w:type="dxa"/>
          </w:tcPr>
          <w:p w14:paraId="0C5149A3" w14:textId="52D12C1E" w:rsidR="008C6CE7" w:rsidRPr="00CE7FE9" w:rsidRDefault="00C30604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/>
                <w:kern w:val="0"/>
                <w:szCs w:val="22"/>
              </w:rPr>
              <w:t>587</w:t>
            </w:r>
          </w:p>
        </w:tc>
        <w:tc>
          <w:tcPr>
            <w:tcW w:w="1453" w:type="dxa"/>
          </w:tcPr>
          <w:p w14:paraId="595F7614" w14:textId="527E55CC" w:rsidR="008C6CE7" w:rsidRPr="00CE7FE9" w:rsidRDefault="00C30604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4</w:t>
            </w:r>
            <w:r w:rsidR="00E04E18">
              <w:rPr>
                <w:rFonts w:cs="굴림" w:hint="eastAsia"/>
                <w:kern w:val="0"/>
                <w:szCs w:val="22"/>
              </w:rPr>
              <w:t>초</w:t>
            </w:r>
          </w:p>
        </w:tc>
      </w:tr>
      <w:tr w:rsidR="004D3AF8" w:rsidRPr="00B766C4" w14:paraId="5FB1C0F5" w14:textId="77777777" w:rsidTr="00D9334A">
        <w:trPr>
          <w:trHeight w:val="283"/>
        </w:trPr>
        <w:tc>
          <w:tcPr>
            <w:tcW w:w="1275" w:type="dxa"/>
            <w:vMerge/>
            <w:shd w:val="clear" w:color="auto" w:fill="auto"/>
            <w:vAlign w:val="center"/>
          </w:tcPr>
          <w:p w14:paraId="6FB060A1" w14:textId="77777777" w:rsidR="004D3AF8" w:rsidRPr="00CE7FE9" w:rsidRDefault="004D3AF8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51" w:type="dxa"/>
            <w:vMerge/>
            <w:shd w:val="clear" w:color="auto" w:fill="auto"/>
            <w:vAlign w:val="center"/>
          </w:tcPr>
          <w:p w14:paraId="5C77F6A6" w14:textId="77777777" w:rsidR="004D3AF8" w:rsidRPr="00CE7FE9" w:rsidRDefault="004D3AF8" w:rsidP="00162B21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</w:p>
        </w:tc>
        <w:tc>
          <w:tcPr>
            <w:tcW w:w="1172" w:type="dxa"/>
            <w:shd w:val="clear" w:color="auto" w:fill="auto"/>
            <w:vAlign w:val="center"/>
          </w:tcPr>
          <w:p w14:paraId="013E2962" w14:textId="23479D73" w:rsidR="004D3AF8" w:rsidRPr="00CE7FE9" w:rsidRDefault="004D3AF8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48C6375E" w14:textId="721B7EDB" w:rsidR="004D3AF8" w:rsidRPr="00CE7FE9" w:rsidRDefault="002F1484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통합고객관리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7746F5C6" w14:textId="00B9EB11" w:rsidR="004D3AF8" w:rsidRPr="00CE7FE9" w:rsidRDefault="002F1484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I</w:t>
            </w:r>
            <w:r>
              <w:rPr>
                <w:rFonts w:cs="굴림"/>
                <w:kern w:val="0"/>
                <w:szCs w:val="22"/>
              </w:rPr>
              <w:t>CM</w:t>
            </w:r>
          </w:p>
        </w:tc>
        <w:tc>
          <w:tcPr>
            <w:tcW w:w="1245" w:type="dxa"/>
          </w:tcPr>
          <w:p w14:paraId="784FB66C" w14:textId="53AE5B09" w:rsidR="004D3AF8" w:rsidRDefault="00C30604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</w:p>
        </w:tc>
        <w:tc>
          <w:tcPr>
            <w:tcW w:w="1453" w:type="dxa"/>
          </w:tcPr>
          <w:p w14:paraId="25163310" w14:textId="7CB9DF18" w:rsidR="004D3AF8" w:rsidRDefault="004D3AF8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</w:tr>
      <w:tr w:rsidR="008C6CE7" w:rsidRPr="00B766C4" w14:paraId="13B1FAB7" w14:textId="3E41BE4C" w:rsidTr="00D9334A">
        <w:trPr>
          <w:trHeight w:val="258"/>
        </w:trPr>
        <w:tc>
          <w:tcPr>
            <w:tcW w:w="1275" w:type="dxa"/>
            <w:vMerge/>
            <w:vAlign w:val="center"/>
            <w:hideMark/>
          </w:tcPr>
          <w:p w14:paraId="201CBD01" w14:textId="77777777" w:rsidR="008C6CE7" w:rsidRPr="00CE7FE9" w:rsidRDefault="008C6CE7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098B8491" w14:textId="77777777" w:rsidR="008C6CE7" w:rsidRPr="00CE7FE9" w:rsidRDefault="008C6CE7" w:rsidP="00162B21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</w:p>
        </w:tc>
        <w:tc>
          <w:tcPr>
            <w:tcW w:w="1172" w:type="dxa"/>
            <w:shd w:val="clear" w:color="auto" w:fill="auto"/>
            <w:vAlign w:val="center"/>
            <w:hideMark/>
          </w:tcPr>
          <w:p w14:paraId="486960CD" w14:textId="77777777" w:rsidR="008C6CE7" w:rsidRPr="00CE7FE9" w:rsidRDefault="008C6CE7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 w:rsidRPr="00CE7FE9"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2800" w:type="dxa"/>
            <w:shd w:val="clear" w:color="auto" w:fill="auto"/>
            <w:vAlign w:val="center"/>
            <w:hideMark/>
          </w:tcPr>
          <w:p w14:paraId="0DB3862C" w14:textId="37C9071D" w:rsidR="008C6CE7" w:rsidRPr="00CE7FE9" w:rsidRDefault="002F1484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보험코어-업무공통</w:t>
            </w:r>
          </w:p>
        </w:tc>
        <w:tc>
          <w:tcPr>
            <w:tcW w:w="1550" w:type="dxa"/>
            <w:shd w:val="clear" w:color="auto" w:fill="auto"/>
            <w:vAlign w:val="center"/>
            <w:hideMark/>
          </w:tcPr>
          <w:p w14:paraId="3B2EF677" w14:textId="1F4B59A4" w:rsidR="008C6CE7" w:rsidRPr="00CE7FE9" w:rsidRDefault="002F1484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C</w:t>
            </w:r>
            <w:r>
              <w:rPr>
                <w:rFonts w:cs="굴림"/>
                <w:kern w:val="0"/>
                <w:szCs w:val="22"/>
              </w:rPr>
              <w:t>OM</w:t>
            </w:r>
          </w:p>
        </w:tc>
        <w:tc>
          <w:tcPr>
            <w:tcW w:w="1245" w:type="dxa"/>
          </w:tcPr>
          <w:p w14:paraId="1FCACC99" w14:textId="3B48EE30" w:rsidR="008C6CE7" w:rsidRPr="00CE7FE9" w:rsidRDefault="00E8608A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1</w:t>
            </w:r>
            <w:r>
              <w:rPr>
                <w:rFonts w:cs="굴림"/>
                <w:kern w:val="0"/>
                <w:szCs w:val="22"/>
              </w:rPr>
              <w:t>7,331</w:t>
            </w:r>
          </w:p>
        </w:tc>
        <w:tc>
          <w:tcPr>
            <w:tcW w:w="1453" w:type="dxa"/>
          </w:tcPr>
          <w:p w14:paraId="7B2E4C10" w14:textId="18420367" w:rsidR="008C6CE7" w:rsidRPr="00CE7FE9" w:rsidRDefault="00E8608A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  <w:r>
              <w:rPr>
                <w:rFonts w:cs="굴림"/>
                <w:kern w:val="0"/>
                <w:szCs w:val="22"/>
              </w:rPr>
              <w:t>.0</w:t>
            </w:r>
            <w:r w:rsidR="008D0165">
              <w:rPr>
                <w:rFonts w:cs="굴림"/>
                <w:kern w:val="0"/>
                <w:szCs w:val="22"/>
              </w:rPr>
              <w:t>5</w:t>
            </w:r>
            <w:r>
              <w:rPr>
                <w:rFonts w:cs="굴림" w:hint="eastAsia"/>
                <w:kern w:val="0"/>
                <w:szCs w:val="22"/>
              </w:rPr>
              <w:t>초</w:t>
            </w:r>
          </w:p>
        </w:tc>
      </w:tr>
      <w:tr w:rsidR="008C6CE7" w:rsidRPr="00B766C4" w14:paraId="1A53092A" w14:textId="3A28F594" w:rsidTr="00D9334A">
        <w:trPr>
          <w:trHeight w:val="276"/>
        </w:trPr>
        <w:tc>
          <w:tcPr>
            <w:tcW w:w="1275" w:type="dxa"/>
            <w:vMerge/>
            <w:vAlign w:val="center"/>
            <w:hideMark/>
          </w:tcPr>
          <w:p w14:paraId="2DEBFCE6" w14:textId="77777777" w:rsidR="008C6CE7" w:rsidRPr="00CE7FE9" w:rsidRDefault="008C6CE7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5151C2CB" w14:textId="77777777" w:rsidR="008C6CE7" w:rsidRPr="00CE7FE9" w:rsidRDefault="008C6CE7" w:rsidP="00162B21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</w:p>
        </w:tc>
        <w:tc>
          <w:tcPr>
            <w:tcW w:w="1172" w:type="dxa"/>
            <w:shd w:val="clear" w:color="auto" w:fill="auto"/>
            <w:vAlign w:val="center"/>
            <w:hideMark/>
          </w:tcPr>
          <w:p w14:paraId="48AACB46" w14:textId="77777777" w:rsidR="008C6CE7" w:rsidRPr="00CE7FE9" w:rsidRDefault="008C6CE7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 w:rsidRPr="00CE7FE9"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2800" w:type="dxa"/>
            <w:shd w:val="clear" w:color="auto" w:fill="auto"/>
            <w:vAlign w:val="center"/>
            <w:hideMark/>
          </w:tcPr>
          <w:p w14:paraId="5B451AFD" w14:textId="5BAF31DE" w:rsidR="008C6CE7" w:rsidRPr="00CE7FE9" w:rsidRDefault="002F1484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영업지원-영업관리</w:t>
            </w:r>
          </w:p>
        </w:tc>
        <w:tc>
          <w:tcPr>
            <w:tcW w:w="1550" w:type="dxa"/>
            <w:shd w:val="clear" w:color="auto" w:fill="auto"/>
            <w:vAlign w:val="center"/>
            <w:hideMark/>
          </w:tcPr>
          <w:p w14:paraId="05293E98" w14:textId="3A81EDD1" w:rsidR="008C6CE7" w:rsidRPr="00CE7FE9" w:rsidRDefault="002F1484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B</w:t>
            </w:r>
            <w:r>
              <w:rPr>
                <w:rFonts w:cs="굴림"/>
                <w:kern w:val="0"/>
                <w:szCs w:val="22"/>
              </w:rPr>
              <w:t>SM</w:t>
            </w:r>
          </w:p>
        </w:tc>
        <w:tc>
          <w:tcPr>
            <w:tcW w:w="1245" w:type="dxa"/>
          </w:tcPr>
          <w:p w14:paraId="23B6FA62" w14:textId="62E73FA2" w:rsidR="008C6CE7" w:rsidRPr="00CE7FE9" w:rsidRDefault="00C30604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</w:p>
        </w:tc>
        <w:tc>
          <w:tcPr>
            <w:tcW w:w="1453" w:type="dxa"/>
          </w:tcPr>
          <w:p w14:paraId="5061FAAB" w14:textId="396B3ED1" w:rsidR="008C6CE7" w:rsidRPr="00CE7FE9" w:rsidRDefault="008C6CE7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</w:tr>
      <w:tr w:rsidR="008C6CE7" w:rsidRPr="00B766C4" w14:paraId="2C009561" w14:textId="59DA4C09" w:rsidTr="00D9334A">
        <w:trPr>
          <w:trHeight w:val="279"/>
        </w:trPr>
        <w:tc>
          <w:tcPr>
            <w:tcW w:w="1275" w:type="dxa"/>
            <w:vMerge/>
            <w:vAlign w:val="center"/>
            <w:hideMark/>
          </w:tcPr>
          <w:p w14:paraId="7E934FB8" w14:textId="77777777" w:rsidR="008C6CE7" w:rsidRPr="00CE7FE9" w:rsidRDefault="008C6CE7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51" w:type="dxa"/>
            <w:vMerge/>
            <w:vAlign w:val="center"/>
            <w:hideMark/>
          </w:tcPr>
          <w:p w14:paraId="74664046" w14:textId="77777777" w:rsidR="008C6CE7" w:rsidRPr="00CE7FE9" w:rsidRDefault="008C6CE7" w:rsidP="00162B21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</w:p>
        </w:tc>
        <w:tc>
          <w:tcPr>
            <w:tcW w:w="1172" w:type="dxa"/>
            <w:shd w:val="clear" w:color="auto" w:fill="auto"/>
            <w:vAlign w:val="center"/>
            <w:hideMark/>
          </w:tcPr>
          <w:p w14:paraId="11BCB624" w14:textId="3332486C" w:rsidR="008C6CE7" w:rsidRPr="00CE7FE9" w:rsidRDefault="002F1484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기타</w:t>
            </w:r>
          </w:p>
        </w:tc>
        <w:tc>
          <w:tcPr>
            <w:tcW w:w="2800" w:type="dxa"/>
            <w:shd w:val="clear" w:color="auto" w:fill="auto"/>
            <w:vAlign w:val="center"/>
            <w:hideMark/>
          </w:tcPr>
          <w:p w14:paraId="0FA44E89" w14:textId="3A7F72CD" w:rsidR="008C6CE7" w:rsidRPr="00CE7FE9" w:rsidRDefault="002F1484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토큰인증시스템</w:t>
            </w:r>
          </w:p>
        </w:tc>
        <w:tc>
          <w:tcPr>
            <w:tcW w:w="1550" w:type="dxa"/>
            <w:shd w:val="clear" w:color="auto" w:fill="auto"/>
            <w:vAlign w:val="center"/>
            <w:hideMark/>
          </w:tcPr>
          <w:p w14:paraId="2D658DE0" w14:textId="25CA4A91" w:rsidR="008C6CE7" w:rsidRPr="00CE7FE9" w:rsidRDefault="002F1484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T</w:t>
            </w:r>
            <w:r>
              <w:rPr>
                <w:rFonts w:cs="굴림"/>
                <w:kern w:val="0"/>
                <w:szCs w:val="22"/>
              </w:rPr>
              <w:t>CS</w:t>
            </w:r>
          </w:p>
        </w:tc>
        <w:tc>
          <w:tcPr>
            <w:tcW w:w="1245" w:type="dxa"/>
          </w:tcPr>
          <w:p w14:paraId="2D1C047D" w14:textId="60B5492E" w:rsidR="008C6CE7" w:rsidRPr="00CE7FE9" w:rsidRDefault="00AF7324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2</w:t>
            </w:r>
            <w:r>
              <w:rPr>
                <w:rFonts w:cs="굴림"/>
                <w:kern w:val="0"/>
                <w:szCs w:val="22"/>
              </w:rPr>
              <w:t>,260</w:t>
            </w:r>
          </w:p>
        </w:tc>
        <w:tc>
          <w:tcPr>
            <w:tcW w:w="1453" w:type="dxa"/>
          </w:tcPr>
          <w:p w14:paraId="26A3CDE9" w14:textId="6034C7C0" w:rsidR="008C6CE7" w:rsidRPr="00CE7FE9" w:rsidRDefault="00AF7324" w:rsidP="004B18B3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  <w:r>
              <w:rPr>
                <w:rFonts w:cs="굴림"/>
                <w:kern w:val="0"/>
                <w:szCs w:val="22"/>
              </w:rPr>
              <w:t>.06</w:t>
            </w:r>
            <w:r>
              <w:rPr>
                <w:rFonts w:cs="굴림" w:hint="eastAsia"/>
                <w:kern w:val="0"/>
                <w:szCs w:val="22"/>
              </w:rPr>
              <w:t>초</w:t>
            </w:r>
          </w:p>
        </w:tc>
      </w:tr>
      <w:tr w:rsidR="004D3AF8" w:rsidRPr="00B766C4" w14:paraId="6DD8F63B" w14:textId="79DB2C3C" w:rsidTr="00D9334A">
        <w:trPr>
          <w:trHeight w:val="194"/>
        </w:trPr>
        <w:tc>
          <w:tcPr>
            <w:tcW w:w="1275" w:type="dxa"/>
            <w:vMerge/>
            <w:vAlign w:val="center"/>
            <w:hideMark/>
          </w:tcPr>
          <w:p w14:paraId="362C34CC" w14:textId="77777777" w:rsidR="004D3AF8" w:rsidRPr="00CE7FE9" w:rsidRDefault="004D3AF8" w:rsidP="004D3AF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51" w:type="dxa"/>
            <w:vMerge w:val="restart"/>
            <w:shd w:val="clear" w:color="auto" w:fill="auto"/>
            <w:vAlign w:val="center"/>
            <w:hideMark/>
          </w:tcPr>
          <w:p w14:paraId="62F4E5D2" w14:textId="5E89B28E" w:rsidR="004D3AF8" w:rsidRPr="00CE7FE9" w:rsidRDefault="004D3AF8" w:rsidP="00162B21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kern w:val="0"/>
                <w:szCs w:val="22"/>
              </w:rPr>
            </w:pPr>
            <w:r w:rsidRPr="00CE7FE9">
              <w:rPr>
                <w:rFonts w:cs="굴림" w:hint="eastAsia"/>
                <w:kern w:val="0"/>
                <w:szCs w:val="22"/>
              </w:rPr>
              <w:t>수신</w:t>
            </w:r>
          </w:p>
        </w:tc>
        <w:tc>
          <w:tcPr>
            <w:tcW w:w="1172" w:type="dxa"/>
            <w:shd w:val="clear" w:color="auto" w:fill="auto"/>
            <w:vAlign w:val="center"/>
            <w:hideMark/>
          </w:tcPr>
          <w:p w14:paraId="68219BDA" w14:textId="77777777" w:rsidR="004D3AF8" w:rsidRPr="00CE7FE9" w:rsidRDefault="004D3AF8" w:rsidP="004D3AF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 w:rsidRPr="00CE7FE9"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2800" w:type="dxa"/>
            <w:shd w:val="clear" w:color="auto" w:fill="auto"/>
            <w:vAlign w:val="center"/>
            <w:hideMark/>
          </w:tcPr>
          <w:p w14:paraId="6C64EFFB" w14:textId="30464E21" w:rsidR="004D3AF8" w:rsidRPr="00CE7FE9" w:rsidRDefault="002F1484" w:rsidP="004D3AF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proofErr w:type="spellStart"/>
            <w:r>
              <w:rPr>
                <w:rFonts w:cs="굴림" w:hint="eastAsia"/>
                <w:kern w:val="0"/>
                <w:szCs w:val="22"/>
              </w:rPr>
              <w:t>영업포털</w:t>
            </w:r>
            <w:proofErr w:type="spellEnd"/>
          </w:p>
        </w:tc>
        <w:tc>
          <w:tcPr>
            <w:tcW w:w="1550" w:type="dxa"/>
            <w:shd w:val="clear" w:color="auto" w:fill="auto"/>
            <w:vAlign w:val="center"/>
            <w:hideMark/>
          </w:tcPr>
          <w:p w14:paraId="77575EB3" w14:textId="603AA95F" w:rsidR="004D3AF8" w:rsidRPr="00CE7FE9" w:rsidRDefault="002F1484" w:rsidP="004D3AF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H</w:t>
            </w:r>
            <w:r>
              <w:rPr>
                <w:rFonts w:cs="굴림"/>
                <w:kern w:val="0"/>
                <w:szCs w:val="22"/>
              </w:rPr>
              <w:t>MP</w:t>
            </w:r>
          </w:p>
        </w:tc>
        <w:tc>
          <w:tcPr>
            <w:tcW w:w="1245" w:type="dxa"/>
          </w:tcPr>
          <w:p w14:paraId="4AA56EB4" w14:textId="5C81221C" w:rsidR="004D3AF8" w:rsidRPr="00CE7FE9" w:rsidRDefault="00C30604" w:rsidP="004D3AF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</w:p>
        </w:tc>
        <w:tc>
          <w:tcPr>
            <w:tcW w:w="1453" w:type="dxa"/>
          </w:tcPr>
          <w:p w14:paraId="683CFC9F" w14:textId="283FBB4D" w:rsidR="004D3AF8" w:rsidRPr="00CE7FE9" w:rsidRDefault="004D3AF8" w:rsidP="004D3AF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</w:tr>
      <w:tr w:rsidR="004D3AF8" w:rsidRPr="00B766C4" w14:paraId="43F3631B" w14:textId="06B43F4D" w:rsidTr="00D9334A">
        <w:trPr>
          <w:trHeight w:val="70"/>
        </w:trPr>
        <w:tc>
          <w:tcPr>
            <w:tcW w:w="1275" w:type="dxa"/>
            <w:vMerge/>
            <w:vAlign w:val="center"/>
            <w:hideMark/>
          </w:tcPr>
          <w:p w14:paraId="376B235B" w14:textId="77777777" w:rsidR="004D3AF8" w:rsidRPr="00CE7FE9" w:rsidRDefault="004D3AF8" w:rsidP="004D3AF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51" w:type="dxa"/>
            <w:vMerge/>
            <w:shd w:val="clear" w:color="auto" w:fill="auto"/>
            <w:vAlign w:val="center"/>
            <w:hideMark/>
          </w:tcPr>
          <w:p w14:paraId="24381F85" w14:textId="77777777" w:rsidR="004D3AF8" w:rsidRPr="00CE7FE9" w:rsidRDefault="004D3AF8" w:rsidP="00162B21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</w:p>
        </w:tc>
        <w:tc>
          <w:tcPr>
            <w:tcW w:w="1172" w:type="dxa"/>
            <w:shd w:val="clear" w:color="auto" w:fill="auto"/>
            <w:vAlign w:val="center"/>
            <w:hideMark/>
          </w:tcPr>
          <w:p w14:paraId="181DF368" w14:textId="77777777" w:rsidR="004D3AF8" w:rsidRPr="00CE7FE9" w:rsidRDefault="004D3AF8" w:rsidP="004D3AF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 w:rsidRPr="00CE7FE9"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2800" w:type="dxa"/>
            <w:shd w:val="clear" w:color="auto" w:fill="auto"/>
            <w:vAlign w:val="center"/>
            <w:hideMark/>
          </w:tcPr>
          <w:p w14:paraId="500F9833" w14:textId="0187C76C" w:rsidR="004D3AF8" w:rsidRPr="00CE7FE9" w:rsidRDefault="002F1484" w:rsidP="004D3AF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/>
                <w:kern w:val="0"/>
                <w:szCs w:val="22"/>
              </w:rPr>
              <w:t xml:space="preserve">모바일 </w:t>
            </w:r>
            <w:proofErr w:type="spellStart"/>
            <w:r>
              <w:rPr>
                <w:rFonts w:cs="굴림" w:hint="eastAsia"/>
                <w:kern w:val="0"/>
                <w:szCs w:val="22"/>
              </w:rPr>
              <w:t>스마트플래너</w:t>
            </w:r>
            <w:proofErr w:type="spellEnd"/>
          </w:p>
        </w:tc>
        <w:tc>
          <w:tcPr>
            <w:tcW w:w="1550" w:type="dxa"/>
            <w:shd w:val="clear" w:color="auto" w:fill="auto"/>
            <w:vAlign w:val="center"/>
            <w:hideMark/>
          </w:tcPr>
          <w:p w14:paraId="014EB7F2" w14:textId="5EC7FEED" w:rsidR="004D3AF8" w:rsidRPr="00CE7FE9" w:rsidRDefault="002F1484" w:rsidP="004D3AF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M</w:t>
            </w:r>
            <w:r>
              <w:rPr>
                <w:rFonts w:cs="굴림"/>
                <w:kern w:val="0"/>
                <w:szCs w:val="22"/>
              </w:rPr>
              <w:t>SP</w:t>
            </w:r>
          </w:p>
        </w:tc>
        <w:tc>
          <w:tcPr>
            <w:tcW w:w="1245" w:type="dxa"/>
          </w:tcPr>
          <w:p w14:paraId="3434B45F" w14:textId="61067A77" w:rsidR="004D3AF8" w:rsidRPr="00CE7FE9" w:rsidRDefault="00C30604" w:rsidP="004D3AF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</w:p>
        </w:tc>
        <w:tc>
          <w:tcPr>
            <w:tcW w:w="1453" w:type="dxa"/>
          </w:tcPr>
          <w:p w14:paraId="4BED10CA" w14:textId="77777777" w:rsidR="004D3AF8" w:rsidRPr="00CE7FE9" w:rsidRDefault="004D3AF8" w:rsidP="004D3AF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</w:tr>
      <w:tr w:rsidR="002F1484" w:rsidRPr="00B766C4" w14:paraId="1461AE4F" w14:textId="52973243" w:rsidTr="00D9334A">
        <w:trPr>
          <w:trHeight w:val="85"/>
        </w:trPr>
        <w:tc>
          <w:tcPr>
            <w:tcW w:w="1275" w:type="dxa"/>
            <w:vMerge w:val="restart"/>
            <w:shd w:val="clear" w:color="auto" w:fill="auto"/>
            <w:vAlign w:val="center"/>
            <w:hideMark/>
          </w:tcPr>
          <w:p w14:paraId="0B73C056" w14:textId="6573C9EF" w:rsidR="002F1484" w:rsidRPr="00CE7FE9" w:rsidRDefault="002F1484" w:rsidP="00D2735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F</w:t>
            </w:r>
            <w:r>
              <w:rPr>
                <w:rFonts w:cs="굴림"/>
                <w:kern w:val="0"/>
                <w:szCs w:val="22"/>
              </w:rPr>
              <w:t>EP</w:t>
            </w:r>
          </w:p>
        </w:tc>
        <w:tc>
          <w:tcPr>
            <w:tcW w:w="951" w:type="dxa"/>
            <w:vMerge w:val="restart"/>
            <w:shd w:val="clear" w:color="auto" w:fill="auto"/>
            <w:vAlign w:val="center"/>
            <w:hideMark/>
          </w:tcPr>
          <w:p w14:paraId="72A660FB" w14:textId="77777777" w:rsidR="002F1484" w:rsidRPr="00CE7FE9" w:rsidRDefault="002F1484" w:rsidP="00162B21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 w:rsidRPr="00CE7FE9">
              <w:rPr>
                <w:rFonts w:cs="굴림" w:hint="eastAsia"/>
                <w:kern w:val="0"/>
                <w:szCs w:val="22"/>
              </w:rPr>
              <w:t>송신</w:t>
            </w:r>
          </w:p>
        </w:tc>
        <w:tc>
          <w:tcPr>
            <w:tcW w:w="1172" w:type="dxa"/>
            <w:shd w:val="clear" w:color="auto" w:fill="auto"/>
            <w:vAlign w:val="center"/>
            <w:hideMark/>
          </w:tcPr>
          <w:p w14:paraId="73E370CC" w14:textId="18F4927A" w:rsidR="002F1484" w:rsidRPr="00CE7FE9" w:rsidRDefault="002F1484" w:rsidP="00D2735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R</w:t>
            </w:r>
            <w:r>
              <w:rPr>
                <w:rFonts w:cs="굴림"/>
                <w:kern w:val="0"/>
                <w:szCs w:val="22"/>
              </w:rPr>
              <w:t>EST</w:t>
            </w:r>
          </w:p>
        </w:tc>
        <w:tc>
          <w:tcPr>
            <w:tcW w:w="2800" w:type="dxa"/>
            <w:shd w:val="clear" w:color="auto" w:fill="auto"/>
            <w:vAlign w:val="center"/>
            <w:hideMark/>
          </w:tcPr>
          <w:p w14:paraId="776B266F" w14:textId="395BBB2D" w:rsidR="002F1484" w:rsidRPr="00CE7FE9" w:rsidRDefault="002F1484" w:rsidP="00D2735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신 그룹웨어</w:t>
            </w:r>
          </w:p>
        </w:tc>
        <w:tc>
          <w:tcPr>
            <w:tcW w:w="1550" w:type="dxa"/>
            <w:shd w:val="clear" w:color="auto" w:fill="auto"/>
            <w:vAlign w:val="center"/>
            <w:hideMark/>
          </w:tcPr>
          <w:p w14:paraId="64AE78EB" w14:textId="52B14E6F" w:rsidR="002F1484" w:rsidRPr="00CE7FE9" w:rsidRDefault="002F1484" w:rsidP="00D2735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N</w:t>
            </w:r>
            <w:r>
              <w:rPr>
                <w:rFonts w:cs="굴림"/>
                <w:kern w:val="0"/>
                <w:szCs w:val="22"/>
              </w:rPr>
              <w:t>GW</w:t>
            </w:r>
          </w:p>
        </w:tc>
        <w:tc>
          <w:tcPr>
            <w:tcW w:w="1245" w:type="dxa"/>
          </w:tcPr>
          <w:p w14:paraId="33999004" w14:textId="1FA29F9D" w:rsidR="002F1484" w:rsidRPr="00CE7FE9" w:rsidRDefault="009824E8" w:rsidP="00D2735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1</w:t>
            </w:r>
          </w:p>
        </w:tc>
        <w:tc>
          <w:tcPr>
            <w:tcW w:w="1453" w:type="dxa"/>
          </w:tcPr>
          <w:p w14:paraId="0D702915" w14:textId="37894A9B" w:rsidR="002F1484" w:rsidRPr="00CE7FE9" w:rsidRDefault="009824E8" w:rsidP="00D2735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  <w:r>
              <w:rPr>
                <w:rFonts w:cs="굴림"/>
                <w:kern w:val="0"/>
                <w:szCs w:val="22"/>
              </w:rPr>
              <w:t>.08</w:t>
            </w:r>
            <w:r>
              <w:rPr>
                <w:rFonts w:cs="굴림" w:hint="eastAsia"/>
                <w:kern w:val="0"/>
                <w:szCs w:val="22"/>
              </w:rPr>
              <w:t>초</w:t>
            </w:r>
          </w:p>
        </w:tc>
      </w:tr>
      <w:tr w:rsidR="002F1484" w:rsidRPr="00B766C4" w14:paraId="4A292622" w14:textId="77777777" w:rsidTr="00D9334A">
        <w:trPr>
          <w:trHeight w:val="85"/>
        </w:trPr>
        <w:tc>
          <w:tcPr>
            <w:tcW w:w="1275" w:type="dxa"/>
            <w:vMerge/>
            <w:shd w:val="clear" w:color="auto" w:fill="auto"/>
            <w:vAlign w:val="center"/>
          </w:tcPr>
          <w:p w14:paraId="4D82BABF" w14:textId="77777777" w:rsidR="002F1484" w:rsidRDefault="002F1484" w:rsidP="002F148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51" w:type="dxa"/>
            <w:vMerge/>
            <w:shd w:val="clear" w:color="auto" w:fill="auto"/>
            <w:vAlign w:val="center"/>
          </w:tcPr>
          <w:p w14:paraId="2B431D49" w14:textId="77777777" w:rsidR="002F1484" w:rsidRPr="00CE7FE9" w:rsidRDefault="002F1484" w:rsidP="00162B21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</w:p>
        </w:tc>
        <w:tc>
          <w:tcPr>
            <w:tcW w:w="1172" w:type="dxa"/>
            <w:shd w:val="clear" w:color="auto" w:fill="auto"/>
            <w:vAlign w:val="center"/>
          </w:tcPr>
          <w:p w14:paraId="48C74293" w14:textId="54291A8C" w:rsidR="002F1484" w:rsidRDefault="002F1484" w:rsidP="002F148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비표준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1F51DF11" w14:textId="47EC554F" w:rsidR="002F1484" w:rsidRDefault="002F1484" w:rsidP="002F148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한화금융서비스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22E7449A" w14:textId="5091997B" w:rsidR="002F1484" w:rsidRDefault="002F1484" w:rsidP="002F148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H</w:t>
            </w:r>
            <w:r>
              <w:rPr>
                <w:rFonts w:cs="굴림"/>
                <w:kern w:val="0"/>
                <w:szCs w:val="22"/>
              </w:rPr>
              <w:t>SS</w:t>
            </w:r>
          </w:p>
        </w:tc>
        <w:tc>
          <w:tcPr>
            <w:tcW w:w="1245" w:type="dxa"/>
          </w:tcPr>
          <w:p w14:paraId="1D3F8EFB" w14:textId="4A076BB5" w:rsidR="002F1484" w:rsidRDefault="00AF7324" w:rsidP="002F148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2</w:t>
            </w:r>
            <w:r>
              <w:rPr>
                <w:rFonts w:cs="굴림"/>
                <w:kern w:val="0"/>
                <w:szCs w:val="22"/>
              </w:rPr>
              <w:t>,227</w:t>
            </w:r>
          </w:p>
        </w:tc>
        <w:tc>
          <w:tcPr>
            <w:tcW w:w="1453" w:type="dxa"/>
          </w:tcPr>
          <w:p w14:paraId="2A5CEE27" w14:textId="7DF4FC59" w:rsidR="002F1484" w:rsidRDefault="00AF7324" w:rsidP="002F148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  <w:r>
              <w:rPr>
                <w:rFonts w:cs="굴림"/>
                <w:kern w:val="0"/>
                <w:szCs w:val="22"/>
              </w:rPr>
              <w:t>.07</w:t>
            </w:r>
            <w:r>
              <w:rPr>
                <w:rFonts w:cs="굴림" w:hint="eastAsia"/>
                <w:kern w:val="0"/>
                <w:szCs w:val="22"/>
              </w:rPr>
              <w:t>초</w:t>
            </w:r>
          </w:p>
        </w:tc>
      </w:tr>
      <w:tr w:rsidR="002F1484" w:rsidRPr="00B766C4" w14:paraId="65E5DC9E" w14:textId="77777777" w:rsidTr="00D9334A">
        <w:trPr>
          <w:trHeight w:val="85"/>
        </w:trPr>
        <w:tc>
          <w:tcPr>
            <w:tcW w:w="1275" w:type="dxa"/>
            <w:vMerge/>
            <w:shd w:val="clear" w:color="auto" w:fill="auto"/>
            <w:vAlign w:val="center"/>
          </w:tcPr>
          <w:p w14:paraId="3A16A1EA" w14:textId="77777777" w:rsidR="002F1484" w:rsidRDefault="002F1484" w:rsidP="002F148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51" w:type="dxa"/>
            <w:vMerge w:val="restart"/>
            <w:shd w:val="clear" w:color="auto" w:fill="auto"/>
            <w:vAlign w:val="center"/>
          </w:tcPr>
          <w:p w14:paraId="114E586A" w14:textId="69DD4F46" w:rsidR="002F1484" w:rsidRPr="00CE7FE9" w:rsidRDefault="002F1484" w:rsidP="00162B21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수신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05A29C26" w14:textId="3B38ADC6" w:rsidR="002F1484" w:rsidRDefault="002F1484" w:rsidP="002F148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4A4D15C7" w14:textId="4FE23618" w:rsidR="002F1484" w:rsidRDefault="002F1484" w:rsidP="002F148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신 그룹웨어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0A494112" w14:textId="7081BD2D" w:rsidR="002F1484" w:rsidRDefault="002F1484" w:rsidP="002F148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N</w:t>
            </w:r>
            <w:r>
              <w:rPr>
                <w:rFonts w:cs="굴림"/>
                <w:kern w:val="0"/>
                <w:szCs w:val="22"/>
              </w:rPr>
              <w:t>GW</w:t>
            </w:r>
          </w:p>
        </w:tc>
        <w:tc>
          <w:tcPr>
            <w:tcW w:w="1245" w:type="dxa"/>
          </w:tcPr>
          <w:p w14:paraId="375217D9" w14:textId="50950F74" w:rsidR="002F1484" w:rsidRDefault="00C30604" w:rsidP="002F148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</w:p>
        </w:tc>
        <w:tc>
          <w:tcPr>
            <w:tcW w:w="1453" w:type="dxa"/>
          </w:tcPr>
          <w:p w14:paraId="63699E2C" w14:textId="77777777" w:rsidR="002F1484" w:rsidRDefault="002F1484" w:rsidP="002F148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</w:tr>
      <w:tr w:rsidR="002F1484" w:rsidRPr="00B766C4" w14:paraId="71C722D2" w14:textId="77777777" w:rsidTr="00D9334A">
        <w:trPr>
          <w:trHeight w:val="85"/>
        </w:trPr>
        <w:tc>
          <w:tcPr>
            <w:tcW w:w="1275" w:type="dxa"/>
            <w:vMerge/>
            <w:shd w:val="clear" w:color="auto" w:fill="auto"/>
            <w:vAlign w:val="center"/>
          </w:tcPr>
          <w:p w14:paraId="1E9A9525" w14:textId="77777777" w:rsidR="002F1484" w:rsidRDefault="002F1484" w:rsidP="002F148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51" w:type="dxa"/>
            <w:vMerge/>
            <w:shd w:val="clear" w:color="auto" w:fill="auto"/>
            <w:vAlign w:val="center"/>
          </w:tcPr>
          <w:p w14:paraId="2B5868E9" w14:textId="77777777" w:rsidR="002F1484" w:rsidRDefault="002F1484" w:rsidP="00162B21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</w:p>
        </w:tc>
        <w:tc>
          <w:tcPr>
            <w:tcW w:w="1172" w:type="dxa"/>
            <w:shd w:val="clear" w:color="auto" w:fill="auto"/>
            <w:vAlign w:val="center"/>
          </w:tcPr>
          <w:p w14:paraId="79BD7C85" w14:textId="309F72AC" w:rsidR="002F1484" w:rsidRDefault="002F1484" w:rsidP="002F148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H</w:t>
            </w:r>
            <w:r>
              <w:rPr>
                <w:rFonts w:cs="굴림"/>
                <w:kern w:val="0"/>
                <w:szCs w:val="22"/>
              </w:rPr>
              <w:t>TTP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755EFE43" w14:textId="59DCC171" w:rsidR="002F1484" w:rsidRDefault="002F1484" w:rsidP="002F148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신 그룹웨어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584D4B99" w14:textId="04F5F1CF" w:rsidR="002F1484" w:rsidRDefault="002F1484" w:rsidP="002F148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N</w:t>
            </w:r>
            <w:r>
              <w:rPr>
                <w:rFonts w:cs="굴림"/>
                <w:kern w:val="0"/>
                <w:szCs w:val="22"/>
              </w:rPr>
              <w:t>GW</w:t>
            </w:r>
          </w:p>
        </w:tc>
        <w:tc>
          <w:tcPr>
            <w:tcW w:w="1245" w:type="dxa"/>
          </w:tcPr>
          <w:p w14:paraId="2859FEC8" w14:textId="017EC862" w:rsidR="002F1484" w:rsidRDefault="00C30604" w:rsidP="002F148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</w:p>
        </w:tc>
        <w:tc>
          <w:tcPr>
            <w:tcW w:w="1453" w:type="dxa"/>
          </w:tcPr>
          <w:p w14:paraId="1F8FFC1A" w14:textId="77777777" w:rsidR="002F1484" w:rsidRDefault="002F1484" w:rsidP="002F148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</w:tr>
      <w:tr w:rsidR="002F1484" w:rsidRPr="00B766C4" w14:paraId="09D284BF" w14:textId="1C5FEB4B" w:rsidTr="00D9334A">
        <w:trPr>
          <w:trHeight w:val="70"/>
        </w:trPr>
        <w:tc>
          <w:tcPr>
            <w:tcW w:w="1275" w:type="dxa"/>
            <w:vMerge w:val="restart"/>
            <w:shd w:val="clear" w:color="auto" w:fill="auto"/>
            <w:vAlign w:val="center"/>
            <w:hideMark/>
          </w:tcPr>
          <w:p w14:paraId="5514E41F" w14:textId="2CAE54D0" w:rsidR="002F1484" w:rsidRPr="00CE7FE9" w:rsidRDefault="00D9334A" w:rsidP="002F148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T</w:t>
            </w:r>
            <w:r>
              <w:rPr>
                <w:rFonts w:cs="굴림"/>
                <w:kern w:val="0"/>
                <w:szCs w:val="22"/>
              </w:rPr>
              <w:t>CP/HTTP</w:t>
            </w:r>
          </w:p>
        </w:tc>
        <w:tc>
          <w:tcPr>
            <w:tcW w:w="951" w:type="dxa"/>
            <w:shd w:val="clear" w:color="auto" w:fill="auto"/>
            <w:vAlign w:val="center"/>
            <w:hideMark/>
          </w:tcPr>
          <w:p w14:paraId="1D8056ED" w14:textId="77777777" w:rsidR="002F1484" w:rsidRPr="00CE7FE9" w:rsidRDefault="002F1484" w:rsidP="00162B21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 w:rsidRPr="00CE7FE9">
              <w:rPr>
                <w:rFonts w:cs="굴림" w:hint="eastAsia"/>
                <w:kern w:val="0"/>
                <w:szCs w:val="22"/>
              </w:rPr>
              <w:t>송신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5F937785" w14:textId="46138B86" w:rsidR="002F1484" w:rsidRPr="00CE7FE9" w:rsidRDefault="00E8608A" w:rsidP="002F148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H</w:t>
            </w:r>
            <w:r>
              <w:rPr>
                <w:rFonts w:cs="굴림"/>
                <w:kern w:val="0"/>
                <w:szCs w:val="22"/>
              </w:rPr>
              <w:t>TTP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375D16B6" w14:textId="45A2E2D7" w:rsidR="002F1484" w:rsidRPr="00CE7FE9" w:rsidRDefault="00D016B1" w:rsidP="002F148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proofErr w:type="spellStart"/>
            <w:r>
              <w:rPr>
                <w:rFonts w:cs="굴림" w:hint="eastAsia"/>
                <w:kern w:val="0"/>
                <w:szCs w:val="22"/>
              </w:rPr>
              <w:t>모바일앱관리</w:t>
            </w:r>
            <w:proofErr w:type="spellEnd"/>
            <w:r>
              <w:rPr>
                <w:rFonts w:cs="굴림" w:hint="eastAsia"/>
                <w:kern w:val="0"/>
                <w:szCs w:val="22"/>
              </w:rPr>
              <w:t>(</w:t>
            </w:r>
            <w:r>
              <w:rPr>
                <w:rFonts w:cs="굴림"/>
                <w:kern w:val="0"/>
                <w:szCs w:val="22"/>
              </w:rPr>
              <w:t>PUSHMINT)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093D2574" w14:textId="14C19C8E" w:rsidR="002F1484" w:rsidRPr="00CE7FE9" w:rsidRDefault="00D016B1" w:rsidP="002F148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P</w:t>
            </w:r>
            <w:r>
              <w:rPr>
                <w:rFonts w:cs="굴림"/>
                <w:kern w:val="0"/>
                <w:szCs w:val="22"/>
              </w:rPr>
              <w:t>SM</w:t>
            </w:r>
          </w:p>
        </w:tc>
        <w:tc>
          <w:tcPr>
            <w:tcW w:w="1245" w:type="dxa"/>
          </w:tcPr>
          <w:p w14:paraId="4DD5743B" w14:textId="4C8C9D97" w:rsidR="002F1484" w:rsidRPr="00CE7FE9" w:rsidRDefault="00D016B1" w:rsidP="002F148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1</w:t>
            </w:r>
            <w:r>
              <w:rPr>
                <w:rFonts w:cs="굴림"/>
                <w:kern w:val="0"/>
                <w:szCs w:val="22"/>
              </w:rPr>
              <w:t>3,148</w:t>
            </w:r>
          </w:p>
        </w:tc>
        <w:tc>
          <w:tcPr>
            <w:tcW w:w="1453" w:type="dxa"/>
          </w:tcPr>
          <w:p w14:paraId="26D269B9" w14:textId="42A7B9EE" w:rsidR="002F1484" w:rsidRPr="00CE7FE9" w:rsidRDefault="00E8608A" w:rsidP="002F148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  <w:r>
              <w:rPr>
                <w:rFonts w:cs="굴림"/>
                <w:kern w:val="0"/>
                <w:szCs w:val="22"/>
              </w:rPr>
              <w:t>.0</w:t>
            </w:r>
            <w:r w:rsidR="008D0165">
              <w:rPr>
                <w:rFonts w:cs="굴림"/>
                <w:kern w:val="0"/>
                <w:szCs w:val="22"/>
              </w:rPr>
              <w:t>04</w:t>
            </w:r>
            <w:r>
              <w:rPr>
                <w:rFonts w:cs="굴림" w:hint="eastAsia"/>
                <w:kern w:val="0"/>
                <w:szCs w:val="22"/>
              </w:rPr>
              <w:t>초</w:t>
            </w:r>
          </w:p>
        </w:tc>
      </w:tr>
      <w:tr w:rsidR="00D016B1" w:rsidRPr="00B766C4" w14:paraId="01D1C9D1" w14:textId="712EB100" w:rsidTr="00D9334A">
        <w:trPr>
          <w:trHeight w:val="171"/>
        </w:trPr>
        <w:tc>
          <w:tcPr>
            <w:tcW w:w="1275" w:type="dxa"/>
            <w:vMerge/>
            <w:vAlign w:val="center"/>
            <w:hideMark/>
          </w:tcPr>
          <w:p w14:paraId="6C3B504D" w14:textId="77777777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51" w:type="dxa"/>
            <w:shd w:val="clear" w:color="auto" w:fill="auto"/>
            <w:vAlign w:val="center"/>
            <w:hideMark/>
          </w:tcPr>
          <w:p w14:paraId="3A848DAA" w14:textId="77777777" w:rsidR="00D016B1" w:rsidRPr="00CE7FE9" w:rsidRDefault="00D016B1" w:rsidP="00162B21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 w:rsidRPr="00CE7FE9">
              <w:rPr>
                <w:rFonts w:cs="굴림" w:hint="eastAsia"/>
                <w:kern w:val="0"/>
                <w:szCs w:val="22"/>
              </w:rPr>
              <w:t>송신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0A3B779F" w14:textId="624C0861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H</w:t>
            </w:r>
            <w:r>
              <w:rPr>
                <w:rFonts w:cs="굴림"/>
                <w:kern w:val="0"/>
                <w:szCs w:val="22"/>
              </w:rPr>
              <w:t>TTP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2668BF78" w14:textId="713CCEF1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proofErr w:type="spellStart"/>
            <w:r>
              <w:rPr>
                <w:rFonts w:cs="굴림" w:hint="eastAsia"/>
                <w:kern w:val="0"/>
                <w:szCs w:val="22"/>
              </w:rPr>
              <w:t>O</w:t>
            </w:r>
            <w:r>
              <w:rPr>
                <w:rFonts w:cs="굴림"/>
                <w:kern w:val="0"/>
                <w:szCs w:val="22"/>
              </w:rPr>
              <w:t>penAPIGW</w:t>
            </w:r>
            <w:proofErr w:type="spellEnd"/>
            <w:r>
              <w:rPr>
                <w:rFonts w:cs="굴림"/>
                <w:kern w:val="0"/>
                <w:szCs w:val="22"/>
              </w:rPr>
              <w:t>(</w:t>
            </w:r>
            <w:r>
              <w:rPr>
                <w:rFonts w:cs="굴림" w:hint="eastAsia"/>
                <w:kern w:val="0"/>
                <w:szCs w:val="22"/>
              </w:rPr>
              <w:t>네이버</w:t>
            </w:r>
            <w:r>
              <w:rPr>
                <w:rFonts w:cs="굴림"/>
                <w:kern w:val="0"/>
                <w:szCs w:val="22"/>
              </w:rPr>
              <w:t>)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1B86149F" w14:textId="24135571" w:rsidR="00D016B1" w:rsidRPr="00D9334A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/>
                <w:kern w:val="0"/>
                <w:szCs w:val="22"/>
              </w:rPr>
              <w:t>API</w:t>
            </w:r>
          </w:p>
        </w:tc>
        <w:tc>
          <w:tcPr>
            <w:tcW w:w="1245" w:type="dxa"/>
          </w:tcPr>
          <w:p w14:paraId="69BCCD20" w14:textId="62564F69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3</w:t>
            </w:r>
            <w:r>
              <w:rPr>
                <w:rFonts w:cs="굴림"/>
                <w:kern w:val="0"/>
                <w:szCs w:val="22"/>
              </w:rPr>
              <w:t>52</w:t>
            </w:r>
          </w:p>
        </w:tc>
        <w:tc>
          <w:tcPr>
            <w:tcW w:w="1453" w:type="dxa"/>
          </w:tcPr>
          <w:p w14:paraId="27494231" w14:textId="3F0E4A9E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  <w:r>
              <w:rPr>
                <w:rFonts w:cs="굴림"/>
                <w:kern w:val="0"/>
                <w:szCs w:val="22"/>
              </w:rPr>
              <w:t>.1</w:t>
            </w:r>
            <w:r>
              <w:rPr>
                <w:rFonts w:cs="굴림" w:hint="eastAsia"/>
                <w:kern w:val="0"/>
                <w:szCs w:val="22"/>
              </w:rPr>
              <w:t>초</w:t>
            </w:r>
          </w:p>
        </w:tc>
      </w:tr>
      <w:tr w:rsidR="00D016B1" w:rsidRPr="00B766C4" w14:paraId="531C5C84" w14:textId="407D0893" w:rsidTr="00D9334A">
        <w:trPr>
          <w:trHeight w:val="70"/>
        </w:trPr>
        <w:tc>
          <w:tcPr>
            <w:tcW w:w="1275" w:type="dxa"/>
            <w:vMerge/>
            <w:vAlign w:val="center"/>
            <w:hideMark/>
          </w:tcPr>
          <w:p w14:paraId="68381749" w14:textId="77777777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51" w:type="dxa"/>
            <w:shd w:val="clear" w:color="auto" w:fill="auto"/>
            <w:vAlign w:val="center"/>
            <w:hideMark/>
          </w:tcPr>
          <w:p w14:paraId="4AE24CD9" w14:textId="77777777" w:rsidR="00D016B1" w:rsidRPr="00CE7FE9" w:rsidRDefault="00D016B1" w:rsidP="00162B21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 w:rsidRPr="00CE7FE9">
              <w:rPr>
                <w:rFonts w:cs="굴림" w:hint="eastAsia"/>
                <w:kern w:val="0"/>
                <w:szCs w:val="22"/>
              </w:rPr>
              <w:t>송신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66AAFEF1" w14:textId="427038FC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H</w:t>
            </w:r>
            <w:r>
              <w:rPr>
                <w:rFonts w:cs="굴림"/>
                <w:kern w:val="0"/>
                <w:szCs w:val="22"/>
              </w:rPr>
              <w:t>TTP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490342C9" w14:textId="1196F142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proofErr w:type="spellStart"/>
            <w:r>
              <w:rPr>
                <w:rFonts w:cs="굴림" w:hint="eastAsia"/>
                <w:kern w:val="0"/>
                <w:szCs w:val="22"/>
              </w:rPr>
              <w:t>O</w:t>
            </w:r>
            <w:r>
              <w:rPr>
                <w:rFonts w:cs="굴림"/>
                <w:kern w:val="0"/>
                <w:szCs w:val="22"/>
              </w:rPr>
              <w:t>penAPIGW</w:t>
            </w:r>
            <w:proofErr w:type="spellEnd"/>
            <w:r>
              <w:rPr>
                <w:rFonts w:cs="굴림"/>
                <w:kern w:val="0"/>
                <w:szCs w:val="22"/>
              </w:rPr>
              <w:t>(</w:t>
            </w:r>
            <w:r>
              <w:rPr>
                <w:rFonts w:cs="굴림" w:hint="eastAsia"/>
                <w:kern w:val="0"/>
                <w:szCs w:val="22"/>
              </w:rPr>
              <w:t>카카오</w:t>
            </w:r>
            <w:r>
              <w:rPr>
                <w:rFonts w:cs="굴림"/>
                <w:kern w:val="0"/>
                <w:szCs w:val="22"/>
              </w:rPr>
              <w:t>)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1D25EDB1" w14:textId="66C712BB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/>
                <w:kern w:val="0"/>
                <w:szCs w:val="22"/>
              </w:rPr>
              <w:t>API</w:t>
            </w:r>
          </w:p>
        </w:tc>
        <w:tc>
          <w:tcPr>
            <w:tcW w:w="1245" w:type="dxa"/>
          </w:tcPr>
          <w:p w14:paraId="6D954AA1" w14:textId="10850950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2</w:t>
            </w:r>
            <w:r>
              <w:rPr>
                <w:rFonts w:cs="굴림"/>
                <w:kern w:val="0"/>
                <w:szCs w:val="22"/>
              </w:rPr>
              <w:t>40</w:t>
            </w:r>
          </w:p>
        </w:tc>
        <w:tc>
          <w:tcPr>
            <w:tcW w:w="1453" w:type="dxa"/>
          </w:tcPr>
          <w:p w14:paraId="17BEC0C7" w14:textId="10E15483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  <w:r>
              <w:rPr>
                <w:rFonts w:cs="굴림"/>
                <w:kern w:val="0"/>
                <w:szCs w:val="22"/>
              </w:rPr>
              <w:t>.1</w:t>
            </w:r>
            <w:r>
              <w:rPr>
                <w:rFonts w:cs="굴림" w:hint="eastAsia"/>
                <w:kern w:val="0"/>
                <w:szCs w:val="22"/>
              </w:rPr>
              <w:t>초</w:t>
            </w:r>
          </w:p>
        </w:tc>
      </w:tr>
      <w:tr w:rsidR="00D016B1" w:rsidRPr="00B766C4" w14:paraId="21365E32" w14:textId="0BF64FD0" w:rsidTr="00D9334A">
        <w:trPr>
          <w:trHeight w:val="193"/>
        </w:trPr>
        <w:tc>
          <w:tcPr>
            <w:tcW w:w="1275" w:type="dxa"/>
            <w:vMerge/>
            <w:vAlign w:val="center"/>
            <w:hideMark/>
          </w:tcPr>
          <w:p w14:paraId="02161D28" w14:textId="77777777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51" w:type="dxa"/>
            <w:shd w:val="clear" w:color="auto" w:fill="auto"/>
            <w:vAlign w:val="center"/>
            <w:hideMark/>
          </w:tcPr>
          <w:p w14:paraId="25693BE8" w14:textId="77777777" w:rsidR="00D016B1" w:rsidRPr="00CE7FE9" w:rsidRDefault="00D016B1" w:rsidP="00162B21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 w:rsidRPr="00CE7FE9">
              <w:rPr>
                <w:rFonts w:cs="굴림" w:hint="eastAsia"/>
                <w:kern w:val="0"/>
                <w:szCs w:val="22"/>
              </w:rPr>
              <w:t>송신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512C0BD9" w14:textId="0E21DC86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H</w:t>
            </w:r>
            <w:r>
              <w:rPr>
                <w:rFonts w:cs="굴림"/>
                <w:kern w:val="0"/>
                <w:szCs w:val="22"/>
              </w:rPr>
              <w:t>TTP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21CF6923" w14:textId="5B7CBE5B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proofErr w:type="spellStart"/>
            <w:r>
              <w:rPr>
                <w:rFonts w:cs="굴림" w:hint="eastAsia"/>
                <w:kern w:val="0"/>
                <w:szCs w:val="22"/>
              </w:rPr>
              <w:t>O</w:t>
            </w:r>
            <w:r>
              <w:rPr>
                <w:rFonts w:cs="굴림"/>
                <w:kern w:val="0"/>
                <w:szCs w:val="22"/>
              </w:rPr>
              <w:t>penAPIGW</w:t>
            </w:r>
            <w:proofErr w:type="spellEnd"/>
            <w:r>
              <w:rPr>
                <w:rFonts w:cs="굴림"/>
                <w:kern w:val="0"/>
                <w:szCs w:val="22"/>
              </w:rPr>
              <w:t>(</w:t>
            </w:r>
            <w:r>
              <w:rPr>
                <w:rFonts w:cs="굴림" w:hint="eastAsia"/>
                <w:kern w:val="0"/>
                <w:szCs w:val="22"/>
              </w:rPr>
              <w:t>Z</w:t>
            </w:r>
            <w:r>
              <w:rPr>
                <w:rFonts w:cs="굴림"/>
                <w:kern w:val="0"/>
                <w:szCs w:val="22"/>
              </w:rPr>
              <w:t>OOM)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2D012D5F" w14:textId="06618FBB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/>
                <w:kern w:val="0"/>
                <w:szCs w:val="22"/>
              </w:rPr>
              <w:t>API</w:t>
            </w:r>
          </w:p>
        </w:tc>
        <w:tc>
          <w:tcPr>
            <w:tcW w:w="1245" w:type="dxa"/>
          </w:tcPr>
          <w:p w14:paraId="6F7CD1CE" w14:textId="5AC30DF7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</w:p>
        </w:tc>
        <w:tc>
          <w:tcPr>
            <w:tcW w:w="1453" w:type="dxa"/>
          </w:tcPr>
          <w:p w14:paraId="036096EA" w14:textId="77777777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</w:tr>
      <w:tr w:rsidR="00D016B1" w:rsidRPr="00B766C4" w14:paraId="1CCF24AB" w14:textId="2B8A32E6" w:rsidTr="00D9334A">
        <w:trPr>
          <w:trHeight w:val="70"/>
        </w:trPr>
        <w:tc>
          <w:tcPr>
            <w:tcW w:w="1275" w:type="dxa"/>
            <w:vMerge/>
            <w:vAlign w:val="center"/>
            <w:hideMark/>
          </w:tcPr>
          <w:p w14:paraId="3DC85EFC" w14:textId="77777777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51" w:type="dxa"/>
            <w:shd w:val="clear" w:color="auto" w:fill="auto"/>
            <w:vAlign w:val="center"/>
            <w:hideMark/>
          </w:tcPr>
          <w:p w14:paraId="4AF0B393" w14:textId="77777777" w:rsidR="00D016B1" w:rsidRPr="00CE7FE9" w:rsidRDefault="00D016B1" w:rsidP="00162B21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 w:rsidRPr="00CE7FE9">
              <w:rPr>
                <w:rFonts w:cs="굴림" w:hint="eastAsia"/>
                <w:kern w:val="0"/>
                <w:szCs w:val="22"/>
              </w:rPr>
              <w:t>송신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0F25F9EE" w14:textId="73337EEC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H</w:t>
            </w:r>
            <w:r>
              <w:rPr>
                <w:rFonts w:cs="굴림"/>
                <w:kern w:val="0"/>
                <w:szCs w:val="22"/>
              </w:rPr>
              <w:t>TTP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3EF1C5AD" w14:textId="4CB67F70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proofErr w:type="spellStart"/>
            <w:r>
              <w:rPr>
                <w:rFonts w:cs="굴림" w:hint="eastAsia"/>
                <w:kern w:val="0"/>
                <w:szCs w:val="22"/>
              </w:rPr>
              <w:t>O</w:t>
            </w:r>
            <w:r>
              <w:rPr>
                <w:rFonts w:cs="굴림"/>
                <w:kern w:val="0"/>
                <w:szCs w:val="22"/>
              </w:rPr>
              <w:t>penAPIGW</w:t>
            </w:r>
            <w:proofErr w:type="spellEnd"/>
            <w:r>
              <w:rPr>
                <w:rFonts w:cs="굴림"/>
                <w:kern w:val="0"/>
                <w:szCs w:val="22"/>
              </w:rPr>
              <w:t>(chat GPT)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5C3949C0" w14:textId="5C326A7E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/>
                <w:kern w:val="0"/>
                <w:szCs w:val="22"/>
              </w:rPr>
              <w:t>API</w:t>
            </w:r>
          </w:p>
        </w:tc>
        <w:tc>
          <w:tcPr>
            <w:tcW w:w="1245" w:type="dxa"/>
          </w:tcPr>
          <w:p w14:paraId="197FA350" w14:textId="07FB96A6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</w:p>
        </w:tc>
        <w:tc>
          <w:tcPr>
            <w:tcW w:w="1453" w:type="dxa"/>
          </w:tcPr>
          <w:p w14:paraId="6FCF7B9E" w14:textId="77777777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</w:tr>
      <w:tr w:rsidR="00D016B1" w:rsidRPr="00B766C4" w14:paraId="1B500B26" w14:textId="05C642FB" w:rsidTr="00D9334A">
        <w:trPr>
          <w:trHeight w:val="73"/>
        </w:trPr>
        <w:tc>
          <w:tcPr>
            <w:tcW w:w="1275" w:type="dxa"/>
            <w:vMerge/>
            <w:vAlign w:val="center"/>
            <w:hideMark/>
          </w:tcPr>
          <w:p w14:paraId="51BE6666" w14:textId="77777777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51" w:type="dxa"/>
            <w:shd w:val="clear" w:color="auto" w:fill="auto"/>
            <w:vAlign w:val="center"/>
            <w:hideMark/>
          </w:tcPr>
          <w:p w14:paraId="106B2C54" w14:textId="77777777" w:rsidR="00D016B1" w:rsidRPr="00CE7FE9" w:rsidRDefault="00D016B1" w:rsidP="00162B21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 w:rsidRPr="00CE7FE9">
              <w:rPr>
                <w:rFonts w:cs="굴림" w:hint="eastAsia"/>
                <w:kern w:val="0"/>
                <w:szCs w:val="22"/>
              </w:rPr>
              <w:t>송신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7A903AC0" w14:textId="175D63F0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H</w:t>
            </w:r>
            <w:r>
              <w:rPr>
                <w:rFonts w:cs="굴림"/>
                <w:kern w:val="0"/>
                <w:szCs w:val="22"/>
              </w:rPr>
              <w:t>TTP</w:t>
            </w:r>
          </w:p>
        </w:tc>
        <w:tc>
          <w:tcPr>
            <w:tcW w:w="2800" w:type="dxa"/>
            <w:shd w:val="clear" w:color="auto" w:fill="auto"/>
            <w:vAlign w:val="center"/>
          </w:tcPr>
          <w:p w14:paraId="0A2AC659" w14:textId="29D383AE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proofErr w:type="spellStart"/>
            <w:r>
              <w:rPr>
                <w:rFonts w:cs="굴림" w:hint="eastAsia"/>
                <w:kern w:val="0"/>
                <w:szCs w:val="22"/>
              </w:rPr>
              <w:t>O</w:t>
            </w:r>
            <w:r>
              <w:rPr>
                <w:rFonts w:cs="굴림"/>
                <w:kern w:val="0"/>
                <w:szCs w:val="22"/>
              </w:rPr>
              <w:t>penAPIGW</w:t>
            </w:r>
            <w:proofErr w:type="spellEnd"/>
            <w:r>
              <w:rPr>
                <w:rFonts w:cs="굴림"/>
                <w:kern w:val="0"/>
                <w:szCs w:val="22"/>
              </w:rPr>
              <w:t>(</w:t>
            </w:r>
            <w:r>
              <w:rPr>
                <w:rFonts w:cs="굴림" w:hint="eastAsia"/>
                <w:kern w:val="0"/>
                <w:szCs w:val="22"/>
              </w:rPr>
              <w:t>교보문고</w:t>
            </w:r>
            <w:r>
              <w:rPr>
                <w:rFonts w:cs="굴림"/>
                <w:kern w:val="0"/>
                <w:szCs w:val="22"/>
              </w:rPr>
              <w:t>)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2607FBB5" w14:textId="4032894A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/>
                <w:kern w:val="0"/>
                <w:szCs w:val="22"/>
              </w:rPr>
              <w:t>API</w:t>
            </w:r>
          </w:p>
        </w:tc>
        <w:tc>
          <w:tcPr>
            <w:tcW w:w="1245" w:type="dxa"/>
          </w:tcPr>
          <w:p w14:paraId="7DAFE94E" w14:textId="59CF1095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</w:p>
        </w:tc>
        <w:tc>
          <w:tcPr>
            <w:tcW w:w="1453" w:type="dxa"/>
          </w:tcPr>
          <w:p w14:paraId="22043DEC" w14:textId="77777777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</w:tr>
      <w:tr w:rsidR="00D016B1" w:rsidRPr="00B766C4" w14:paraId="5E239379" w14:textId="4003B0DD" w:rsidTr="00D9334A">
        <w:trPr>
          <w:trHeight w:val="70"/>
        </w:trPr>
        <w:tc>
          <w:tcPr>
            <w:tcW w:w="1275" w:type="dxa"/>
            <w:shd w:val="clear" w:color="auto" w:fill="auto"/>
            <w:vAlign w:val="center"/>
            <w:hideMark/>
          </w:tcPr>
          <w:p w14:paraId="39A54ABE" w14:textId="77777777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 w:rsidRPr="00CE7FE9">
              <w:rPr>
                <w:rFonts w:cs="굴림" w:hint="eastAsia"/>
                <w:kern w:val="0"/>
                <w:szCs w:val="22"/>
              </w:rPr>
              <w:lastRenderedPageBreak/>
              <w:t>JDBC</w:t>
            </w:r>
          </w:p>
        </w:tc>
        <w:tc>
          <w:tcPr>
            <w:tcW w:w="951" w:type="dxa"/>
            <w:shd w:val="clear" w:color="auto" w:fill="auto"/>
            <w:vAlign w:val="center"/>
            <w:hideMark/>
          </w:tcPr>
          <w:p w14:paraId="1531401B" w14:textId="77777777" w:rsidR="00D016B1" w:rsidRPr="00CE7FE9" w:rsidRDefault="00D016B1" w:rsidP="00162B21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 w:rsidRPr="00CE7FE9">
              <w:rPr>
                <w:rFonts w:cs="굴림" w:hint="eastAsia"/>
                <w:kern w:val="0"/>
                <w:szCs w:val="22"/>
              </w:rPr>
              <w:t>송신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1D750090" w14:textId="7D68B011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2800" w:type="dxa"/>
            <w:shd w:val="clear" w:color="auto" w:fill="auto"/>
            <w:vAlign w:val="center"/>
          </w:tcPr>
          <w:p w14:paraId="2CA342FF" w14:textId="00133F1B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1550" w:type="dxa"/>
            <w:shd w:val="clear" w:color="auto" w:fill="auto"/>
            <w:vAlign w:val="center"/>
          </w:tcPr>
          <w:p w14:paraId="0E4DEA56" w14:textId="2C6D81A4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1245" w:type="dxa"/>
          </w:tcPr>
          <w:p w14:paraId="53AF5280" w14:textId="77777777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1453" w:type="dxa"/>
          </w:tcPr>
          <w:p w14:paraId="68A4D77D" w14:textId="77777777" w:rsidR="00D016B1" w:rsidRPr="00CE7FE9" w:rsidRDefault="00D016B1" w:rsidP="00D016B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</w:tr>
    </w:tbl>
    <w:p w14:paraId="08838734" w14:textId="34131B0F" w:rsidR="00164FA1" w:rsidRDefault="00164FA1" w:rsidP="006F142D"/>
    <w:p w14:paraId="26C6296B" w14:textId="6D097616" w:rsidR="006F142D" w:rsidRDefault="006F142D" w:rsidP="006F142D"/>
    <w:p w14:paraId="08838735" w14:textId="0512D8E1" w:rsidR="007A55A4" w:rsidRDefault="00CE7FE9" w:rsidP="00756D33">
      <w:pPr>
        <w:pStyle w:val="2"/>
      </w:pPr>
      <w:bookmarkStart w:id="13" w:name="_Toc219310842"/>
      <w:r>
        <w:rPr>
          <w:rFonts w:hint="eastAsia"/>
        </w:rPr>
        <w:t>연계 서비스 구성도</w:t>
      </w:r>
      <w:bookmarkEnd w:id="13"/>
    </w:p>
    <w:p w14:paraId="3F16EB02" w14:textId="49F2FDEF" w:rsidR="00375B79" w:rsidRPr="00375B79" w:rsidRDefault="00375B79" w:rsidP="00375B79">
      <w:r>
        <w:rPr>
          <w:rFonts w:hint="eastAsia"/>
        </w:rPr>
        <w:t>시스템(</w:t>
      </w:r>
      <w:r w:rsidRPr="00AD3DF8">
        <w:rPr>
          <w:rFonts w:hint="eastAsia"/>
        </w:rPr>
        <w:t>서비스</w:t>
      </w:r>
      <w:r>
        <w:rPr>
          <w:rFonts w:hint="eastAsia"/>
        </w:rPr>
        <w:t>)이 외부</w:t>
      </w:r>
      <w:r>
        <w:t>/</w:t>
      </w:r>
      <w:proofErr w:type="spellStart"/>
      <w:r>
        <w:rPr>
          <w:rFonts w:hint="eastAsia"/>
        </w:rPr>
        <w:t>타시스템등과</w:t>
      </w:r>
      <w:proofErr w:type="spellEnd"/>
      <w:r>
        <w:rPr>
          <w:rFonts w:hint="eastAsia"/>
        </w:rPr>
        <w:t xml:space="preserve"> 연결되는 흐름에 대한 도식 </w:t>
      </w:r>
    </w:p>
    <w:p w14:paraId="03BD82E9" w14:textId="03A82DF6" w:rsidR="00510C89" w:rsidRDefault="00510C89" w:rsidP="00510C89">
      <w:pPr>
        <w:rPr>
          <w:noProof/>
        </w:rPr>
      </w:pPr>
    </w:p>
    <w:p w14:paraId="71EA2BAE" w14:textId="1F040A94" w:rsidR="0035624C" w:rsidRDefault="004D3813" w:rsidP="00510C89">
      <w:r>
        <w:rPr>
          <w:noProof/>
        </w:rPr>
        <w:pict w14:anchorId="588BF060">
          <v:shape id="_x0000_i1025" type="#_x0000_t75" style="width:488.35pt;height:276.75pt;mso-left-percent:-10001;mso-top-percent:-10001;mso-position-horizontal:absolute;mso-position-horizontal-relative:char;mso-position-vertical:absolute;mso-position-vertical-relative:line;mso-left-percent:-10001;mso-top-percent:-10001">
            <v:imagedata r:id="rId12" o:title=""/>
          </v:shape>
        </w:pict>
      </w:r>
    </w:p>
    <w:p w14:paraId="0883875A" w14:textId="658803AC" w:rsidR="00153F4F" w:rsidRDefault="00510C89" w:rsidP="00BF6BBD">
      <w:pPr>
        <w:pStyle w:val="10"/>
      </w:pPr>
      <w:bookmarkStart w:id="14" w:name="_Toc219310843"/>
      <w:r>
        <w:rPr>
          <w:rFonts w:hint="eastAsia"/>
        </w:rPr>
        <w:t>기술 스택</w:t>
      </w:r>
      <w:bookmarkEnd w:id="14"/>
    </w:p>
    <w:p w14:paraId="0883875B" w14:textId="0538AF7F" w:rsidR="00153F4F" w:rsidRDefault="00510C89" w:rsidP="00153F4F">
      <w:pPr>
        <w:pStyle w:val="2"/>
      </w:pPr>
      <w:bookmarkStart w:id="15" w:name="_Toc219310844"/>
      <w:r>
        <w:rPr>
          <w:rFonts w:hint="eastAsia"/>
        </w:rPr>
        <w:t>기술 스택 목록</w:t>
      </w:r>
      <w:bookmarkEnd w:id="15"/>
    </w:p>
    <w:p w14:paraId="6AB1532E" w14:textId="2CEAFF92" w:rsidR="00375B79" w:rsidRDefault="00375B79" w:rsidP="00375B79">
      <w:r>
        <w:rPr>
          <w:rFonts w:hint="eastAsia"/>
        </w:rPr>
        <w:t>시스템(</w:t>
      </w:r>
      <w:r w:rsidRPr="00AD3DF8">
        <w:rPr>
          <w:rFonts w:hint="eastAsia"/>
        </w:rPr>
        <w:t>서비스</w:t>
      </w:r>
      <w:r>
        <w:rPr>
          <w:rFonts w:hint="eastAsia"/>
        </w:rPr>
        <w:t>)</w:t>
      </w:r>
      <w:r w:rsidR="00164FA1">
        <w:rPr>
          <w:rFonts w:hint="eastAsia"/>
        </w:rPr>
        <w:t>을</w:t>
      </w:r>
      <w:r>
        <w:rPr>
          <w:rFonts w:hint="eastAsia"/>
        </w:rPr>
        <w:t xml:space="preserve"> 운영하기 위한 기술(</w:t>
      </w:r>
      <w:r>
        <w:t>IT)</w:t>
      </w:r>
      <w:r>
        <w:rPr>
          <w:rFonts w:hint="eastAsia"/>
        </w:rPr>
        <w:t>들의 목록</w:t>
      </w:r>
    </w:p>
    <w:p w14:paraId="100F9F41" w14:textId="77777777" w:rsidR="00375B79" w:rsidRPr="00375B79" w:rsidRDefault="00375B79" w:rsidP="00375B7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4"/>
        <w:gridCol w:w="7493"/>
      </w:tblGrid>
      <w:tr w:rsidR="00AA546E" w:rsidRPr="00AA546E" w14:paraId="0AEDA1D8" w14:textId="77777777" w:rsidTr="00AA546E">
        <w:tc>
          <w:tcPr>
            <w:tcW w:w="2254" w:type="dxa"/>
            <w:shd w:val="clear" w:color="auto" w:fill="EEECE1"/>
          </w:tcPr>
          <w:p w14:paraId="37EE70FE" w14:textId="77777777" w:rsidR="00510C89" w:rsidRPr="00AA546E" w:rsidRDefault="00510C89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493" w:type="dxa"/>
            <w:shd w:val="clear" w:color="auto" w:fill="EEECE1"/>
          </w:tcPr>
          <w:p w14:paraId="5171844F" w14:textId="77777777" w:rsidR="00510C89" w:rsidRPr="00AA546E" w:rsidRDefault="00510C89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내용</w:t>
            </w:r>
          </w:p>
        </w:tc>
      </w:tr>
      <w:tr w:rsidR="00AA546E" w:rsidRPr="00AA546E" w14:paraId="012CE015" w14:textId="77777777" w:rsidTr="00AA546E">
        <w:tc>
          <w:tcPr>
            <w:tcW w:w="2254" w:type="dxa"/>
            <w:shd w:val="clear" w:color="auto" w:fill="auto"/>
          </w:tcPr>
          <w:p w14:paraId="59669876" w14:textId="77777777" w:rsidR="00510C89" w:rsidRPr="00510C89" w:rsidRDefault="00510C89" w:rsidP="004B18B3">
            <w:proofErr w:type="spellStart"/>
            <w:r w:rsidRPr="00510C89">
              <w:rPr>
                <w:rFonts w:hint="eastAsia"/>
              </w:rPr>
              <w:t>프론트엔드</w:t>
            </w:r>
            <w:proofErr w:type="spellEnd"/>
            <w:r w:rsidRPr="00510C89">
              <w:t xml:space="preserve"> </w:t>
            </w:r>
          </w:p>
        </w:tc>
        <w:tc>
          <w:tcPr>
            <w:tcW w:w="7493" w:type="dxa"/>
            <w:shd w:val="clear" w:color="auto" w:fill="auto"/>
          </w:tcPr>
          <w:p w14:paraId="545FFAFF" w14:textId="1427FE2E" w:rsidR="00510C89" w:rsidRPr="00510C89" w:rsidRDefault="00A55A9C" w:rsidP="004B18B3">
            <w:r>
              <w:t xml:space="preserve">React, Node.js, Next.js </w:t>
            </w:r>
          </w:p>
        </w:tc>
      </w:tr>
      <w:tr w:rsidR="00AA546E" w:rsidRPr="00AA546E" w14:paraId="6600FCFE" w14:textId="77777777" w:rsidTr="00AA546E">
        <w:tc>
          <w:tcPr>
            <w:tcW w:w="2254" w:type="dxa"/>
            <w:shd w:val="clear" w:color="auto" w:fill="auto"/>
          </w:tcPr>
          <w:p w14:paraId="319D3822" w14:textId="77777777" w:rsidR="00510C89" w:rsidRPr="00510C89" w:rsidRDefault="00510C89" w:rsidP="004B18B3">
            <w:proofErr w:type="spellStart"/>
            <w:r w:rsidRPr="00510C89">
              <w:rPr>
                <w:rFonts w:hint="eastAsia"/>
              </w:rPr>
              <w:t>백엔드</w:t>
            </w:r>
            <w:proofErr w:type="spellEnd"/>
          </w:p>
        </w:tc>
        <w:tc>
          <w:tcPr>
            <w:tcW w:w="7493" w:type="dxa"/>
            <w:shd w:val="clear" w:color="auto" w:fill="auto"/>
          </w:tcPr>
          <w:p w14:paraId="777F3429" w14:textId="51A60A6D" w:rsidR="00510C89" w:rsidRPr="00510C89" w:rsidRDefault="00510C89" w:rsidP="004B18B3">
            <w:r w:rsidRPr="00510C89">
              <w:rPr>
                <w:rFonts w:hint="eastAsia"/>
              </w:rPr>
              <w:t>J</w:t>
            </w:r>
            <w:r w:rsidRPr="00510C89">
              <w:t xml:space="preserve">ava, Spring </w:t>
            </w:r>
            <w:r w:rsidR="00A55A9C">
              <w:t>Boot</w:t>
            </w:r>
            <w:r w:rsidRPr="00510C89">
              <w:t xml:space="preserve">, </w:t>
            </w:r>
            <w:proofErr w:type="spellStart"/>
            <w:r w:rsidRPr="00510C89">
              <w:t>mybatis</w:t>
            </w:r>
            <w:proofErr w:type="spellEnd"/>
          </w:p>
        </w:tc>
      </w:tr>
      <w:tr w:rsidR="00AA546E" w:rsidRPr="00AA546E" w14:paraId="31678D4A" w14:textId="77777777" w:rsidTr="00AA546E">
        <w:tc>
          <w:tcPr>
            <w:tcW w:w="2254" w:type="dxa"/>
            <w:shd w:val="clear" w:color="auto" w:fill="auto"/>
          </w:tcPr>
          <w:p w14:paraId="4EF69AAD" w14:textId="77777777" w:rsidR="00510C89" w:rsidRPr="00510C89" w:rsidRDefault="00510C89" w:rsidP="004B18B3">
            <w:r w:rsidRPr="00510C89">
              <w:rPr>
                <w:rFonts w:hint="eastAsia"/>
              </w:rPr>
              <w:t>데이터베이스</w:t>
            </w:r>
          </w:p>
        </w:tc>
        <w:tc>
          <w:tcPr>
            <w:tcW w:w="7493" w:type="dxa"/>
            <w:shd w:val="clear" w:color="auto" w:fill="auto"/>
          </w:tcPr>
          <w:p w14:paraId="6598C918" w14:textId="69EAD0C3" w:rsidR="00510C89" w:rsidRPr="00510C89" w:rsidRDefault="003B59E9" w:rsidP="004B18B3">
            <w:r>
              <w:t>MS</w:t>
            </w:r>
            <w:r w:rsidR="00A55A9C">
              <w:t>-</w:t>
            </w:r>
            <w:r>
              <w:t>SQL Server 2019</w:t>
            </w:r>
          </w:p>
        </w:tc>
      </w:tr>
      <w:tr w:rsidR="00AA546E" w:rsidRPr="00AA546E" w14:paraId="1DEA2446" w14:textId="77777777" w:rsidTr="00AA546E">
        <w:tc>
          <w:tcPr>
            <w:tcW w:w="2254" w:type="dxa"/>
            <w:shd w:val="clear" w:color="auto" w:fill="auto"/>
          </w:tcPr>
          <w:p w14:paraId="6CA4151D" w14:textId="77777777" w:rsidR="00510C89" w:rsidRPr="00510C89" w:rsidRDefault="00510C89" w:rsidP="004B18B3">
            <w:r w:rsidRPr="00510C89">
              <w:rPr>
                <w:rFonts w:hint="eastAsia"/>
              </w:rPr>
              <w:t xml:space="preserve">서버 </w:t>
            </w:r>
            <w:r w:rsidRPr="00510C89">
              <w:t xml:space="preserve">/ </w:t>
            </w:r>
            <w:r w:rsidRPr="00510C89">
              <w:rPr>
                <w:rFonts w:hint="eastAsia"/>
              </w:rPr>
              <w:t>O</w:t>
            </w:r>
            <w:r w:rsidRPr="00510C89">
              <w:t>S</w:t>
            </w:r>
          </w:p>
        </w:tc>
        <w:tc>
          <w:tcPr>
            <w:tcW w:w="7493" w:type="dxa"/>
            <w:shd w:val="clear" w:color="auto" w:fill="auto"/>
          </w:tcPr>
          <w:p w14:paraId="6DCAF371" w14:textId="2FD0CFC7" w:rsidR="00510C89" w:rsidRPr="00510C89" w:rsidRDefault="00510C89" w:rsidP="004B18B3">
            <w:r w:rsidRPr="00510C89">
              <w:rPr>
                <w:rFonts w:hint="eastAsia"/>
              </w:rPr>
              <w:t>L</w:t>
            </w:r>
            <w:r w:rsidRPr="00510C89">
              <w:t xml:space="preserve">inux </w:t>
            </w:r>
            <w:r w:rsidRPr="00510C89">
              <w:rPr>
                <w:rFonts w:hint="eastAsia"/>
              </w:rPr>
              <w:t xml:space="preserve">계열 </w:t>
            </w:r>
            <w:r w:rsidRPr="00510C89">
              <w:t>OS</w:t>
            </w:r>
            <w:r w:rsidR="003B59E9">
              <w:t xml:space="preserve"> (RHEL 8.4)</w:t>
            </w:r>
          </w:p>
        </w:tc>
      </w:tr>
      <w:tr w:rsidR="00AA546E" w:rsidRPr="00AA546E" w14:paraId="00714C1A" w14:textId="77777777" w:rsidTr="00AA546E">
        <w:tc>
          <w:tcPr>
            <w:tcW w:w="2254" w:type="dxa"/>
            <w:shd w:val="clear" w:color="auto" w:fill="auto"/>
          </w:tcPr>
          <w:p w14:paraId="3A7E4C66" w14:textId="77777777" w:rsidR="00510C89" w:rsidRPr="00510C89" w:rsidRDefault="00510C89" w:rsidP="004B18B3">
            <w:r w:rsidRPr="00510C89">
              <w:rPr>
                <w:rFonts w:hint="eastAsia"/>
              </w:rPr>
              <w:t>W</w:t>
            </w:r>
            <w:r w:rsidRPr="00510C89">
              <w:t>EB/WAS</w:t>
            </w:r>
          </w:p>
        </w:tc>
        <w:tc>
          <w:tcPr>
            <w:tcW w:w="7493" w:type="dxa"/>
            <w:shd w:val="clear" w:color="auto" w:fill="auto"/>
          </w:tcPr>
          <w:p w14:paraId="1A45BD06" w14:textId="0125CDF7" w:rsidR="00510C89" w:rsidRPr="00510C89" w:rsidRDefault="00510C89" w:rsidP="004B18B3">
            <w:r w:rsidRPr="00510C89">
              <w:rPr>
                <w:rFonts w:hint="eastAsia"/>
              </w:rPr>
              <w:t>A</w:t>
            </w:r>
            <w:r w:rsidRPr="00510C89">
              <w:t xml:space="preserve">pache </w:t>
            </w:r>
            <w:r w:rsidRPr="00510C89">
              <w:rPr>
                <w:rFonts w:hint="eastAsia"/>
              </w:rPr>
              <w:t xml:space="preserve">계열 </w:t>
            </w:r>
            <w:r w:rsidRPr="00510C89">
              <w:t>Web</w:t>
            </w:r>
            <w:r w:rsidR="003B59E9">
              <w:t xml:space="preserve"> (JBCS Httpd 2.4)</w:t>
            </w:r>
            <w:r w:rsidRPr="00510C89">
              <w:t xml:space="preserve"> , Tomcat </w:t>
            </w:r>
            <w:r w:rsidRPr="00510C89">
              <w:rPr>
                <w:rFonts w:hint="eastAsia"/>
              </w:rPr>
              <w:t xml:space="preserve">계열 </w:t>
            </w:r>
            <w:r w:rsidRPr="00510C89">
              <w:t>Was</w:t>
            </w:r>
            <w:r w:rsidR="003B59E9">
              <w:t xml:space="preserve"> (JWS 5.7)</w:t>
            </w:r>
          </w:p>
        </w:tc>
      </w:tr>
      <w:tr w:rsidR="00AA546E" w:rsidRPr="00AA546E" w14:paraId="447E4DEE" w14:textId="77777777" w:rsidTr="00AA546E">
        <w:tc>
          <w:tcPr>
            <w:tcW w:w="2254" w:type="dxa"/>
            <w:shd w:val="clear" w:color="auto" w:fill="auto"/>
          </w:tcPr>
          <w:p w14:paraId="15812869" w14:textId="77777777" w:rsidR="00510C89" w:rsidRPr="00510C89" w:rsidRDefault="00510C89" w:rsidP="004B18B3">
            <w:r w:rsidRPr="00510C89">
              <w:rPr>
                <w:rFonts w:hint="eastAsia"/>
              </w:rPr>
              <w:lastRenderedPageBreak/>
              <w:t>기타</w:t>
            </w:r>
          </w:p>
        </w:tc>
        <w:tc>
          <w:tcPr>
            <w:tcW w:w="7493" w:type="dxa"/>
            <w:shd w:val="clear" w:color="auto" w:fill="auto"/>
          </w:tcPr>
          <w:p w14:paraId="16F80902" w14:textId="2C02CB8A" w:rsidR="00510C89" w:rsidRPr="00510C89" w:rsidRDefault="00A55A9C" w:rsidP="004B18B3">
            <w:r>
              <w:t xml:space="preserve">GIT, </w:t>
            </w:r>
            <w:proofErr w:type="spellStart"/>
            <w:r>
              <w:t>DevOS</w:t>
            </w:r>
            <w:proofErr w:type="spellEnd"/>
          </w:p>
        </w:tc>
      </w:tr>
    </w:tbl>
    <w:p w14:paraId="332EFA80" w14:textId="2402D211" w:rsidR="003E4C02" w:rsidRDefault="003E4C02" w:rsidP="00153F4F"/>
    <w:p w14:paraId="1B41A065" w14:textId="77777777" w:rsidR="008C6CE7" w:rsidRDefault="008C6CE7" w:rsidP="00153F4F"/>
    <w:p w14:paraId="21BB7845" w14:textId="7B950CA3" w:rsidR="00510C89" w:rsidRDefault="00510C89" w:rsidP="00510C89">
      <w:pPr>
        <w:pStyle w:val="2"/>
        <w:numPr>
          <w:ilvl w:val="1"/>
          <w:numId w:val="1"/>
        </w:numPr>
      </w:pPr>
      <w:bookmarkStart w:id="16" w:name="_Toc219310845"/>
      <w:r>
        <w:rPr>
          <w:rFonts w:hint="eastAsia"/>
        </w:rPr>
        <w:t>어플리케이션 구성도</w:t>
      </w:r>
      <w:bookmarkEnd w:id="16"/>
    </w:p>
    <w:p w14:paraId="1B7E6F81" w14:textId="28A5CA2D" w:rsidR="00164FA1" w:rsidRDefault="00164FA1" w:rsidP="00164FA1">
      <w:r>
        <w:rPr>
          <w:rFonts w:hint="eastAsia"/>
        </w:rPr>
        <w:t>시스템(서비스)을 구성하는 어플리케이션 모듈,</w:t>
      </w:r>
      <w:r>
        <w:t xml:space="preserve"> </w:t>
      </w:r>
      <w:r>
        <w:rPr>
          <w:rFonts w:hint="eastAsia"/>
        </w:rPr>
        <w:t>컴포넌트 등의 관계 및 상호 작용 구조를 시각적으로 표현</w:t>
      </w:r>
    </w:p>
    <w:p w14:paraId="7B49E5F4" w14:textId="77777777" w:rsidR="00F329AC" w:rsidRDefault="00F329AC" w:rsidP="00164FA1"/>
    <w:p w14:paraId="33D3A368" w14:textId="0B0DBA03" w:rsidR="00164FA1" w:rsidRPr="00164FA1" w:rsidRDefault="004D3813" w:rsidP="00164FA1">
      <w:r>
        <w:pict w14:anchorId="6CC8FE10">
          <v:shape id="_x0000_i1026" type="#_x0000_t75" style="width:475.85pt;height:229.15pt;mso-left-percent:-10001;mso-top-percent:-10001;mso-position-horizontal:absolute;mso-position-horizontal-relative:char;mso-position-vertical:absolute;mso-position-vertical-relative:line;mso-left-percent:-10001;mso-top-percent:-10001">
            <v:imagedata r:id="rId13" o:title=""/>
          </v:shape>
        </w:pict>
      </w:r>
    </w:p>
    <w:p w14:paraId="13F8872D" w14:textId="6BBFBA41" w:rsidR="00510C89" w:rsidRDefault="004D3813" w:rsidP="00153F4F">
      <w:pPr>
        <w:rPr>
          <w:noProof/>
        </w:rPr>
      </w:pPr>
      <w:r>
        <w:rPr>
          <w:noProof/>
        </w:rPr>
        <w:pict w14:anchorId="2144978A">
          <v:shape id="_x0000_i1027" type="#_x0000_t75" style="width:482.1pt;height:245.45pt;mso-left-percent:-10001;mso-top-percent:-10001;mso-position-horizontal:absolute;mso-position-horizontal-relative:char;mso-position-vertical:absolute;mso-position-vertical-relative:line;mso-left-percent:-10001;mso-top-percent:-10001">
            <v:imagedata r:id="rId14" o:title=""/>
          </v:shape>
        </w:pict>
      </w:r>
    </w:p>
    <w:p w14:paraId="7D799E3F" w14:textId="2B5CAE09" w:rsidR="0006241D" w:rsidRDefault="0035624C" w:rsidP="00153F4F">
      <w:r>
        <w:br w:type="page"/>
      </w:r>
    </w:p>
    <w:p w14:paraId="0883878F" w14:textId="1A90BE9B" w:rsidR="006F0F63" w:rsidRDefault="00510C89" w:rsidP="001945ED">
      <w:pPr>
        <w:pStyle w:val="10"/>
      </w:pPr>
      <w:bookmarkStart w:id="17" w:name="_Toc219310846"/>
      <w:r>
        <w:rPr>
          <w:rFonts w:hint="eastAsia"/>
        </w:rPr>
        <w:t>연관자료</w:t>
      </w:r>
      <w:bookmarkEnd w:id="17"/>
    </w:p>
    <w:p w14:paraId="2878432E" w14:textId="47C8B150" w:rsidR="00510C89" w:rsidRDefault="00510C89" w:rsidP="00510C89">
      <w:pPr>
        <w:pStyle w:val="2"/>
      </w:pPr>
      <w:bookmarkStart w:id="18" w:name="_Toc219310847"/>
      <w:r>
        <w:rPr>
          <w:rFonts w:hint="eastAsia"/>
        </w:rPr>
        <w:t>서비스 기동/중지</w:t>
      </w:r>
      <w:bookmarkEnd w:id="18"/>
    </w:p>
    <w:p w14:paraId="79473714" w14:textId="36253F71" w:rsidR="00164FA1" w:rsidRDefault="00164FA1" w:rsidP="00164FA1">
      <w:r>
        <w:rPr>
          <w:rFonts w:hint="eastAsia"/>
        </w:rPr>
        <w:t>서비스를 실행(기동)</w:t>
      </w:r>
      <w:r>
        <w:t xml:space="preserve"> </w:t>
      </w:r>
      <w:r>
        <w:rPr>
          <w:rFonts w:hint="eastAsia"/>
        </w:rPr>
        <w:t>하거나 종료(중지)</w:t>
      </w:r>
      <w:r>
        <w:t xml:space="preserve"> </w:t>
      </w:r>
      <w:r>
        <w:rPr>
          <w:rFonts w:hint="eastAsia"/>
        </w:rPr>
        <w:t>하는 절차와 방법</w:t>
      </w:r>
    </w:p>
    <w:p w14:paraId="3DD52CD2" w14:textId="77777777" w:rsidR="00164FA1" w:rsidRPr="00164FA1" w:rsidRDefault="00164FA1" w:rsidP="00164FA1"/>
    <w:tbl>
      <w:tblPr>
        <w:tblW w:w="1077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0"/>
        <w:gridCol w:w="881"/>
        <w:gridCol w:w="3397"/>
        <w:gridCol w:w="2198"/>
        <w:gridCol w:w="2198"/>
        <w:gridCol w:w="1279"/>
      </w:tblGrid>
      <w:tr w:rsidR="00017F24" w:rsidRPr="00AA546E" w14:paraId="63A77150" w14:textId="77777777" w:rsidTr="007E168E">
        <w:trPr>
          <w:trHeight w:val="265"/>
          <w:tblHeader/>
        </w:trPr>
        <w:tc>
          <w:tcPr>
            <w:tcW w:w="820" w:type="dxa"/>
            <w:shd w:val="clear" w:color="auto" w:fill="EEECE1"/>
          </w:tcPr>
          <w:p w14:paraId="698577A8" w14:textId="77777777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881" w:type="dxa"/>
            <w:shd w:val="clear" w:color="auto" w:fill="EEECE1"/>
          </w:tcPr>
          <w:p w14:paraId="404C4864" w14:textId="62B77CBA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서비스</w:t>
            </w:r>
          </w:p>
        </w:tc>
        <w:tc>
          <w:tcPr>
            <w:tcW w:w="3397" w:type="dxa"/>
            <w:shd w:val="clear" w:color="auto" w:fill="EEECE1"/>
          </w:tcPr>
          <w:p w14:paraId="4981EE6F" w14:textId="112DEC8A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설치경로</w:t>
            </w:r>
          </w:p>
        </w:tc>
        <w:tc>
          <w:tcPr>
            <w:tcW w:w="2198" w:type="dxa"/>
            <w:shd w:val="clear" w:color="auto" w:fill="EEECE1"/>
          </w:tcPr>
          <w:p w14:paraId="18A4E474" w14:textId="48BCE3B0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시작</w:t>
            </w:r>
          </w:p>
        </w:tc>
        <w:tc>
          <w:tcPr>
            <w:tcW w:w="2198" w:type="dxa"/>
            <w:shd w:val="clear" w:color="auto" w:fill="EEECE1"/>
          </w:tcPr>
          <w:p w14:paraId="08DCFE9A" w14:textId="69CFF8F4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중지</w:t>
            </w:r>
          </w:p>
        </w:tc>
        <w:tc>
          <w:tcPr>
            <w:tcW w:w="1279" w:type="dxa"/>
            <w:shd w:val="clear" w:color="auto" w:fill="EEECE1"/>
          </w:tcPr>
          <w:p w14:paraId="211FFFDC" w14:textId="1DB4396C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계정</w:t>
            </w:r>
          </w:p>
        </w:tc>
      </w:tr>
      <w:tr w:rsidR="00017F24" w:rsidRPr="00AA546E" w14:paraId="0E58F575" w14:textId="77777777" w:rsidTr="007E168E">
        <w:trPr>
          <w:trHeight w:val="265"/>
          <w:tblHeader/>
        </w:trPr>
        <w:tc>
          <w:tcPr>
            <w:tcW w:w="820" w:type="dxa"/>
            <w:vMerge w:val="restart"/>
            <w:shd w:val="clear" w:color="auto" w:fill="auto"/>
            <w:vAlign w:val="center"/>
          </w:tcPr>
          <w:p w14:paraId="6C2497D0" w14:textId="77777777" w:rsidR="007E168E" w:rsidRPr="0055734A" w:rsidRDefault="007E168E" w:rsidP="007E16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개발</w:t>
            </w:r>
          </w:p>
          <w:p w14:paraId="62A923C7" w14:textId="7CD756A9" w:rsidR="00017F24" w:rsidRPr="0055734A" w:rsidRDefault="00017F24" w:rsidP="007E16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W</w:t>
            </w:r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EB</w:t>
            </w:r>
          </w:p>
        </w:tc>
        <w:tc>
          <w:tcPr>
            <w:tcW w:w="881" w:type="dxa"/>
            <w:shd w:val="clear" w:color="auto" w:fill="auto"/>
          </w:tcPr>
          <w:p w14:paraId="0DCE7D96" w14:textId="17AD88DF" w:rsidR="00017F24" w:rsidRPr="0055734A" w:rsidRDefault="00017F24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jbcs</w:t>
            </w:r>
            <w:proofErr w:type="spellEnd"/>
          </w:p>
        </w:tc>
        <w:tc>
          <w:tcPr>
            <w:tcW w:w="3397" w:type="dxa"/>
            <w:shd w:val="clear" w:color="auto" w:fill="auto"/>
          </w:tcPr>
          <w:p w14:paraId="45B4935F" w14:textId="00150FD2" w:rsidR="00017F24" w:rsidRPr="0055734A" w:rsidRDefault="00017F24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sw</w:t>
            </w:r>
            <w:proofErr w:type="spellEnd"/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/web/</w:t>
            </w:r>
            <w:proofErr w:type="spellStart"/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jbcs</w:t>
            </w:r>
            <w:proofErr w:type="spellEnd"/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/scripts</w:t>
            </w:r>
          </w:p>
        </w:tc>
        <w:tc>
          <w:tcPr>
            <w:tcW w:w="2198" w:type="dxa"/>
            <w:shd w:val="clear" w:color="auto" w:fill="auto"/>
          </w:tcPr>
          <w:p w14:paraId="3B867FF9" w14:textId="05EB57AF" w:rsidR="00017F24" w:rsidRPr="0055734A" w:rsidRDefault="00017F24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start_DEV_REP_LPA11.sh</w:t>
            </w:r>
          </w:p>
        </w:tc>
        <w:tc>
          <w:tcPr>
            <w:tcW w:w="2198" w:type="dxa"/>
            <w:shd w:val="clear" w:color="auto" w:fill="auto"/>
          </w:tcPr>
          <w:p w14:paraId="31E852D8" w14:textId="308F783E" w:rsidR="00017F24" w:rsidRPr="0055734A" w:rsidRDefault="00017F24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stop_DEV_REP_LPA11.sh</w:t>
            </w:r>
          </w:p>
        </w:tc>
        <w:tc>
          <w:tcPr>
            <w:tcW w:w="1279" w:type="dxa"/>
            <w:shd w:val="clear" w:color="auto" w:fill="auto"/>
          </w:tcPr>
          <w:p w14:paraId="38BEE4B6" w14:textId="2E333348" w:rsidR="00017F24" w:rsidRPr="0055734A" w:rsidRDefault="00017F24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webadmin</w:t>
            </w:r>
            <w:proofErr w:type="spellEnd"/>
          </w:p>
        </w:tc>
      </w:tr>
      <w:tr w:rsidR="00017F24" w:rsidRPr="00AA546E" w14:paraId="45448A66" w14:textId="77777777" w:rsidTr="007E168E">
        <w:trPr>
          <w:trHeight w:val="265"/>
          <w:tblHeader/>
        </w:trPr>
        <w:tc>
          <w:tcPr>
            <w:tcW w:w="820" w:type="dxa"/>
            <w:vMerge/>
            <w:shd w:val="clear" w:color="auto" w:fill="auto"/>
            <w:vAlign w:val="center"/>
          </w:tcPr>
          <w:p w14:paraId="0FDDE8BB" w14:textId="77777777" w:rsidR="00017F24" w:rsidRPr="0055734A" w:rsidRDefault="00017F24" w:rsidP="007E16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81" w:type="dxa"/>
            <w:shd w:val="clear" w:color="auto" w:fill="auto"/>
          </w:tcPr>
          <w:p w14:paraId="4F360E12" w14:textId="77689DC9" w:rsidR="00017F24" w:rsidRPr="0055734A" w:rsidRDefault="00017F24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nodejs</w:t>
            </w:r>
            <w:proofErr w:type="spellEnd"/>
          </w:p>
        </w:tc>
        <w:tc>
          <w:tcPr>
            <w:tcW w:w="3397" w:type="dxa"/>
            <w:shd w:val="clear" w:color="auto" w:fill="auto"/>
          </w:tcPr>
          <w:p w14:paraId="67C6B4F5" w14:textId="430C885D" w:rsidR="00017F24" w:rsidRPr="0055734A" w:rsidRDefault="00017F24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/app/web/</w:t>
            </w:r>
            <w:proofErr w:type="spellStart"/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hli</w:t>
            </w:r>
            <w:proofErr w:type="spellEnd"/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-</w:t>
            </w:r>
            <w:proofErr w:type="spellStart"/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lpa</w:t>
            </w:r>
            <w:proofErr w:type="spellEnd"/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-web-user/</w:t>
            </w:r>
          </w:p>
        </w:tc>
        <w:tc>
          <w:tcPr>
            <w:tcW w:w="2198" w:type="dxa"/>
            <w:shd w:val="clear" w:color="auto" w:fill="auto"/>
          </w:tcPr>
          <w:p w14:paraId="4D1914D6" w14:textId="0B04A7B0" w:rsidR="00017F24" w:rsidRPr="0055734A" w:rsidRDefault="00017F24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./start.development.sh</w:t>
            </w:r>
          </w:p>
        </w:tc>
        <w:tc>
          <w:tcPr>
            <w:tcW w:w="2198" w:type="dxa"/>
            <w:shd w:val="clear" w:color="auto" w:fill="auto"/>
          </w:tcPr>
          <w:p w14:paraId="56413CEB" w14:textId="4CA1B127" w:rsidR="00017F24" w:rsidRPr="0055734A" w:rsidRDefault="00017F24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./stop.sh</w:t>
            </w:r>
          </w:p>
        </w:tc>
        <w:tc>
          <w:tcPr>
            <w:tcW w:w="1279" w:type="dxa"/>
            <w:shd w:val="clear" w:color="auto" w:fill="auto"/>
          </w:tcPr>
          <w:p w14:paraId="1FCAE1C8" w14:textId="7D432E37" w:rsidR="00017F24" w:rsidRPr="0055734A" w:rsidRDefault="00017F24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webadmin</w:t>
            </w:r>
            <w:proofErr w:type="spellEnd"/>
          </w:p>
        </w:tc>
      </w:tr>
      <w:tr w:rsidR="00017F24" w:rsidRPr="00AA546E" w14:paraId="5943EF68" w14:textId="77777777" w:rsidTr="007E168E">
        <w:trPr>
          <w:trHeight w:val="265"/>
          <w:tblHeader/>
        </w:trPr>
        <w:tc>
          <w:tcPr>
            <w:tcW w:w="820" w:type="dxa"/>
            <w:vMerge/>
            <w:shd w:val="clear" w:color="auto" w:fill="auto"/>
            <w:vAlign w:val="center"/>
          </w:tcPr>
          <w:p w14:paraId="4EA19639" w14:textId="77777777" w:rsidR="00017F24" w:rsidRPr="0055734A" w:rsidRDefault="00017F24" w:rsidP="007E16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81" w:type="dxa"/>
            <w:shd w:val="clear" w:color="auto" w:fill="auto"/>
          </w:tcPr>
          <w:p w14:paraId="280CDB81" w14:textId="037A32DE" w:rsidR="00017F24" w:rsidRPr="0055734A" w:rsidRDefault="00017F24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nodejs</w:t>
            </w:r>
            <w:proofErr w:type="spellEnd"/>
          </w:p>
        </w:tc>
        <w:tc>
          <w:tcPr>
            <w:tcW w:w="3397" w:type="dxa"/>
            <w:shd w:val="clear" w:color="auto" w:fill="auto"/>
          </w:tcPr>
          <w:p w14:paraId="104DB2B1" w14:textId="52D81D8B" w:rsidR="00017F24" w:rsidRPr="0055734A" w:rsidRDefault="00017F24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/app/web/</w:t>
            </w:r>
            <w:proofErr w:type="spellStart"/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hli</w:t>
            </w:r>
            <w:proofErr w:type="spellEnd"/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-</w:t>
            </w:r>
            <w:proofErr w:type="spellStart"/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lpa</w:t>
            </w:r>
            <w:proofErr w:type="spellEnd"/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-web-admin/</w:t>
            </w:r>
          </w:p>
        </w:tc>
        <w:tc>
          <w:tcPr>
            <w:tcW w:w="2198" w:type="dxa"/>
            <w:shd w:val="clear" w:color="auto" w:fill="auto"/>
          </w:tcPr>
          <w:p w14:paraId="0FCCE714" w14:textId="7215F111" w:rsidR="00017F24" w:rsidRPr="0055734A" w:rsidRDefault="00017F24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./start.development.sh</w:t>
            </w:r>
          </w:p>
        </w:tc>
        <w:tc>
          <w:tcPr>
            <w:tcW w:w="2198" w:type="dxa"/>
            <w:shd w:val="clear" w:color="auto" w:fill="auto"/>
          </w:tcPr>
          <w:p w14:paraId="42C99546" w14:textId="4ECE1974" w:rsidR="00017F24" w:rsidRPr="0055734A" w:rsidRDefault="00017F24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./stop.sh</w:t>
            </w:r>
          </w:p>
        </w:tc>
        <w:tc>
          <w:tcPr>
            <w:tcW w:w="1279" w:type="dxa"/>
            <w:shd w:val="clear" w:color="auto" w:fill="auto"/>
          </w:tcPr>
          <w:p w14:paraId="4A70824F" w14:textId="1550E4C0" w:rsidR="00017F24" w:rsidRPr="0055734A" w:rsidRDefault="00017F24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webadmin</w:t>
            </w:r>
            <w:proofErr w:type="spellEnd"/>
          </w:p>
        </w:tc>
      </w:tr>
      <w:tr w:rsidR="00017F24" w:rsidRPr="00AA546E" w14:paraId="266911B1" w14:textId="77777777" w:rsidTr="007E168E">
        <w:trPr>
          <w:trHeight w:val="265"/>
          <w:tblHeader/>
        </w:trPr>
        <w:tc>
          <w:tcPr>
            <w:tcW w:w="820" w:type="dxa"/>
            <w:vMerge/>
            <w:shd w:val="clear" w:color="auto" w:fill="auto"/>
            <w:vAlign w:val="center"/>
          </w:tcPr>
          <w:p w14:paraId="19575EF2" w14:textId="77777777" w:rsidR="00017F24" w:rsidRPr="0055734A" w:rsidRDefault="00017F24" w:rsidP="007E16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81" w:type="dxa"/>
            <w:shd w:val="clear" w:color="auto" w:fill="auto"/>
          </w:tcPr>
          <w:p w14:paraId="47E2221C" w14:textId="01FE1218" w:rsidR="00017F24" w:rsidRPr="0055734A" w:rsidRDefault="00017F24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CCE</w:t>
            </w:r>
          </w:p>
        </w:tc>
        <w:tc>
          <w:tcPr>
            <w:tcW w:w="3397" w:type="dxa"/>
            <w:shd w:val="clear" w:color="auto" w:fill="auto"/>
          </w:tcPr>
          <w:p w14:paraId="49436EDA" w14:textId="47F24918" w:rsidR="00017F24" w:rsidRPr="0055734A" w:rsidRDefault="00017F24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sw</w:t>
            </w:r>
            <w:proofErr w:type="spellEnd"/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/SSR</w:t>
            </w:r>
          </w:p>
        </w:tc>
        <w:tc>
          <w:tcPr>
            <w:tcW w:w="2198" w:type="dxa"/>
            <w:shd w:val="clear" w:color="auto" w:fill="auto"/>
          </w:tcPr>
          <w:p w14:paraId="3B008380" w14:textId="53B34FC8" w:rsidR="00017F24" w:rsidRPr="0055734A" w:rsidRDefault="00017F24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./SA-linux-64 --start</w:t>
            </w:r>
          </w:p>
        </w:tc>
        <w:tc>
          <w:tcPr>
            <w:tcW w:w="2198" w:type="dxa"/>
            <w:shd w:val="clear" w:color="auto" w:fill="auto"/>
          </w:tcPr>
          <w:p w14:paraId="1DC1AB54" w14:textId="210880ED" w:rsidR="00017F24" w:rsidRPr="0055734A" w:rsidRDefault="00017F24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./SA-linux-64 --stop</w:t>
            </w:r>
          </w:p>
        </w:tc>
        <w:tc>
          <w:tcPr>
            <w:tcW w:w="1279" w:type="dxa"/>
            <w:shd w:val="clear" w:color="auto" w:fill="auto"/>
          </w:tcPr>
          <w:p w14:paraId="29D68996" w14:textId="5B645B76" w:rsidR="00017F24" w:rsidRPr="0055734A" w:rsidRDefault="00017F24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root</w:t>
            </w:r>
          </w:p>
        </w:tc>
      </w:tr>
      <w:tr w:rsidR="007E168E" w:rsidRPr="00AA546E" w14:paraId="3F281878" w14:textId="77777777" w:rsidTr="007E168E">
        <w:trPr>
          <w:trHeight w:val="265"/>
          <w:tblHeader/>
        </w:trPr>
        <w:tc>
          <w:tcPr>
            <w:tcW w:w="820" w:type="dxa"/>
            <w:vMerge w:val="restart"/>
            <w:shd w:val="clear" w:color="auto" w:fill="auto"/>
            <w:vAlign w:val="center"/>
          </w:tcPr>
          <w:p w14:paraId="14EEC662" w14:textId="77777777" w:rsidR="007E168E" w:rsidRPr="0055734A" w:rsidRDefault="007E168E" w:rsidP="007E16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개발</w:t>
            </w:r>
          </w:p>
          <w:p w14:paraId="79645B04" w14:textId="77777777" w:rsidR="007E168E" w:rsidRPr="0055734A" w:rsidRDefault="007E168E" w:rsidP="007E16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사용자</w:t>
            </w:r>
          </w:p>
          <w:p w14:paraId="5A5A074E" w14:textId="273D654F" w:rsidR="007E168E" w:rsidRPr="0055734A" w:rsidRDefault="007E168E" w:rsidP="007E16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WAS</w:t>
            </w:r>
          </w:p>
        </w:tc>
        <w:tc>
          <w:tcPr>
            <w:tcW w:w="881" w:type="dxa"/>
            <w:shd w:val="clear" w:color="auto" w:fill="auto"/>
          </w:tcPr>
          <w:p w14:paraId="4AD71D58" w14:textId="3D317AAF" w:rsidR="007E168E" w:rsidRPr="0055734A" w:rsidRDefault="007E168E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jws</w:t>
            </w:r>
            <w:proofErr w:type="spellEnd"/>
          </w:p>
        </w:tc>
        <w:tc>
          <w:tcPr>
            <w:tcW w:w="3397" w:type="dxa"/>
            <w:shd w:val="clear" w:color="auto" w:fill="auto"/>
            <w:vAlign w:val="center"/>
          </w:tcPr>
          <w:p w14:paraId="398D82EC" w14:textId="5E8E2710" w:rsidR="007E168E" w:rsidRPr="0055734A" w:rsidRDefault="007E168E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sw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/was/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jws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/domain/DEV_REP_LPA11/scripts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04E47C4B" w14:textId="11B25856" w:rsidR="007E168E" w:rsidRPr="0055734A" w:rsidRDefault="007E168E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start_DEV_REP_LPA11.sh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4C80F395" w14:textId="01F3A773" w:rsidR="007E168E" w:rsidRPr="0055734A" w:rsidRDefault="007E168E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stop_DEV_REP_LPA11.sh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0A0D66A9" w14:textId="11BD6818" w:rsidR="007E168E" w:rsidRPr="0055734A" w:rsidRDefault="007E168E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wasadmin</w:t>
            </w:r>
            <w:proofErr w:type="spellEnd"/>
          </w:p>
        </w:tc>
      </w:tr>
      <w:tr w:rsidR="007E168E" w:rsidRPr="00AA546E" w14:paraId="475C2C60" w14:textId="77777777" w:rsidTr="007E168E">
        <w:trPr>
          <w:trHeight w:val="265"/>
          <w:tblHeader/>
        </w:trPr>
        <w:tc>
          <w:tcPr>
            <w:tcW w:w="820" w:type="dxa"/>
            <w:vMerge/>
            <w:shd w:val="clear" w:color="auto" w:fill="auto"/>
            <w:vAlign w:val="center"/>
          </w:tcPr>
          <w:p w14:paraId="541A127F" w14:textId="77777777" w:rsidR="007E168E" w:rsidRPr="0055734A" w:rsidRDefault="007E168E" w:rsidP="007E16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81" w:type="dxa"/>
            <w:shd w:val="clear" w:color="auto" w:fill="auto"/>
          </w:tcPr>
          <w:p w14:paraId="0744666F" w14:textId="2E3C6723" w:rsidR="007E168E" w:rsidRPr="0055734A" w:rsidRDefault="007E168E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SoftCamp</w:t>
            </w:r>
            <w:proofErr w:type="spellEnd"/>
          </w:p>
        </w:tc>
        <w:tc>
          <w:tcPr>
            <w:tcW w:w="3397" w:type="dxa"/>
            <w:shd w:val="clear" w:color="auto" w:fill="auto"/>
            <w:vAlign w:val="center"/>
          </w:tcPr>
          <w:p w14:paraId="661A710F" w14:textId="0E7D7359" w:rsidR="007E168E" w:rsidRPr="0055734A" w:rsidRDefault="007E168E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sw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softcamp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/02_Module/01_KeyManager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1F704A42" w14:textId="7B6B8FD6" w:rsidR="007E168E" w:rsidRPr="0055734A" w:rsidRDefault="007E168E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./startup.sh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31DD787B" w14:textId="6879F343" w:rsidR="007E168E" w:rsidRPr="0055734A" w:rsidRDefault="007E168E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./shutdown.sh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1863CA7F" w14:textId="2A4F249B" w:rsidR="007E168E" w:rsidRPr="0055734A" w:rsidRDefault="007E168E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appadmin</w:t>
            </w:r>
            <w:proofErr w:type="spellEnd"/>
          </w:p>
        </w:tc>
      </w:tr>
      <w:tr w:rsidR="007E168E" w:rsidRPr="00AA546E" w14:paraId="754D3337" w14:textId="77777777" w:rsidTr="007E168E">
        <w:trPr>
          <w:trHeight w:val="265"/>
          <w:tblHeader/>
        </w:trPr>
        <w:tc>
          <w:tcPr>
            <w:tcW w:w="820" w:type="dxa"/>
            <w:vMerge/>
            <w:shd w:val="clear" w:color="auto" w:fill="auto"/>
            <w:vAlign w:val="center"/>
          </w:tcPr>
          <w:p w14:paraId="3241ACFE" w14:textId="77777777" w:rsidR="007E168E" w:rsidRPr="0055734A" w:rsidRDefault="007E168E" w:rsidP="007E16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81" w:type="dxa"/>
            <w:shd w:val="clear" w:color="auto" w:fill="auto"/>
          </w:tcPr>
          <w:p w14:paraId="1C964CCA" w14:textId="5E4D8234" w:rsidR="007E168E" w:rsidRPr="0055734A" w:rsidRDefault="007E168E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CCE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4D0CA3EB" w14:textId="7DBECB56" w:rsidR="007E168E" w:rsidRPr="0055734A" w:rsidRDefault="007E168E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sw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/SSR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78F95399" w14:textId="29763F1D" w:rsidR="007E168E" w:rsidRPr="0055734A" w:rsidRDefault="007E168E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./SA-linux-64 --start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1008FDA2" w14:textId="385FF2FC" w:rsidR="007E168E" w:rsidRPr="0055734A" w:rsidRDefault="007E168E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./SA-linux-64 --stop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43F6FCCE" w14:textId="393C1784" w:rsidR="007E168E" w:rsidRPr="0055734A" w:rsidRDefault="007E168E" w:rsidP="00017F24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root</w:t>
            </w:r>
          </w:p>
        </w:tc>
      </w:tr>
      <w:tr w:rsidR="007E168E" w:rsidRPr="00AA546E" w14:paraId="275891FE" w14:textId="77777777" w:rsidTr="007E168E">
        <w:trPr>
          <w:trHeight w:val="265"/>
          <w:tblHeader/>
        </w:trPr>
        <w:tc>
          <w:tcPr>
            <w:tcW w:w="820" w:type="dxa"/>
            <w:vMerge w:val="restart"/>
            <w:shd w:val="clear" w:color="auto" w:fill="auto"/>
            <w:vAlign w:val="center"/>
          </w:tcPr>
          <w:p w14:paraId="55C5F90A" w14:textId="77777777" w:rsidR="007E168E" w:rsidRPr="0055734A" w:rsidRDefault="007E168E" w:rsidP="007E16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개발</w:t>
            </w:r>
          </w:p>
          <w:p w14:paraId="12697D81" w14:textId="77777777" w:rsidR="007E168E" w:rsidRPr="0055734A" w:rsidRDefault="007E168E" w:rsidP="007E16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관리자</w:t>
            </w:r>
          </w:p>
          <w:p w14:paraId="231D71FD" w14:textId="2230F04F" w:rsidR="007E168E" w:rsidRPr="0055734A" w:rsidRDefault="007E168E" w:rsidP="007E16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W</w:t>
            </w:r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AS</w:t>
            </w:r>
          </w:p>
        </w:tc>
        <w:tc>
          <w:tcPr>
            <w:tcW w:w="881" w:type="dxa"/>
            <w:shd w:val="clear" w:color="auto" w:fill="auto"/>
            <w:vAlign w:val="center"/>
          </w:tcPr>
          <w:p w14:paraId="3BAAAE6F" w14:textId="63C92A30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jws</w:t>
            </w:r>
            <w:proofErr w:type="spellEnd"/>
          </w:p>
        </w:tc>
        <w:tc>
          <w:tcPr>
            <w:tcW w:w="3397" w:type="dxa"/>
            <w:shd w:val="clear" w:color="auto" w:fill="auto"/>
            <w:vAlign w:val="center"/>
          </w:tcPr>
          <w:p w14:paraId="1DF2A2A8" w14:textId="4BE4C1C5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sw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/was/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jws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/domain/DEV_REP_LPAADM11/scripts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0056C1B4" w14:textId="4860C734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./start_DEV_REP_LPAADM11.sh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1B51D27C" w14:textId="43C6E5B0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./stop_DEV_REP_LPAADM11.sh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2D04AC73" w14:textId="0AC8E55D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wasadmin</w:t>
            </w:r>
            <w:proofErr w:type="spellEnd"/>
          </w:p>
        </w:tc>
      </w:tr>
      <w:tr w:rsidR="007E168E" w:rsidRPr="00AA546E" w14:paraId="738E4E9F" w14:textId="77777777" w:rsidTr="007E168E">
        <w:trPr>
          <w:trHeight w:val="265"/>
          <w:tblHeader/>
        </w:trPr>
        <w:tc>
          <w:tcPr>
            <w:tcW w:w="820" w:type="dxa"/>
            <w:vMerge/>
            <w:shd w:val="clear" w:color="auto" w:fill="auto"/>
            <w:vAlign w:val="center"/>
          </w:tcPr>
          <w:p w14:paraId="64487DC9" w14:textId="77777777" w:rsidR="007E168E" w:rsidRPr="0055734A" w:rsidRDefault="007E168E" w:rsidP="007E16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4C0E7D5C" w14:textId="376451D9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SoftCamp</w:t>
            </w:r>
            <w:proofErr w:type="spellEnd"/>
          </w:p>
        </w:tc>
        <w:tc>
          <w:tcPr>
            <w:tcW w:w="3397" w:type="dxa"/>
            <w:shd w:val="clear" w:color="auto" w:fill="auto"/>
            <w:vAlign w:val="center"/>
          </w:tcPr>
          <w:p w14:paraId="62EC0E22" w14:textId="21EA870C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sw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softcamp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/02_Module/01_KeyManager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14E714C8" w14:textId="40667BEF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./startup.sh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0014FBC0" w14:textId="36AD685A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./shutdown.sh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400AA5FA" w14:textId="5813C7D2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appadmin</w:t>
            </w:r>
            <w:proofErr w:type="spellEnd"/>
          </w:p>
        </w:tc>
      </w:tr>
      <w:tr w:rsidR="007E168E" w:rsidRPr="00AA546E" w14:paraId="0EC69936" w14:textId="77777777" w:rsidTr="007E168E">
        <w:trPr>
          <w:trHeight w:val="265"/>
          <w:tblHeader/>
        </w:trPr>
        <w:tc>
          <w:tcPr>
            <w:tcW w:w="820" w:type="dxa"/>
            <w:vMerge/>
            <w:shd w:val="clear" w:color="auto" w:fill="auto"/>
            <w:vAlign w:val="center"/>
          </w:tcPr>
          <w:p w14:paraId="009F7AC0" w14:textId="77777777" w:rsidR="007E168E" w:rsidRPr="0055734A" w:rsidRDefault="007E168E" w:rsidP="007E16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0134BF05" w14:textId="1EA4D20B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jws</w:t>
            </w:r>
            <w:proofErr w:type="spellEnd"/>
          </w:p>
        </w:tc>
        <w:tc>
          <w:tcPr>
            <w:tcW w:w="3397" w:type="dxa"/>
            <w:shd w:val="clear" w:color="auto" w:fill="auto"/>
            <w:vAlign w:val="center"/>
          </w:tcPr>
          <w:p w14:paraId="5F90CDD1" w14:textId="3D4BA117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sw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/was/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jws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/domain/DEV_REP_BATCH11/scripts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5134C20B" w14:textId="35890715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./start_DEV_REP_BATCH11.sh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7004FA5B" w14:textId="64E187EB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./stop_DEV_REP_BATCH11.sh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0A057783" w14:textId="09E5B57C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wasadmin</w:t>
            </w:r>
            <w:proofErr w:type="spellEnd"/>
          </w:p>
        </w:tc>
      </w:tr>
      <w:tr w:rsidR="007E168E" w:rsidRPr="00AA546E" w14:paraId="23F10E41" w14:textId="77777777" w:rsidTr="007E168E">
        <w:trPr>
          <w:trHeight w:val="265"/>
          <w:tblHeader/>
        </w:trPr>
        <w:tc>
          <w:tcPr>
            <w:tcW w:w="820" w:type="dxa"/>
            <w:vMerge/>
            <w:shd w:val="clear" w:color="auto" w:fill="auto"/>
            <w:vAlign w:val="center"/>
          </w:tcPr>
          <w:p w14:paraId="301E6427" w14:textId="77777777" w:rsidR="007E168E" w:rsidRPr="0055734A" w:rsidRDefault="007E168E" w:rsidP="007E16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18F509C2" w14:textId="341AAC2A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CCE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0B8405F0" w14:textId="196FBF02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sw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/SSR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62E46CFA" w14:textId="3B2833AA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./SA-linux-64 --start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703593C6" w14:textId="1052CCD0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./SA-linux-64 --stop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527314C8" w14:textId="4C7002A1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root</w:t>
            </w:r>
          </w:p>
        </w:tc>
      </w:tr>
      <w:tr w:rsidR="007E168E" w:rsidRPr="00AA546E" w14:paraId="2C3EF4B7" w14:textId="77777777" w:rsidTr="007E168E">
        <w:trPr>
          <w:trHeight w:val="265"/>
          <w:tblHeader/>
        </w:trPr>
        <w:tc>
          <w:tcPr>
            <w:tcW w:w="820" w:type="dxa"/>
            <w:vMerge w:val="restart"/>
            <w:shd w:val="clear" w:color="auto" w:fill="auto"/>
            <w:vAlign w:val="center"/>
          </w:tcPr>
          <w:p w14:paraId="30CB00A2" w14:textId="77777777" w:rsidR="007E168E" w:rsidRPr="0055734A" w:rsidRDefault="007E168E" w:rsidP="007E16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Q</w:t>
            </w:r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A</w:t>
            </w:r>
          </w:p>
          <w:p w14:paraId="4EA132B3" w14:textId="7CB85E1B" w:rsidR="007E168E" w:rsidRPr="0055734A" w:rsidRDefault="007E168E" w:rsidP="007E16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W</w:t>
            </w:r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EB</w:t>
            </w:r>
          </w:p>
        </w:tc>
        <w:tc>
          <w:tcPr>
            <w:tcW w:w="881" w:type="dxa"/>
            <w:shd w:val="clear" w:color="auto" w:fill="auto"/>
            <w:vAlign w:val="center"/>
          </w:tcPr>
          <w:p w14:paraId="1922E841" w14:textId="49F3E6C4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jbcs</w:t>
            </w:r>
            <w:proofErr w:type="spellEnd"/>
          </w:p>
        </w:tc>
        <w:tc>
          <w:tcPr>
            <w:tcW w:w="3397" w:type="dxa"/>
            <w:shd w:val="clear" w:color="auto" w:fill="auto"/>
            <w:vAlign w:val="center"/>
          </w:tcPr>
          <w:p w14:paraId="6B34B650" w14:textId="66F8DD10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sw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/web/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jbcs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/scripts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60431DD0" w14:textId="214EC9AE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./start_QA_REP_LPA11.sh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09DB8D0E" w14:textId="669BEB28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./stop_QA_REP_LPA11.sh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46BF196B" w14:textId="1DD330D3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webadmin</w:t>
            </w:r>
            <w:proofErr w:type="spellEnd"/>
          </w:p>
        </w:tc>
      </w:tr>
      <w:tr w:rsidR="007E168E" w:rsidRPr="00AA546E" w14:paraId="701CBB6B" w14:textId="77777777" w:rsidTr="007E168E">
        <w:trPr>
          <w:trHeight w:val="265"/>
          <w:tblHeader/>
        </w:trPr>
        <w:tc>
          <w:tcPr>
            <w:tcW w:w="820" w:type="dxa"/>
            <w:vMerge/>
            <w:shd w:val="clear" w:color="auto" w:fill="auto"/>
            <w:vAlign w:val="center"/>
          </w:tcPr>
          <w:p w14:paraId="720D054D" w14:textId="77777777" w:rsidR="007E168E" w:rsidRPr="0055734A" w:rsidRDefault="007E168E" w:rsidP="007E16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78915D46" w14:textId="2CE8BE21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nodejs</w:t>
            </w:r>
            <w:proofErr w:type="spellEnd"/>
          </w:p>
        </w:tc>
        <w:tc>
          <w:tcPr>
            <w:tcW w:w="3397" w:type="dxa"/>
            <w:shd w:val="clear" w:color="auto" w:fill="auto"/>
            <w:vAlign w:val="center"/>
          </w:tcPr>
          <w:p w14:paraId="7BB43266" w14:textId="7445935D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/app/web/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-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lpa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-web-user/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4AFE6984" w14:textId="06993A4C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./start.staging.sh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1D22CD8A" w14:textId="3F5E2424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./stop.sh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5B33DFC7" w14:textId="4A04BF35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webadmin</w:t>
            </w:r>
            <w:proofErr w:type="spellEnd"/>
          </w:p>
        </w:tc>
      </w:tr>
      <w:tr w:rsidR="007E168E" w:rsidRPr="00AA546E" w14:paraId="04186B46" w14:textId="77777777" w:rsidTr="007E168E">
        <w:trPr>
          <w:trHeight w:val="265"/>
          <w:tblHeader/>
        </w:trPr>
        <w:tc>
          <w:tcPr>
            <w:tcW w:w="820" w:type="dxa"/>
            <w:vMerge/>
            <w:shd w:val="clear" w:color="auto" w:fill="auto"/>
            <w:vAlign w:val="center"/>
          </w:tcPr>
          <w:p w14:paraId="2CD4AFEB" w14:textId="77777777" w:rsidR="007E168E" w:rsidRPr="0055734A" w:rsidRDefault="007E168E" w:rsidP="007E16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766D8650" w14:textId="77D2B20E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nodejs</w:t>
            </w:r>
            <w:proofErr w:type="spellEnd"/>
          </w:p>
        </w:tc>
        <w:tc>
          <w:tcPr>
            <w:tcW w:w="3397" w:type="dxa"/>
            <w:shd w:val="clear" w:color="auto" w:fill="auto"/>
            <w:vAlign w:val="center"/>
          </w:tcPr>
          <w:p w14:paraId="62C690E3" w14:textId="2C334DD9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/app/web/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-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lpa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-web-admin/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76B14EF8" w14:textId="199D4B34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./start.staging.sh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0B2F7FA0" w14:textId="425AC05D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./stop.sh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383FD699" w14:textId="332822B4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webadmin</w:t>
            </w:r>
            <w:proofErr w:type="spellEnd"/>
          </w:p>
        </w:tc>
      </w:tr>
      <w:tr w:rsidR="007E168E" w:rsidRPr="00AA546E" w14:paraId="685BAAE6" w14:textId="77777777" w:rsidTr="007E168E">
        <w:trPr>
          <w:trHeight w:val="265"/>
          <w:tblHeader/>
        </w:trPr>
        <w:tc>
          <w:tcPr>
            <w:tcW w:w="820" w:type="dxa"/>
            <w:vMerge/>
            <w:shd w:val="clear" w:color="auto" w:fill="auto"/>
            <w:vAlign w:val="center"/>
          </w:tcPr>
          <w:p w14:paraId="3E99FE17" w14:textId="77777777" w:rsidR="007E168E" w:rsidRPr="0055734A" w:rsidRDefault="007E168E" w:rsidP="007E16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34B5981D" w14:textId="6905BA85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CCE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35996F9F" w14:textId="473E496F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sw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/SSR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5A5BED7E" w14:textId="2E928BA6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./SA-linux-64 --start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13B2E699" w14:textId="47042D4E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./SA-linux-64 --stop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51453DAB" w14:textId="25C8340D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root</w:t>
            </w:r>
          </w:p>
        </w:tc>
      </w:tr>
      <w:tr w:rsidR="007E168E" w:rsidRPr="00AA546E" w14:paraId="6A160A58" w14:textId="77777777" w:rsidTr="007E168E">
        <w:trPr>
          <w:trHeight w:val="265"/>
          <w:tblHeader/>
        </w:trPr>
        <w:tc>
          <w:tcPr>
            <w:tcW w:w="820" w:type="dxa"/>
            <w:vMerge w:val="restart"/>
            <w:shd w:val="clear" w:color="auto" w:fill="auto"/>
            <w:vAlign w:val="center"/>
          </w:tcPr>
          <w:p w14:paraId="4DF351F9" w14:textId="77777777" w:rsidR="007E168E" w:rsidRPr="0055734A" w:rsidRDefault="007E168E" w:rsidP="007E16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Q</w:t>
            </w:r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A</w:t>
            </w:r>
          </w:p>
          <w:p w14:paraId="47DC7560" w14:textId="77777777" w:rsidR="007E168E" w:rsidRPr="0055734A" w:rsidRDefault="007E168E" w:rsidP="007E16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사용자</w:t>
            </w:r>
          </w:p>
          <w:p w14:paraId="4D02D500" w14:textId="099E3760" w:rsidR="007E168E" w:rsidRPr="0055734A" w:rsidRDefault="007E168E" w:rsidP="007E16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W</w:t>
            </w:r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AS</w:t>
            </w:r>
          </w:p>
        </w:tc>
        <w:tc>
          <w:tcPr>
            <w:tcW w:w="881" w:type="dxa"/>
            <w:shd w:val="clear" w:color="auto" w:fill="auto"/>
            <w:vAlign w:val="center"/>
          </w:tcPr>
          <w:p w14:paraId="00B22D35" w14:textId="7098F339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jws</w:t>
            </w:r>
            <w:proofErr w:type="spellEnd"/>
          </w:p>
        </w:tc>
        <w:tc>
          <w:tcPr>
            <w:tcW w:w="3397" w:type="dxa"/>
            <w:shd w:val="clear" w:color="auto" w:fill="auto"/>
            <w:vAlign w:val="center"/>
          </w:tcPr>
          <w:p w14:paraId="4E7CF350" w14:textId="59FD3C2C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sw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/was/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jws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/domain/QA_REP_LPA11/scripts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2A8F3296" w14:textId="512F821B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./start_QA_REP_LPA11.sh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5294605C" w14:textId="269F35FA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./stop_QA_REP_LPA11.sh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21418849" w14:textId="01013FDA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wasadmin</w:t>
            </w:r>
            <w:proofErr w:type="spellEnd"/>
          </w:p>
        </w:tc>
      </w:tr>
      <w:tr w:rsidR="007E168E" w:rsidRPr="00AA546E" w14:paraId="71D2C7FB" w14:textId="77777777" w:rsidTr="007E168E">
        <w:trPr>
          <w:trHeight w:val="265"/>
          <w:tblHeader/>
        </w:trPr>
        <w:tc>
          <w:tcPr>
            <w:tcW w:w="820" w:type="dxa"/>
            <w:vMerge/>
            <w:shd w:val="clear" w:color="auto" w:fill="auto"/>
          </w:tcPr>
          <w:p w14:paraId="39CFB8F1" w14:textId="77777777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70F6C173" w14:textId="36B7CE63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SoftCamp</w:t>
            </w:r>
            <w:proofErr w:type="spellEnd"/>
          </w:p>
        </w:tc>
        <w:tc>
          <w:tcPr>
            <w:tcW w:w="3397" w:type="dxa"/>
            <w:shd w:val="clear" w:color="auto" w:fill="auto"/>
            <w:vAlign w:val="center"/>
          </w:tcPr>
          <w:p w14:paraId="4568590E" w14:textId="62FA45C4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sw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softcamp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/02_Module/01_KeyManager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4F2D46BA" w14:textId="44E68E70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./startup.sh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16FF22D7" w14:textId="5BF337A0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./shutdown.sh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54E860B4" w14:textId="27FB50A9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appadmin</w:t>
            </w:r>
            <w:proofErr w:type="spellEnd"/>
          </w:p>
        </w:tc>
      </w:tr>
      <w:tr w:rsidR="007E168E" w:rsidRPr="00AA546E" w14:paraId="7094DD1D" w14:textId="77777777" w:rsidTr="007E168E">
        <w:trPr>
          <w:trHeight w:val="265"/>
          <w:tblHeader/>
        </w:trPr>
        <w:tc>
          <w:tcPr>
            <w:tcW w:w="820" w:type="dxa"/>
            <w:vMerge/>
            <w:shd w:val="clear" w:color="auto" w:fill="auto"/>
          </w:tcPr>
          <w:p w14:paraId="4BC4C0AB" w14:textId="77777777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56203743" w14:textId="44758F65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Cover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2CF4E8B2" w14:textId="36534B9E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sw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/cover/cover-agent/bin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4A8FC8F5" w14:textId="1CA9E645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./cvctl.sh start 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091D461C" w14:textId="3CF3A32F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./cvctl.sh stop 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43175140" w14:textId="6F521B4A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wasadmin</w:t>
            </w:r>
            <w:proofErr w:type="spellEnd"/>
          </w:p>
        </w:tc>
      </w:tr>
      <w:tr w:rsidR="007E168E" w:rsidRPr="00AA546E" w14:paraId="150D0685" w14:textId="77777777" w:rsidTr="007E168E">
        <w:trPr>
          <w:trHeight w:val="265"/>
          <w:tblHeader/>
        </w:trPr>
        <w:tc>
          <w:tcPr>
            <w:tcW w:w="820" w:type="dxa"/>
            <w:vMerge/>
            <w:shd w:val="clear" w:color="auto" w:fill="auto"/>
          </w:tcPr>
          <w:p w14:paraId="490B8C30" w14:textId="77777777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5B0DF2AA" w14:textId="6D0AF0F4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CCE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41234CCF" w14:textId="3488B6F4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sw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/SSR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02466E01" w14:textId="69C80BCD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./SA-linux-64 --start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62F6D6CE" w14:textId="3A79AD7C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./SA-linux-64 --stop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329B90C1" w14:textId="3BEDDE8E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root</w:t>
            </w:r>
          </w:p>
        </w:tc>
      </w:tr>
      <w:tr w:rsidR="007E168E" w:rsidRPr="00AA546E" w14:paraId="3D275FD2" w14:textId="77777777" w:rsidTr="007E168E">
        <w:trPr>
          <w:trHeight w:val="265"/>
          <w:tblHeader/>
        </w:trPr>
        <w:tc>
          <w:tcPr>
            <w:tcW w:w="820" w:type="dxa"/>
            <w:vMerge w:val="restart"/>
            <w:shd w:val="clear" w:color="auto" w:fill="auto"/>
            <w:vAlign w:val="center"/>
          </w:tcPr>
          <w:p w14:paraId="445091FC" w14:textId="77777777" w:rsidR="007E168E" w:rsidRPr="0055734A" w:rsidRDefault="007E168E" w:rsidP="007E16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lastRenderedPageBreak/>
              <w:t>Q</w:t>
            </w:r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A</w:t>
            </w:r>
          </w:p>
          <w:p w14:paraId="7EF0497A" w14:textId="77777777" w:rsidR="007E168E" w:rsidRPr="0055734A" w:rsidRDefault="007E168E" w:rsidP="007E16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관리자</w:t>
            </w:r>
          </w:p>
          <w:p w14:paraId="6A0AA623" w14:textId="26FE4AD2" w:rsidR="007E168E" w:rsidRPr="0055734A" w:rsidRDefault="007E168E" w:rsidP="007E168E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W</w:t>
            </w:r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AS</w:t>
            </w:r>
          </w:p>
        </w:tc>
        <w:tc>
          <w:tcPr>
            <w:tcW w:w="881" w:type="dxa"/>
            <w:shd w:val="clear" w:color="auto" w:fill="auto"/>
            <w:vAlign w:val="center"/>
          </w:tcPr>
          <w:p w14:paraId="3594697A" w14:textId="7454EEE7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jws</w:t>
            </w:r>
            <w:proofErr w:type="spellEnd"/>
          </w:p>
        </w:tc>
        <w:tc>
          <w:tcPr>
            <w:tcW w:w="3397" w:type="dxa"/>
            <w:shd w:val="clear" w:color="auto" w:fill="auto"/>
            <w:vAlign w:val="center"/>
          </w:tcPr>
          <w:p w14:paraId="199F4237" w14:textId="1C797B56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sw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/was/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jws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/domain/QA_REP_LPAADM11/scripts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0DBC0A1B" w14:textId="34965D77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./start_QA_REP_LPAADM11.sh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01DC6449" w14:textId="078C6AA9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./stop_QA_REP_LPAADM11.sh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7EFFFA04" w14:textId="59D2A011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wasadmin</w:t>
            </w:r>
            <w:proofErr w:type="spellEnd"/>
          </w:p>
        </w:tc>
      </w:tr>
      <w:tr w:rsidR="007E168E" w:rsidRPr="00AA546E" w14:paraId="30DD21AE" w14:textId="77777777" w:rsidTr="007E168E">
        <w:trPr>
          <w:trHeight w:val="265"/>
          <w:tblHeader/>
        </w:trPr>
        <w:tc>
          <w:tcPr>
            <w:tcW w:w="820" w:type="dxa"/>
            <w:vMerge/>
            <w:shd w:val="clear" w:color="auto" w:fill="auto"/>
          </w:tcPr>
          <w:p w14:paraId="501DA6E0" w14:textId="77777777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1C97CF18" w14:textId="795E0EDF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SoftCamp</w:t>
            </w:r>
            <w:proofErr w:type="spellEnd"/>
          </w:p>
        </w:tc>
        <w:tc>
          <w:tcPr>
            <w:tcW w:w="3397" w:type="dxa"/>
            <w:shd w:val="clear" w:color="auto" w:fill="auto"/>
            <w:vAlign w:val="center"/>
          </w:tcPr>
          <w:p w14:paraId="06F09EE5" w14:textId="7B7D5C7E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sw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softcamp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/02_Module/01_KeyManager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580C5C21" w14:textId="30E4935D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./startup.sh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6D374CE1" w14:textId="4BF61294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./shutdown.sh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7D8D4D58" w14:textId="0053850C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appadmin</w:t>
            </w:r>
            <w:proofErr w:type="spellEnd"/>
          </w:p>
        </w:tc>
      </w:tr>
      <w:tr w:rsidR="007E168E" w:rsidRPr="00AA546E" w14:paraId="1D64EA32" w14:textId="77777777" w:rsidTr="007E168E">
        <w:trPr>
          <w:trHeight w:val="265"/>
          <w:tblHeader/>
        </w:trPr>
        <w:tc>
          <w:tcPr>
            <w:tcW w:w="820" w:type="dxa"/>
            <w:vMerge/>
            <w:shd w:val="clear" w:color="auto" w:fill="auto"/>
          </w:tcPr>
          <w:p w14:paraId="18A997C7" w14:textId="77777777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3D305BAD" w14:textId="286D8410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jws</w:t>
            </w:r>
            <w:proofErr w:type="spellEnd"/>
          </w:p>
        </w:tc>
        <w:tc>
          <w:tcPr>
            <w:tcW w:w="3397" w:type="dxa"/>
            <w:shd w:val="clear" w:color="auto" w:fill="auto"/>
            <w:vAlign w:val="center"/>
          </w:tcPr>
          <w:p w14:paraId="0339C009" w14:textId="13524E34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sw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/was/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jws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/domain/QA_REP_BATCH11/scripts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5988D7FC" w14:textId="3A338FA8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./start_QA_REP_BATCH11.sh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71D2B9A9" w14:textId="671AFC57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./stop_QA_REP_BATCH11.sh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3C297471" w14:textId="1F23BACF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wasadmin</w:t>
            </w:r>
            <w:proofErr w:type="spellEnd"/>
          </w:p>
        </w:tc>
      </w:tr>
      <w:tr w:rsidR="007E168E" w:rsidRPr="00AA546E" w14:paraId="136E9648" w14:textId="77777777" w:rsidTr="007E168E">
        <w:trPr>
          <w:trHeight w:val="265"/>
          <w:tblHeader/>
        </w:trPr>
        <w:tc>
          <w:tcPr>
            <w:tcW w:w="820" w:type="dxa"/>
            <w:vMerge/>
            <w:shd w:val="clear" w:color="auto" w:fill="auto"/>
          </w:tcPr>
          <w:p w14:paraId="233CACC8" w14:textId="77777777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69BD4786" w14:textId="0C7027D1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Cover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1D6DDBD7" w14:textId="578EE141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sw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/cover/cover-agent/bin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1A9779C2" w14:textId="114F8D6B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./cvctl.sh start 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4026D939" w14:textId="33F1065B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./cvctl.sh stop 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2D684011" w14:textId="38C25970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wasadmin</w:t>
            </w:r>
            <w:proofErr w:type="spellEnd"/>
          </w:p>
        </w:tc>
      </w:tr>
      <w:tr w:rsidR="007E168E" w:rsidRPr="00AA546E" w14:paraId="617F93D8" w14:textId="77777777" w:rsidTr="007E168E">
        <w:trPr>
          <w:trHeight w:val="265"/>
          <w:tblHeader/>
        </w:trPr>
        <w:tc>
          <w:tcPr>
            <w:tcW w:w="820" w:type="dxa"/>
            <w:vMerge/>
            <w:shd w:val="clear" w:color="auto" w:fill="auto"/>
          </w:tcPr>
          <w:p w14:paraId="47C0F297" w14:textId="6D6F8856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50276EF6" w14:textId="45B433C6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CCE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13D8A09F" w14:textId="1F645594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sw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/SSR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7896B1A6" w14:textId="408DABA6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./SA-linux-64 --start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482A2EDB" w14:textId="15FEC9F0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./SA-linux-64 --stop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155463A6" w14:textId="12EDF56E" w:rsidR="007E168E" w:rsidRPr="0055734A" w:rsidRDefault="007E168E" w:rsidP="007E168E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root</w:t>
            </w:r>
          </w:p>
        </w:tc>
      </w:tr>
      <w:tr w:rsidR="00746AE5" w:rsidRPr="00AA546E" w14:paraId="29D2FB8D" w14:textId="77777777" w:rsidTr="00605232">
        <w:trPr>
          <w:trHeight w:val="265"/>
          <w:tblHeader/>
        </w:trPr>
        <w:tc>
          <w:tcPr>
            <w:tcW w:w="820" w:type="dxa"/>
            <w:vMerge w:val="restart"/>
            <w:shd w:val="clear" w:color="auto" w:fill="auto"/>
            <w:vAlign w:val="center"/>
          </w:tcPr>
          <w:p w14:paraId="0031D86B" w14:textId="77777777" w:rsidR="00746AE5" w:rsidRPr="0055734A" w:rsidRDefault="00746AE5" w:rsidP="0060523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운영</w:t>
            </w:r>
          </w:p>
          <w:p w14:paraId="286835B4" w14:textId="6477AB4D" w:rsidR="00746AE5" w:rsidRPr="0055734A" w:rsidRDefault="00746AE5" w:rsidP="0060523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W</w:t>
            </w:r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EB</w:t>
            </w:r>
          </w:p>
        </w:tc>
        <w:tc>
          <w:tcPr>
            <w:tcW w:w="881" w:type="dxa"/>
            <w:shd w:val="clear" w:color="auto" w:fill="auto"/>
            <w:vAlign w:val="center"/>
          </w:tcPr>
          <w:p w14:paraId="40E101DF" w14:textId="71272AAA" w:rsidR="00746AE5" w:rsidRPr="0055734A" w:rsidRDefault="00746AE5" w:rsidP="00746AE5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jbcs</w:t>
            </w:r>
            <w:proofErr w:type="spellEnd"/>
          </w:p>
        </w:tc>
        <w:tc>
          <w:tcPr>
            <w:tcW w:w="3397" w:type="dxa"/>
            <w:shd w:val="clear" w:color="auto" w:fill="auto"/>
            <w:vAlign w:val="center"/>
          </w:tcPr>
          <w:p w14:paraId="1311ACCB" w14:textId="4C5B0E15" w:rsidR="00746AE5" w:rsidRPr="0055734A" w:rsidRDefault="00746AE5" w:rsidP="00746AE5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sw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/web/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jbcs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/scripts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281EA6FD" w14:textId="273A2BE7" w:rsidR="00746AE5" w:rsidRPr="0055734A" w:rsidRDefault="00746AE5" w:rsidP="00746AE5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./start_REP_LPA11.sh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3AF8F713" w14:textId="7DB303A6" w:rsidR="00746AE5" w:rsidRPr="0055734A" w:rsidRDefault="00746AE5" w:rsidP="00746AE5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./stop_REP_LPA11.sh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7C2B7275" w14:textId="5752B32F" w:rsidR="00746AE5" w:rsidRPr="0055734A" w:rsidRDefault="00746AE5" w:rsidP="00746AE5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webadmin</w:t>
            </w:r>
            <w:proofErr w:type="spellEnd"/>
          </w:p>
        </w:tc>
      </w:tr>
      <w:tr w:rsidR="00746AE5" w:rsidRPr="00AA546E" w14:paraId="7336D9CB" w14:textId="77777777" w:rsidTr="00605232">
        <w:trPr>
          <w:trHeight w:val="265"/>
          <w:tblHeader/>
        </w:trPr>
        <w:tc>
          <w:tcPr>
            <w:tcW w:w="820" w:type="dxa"/>
            <w:vMerge/>
            <w:shd w:val="clear" w:color="auto" w:fill="auto"/>
            <w:vAlign w:val="center"/>
          </w:tcPr>
          <w:p w14:paraId="1C053C6F" w14:textId="77777777" w:rsidR="00746AE5" w:rsidRPr="0055734A" w:rsidRDefault="00746AE5" w:rsidP="0060523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0FEC3103" w14:textId="069CC1F5" w:rsidR="00746AE5" w:rsidRPr="0055734A" w:rsidRDefault="00746AE5" w:rsidP="00746AE5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nodejs</w:t>
            </w:r>
            <w:proofErr w:type="spellEnd"/>
          </w:p>
        </w:tc>
        <w:tc>
          <w:tcPr>
            <w:tcW w:w="3397" w:type="dxa"/>
            <w:shd w:val="clear" w:color="auto" w:fill="auto"/>
            <w:vAlign w:val="center"/>
          </w:tcPr>
          <w:p w14:paraId="73210CE3" w14:textId="5C382786" w:rsidR="00746AE5" w:rsidRPr="0055734A" w:rsidRDefault="00746AE5" w:rsidP="00746AE5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/app/web/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-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lpa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-web-user/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55F867A2" w14:textId="579FE320" w:rsidR="00746AE5" w:rsidRPr="0055734A" w:rsidRDefault="00746AE5" w:rsidP="00746AE5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./start.production.sh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35ACA5C4" w14:textId="2BD92B27" w:rsidR="00746AE5" w:rsidRPr="0055734A" w:rsidRDefault="00746AE5" w:rsidP="00746AE5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./stop.sh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3B6029F8" w14:textId="1AB10458" w:rsidR="00746AE5" w:rsidRPr="0055734A" w:rsidRDefault="00746AE5" w:rsidP="00746AE5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webadmin</w:t>
            </w:r>
            <w:proofErr w:type="spellEnd"/>
          </w:p>
        </w:tc>
      </w:tr>
      <w:tr w:rsidR="00746AE5" w:rsidRPr="00AA546E" w14:paraId="2F5B49CE" w14:textId="77777777" w:rsidTr="00605232">
        <w:trPr>
          <w:trHeight w:val="265"/>
          <w:tblHeader/>
        </w:trPr>
        <w:tc>
          <w:tcPr>
            <w:tcW w:w="820" w:type="dxa"/>
            <w:vMerge/>
            <w:shd w:val="clear" w:color="auto" w:fill="auto"/>
            <w:vAlign w:val="center"/>
          </w:tcPr>
          <w:p w14:paraId="72AD6CCC" w14:textId="77777777" w:rsidR="00746AE5" w:rsidRPr="0055734A" w:rsidRDefault="00746AE5" w:rsidP="0060523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0233B91D" w14:textId="46C993C5" w:rsidR="00746AE5" w:rsidRPr="0055734A" w:rsidRDefault="00746AE5" w:rsidP="00746AE5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nodejs</w:t>
            </w:r>
            <w:proofErr w:type="spellEnd"/>
          </w:p>
        </w:tc>
        <w:tc>
          <w:tcPr>
            <w:tcW w:w="3397" w:type="dxa"/>
            <w:shd w:val="clear" w:color="auto" w:fill="auto"/>
            <w:vAlign w:val="center"/>
          </w:tcPr>
          <w:p w14:paraId="155134E0" w14:textId="71512F18" w:rsidR="00746AE5" w:rsidRPr="0055734A" w:rsidRDefault="00746AE5" w:rsidP="00746AE5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/app/web/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-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lpa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-web-admin/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676636B6" w14:textId="4559398E" w:rsidR="00746AE5" w:rsidRPr="0055734A" w:rsidRDefault="00746AE5" w:rsidP="00746AE5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./start.production.sh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574DE3F2" w14:textId="0B01D3E2" w:rsidR="00746AE5" w:rsidRPr="0055734A" w:rsidRDefault="00746AE5" w:rsidP="00746AE5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./stop.sh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622E901B" w14:textId="14005786" w:rsidR="00746AE5" w:rsidRPr="0055734A" w:rsidRDefault="00746AE5" w:rsidP="00746AE5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webadmin</w:t>
            </w:r>
            <w:proofErr w:type="spellEnd"/>
          </w:p>
        </w:tc>
      </w:tr>
      <w:tr w:rsidR="00746AE5" w:rsidRPr="00AA546E" w14:paraId="3DC5C3AA" w14:textId="77777777" w:rsidTr="00605232">
        <w:trPr>
          <w:trHeight w:val="265"/>
          <w:tblHeader/>
        </w:trPr>
        <w:tc>
          <w:tcPr>
            <w:tcW w:w="820" w:type="dxa"/>
            <w:vMerge/>
            <w:shd w:val="clear" w:color="auto" w:fill="auto"/>
            <w:vAlign w:val="center"/>
          </w:tcPr>
          <w:p w14:paraId="311D5B2A" w14:textId="77777777" w:rsidR="00746AE5" w:rsidRPr="0055734A" w:rsidRDefault="00746AE5" w:rsidP="0060523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4E3F2D47" w14:textId="3E36B625" w:rsidR="00746AE5" w:rsidRPr="0055734A" w:rsidRDefault="00746AE5" w:rsidP="00746AE5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webShell</w:t>
            </w:r>
            <w:proofErr w:type="spellEnd"/>
          </w:p>
        </w:tc>
        <w:tc>
          <w:tcPr>
            <w:tcW w:w="3397" w:type="dxa"/>
            <w:shd w:val="clear" w:color="auto" w:fill="auto"/>
            <w:vAlign w:val="center"/>
          </w:tcPr>
          <w:p w14:paraId="68B8E085" w14:textId="5288AFBE" w:rsidR="00746AE5" w:rsidRPr="0055734A" w:rsidRDefault="00746AE5" w:rsidP="00746AE5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sw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webshellmonitoring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ShellMonitorAgent</w:t>
            </w:r>
            <w:proofErr w:type="spellEnd"/>
          </w:p>
        </w:tc>
        <w:tc>
          <w:tcPr>
            <w:tcW w:w="2198" w:type="dxa"/>
            <w:shd w:val="clear" w:color="auto" w:fill="auto"/>
            <w:vAlign w:val="center"/>
          </w:tcPr>
          <w:p w14:paraId="178A4575" w14:textId="602A29AA" w:rsidR="00746AE5" w:rsidRPr="0055734A" w:rsidRDefault="00746AE5" w:rsidP="00746AE5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startAgent</w:t>
            </w:r>
            <w:proofErr w:type="spellEnd"/>
          </w:p>
        </w:tc>
        <w:tc>
          <w:tcPr>
            <w:tcW w:w="2198" w:type="dxa"/>
            <w:shd w:val="clear" w:color="auto" w:fill="auto"/>
            <w:vAlign w:val="center"/>
          </w:tcPr>
          <w:p w14:paraId="2E9745A3" w14:textId="4C8D512C" w:rsidR="00746AE5" w:rsidRPr="0055734A" w:rsidRDefault="00746AE5" w:rsidP="00746AE5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stopAgent</w:t>
            </w:r>
            <w:proofErr w:type="spellEnd"/>
          </w:p>
        </w:tc>
        <w:tc>
          <w:tcPr>
            <w:tcW w:w="1279" w:type="dxa"/>
            <w:shd w:val="clear" w:color="auto" w:fill="auto"/>
            <w:vAlign w:val="center"/>
          </w:tcPr>
          <w:p w14:paraId="7C575787" w14:textId="6C2A61F4" w:rsidR="00746AE5" w:rsidRPr="0055734A" w:rsidRDefault="00746AE5" w:rsidP="00746AE5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root</w:t>
            </w:r>
          </w:p>
        </w:tc>
      </w:tr>
      <w:tr w:rsidR="00746AE5" w:rsidRPr="00AA546E" w14:paraId="5745EAE9" w14:textId="77777777" w:rsidTr="00605232">
        <w:trPr>
          <w:trHeight w:val="265"/>
          <w:tblHeader/>
        </w:trPr>
        <w:tc>
          <w:tcPr>
            <w:tcW w:w="820" w:type="dxa"/>
            <w:vMerge/>
            <w:shd w:val="clear" w:color="auto" w:fill="auto"/>
            <w:vAlign w:val="center"/>
          </w:tcPr>
          <w:p w14:paraId="77735292" w14:textId="77777777" w:rsidR="00746AE5" w:rsidRPr="0055734A" w:rsidRDefault="00746AE5" w:rsidP="0060523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1E33B309" w14:textId="53F69184" w:rsidR="00746AE5" w:rsidRPr="0055734A" w:rsidRDefault="00746AE5" w:rsidP="00746AE5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CCE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40682DD2" w14:textId="60CAE7F5" w:rsidR="00746AE5" w:rsidRPr="0055734A" w:rsidRDefault="00746AE5" w:rsidP="00746AE5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sw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/SSR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77B2AB0D" w14:textId="646FECD5" w:rsidR="00746AE5" w:rsidRPr="0055734A" w:rsidRDefault="00746AE5" w:rsidP="00746AE5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./SA-linux-64 --start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1C5902CB" w14:textId="34DD9E24" w:rsidR="00746AE5" w:rsidRPr="0055734A" w:rsidRDefault="00746AE5" w:rsidP="00746AE5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./SA-linux-64 --stop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1DCCDCF8" w14:textId="30FCC946" w:rsidR="00746AE5" w:rsidRPr="0055734A" w:rsidRDefault="00746AE5" w:rsidP="00746AE5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root</w:t>
            </w:r>
          </w:p>
        </w:tc>
      </w:tr>
      <w:tr w:rsidR="00605232" w:rsidRPr="00AA546E" w14:paraId="10197DD3" w14:textId="77777777" w:rsidTr="00605232">
        <w:trPr>
          <w:trHeight w:val="265"/>
          <w:tblHeader/>
        </w:trPr>
        <w:tc>
          <w:tcPr>
            <w:tcW w:w="820" w:type="dxa"/>
            <w:vMerge w:val="restart"/>
            <w:shd w:val="clear" w:color="auto" w:fill="auto"/>
            <w:vAlign w:val="center"/>
          </w:tcPr>
          <w:p w14:paraId="50907F6C" w14:textId="77777777" w:rsidR="00605232" w:rsidRPr="0055734A" w:rsidRDefault="00605232" w:rsidP="0060523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운영</w:t>
            </w:r>
          </w:p>
          <w:p w14:paraId="430F69D3" w14:textId="77777777" w:rsidR="00605232" w:rsidRPr="0055734A" w:rsidRDefault="00605232" w:rsidP="0060523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사용자</w:t>
            </w:r>
          </w:p>
          <w:p w14:paraId="0DD8E067" w14:textId="370C520F" w:rsidR="00605232" w:rsidRPr="0055734A" w:rsidRDefault="00605232" w:rsidP="0060523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W</w:t>
            </w:r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AS</w:t>
            </w:r>
          </w:p>
        </w:tc>
        <w:tc>
          <w:tcPr>
            <w:tcW w:w="881" w:type="dxa"/>
            <w:shd w:val="clear" w:color="auto" w:fill="auto"/>
            <w:vAlign w:val="center"/>
          </w:tcPr>
          <w:p w14:paraId="54257D7F" w14:textId="08E89656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jws</w:t>
            </w:r>
            <w:proofErr w:type="spellEnd"/>
          </w:p>
        </w:tc>
        <w:tc>
          <w:tcPr>
            <w:tcW w:w="3397" w:type="dxa"/>
            <w:shd w:val="clear" w:color="auto" w:fill="auto"/>
            <w:vAlign w:val="center"/>
          </w:tcPr>
          <w:p w14:paraId="3D4C662D" w14:textId="492FB70E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sw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/was/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jws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/domain/REP_LPA11/scripts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36F89B8C" w14:textId="2A444458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./start_REP_LPA11.sh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7A742378" w14:textId="17FEBB90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./stop_REP_LPA11.sh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5481BC16" w14:textId="2501B045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wasadmin</w:t>
            </w:r>
            <w:proofErr w:type="spellEnd"/>
          </w:p>
        </w:tc>
      </w:tr>
      <w:tr w:rsidR="00605232" w:rsidRPr="00AA546E" w14:paraId="1F583FBC" w14:textId="77777777" w:rsidTr="00605232">
        <w:trPr>
          <w:trHeight w:val="265"/>
          <w:tblHeader/>
        </w:trPr>
        <w:tc>
          <w:tcPr>
            <w:tcW w:w="820" w:type="dxa"/>
            <w:vMerge/>
            <w:shd w:val="clear" w:color="auto" w:fill="auto"/>
            <w:vAlign w:val="center"/>
          </w:tcPr>
          <w:p w14:paraId="6E7A4F6C" w14:textId="77777777" w:rsidR="00605232" w:rsidRPr="0055734A" w:rsidRDefault="00605232" w:rsidP="0060523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6545DC4A" w14:textId="5DDC2474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SoftCamp</w:t>
            </w:r>
            <w:proofErr w:type="spellEnd"/>
          </w:p>
        </w:tc>
        <w:tc>
          <w:tcPr>
            <w:tcW w:w="3397" w:type="dxa"/>
            <w:shd w:val="clear" w:color="auto" w:fill="auto"/>
            <w:vAlign w:val="center"/>
          </w:tcPr>
          <w:p w14:paraId="4420FF0A" w14:textId="468E81A2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sw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softcamp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/02_Module/01_KeyManager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40E4FBA6" w14:textId="226E43C1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./startup.sh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2B96E10E" w14:textId="7B29FEAE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./shutdown.sh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56449014" w14:textId="4CD41C2F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appadmin</w:t>
            </w:r>
            <w:proofErr w:type="spellEnd"/>
          </w:p>
        </w:tc>
      </w:tr>
      <w:tr w:rsidR="00605232" w:rsidRPr="00AA546E" w14:paraId="394C6246" w14:textId="77777777" w:rsidTr="00605232">
        <w:trPr>
          <w:trHeight w:val="265"/>
          <w:tblHeader/>
        </w:trPr>
        <w:tc>
          <w:tcPr>
            <w:tcW w:w="820" w:type="dxa"/>
            <w:vMerge/>
            <w:shd w:val="clear" w:color="auto" w:fill="auto"/>
            <w:vAlign w:val="center"/>
          </w:tcPr>
          <w:p w14:paraId="519FB2C7" w14:textId="77777777" w:rsidR="00605232" w:rsidRPr="0055734A" w:rsidRDefault="00605232" w:rsidP="0060523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769A5A40" w14:textId="616F4D5B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CCE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1A854C61" w14:textId="640FECC1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sw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/SSR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06CFD3EC" w14:textId="151C4290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./SA-linux-64 --start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6E01BE6D" w14:textId="783250C5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./SA-linux-64 --stop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53F3568E" w14:textId="004A1E1B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root</w:t>
            </w:r>
          </w:p>
        </w:tc>
      </w:tr>
      <w:tr w:rsidR="00605232" w:rsidRPr="00AA546E" w14:paraId="10F8C7A1" w14:textId="77777777" w:rsidTr="00605232">
        <w:trPr>
          <w:trHeight w:val="265"/>
          <w:tblHeader/>
        </w:trPr>
        <w:tc>
          <w:tcPr>
            <w:tcW w:w="820" w:type="dxa"/>
            <w:vMerge w:val="restart"/>
            <w:shd w:val="clear" w:color="auto" w:fill="auto"/>
            <w:vAlign w:val="center"/>
          </w:tcPr>
          <w:p w14:paraId="21D2B501" w14:textId="77777777" w:rsidR="00605232" w:rsidRPr="0055734A" w:rsidRDefault="00605232" w:rsidP="0060523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운영</w:t>
            </w:r>
          </w:p>
          <w:p w14:paraId="36249C5F" w14:textId="77777777" w:rsidR="00605232" w:rsidRPr="0055734A" w:rsidRDefault="00605232" w:rsidP="0060523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관리자</w:t>
            </w:r>
          </w:p>
          <w:p w14:paraId="0E231C3F" w14:textId="21B84BDF" w:rsidR="00605232" w:rsidRPr="0055734A" w:rsidRDefault="00605232" w:rsidP="00605232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W</w:t>
            </w:r>
            <w:r w:rsidRPr="0055734A">
              <w:rPr>
                <w:rFonts w:ascii="맑은 고딕" w:eastAsia="맑은 고딕" w:hAnsi="맑은 고딕"/>
                <w:sz w:val="18"/>
                <w:szCs w:val="18"/>
              </w:rPr>
              <w:t>AS</w:t>
            </w:r>
          </w:p>
        </w:tc>
        <w:tc>
          <w:tcPr>
            <w:tcW w:w="881" w:type="dxa"/>
            <w:shd w:val="clear" w:color="auto" w:fill="auto"/>
            <w:vAlign w:val="center"/>
          </w:tcPr>
          <w:p w14:paraId="73FF4D10" w14:textId="17398640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jws</w:t>
            </w:r>
            <w:proofErr w:type="spellEnd"/>
          </w:p>
        </w:tc>
        <w:tc>
          <w:tcPr>
            <w:tcW w:w="3397" w:type="dxa"/>
            <w:shd w:val="clear" w:color="auto" w:fill="auto"/>
            <w:vAlign w:val="center"/>
          </w:tcPr>
          <w:p w14:paraId="243C5726" w14:textId="769DF48D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sw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/was/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jws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/domain/QA_REP_LPAADM11/scripts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39E81BDB" w14:textId="29442097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./start_REP_LPAADM11.sh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18816C3D" w14:textId="35A31B25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./stop_REP_LPAADM11.sh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3822252B" w14:textId="7F3B303A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wasadmin</w:t>
            </w:r>
            <w:proofErr w:type="spellEnd"/>
          </w:p>
        </w:tc>
      </w:tr>
      <w:tr w:rsidR="00605232" w:rsidRPr="00AA546E" w14:paraId="7074048C" w14:textId="77777777" w:rsidTr="007E168E">
        <w:trPr>
          <w:trHeight w:val="265"/>
          <w:tblHeader/>
        </w:trPr>
        <w:tc>
          <w:tcPr>
            <w:tcW w:w="820" w:type="dxa"/>
            <w:vMerge/>
            <w:shd w:val="clear" w:color="auto" w:fill="auto"/>
          </w:tcPr>
          <w:p w14:paraId="762FAB2A" w14:textId="77777777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1DC65016" w14:textId="14E01580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SoftCamp</w:t>
            </w:r>
            <w:proofErr w:type="spellEnd"/>
          </w:p>
        </w:tc>
        <w:tc>
          <w:tcPr>
            <w:tcW w:w="3397" w:type="dxa"/>
            <w:shd w:val="clear" w:color="auto" w:fill="auto"/>
            <w:vAlign w:val="center"/>
          </w:tcPr>
          <w:p w14:paraId="5BFB3023" w14:textId="24BBBD09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sw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softcamp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/02_Module/01_KeyManager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4E7287E1" w14:textId="4D552F8F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./startup.sh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1AD3A26D" w14:textId="580E67F9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./shutdown.sh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440AE15A" w14:textId="1CB6145A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appadmin</w:t>
            </w:r>
            <w:proofErr w:type="spellEnd"/>
          </w:p>
        </w:tc>
      </w:tr>
      <w:tr w:rsidR="00605232" w:rsidRPr="00AA546E" w14:paraId="2C1418B4" w14:textId="77777777" w:rsidTr="007E168E">
        <w:trPr>
          <w:trHeight w:val="265"/>
          <w:tblHeader/>
        </w:trPr>
        <w:tc>
          <w:tcPr>
            <w:tcW w:w="820" w:type="dxa"/>
            <w:vMerge/>
            <w:shd w:val="clear" w:color="auto" w:fill="auto"/>
          </w:tcPr>
          <w:p w14:paraId="72F62D2A" w14:textId="77777777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692FA3B5" w14:textId="73A59794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jws</w:t>
            </w:r>
            <w:proofErr w:type="spellEnd"/>
          </w:p>
        </w:tc>
        <w:tc>
          <w:tcPr>
            <w:tcW w:w="3397" w:type="dxa"/>
            <w:shd w:val="clear" w:color="auto" w:fill="auto"/>
            <w:vAlign w:val="center"/>
          </w:tcPr>
          <w:p w14:paraId="63A855E8" w14:textId="514FC6D4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sw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/was/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jws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/domain/REP_BATCH11/scripts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4BF4887C" w14:textId="3BB7B24B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./start_REP_BATCH11.sh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7F24E9C4" w14:textId="113FC43C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./stop_REP_BATCH11.sh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4628F38C" w14:textId="10378974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wasadmin</w:t>
            </w:r>
            <w:proofErr w:type="spellEnd"/>
          </w:p>
        </w:tc>
      </w:tr>
      <w:tr w:rsidR="00605232" w:rsidRPr="00AA546E" w14:paraId="27D5302B" w14:textId="77777777" w:rsidTr="007E168E">
        <w:trPr>
          <w:trHeight w:val="265"/>
          <w:tblHeader/>
        </w:trPr>
        <w:tc>
          <w:tcPr>
            <w:tcW w:w="820" w:type="dxa"/>
            <w:vMerge/>
            <w:shd w:val="clear" w:color="auto" w:fill="auto"/>
          </w:tcPr>
          <w:p w14:paraId="7DE4D7C8" w14:textId="77777777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881" w:type="dxa"/>
            <w:shd w:val="clear" w:color="auto" w:fill="auto"/>
            <w:vAlign w:val="center"/>
          </w:tcPr>
          <w:p w14:paraId="4F372012" w14:textId="32B4FEEE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CCE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10D63BAB" w14:textId="7C8B9492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hli_app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</w:t>
            </w:r>
            <w:proofErr w:type="spellStart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sw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/SSR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05BBBC88" w14:textId="5657F53B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./SA-linux-64 --start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0E3C63BC" w14:textId="0767C48F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./SA-linux-64 --stop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3DCACADC" w14:textId="3DA0E8EE" w:rsidR="00605232" w:rsidRPr="0055734A" w:rsidRDefault="00605232" w:rsidP="00605232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55734A">
              <w:rPr>
                <w:rFonts w:ascii="맑은 고딕" w:eastAsia="맑은 고딕" w:hAnsi="맑은 고딕" w:hint="eastAsia"/>
                <w:sz w:val="18"/>
                <w:szCs w:val="18"/>
              </w:rPr>
              <w:t>root</w:t>
            </w:r>
          </w:p>
        </w:tc>
      </w:tr>
    </w:tbl>
    <w:p w14:paraId="17657534" w14:textId="77777777" w:rsidR="0006241D" w:rsidRPr="0006241D" w:rsidRDefault="0006241D" w:rsidP="0006241D"/>
    <w:p w14:paraId="27015801" w14:textId="4DFFB302" w:rsidR="00C930E7" w:rsidRDefault="005C43B1" w:rsidP="00C930E7">
      <w:pPr>
        <w:pStyle w:val="2"/>
        <w:numPr>
          <w:ilvl w:val="1"/>
          <w:numId w:val="1"/>
        </w:numPr>
      </w:pPr>
      <w:bookmarkStart w:id="19" w:name="_Toc219310848"/>
      <w:r>
        <w:rPr>
          <w:rFonts w:hint="eastAsia"/>
        </w:rPr>
        <w:t>정기P</w:t>
      </w:r>
      <w:r>
        <w:t>M</w:t>
      </w:r>
      <w:r>
        <w:rPr>
          <w:rFonts w:hint="eastAsia"/>
        </w:rPr>
        <w:t>절차</w:t>
      </w:r>
      <w:bookmarkEnd w:id="19"/>
    </w:p>
    <w:p w14:paraId="65832F36" w14:textId="4082E07C" w:rsidR="00164FA1" w:rsidRDefault="00164FA1" w:rsidP="00164FA1">
      <w:r>
        <w:rPr>
          <w:rFonts w:hint="eastAsia"/>
        </w:rPr>
        <w:t>정기P</w:t>
      </w:r>
      <w:r>
        <w:t>M</w:t>
      </w:r>
      <w:r>
        <w:rPr>
          <w:rFonts w:hint="eastAsia"/>
        </w:rPr>
        <w:t>절차는 시스템</w:t>
      </w:r>
      <w:r>
        <w:t>(</w:t>
      </w:r>
      <w:r>
        <w:rPr>
          <w:rFonts w:hint="eastAsia"/>
        </w:rPr>
        <w:t>서비스)</w:t>
      </w:r>
      <w:r>
        <w:t xml:space="preserve"> / </w:t>
      </w:r>
      <w:r>
        <w:rPr>
          <w:rFonts w:hint="eastAsia"/>
        </w:rPr>
        <w:t>장비를 안정적으로 운영하기 위한 정기적 예방점검시 수행하는 절차와 방법</w:t>
      </w:r>
    </w:p>
    <w:p w14:paraId="55B0A7E9" w14:textId="77777777" w:rsidR="00164FA1" w:rsidRPr="00164FA1" w:rsidRDefault="00164FA1" w:rsidP="00164FA1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709"/>
        <w:gridCol w:w="1276"/>
        <w:gridCol w:w="7371"/>
      </w:tblGrid>
      <w:tr w:rsidR="00B95A10" w:rsidRPr="00AA546E" w14:paraId="25170C1C" w14:textId="77777777" w:rsidTr="00B95A10">
        <w:tc>
          <w:tcPr>
            <w:tcW w:w="675" w:type="dxa"/>
            <w:shd w:val="clear" w:color="auto" w:fill="EEECE1"/>
          </w:tcPr>
          <w:p w14:paraId="6779213C" w14:textId="431095E8" w:rsidR="00B95A10" w:rsidRPr="00AA546E" w:rsidRDefault="00B95A10" w:rsidP="001961F0">
            <w:pPr>
              <w:tabs>
                <w:tab w:val="left" w:pos="729"/>
                <w:tab w:val="center" w:pos="1019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09" w:type="dxa"/>
            <w:shd w:val="clear" w:color="auto" w:fill="EEECE1"/>
          </w:tcPr>
          <w:p w14:paraId="2CFCF6BB" w14:textId="77F8336C" w:rsidR="00B95A10" w:rsidRPr="00AA546E" w:rsidRDefault="00B95A10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1276" w:type="dxa"/>
            <w:shd w:val="clear" w:color="auto" w:fill="EEECE1"/>
          </w:tcPr>
          <w:p w14:paraId="38F29B1A" w14:textId="691F289E" w:rsidR="00B95A10" w:rsidRDefault="00B95A10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소요시간</w:t>
            </w:r>
          </w:p>
        </w:tc>
        <w:tc>
          <w:tcPr>
            <w:tcW w:w="7371" w:type="dxa"/>
            <w:shd w:val="clear" w:color="auto" w:fill="EEECE1"/>
          </w:tcPr>
          <w:p w14:paraId="7F92280A" w14:textId="34FF15C3" w:rsidR="00B95A10" w:rsidRPr="00AA546E" w:rsidRDefault="00B95A10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작업절차</w:t>
            </w:r>
          </w:p>
        </w:tc>
      </w:tr>
      <w:tr w:rsidR="00B95A10" w:rsidRPr="00510C89" w14:paraId="1BD8D0D2" w14:textId="77777777" w:rsidTr="00B95A10">
        <w:tc>
          <w:tcPr>
            <w:tcW w:w="675" w:type="dxa"/>
            <w:vMerge w:val="restart"/>
            <w:shd w:val="clear" w:color="auto" w:fill="auto"/>
          </w:tcPr>
          <w:p w14:paraId="0038470C" w14:textId="7F96E84E" w:rsidR="00B95A10" w:rsidRPr="00510C89" w:rsidRDefault="00B95A10" w:rsidP="001961F0">
            <w:r>
              <w:rPr>
                <w:rFonts w:hint="eastAsia"/>
              </w:rPr>
              <w:t>중단</w:t>
            </w:r>
          </w:p>
        </w:tc>
        <w:tc>
          <w:tcPr>
            <w:tcW w:w="709" w:type="dxa"/>
            <w:shd w:val="clear" w:color="auto" w:fill="auto"/>
          </w:tcPr>
          <w:p w14:paraId="0A0A45AB" w14:textId="1938640D" w:rsidR="00B95A10" w:rsidRPr="00510C89" w:rsidRDefault="00B95A10" w:rsidP="001961F0">
            <w:r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65A56A5A" w14:textId="4325D34C" w:rsidR="00B95A10" w:rsidRDefault="002438A7" w:rsidP="00484442">
            <w:pPr>
              <w:jc w:val="left"/>
            </w:pPr>
            <w:r>
              <w:t>3</w:t>
            </w:r>
            <w:r w:rsidR="00D147C9">
              <w:rPr>
                <w:rFonts w:hint="eastAsia"/>
              </w:rPr>
              <w:t>분</w:t>
            </w:r>
          </w:p>
        </w:tc>
        <w:tc>
          <w:tcPr>
            <w:tcW w:w="7371" w:type="dxa"/>
          </w:tcPr>
          <w:p w14:paraId="471F6E57" w14:textId="6AC9EDB2" w:rsidR="00B95A10" w:rsidRPr="00510C89" w:rsidRDefault="006817DE" w:rsidP="00484442">
            <w:pPr>
              <w:jc w:val="left"/>
            </w:pPr>
            <w:r>
              <w:rPr>
                <w:rFonts w:hint="eastAsia"/>
              </w:rPr>
              <w:t>W</w:t>
            </w:r>
            <w:r>
              <w:t>EB</w:t>
            </w:r>
            <w:r>
              <w:rPr>
                <w:rFonts w:hint="eastAsia"/>
              </w:rPr>
              <w:t xml:space="preserve"> 관리자 </w:t>
            </w:r>
            <w:r>
              <w:t>Nodejs</w:t>
            </w:r>
            <w:r w:rsidR="00FF24B5">
              <w:t xml:space="preserve"> </w:t>
            </w:r>
            <w:r w:rsidR="00FF24B5">
              <w:rPr>
                <w:rFonts w:hint="eastAsia"/>
              </w:rPr>
              <w:t>중단</w:t>
            </w:r>
            <w:r w:rsidR="002438A7">
              <w:rPr>
                <w:rFonts w:hint="eastAsia"/>
              </w:rPr>
              <w:t xml:space="preserve"> </w:t>
            </w:r>
            <w:r w:rsidR="002438A7">
              <w:t>(</w:t>
            </w:r>
            <w:r w:rsidR="002438A7">
              <w:rPr>
                <w:rFonts w:hint="eastAsia"/>
              </w:rPr>
              <w:t xml:space="preserve">내부 </w:t>
            </w:r>
            <w:r w:rsidR="002438A7">
              <w:t>WEB#1, #2, DMZ WEB#1, #2)</w:t>
            </w:r>
          </w:p>
        </w:tc>
      </w:tr>
      <w:tr w:rsidR="00B95A10" w:rsidRPr="006817DE" w14:paraId="66C93A56" w14:textId="77777777" w:rsidTr="00B95A10">
        <w:tc>
          <w:tcPr>
            <w:tcW w:w="675" w:type="dxa"/>
            <w:vMerge/>
            <w:shd w:val="clear" w:color="auto" w:fill="auto"/>
          </w:tcPr>
          <w:p w14:paraId="67CFCEF2" w14:textId="43B46CB0" w:rsidR="00B95A10" w:rsidRPr="00510C89" w:rsidRDefault="00B95A10" w:rsidP="001961F0"/>
        </w:tc>
        <w:tc>
          <w:tcPr>
            <w:tcW w:w="709" w:type="dxa"/>
            <w:shd w:val="clear" w:color="auto" w:fill="auto"/>
          </w:tcPr>
          <w:p w14:paraId="2A42FEC5" w14:textId="7D41E66C" w:rsidR="00B95A10" w:rsidRPr="00510C89" w:rsidRDefault="00FF24B5" w:rsidP="001961F0">
            <w:r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637010B8" w14:textId="1F26196F" w:rsidR="00B95A10" w:rsidRDefault="002438A7" w:rsidP="00484442">
            <w:pPr>
              <w:tabs>
                <w:tab w:val="left" w:pos="1571"/>
              </w:tabs>
              <w:jc w:val="left"/>
            </w:pPr>
            <w:r>
              <w:t>3</w:t>
            </w:r>
            <w:r w:rsidR="00B95A10">
              <w:rPr>
                <w:rFonts w:hint="eastAsia"/>
              </w:rPr>
              <w:t>분</w:t>
            </w:r>
          </w:p>
        </w:tc>
        <w:tc>
          <w:tcPr>
            <w:tcW w:w="7371" w:type="dxa"/>
          </w:tcPr>
          <w:p w14:paraId="673491C6" w14:textId="29476827" w:rsidR="00B95A10" w:rsidRPr="00510C89" w:rsidRDefault="002438A7" w:rsidP="00484442">
            <w:pPr>
              <w:tabs>
                <w:tab w:val="left" w:pos="1571"/>
              </w:tabs>
              <w:jc w:val="left"/>
            </w:pPr>
            <w:r>
              <w:rPr>
                <w:rFonts w:hint="eastAsia"/>
              </w:rPr>
              <w:t>W</w:t>
            </w:r>
            <w:r>
              <w:t>EB</w:t>
            </w:r>
            <w:r>
              <w:rPr>
                <w:rFonts w:hint="eastAsia"/>
              </w:rPr>
              <w:t xml:space="preserve"> 사용자 </w:t>
            </w:r>
            <w:r>
              <w:t xml:space="preserve">Nodejs </w:t>
            </w:r>
            <w:r>
              <w:rPr>
                <w:rFonts w:hint="eastAsia"/>
              </w:rPr>
              <w:t xml:space="preserve">중단 </w:t>
            </w:r>
            <w:r>
              <w:t>(</w:t>
            </w:r>
            <w:r>
              <w:rPr>
                <w:rFonts w:hint="eastAsia"/>
              </w:rPr>
              <w:t xml:space="preserve">내부 </w:t>
            </w:r>
            <w:r>
              <w:t>WEB#1, #2, DMZ WEB#1, #2)</w:t>
            </w:r>
          </w:p>
        </w:tc>
      </w:tr>
      <w:tr w:rsidR="00B95A10" w:rsidRPr="00510C89" w14:paraId="1A41DD16" w14:textId="77777777" w:rsidTr="00B95A10">
        <w:tc>
          <w:tcPr>
            <w:tcW w:w="675" w:type="dxa"/>
            <w:vMerge/>
            <w:shd w:val="clear" w:color="auto" w:fill="auto"/>
          </w:tcPr>
          <w:p w14:paraId="50CFD42D" w14:textId="7BBA80DD" w:rsidR="00B95A10" w:rsidRPr="00510C89" w:rsidRDefault="00B95A10" w:rsidP="001961F0"/>
        </w:tc>
        <w:tc>
          <w:tcPr>
            <w:tcW w:w="709" w:type="dxa"/>
            <w:shd w:val="clear" w:color="auto" w:fill="auto"/>
          </w:tcPr>
          <w:p w14:paraId="693FC5ED" w14:textId="63A1DEFB" w:rsidR="00B95A10" w:rsidRPr="00510C89" w:rsidRDefault="00FF24B5" w:rsidP="001961F0">
            <w:r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 w14:paraId="3C53C194" w14:textId="0DB2F66C" w:rsidR="00B95A10" w:rsidRDefault="002438A7" w:rsidP="00484442">
            <w:pPr>
              <w:jc w:val="left"/>
            </w:pPr>
            <w:r>
              <w:t>3</w:t>
            </w:r>
            <w:r w:rsidR="00B95A10">
              <w:rPr>
                <w:rFonts w:hint="eastAsia"/>
              </w:rPr>
              <w:t>분</w:t>
            </w:r>
          </w:p>
        </w:tc>
        <w:tc>
          <w:tcPr>
            <w:tcW w:w="7371" w:type="dxa"/>
          </w:tcPr>
          <w:p w14:paraId="5E2706EF" w14:textId="6597D239" w:rsidR="00B95A10" w:rsidRPr="00510C89" w:rsidRDefault="002438A7" w:rsidP="00484442">
            <w:pPr>
              <w:jc w:val="left"/>
            </w:pPr>
            <w:r>
              <w:rPr>
                <w:rFonts w:hint="eastAsia"/>
              </w:rPr>
              <w:t>W</w:t>
            </w:r>
            <w:r>
              <w:t xml:space="preserve">EB </w:t>
            </w:r>
            <w:r>
              <w:rPr>
                <w:rFonts w:hint="eastAsia"/>
              </w:rPr>
              <w:t xml:space="preserve">서비스 중단 </w:t>
            </w:r>
            <w:r>
              <w:t>(</w:t>
            </w:r>
            <w:r>
              <w:rPr>
                <w:rFonts w:hint="eastAsia"/>
              </w:rPr>
              <w:t xml:space="preserve">내부 </w:t>
            </w:r>
            <w:r>
              <w:t>WEB#1, #2, DMZ WEB#1, #2)</w:t>
            </w:r>
          </w:p>
        </w:tc>
      </w:tr>
      <w:tr w:rsidR="00B95A10" w:rsidRPr="00510C89" w14:paraId="00E9D115" w14:textId="77777777" w:rsidTr="00B95A10">
        <w:tc>
          <w:tcPr>
            <w:tcW w:w="675" w:type="dxa"/>
            <w:vMerge/>
            <w:shd w:val="clear" w:color="auto" w:fill="auto"/>
          </w:tcPr>
          <w:p w14:paraId="72E9F9F2" w14:textId="3CEE91D3" w:rsidR="00B95A10" w:rsidRDefault="00B95A10" w:rsidP="001961F0"/>
        </w:tc>
        <w:tc>
          <w:tcPr>
            <w:tcW w:w="709" w:type="dxa"/>
            <w:shd w:val="clear" w:color="auto" w:fill="auto"/>
          </w:tcPr>
          <w:p w14:paraId="15269DC5" w14:textId="5A7139AA" w:rsidR="00B95A10" w:rsidRDefault="00FF24B5" w:rsidP="001961F0">
            <w:r>
              <w:rPr>
                <w:rFonts w:hint="eastAsia"/>
              </w:rPr>
              <w:t>4</w:t>
            </w:r>
          </w:p>
        </w:tc>
        <w:tc>
          <w:tcPr>
            <w:tcW w:w="1276" w:type="dxa"/>
          </w:tcPr>
          <w:p w14:paraId="58C0272A" w14:textId="513B6C18" w:rsidR="00B95A10" w:rsidRDefault="002438A7" w:rsidP="00484442">
            <w:pPr>
              <w:jc w:val="left"/>
            </w:pPr>
            <w:r>
              <w:t>2</w:t>
            </w:r>
            <w:r w:rsidR="00B95A10">
              <w:rPr>
                <w:rFonts w:hint="eastAsia"/>
              </w:rPr>
              <w:t>분</w:t>
            </w:r>
          </w:p>
        </w:tc>
        <w:tc>
          <w:tcPr>
            <w:tcW w:w="7371" w:type="dxa"/>
          </w:tcPr>
          <w:p w14:paraId="057F54EE" w14:textId="3B26E0B4" w:rsidR="00B95A10" w:rsidRDefault="002438A7" w:rsidP="00484442">
            <w:pPr>
              <w:jc w:val="left"/>
            </w:pPr>
            <w:r>
              <w:rPr>
                <w:rFonts w:hint="eastAsia"/>
              </w:rPr>
              <w:t xml:space="preserve">관리자 </w:t>
            </w:r>
            <w:r w:rsidR="00FF24B5">
              <w:t xml:space="preserve">WAS </w:t>
            </w:r>
            <w:r w:rsidR="00FF24B5">
              <w:rPr>
                <w:rFonts w:hint="eastAsia"/>
              </w:rPr>
              <w:t>중단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 xml:space="preserve">관리자 </w:t>
            </w:r>
            <w:r>
              <w:t>WAS#1, #2)</w:t>
            </w:r>
          </w:p>
        </w:tc>
      </w:tr>
      <w:tr w:rsidR="00B95A10" w:rsidRPr="00510C89" w14:paraId="02845D7A" w14:textId="77777777" w:rsidTr="00B95A10">
        <w:tc>
          <w:tcPr>
            <w:tcW w:w="675" w:type="dxa"/>
            <w:vMerge/>
            <w:shd w:val="clear" w:color="auto" w:fill="auto"/>
          </w:tcPr>
          <w:p w14:paraId="5D8945C2" w14:textId="275D2917" w:rsidR="00B95A10" w:rsidRDefault="00B95A10" w:rsidP="001961F0"/>
        </w:tc>
        <w:tc>
          <w:tcPr>
            <w:tcW w:w="709" w:type="dxa"/>
            <w:shd w:val="clear" w:color="auto" w:fill="auto"/>
          </w:tcPr>
          <w:p w14:paraId="76461075" w14:textId="4BE36A28" w:rsidR="00B95A10" w:rsidRDefault="00FF24B5" w:rsidP="001961F0">
            <w:r>
              <w:rPr>
                <w:rFonts w:hint="eastAsia"/>
              </w:rPr>
              <w:t>5</w:t>
            </w:r>
          </w:p>
        </w:tc>
        <w:tc>
          <w:tcPr>
            <w:tcW w:w="1276" w:type="dxa"/>
          </w:tcPr>
          <w:p w14:paraId="7045FD0F" w14:textId="7ACF459D" w:rsidR="00B95A10" w:rsidRDefault="002438A7" w:rsidP="00484442">
            <w:pPr>
              <w:jc w:val="left"/>
            </w:pPr>
            <w:r>
              <w:t>2</w:t>
            </w:r>
            <w:r w:rsidR="00B95A10">
              <w:rPr>
                <w:rFonts w:hint="eastAsia"/>
              </w:rPr>
              <w:t>분</w:t>
            </w:r>
          </w:p>
        </w:tc>
        <w:tc>
          <w:tcPr>
            <w:tcW w:w="7371" w:type="dxa"/>
          </w:tcPr>
          <w:p w14:paraId="78F24D17" w14:textId="344324F5" w:rsidR="00B95A10" w:rsidRDefault="002438A7" w:rsidP="00484442">
            <w:pPr>
              <w:jc w:val="left"/>
            </w:pPr>
            <w:r>
              <w:rPr>
                <w:rFonts w:hint="eastAsia"/>
              </w:rPr>
              <w:t xml:space="preserve">사용자 </w:t>
            </w:r>
            <w:r>
              <w:t xml:space="preserve">WAS </w:t>
            </w:r>
            <w:r w:rsidR="00FF24B5">
              <w:rPr>
                <w:rFonts w:hint="eastAsia"/>
              </w:rPr>
              <w:t>중단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 xml:space="preserve">사용자 </w:t>
            </w:r>
            <w:r>
              <w:t>WAS#1, #2)</w:t>
            </w:r>
          </w:p>
        </w:tc>
      </w:tr>
      <w:tr w:rsidR="00B95A10" w:rsidRPr="00510C89" w14:paraId="68F22A1A" w14:textId="77777777" w:rsidTr="00B95A10">
        <w:tc>
          <w:tcPr>
            <w:tcW w:w="675" w:type="dxa"/>
            <w:vMerge w:val="restart"/>
            <w:shd w:val="clear" w:color="auto" w:fill="auto"/>
          </w:tcPr>
          <w:p w14:paraId="3FB74693" w14:textId="76E19E06" w:rsidR="00B95A10" w:rsidRDefault="00B95A10" w:rsidP="00B95A10">
            <w:r>
              <w:rPr>
                <w:rFonts w:hint="eastAsia"/>
              </w:rPr>
              <w:t>기동</w:t>
            </w:r>
          </w:p>
        </w:tc>
        <w:tc>
          <w:tcPr>
            <w:tcW w:w="709" w:type="dxa"/>
            <w:shd w:val="clear" w:color="auto" w:fill="auto"/>
          </w:tcPr>
          <w:p w14:paraId="751B3DC8" w14:textId="48784976" w:rsidR="00B95A10" w:rsidRDefault="00B95A10" w:rsidP="00B95A10">
            <w:r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44FACC20" w14:textId="13714F66" w:rsidR="00B95A10" w:rsidRDefault="002438A7" w:rsidP="00B95A10">
            <w:pPr>
              <w:jc w:val="left"/>
            </w:pPr>
            <w:r>
              <w:t>2</w:t>
            </w:r>
            <w:r w:rsidR="00B95A10">
              <w:rPr>
                <w:rFonts w:hint="eastAsia"/>
              </w:rPr>
              <w:t>분</w:t>
            </w:r>
          </w:p>
        </w:tc>
        <w:tc>
          <w:tcPr>
            <w:tcW w:w="7371" w:type="dxa"/>
          </w:tcPr>
          <w:p w14:paraId="311E0D54" w14:textId="3EDAEB94" w:rsidR="00B95A10" w:rsidRDefault="002438A7" w:rsidP="00B95A10">
            <w:pPr>
              <w:jc w:val="left"/>
            </w:pPr>
            <w:r>
              <w:rPr>
                <w:rFonts w:hint="eastAsia"/>
              </w:rPr>
              <w:t xml:space="preserve">사용자 </w:t>
            </w:r>
            <w:r>
              <w:t xml:space="preserve">WAS </w:t>
            </w:r>
            <w:r>
              <w:rPr>
                <w:rFonts w:hint="eastAsia"/>
              </w:rPr>
              <w:t xml:space="preserve">기동 </w:t>
            </w:r>
            <w:r>
              <w:t>(</w:t>
            </w:r>
            <w:r>
              <w:rPr>
                <w:rFonts w:hint="eastAsia"/>
              </w:rPr>
              <w:t xml:space="preserve">사용자 </w:t>
            </w:r>
            <w:r>
              <w:t>WAS#1, #2)</w:t>
            </w:r>
          </w:p>
        </w:tc>
      </w:tr>
      <w:tr w:rsidR="00B95A10" w:rsidRPr="00510C89" w14:paraId="308867C0" w14:textId="77777777" w:rsidTr="00B95A10">
        <w:tc>
          <w:tcPr>
            <w:tcW w:w="675" w:type="dxa"/>
            <w:vMerge/>
            <w:shd w:val="clear" w:color="auto" w:fill="auto"/>
          </w:tcPr>
          <w:p w14:paraId="1F4BE7D2" w14:textId="77777777" w:rsidR="00B95A10" w:rsidRDefault="00B95A10" w:rsidP="00B95A10"/>
        </w:tc>
        <w:tc>
          <w:tcPr>
            <w:tcW w:w="709" w:type="dxa"/>
            <w:shd w:val="clear" w:color="auto" w:fill="auto"/>
          </w:tcPr>
          <w:p w14:paraId="3E091617" w14:textId="49A70251" w:rsidR="00B95A10" w:rsidRDefault="00B95A10" w:rsidP="00B95A10">
            <w:r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174C0438" w14:textId="74CEE660" w:rsidR="00B95A10" w:rsidRDefault="002438A7" w:rsidP="00B95A10">
            <w:pPr>
              <w:jc w:val="left"/>
            </w:pPr>
            <w:r>
              <w:t>2</w:t>
            </w:r>
            <w:r w:rsidR="00B95A10">
              <w:rPr>
                <w:rFonts w:hint="eastAsia"/>
              </w:rPr>
              <w:t>분</w:t>
            </w:r>
          </w:p>
        </w:tc>
        <w:tc>
          <w:tcPr>
            <w:tcW w:w="7371" w:type="dxa"/>
          </w:tcPr>
          <w:p w14:paraId="7DA15009" w14:textId="34B84736" w:rsidR="00B95A10" w:rsidRDefault="002438A7" w:rsidP="00B95A10">
            <w:pPr>
              <w:jc w:val="left"/>
            </w:pPr>
            <w:r>
              <w:rPr>
                <w:rFonts w:hint="eastAsia"/>
              </w:rPr>
              <w:t xml:space="preserve">관리자 </w:t>
            </w:r>
            <w:r w:rsidR="00FF24B5">
              <w:t xml:space="preserve">WAS </w:t>
            </w:r>
            <w:r w:rsidR="00FF24B5">
              <w:rPr>
                <w:rFonts w:hint="eastAsia"/>
              </w:rPr>
              <w:t>기동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 xml:space="preserve">관리자 </w:t>
            </w:r>
            <w:r>
              <w:t>WAS#1, #2)</w:t>
            </w:r>
          </w:p>
        </w:tc>
      </w:tr>
      <w:tr w:rsidR="00B95A10" w:rsidRPr="00510C89" w14:paraId="048DD823" w14:textId="77777777" w:rsidTr="00B95A10">
        <w:tc>
          <w:tcPr>
            <w:tcW w:w="675" w:type="dxa"/>
            <w:vMerge/>
            <w:shd w:val="clear" w:color="auto" w:fill="auto"/>
          </w:tcPr>
          <w:p w14:paraId="04AE8A58" w14:textId="77777777" w:rsidR="00B95A10" w:rsidRDefault="00B95A10" w:rsidP="00B95A10"/>
        </w:tc>
        <w:tc>
          <w:tcPr>
            <w:tcW w:w="709" w:type="dxa"/>
            <w:shd w:val="clear" w:color="auto" w:fill="auto"/>
          </w:tcPr>
          <w:p w14:paraId="36FE090B" w14:textId="2710BE16" w:rsidR="00B95A10" w:rsidRDefault="00B95A10" w:rsidP="00B95A10">
            <w:r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 w14:paraId="7CBCBC99" w14:textId="5C9618D3" w:rsidR="00B95A10" w:rsidRDefault="002438A7" w:rsidP="00B95A10">
            <w:pPr>
              <w:jc w:val="left"/>
            </w:pPr>
            <w:r>
              <w:t>3</w:t>
            </w:r>
            <w:r w:rsidR="00B95A10">
              <w:rPr>
                <w:rFonts w:hint="eastAsia"/>
              </w:rPr>
              <w:t>분</w:t>
            </w:r>
          </w:p>
        </w:tc>
        <w:tc>
          <w:tcPr>
            <w:tcW w:w="7371" w:type="dxa"/>
          </w:tcPr>
          <w:p w14:paraId="4AADB1E1" w14:textId="61D5E3FA" w:rsidR="00B95A10" w:rsidRDefault="002438A7" w:rsidP="00B95A10">
            <w:pPr>
              <w:jc w:val="left"/>
            </w:pPr>
            <w:r>
              <w:t xml:space="preserve">WEB </w:t>
            </w:r>
            <w:r>
              <w:rPr>
                <w:rFonts w:hint="eastAsia"/>
              </w:rPr>
              <w:t xml:space="preserve">서비스 기동 </w:t>
            </w:r>
            <w:r>
              <w:t>(</w:t>
            </w:r>
            <w:r>
              <w:rPr>
                <w:rFonts w:hint="eastAsia"/>
              </w:rPr>
              <w:t xml:space="preserve">내부 </w:t>
            </w:r>
            <w:r>
              <w:t>WEB#1, #2, DMZ WEB#1, #2)</w:t>
            </w:r>
          </w:p>
        </w:tc>
      </w:tr>
      <w:tr w:rsidR="00B95A10" w:rsidRPr="00510C89" w14:paraId="47FF0429" w14:textId="77777777" w:rsidTr="00B95A10">
        <w:tc>
          <w:tcPr>
            <w:tcW w:w="675" w:type="dxa"/>
            <w:vMerge/>
            <w:shd w:val="clear" w:color="auto" w:fill="auto"/>
          </w:tcPr>
          <w:p w14:paraId="2F2C37CB" w14:textId="77777777" w:rsidR="00B95A10" w:rsidRDefault="00B95A10" w:rsidP="00B95A10"/>
        </w:tc>
        <w:tc>
          <w:tcPr>
            <w:tcW w:w="709" w:type="dxa"/>
            <w:shd w:val="clear" w:color="auto" w:fill="auto"/>
          </w:tcPr>
          <w:p w14:paraId="4E653A11" w14:textId="3A3D0FB8" w:rsidR="00B95A10" w:rsidRDefault="00FF24B5" w:rsidP="00B95A10">
            <w:r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 w14:paraId="58337C40" w14:textId="00B60046" w:rsidR="00B95A10" w:rsidRDefault="002438A7" w:rsidP="00B95A10">
            <w:pPr>
              <w:jc w:val="left"/>
            </w:pPr>
            <w:r>
              <w:t>3</w:t>
            </w:r>
            <w:r w:rsidR="00B95A10">
              <w:rPr>
                <w:rFonts w:hint="eastAsia"/>
              </w:rPr>
              <w:t>분</w:t>
            </w:r>
          </w:p>
        </w:tc>
        <w:tc>
          <w:tcPr>
            <w:tcW w:w="7371" w:type="dxa"/>
          </w:tcPr>
          <w:p w14:paraId="1C71776B" w14:textId="2F75A30D" w:rsidR="00B95A10" w:rsidRDefault="002438A7" w:rsidP="00B95A10">
            <w:pPr>
              <w:jc w:val="left"/>
            </w:pPr>
            <w:r>
              <w:t xml:space="preserve">WEB </w:t>
            </w:r>
            <w:r>
              <w:rPr>
                <w:rFonts w:hint="eastAsia"/>
              </w:rPr>
              <w:t xml:space="preserve">사용자 </w:t>
            </w:r>
            <w:r>
              <w:t xml:space="preserve">Nodejs </w:t>
            </w:r>
            <w:r>
              <w:rPr>
                <w:rFonts w:hint="eastAsia"/>
              </w:rPr>
              <w:t xml:space="preserve">기동 </w:t>
            </w:r>
            <w:r>
              <w:t>(</w:t>
            </w:r>
            <w:r>
              <w:rPr>
                <w:rFonts w:hint="eastAsia"/>
              </w:rPr>
              <w:t xml:space="preserve">내부 </w:t>
            </w:r>
            <w:r>
              <w:t>WEB#1, #2, DMZ WEB#1, #2)</w:t>
            </w:r>
          </w:p>
        </w:tc>
      </w:tr>
      <w:tr w:rsidR="00B95A10" w:rsidRPr="00510C89" w14:paraId="5A0650D6" w14:textId="77777777" w:rsidTr="00B95A10">
        <w:tc>
          <w:tcPr>
            <w:tcW w:w="675" w:type="dxa"/>
            <w:vMerge/>
            <w:shd w:val="clear" w:color="auto" w:fill="auto"/>
          </w:tcPr>
          <w:p w14:paraId="4D547FBD" w14:textId="77777777" w:rsidR="00B95A10" w:rsidRDefault="00B95A10" w:rsidP="00B95A10"/>
        </w:tc>
        <w:tc>
          <w:tcPr>
            <w:tcW w:w="709" w:type="dxa"/>
            <w:shd w:val="clear" w:color="auto" w:fill="auto"/>
          </w:tcPr>
          <w:p w14:paraId="3DB546F5" w14:textId="781E6B87" w:rsidR="00B95A10" w:rsidRDefault="00FF24B5" w:rsidP="00B95A10">
            <w:r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 w14:paraId="0ED02334" w14:textId="4F4ED537" w:rsidR="00B95A10" w:rsidRDefault="002438A7" w:rsidP="00B95A10">
            <w:pPr>
              <w:jc w:val="left"/>
            </w:pPr>
            <w:r>
              <w:t>3</w:t>
            </w:r>
            <w:r w:rsidR="00B95A10">
              <w:rPr>
                <w:rFonts w:hint="eastAsia"/>
              </w:rPr>
              <w:t>분</w:t>
            </w:r>
          </w:p>
        </w:tc>
        <w:tc>
          <w:tcPr>
            <w:tcW w:w="7371" w:type="dxa"/>
          </w:tcPr>
          <w:p w14:paraId="6E7001EA" w14:textId="7336EEBA" w:rsidR="00B95A10" w:rsidRDefault="002438A7" w:rsidP="00B95A10">
            <w:pPr>
              <w:jc w:val="left"/>
            </w:pPr>
            <w:r>
              <w:t xml:space="preserve">WEB </w:t>
            </w:r>
            <w:r>
              <w:rPr>
                <w:rFonts w:hint="eastAsia"/>
              </w:rPr>
              <w:t xml:space="preserve">관리자 </w:t>
            </w:r>
            <w:r>
              <w:t xml:space="preserve">Nodejs </w:t>
            </w:r>
            <w:r>
              <w:rPr>
                <w:rFonts w:hint="eastAsia"/>
              </w:rPr>
              <w:t xml:space="preserve">기동 </w:t>
            </w:r>
            <w:r>
              <w:t>(</w:t>
            </w:r>
            <w:r>
              <w:rPr>
                <w:rFonts w:hint="eastAsia"/>
              </w:rPr>
              <w:t xml:space="preserve">내부 </w:t>
            </w:r>
            <w:r>
              <w:t>WEB#1, #2, DMZ WEB#1, #2)</w:t>
            </w:r>
          </w:p>
        </w:tc>
      </w:tr>
    </w:tbl>
    <w:p w14:paraId="13B58600" w14:textId="77777777" w:rsidR="005C43B1" w:rsidRPr="005C43B1" w:rsidRDefault="005C43B1" w:rsidP="005C43B1"/>
    <w:p w14:paraId="7999F67A" w14:textId="77EACB36" w:rsidR="00C930E7" w:rsidRDefault="00C930E7" w:rsidP="00C930E7">
      <w:pPr>
        <w:pStyle w:val="2"/>
        <w:numPr>
          <w:ilvl w:val="1"/>
          <w:numId w:val="1"/>
        </w:numPr>
      </w:pPr>
      <w:bookmarkStart w:id="20" w:name="_Toc219310849"/>
      <w:r>
        <w:rPr>
          <w:rFonts w:hint="eastAsia"/>
        </w:rPr>
        <w:t>시스템</w:t>
      </w:r>
      <w:r w:rsidR="001A186C">
        <w:rPr>
          <w:rFonts w:hint="eastAsia"/>
        </w:rPr>
        <w:t xml:space="preserve"> </w:t>
      </w:r>
      <w:r>
        <w:rPr>
          <w:rFonts w:hint="eastAsia"/>
        </w:rPr>
        <w:t>구성도</w:t>
      </w:r>
      <w:bookmarkEnd w:id="20"/>
    </w:p>
    <w:p w14:paraId="0582D27A" w14:textId="7CEEB496" w:rsidR="00164FA1" w:rsidRPr="00164FA1" w:rsidRDefault="00164FA1" w:rsidP="00164FA1">
      <w:r>
        <w:rPr>
          <w:rFonts w:hint="eastAsia"/>
        </w:rPr>
        <w:t>시스템을 구성하는 주요 인프라 구조와 연결 관계를 시각적으로 표현</w:t>
      </w:r>
    </w:p>
    <w:p w14:paraId="77E9F99A" w14:textId="74955681" w:rsidR="00B95A10" w:rsidRDefault="00B95A10" w:rsidP="00B95A10">
      <w:pPr>
        <w:rPr>
          <w:noProof/>
        </w:rPr>
      </w:pPr>
    </w:p>
    <w:p w14:paraId="4110FD88" w14:textId="2B6BEF2A" w:rsidR="0035624C" w:rsidRPr="00B95A10" w:rsidRDefault="004D3813" w:rsidP="00B95A10">
      <w:r>
        <w:pict w14:anchorId="00F0A80F">
          <v:shape id="_x0000_i1028" type="#_x0000_t75" style="width:478.95pt;height:243.55pt;mso-position-horizontal-relative:char;mso-position-vertical-relative:line">
            <v:imagedata r:id="rId15" o:title=""/>
          </v:shape>
        </w:pict>
      </w:r>
      <w:r w:rsidR="0035624C">
        <w:br w:type="page"/>
      </w:r>
    </w:p>
    <w:p w14:paraId="466F4E4B" w14:textId="007739F9" w:rsidR="00C930E7" w:rsidRDefault="00C930E7" w:rsidP="00C930E7">
      <w:pPr>
        <w:pStyle w:val="2"/>
        <w:numPr>
          <w:ilvl w:val="1"/>
          <w:numId w:val="1"/>
        </w:numPr>
      </w:pPr>
      <w:bookmarkStart w:id="21" w:name="_Toc219310850"/>
      <w:proofErr w:type="spellStart"/>
      <w:r>
        <w:rPr>
          <w:rFonts w:hint="eastAsia"/>
        </w:rPr>
        <w:t>일일점검체크리스트</w:t>
      </w:r>
      <w:bookmarkEnd w:id="21"/>
      <w:proofErr w:type="spellEnd"/>
    </w:p>
    <w:p w14:paraId="78F7C37F" w14:textId="2A8C1E76" w:rsidR="00164FA1" w:rsidRDefault="00164FA1" w:rsidP="00164FA1">
      <w:r>
        <w:rPr>
          <w:rFonts w:hint="eastAsia"/>
        </w:rPr>
        <w:t>시스템(서비스)을 매일 운영 시간 전 점검하기 위해 사용하는 체크리스트</w:t>
      </w:r>
    </w:p>
    <w:p w14:paraId="15F691BA" w14:textId="77777777" w:rsidR="00164FA1" w:rsidRPr="00164FA1" w:rsidRDefault="00164FA1" w:rsidP="00164FA1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2693"/>
        <w:gridCol w:w="5387"/>
      </w:tblGrid>
      <w:tr w:rsidR="0080339E" w:rsidRPr="00AA546E" w14:paraId="727C9420" w14:textId="529CC7FA" w:rsidTr="0080339E">
        <w:tc>
          <w:tcPr>
            <w:tcW w:w="1951" w:type="dxa"/>
            <w:shd w:val="clear" w:color="auto" w:fill="EEECE1"/>
          </w:tcPr>
          <w:p w14:paraId="286EA573" w14:textId="173EB729" w:rsidR="0080339E" w:rsidRPr="00AA546E" w:rsidRDefault="0080339E" w:rsidP="0080339E">
            <w:pPr>
              <w:tabs>
                <w:tab w:val="left" w:pos="729"/>
                <w:tab w:val="center" w:pos="1019"/>
              </w:tabs>
              <w:jc w:val="left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점검명</w:t>
            </w:r>
            <w:proofErr w:type="spellEnd"/>
          </w:p>
        </w:tc>
        <w:tc>
          <w:tcPr>
            <w:tcW w:w="2693" w:type="dxa"/>
            <w:shd w:val="clear" w:color="auto" w:fill="EEECE1"/>
          </w:tcPr>
          <w:p w14:paraId="37CDEFFD" w14:textId="03B3828B" w:rsidR="0080339E" w:rsidRPr="00AA546E" w:rsidRDefault="0080339E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점검항목</w:t>
            </w:r>
          </w:p>
        </w:tc>
        <w:tc>
          <w:tcPr>
            <w:tcW w:w="5387" w:type="dxa"/>
            <w:shd w:val="clear" w:color="auto" w:fill="EEECE1"/>
          </w:tcPr>
          <w:p w14:paraId="63B0ACAB" w14:textId="0CE163C4" w:rsidR="0080339E" w:rsidRPr="00AA546E" w:rsidRDefault="0080339E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점검방법</w:t>
            </w:r>
          </w:p>
        </w:tc>
      </w:tr>
      <w:tr w:rsidR="00B6079F" w:rsidRPr="00510C89" w14:paraId="76FB996C" w14:textId="0BDCF6B7" w:rsidTr="0080339E">
        <w:tc>
          <w:tcPr>
            <w:tcW w:w="1951" w:type="dxa"/>
            <w:shd w:val="clear" w:color="auto" w:fill="auto"/>
          </w:tcPr>
          <w:p w14:paraId="304B79F3" w14:textId="7AF90287" w:rsidR="00B6079F" w:rsidRPr="0055734A" w:rsidRDefault="00B6079F" w:rsidP="00B6079F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5734A">
              <w:rPr>
                <w:rFonts w:ascii="맑은 고딕" w:eastAsia="맑은 고딕" w:hAnsi="맑은 고딕"/>
                <w:sz w:val="20"/>
                <w:szCs w:val="20"/>
              </w:rPr>
              <w:t xml:space="preserve">ETL/JOBPASS </w:t>
            </w:r>
            <w:r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점검</w:t>
            </w:r>
          </w:p>
        </w:tc>
        <w:tc>
          <w:tcPr>
            <w:tcW w:w="2693" w:type="dxa"/>
            <w:shd w:val="clear" w:color="auto" w:fill="auto"/>
          </w:tcPr>
          <w:p w14:paraId="35361620" w14:textId="35A2F4FB" w:rsidR="00B6079F" w:rsidRPr="0055734A" w:rsidRDefault="00B6079F" w:rsidP="00B6079F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J</w:t>
            </w:r>
            <w:r w:rsidRPr="0055734A">
              <w:rPr>
                <w:rFonts w:ascii="맑은 고딕" w:eastAsia="맑은 고딕" w:hAnsi="맑은 고딕"/>
                <w:sz w:val="20"/>
                <w:szCs w:val="20"/>
              </w:rPr>
              <w:t xml:space="preserve">OB-PASS </w:t>
            </w:r>
            <w:r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점검</w:t>
            </w:r>
          </w:p>
        </w:tc>
        <w:tc>
          <w:tcPr>
            <w:tcW w:w="5387" w:type="dxa"/>
          </w:tcPr>
          <w:p w14:paraId="36F16EBF" w14:textId="35584975" w:rsidR="00B6079F" w:rsidRPr="0055734A" w:rsidRDefault="00B6079F" w:rsidP="00B6079F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J</w:t>
            </w:r>
            <w:r w:rsidRPr="0055734A">
              <w:rPr>
                <w:rFonts w:ascii="맑은 고딕" w:eastAsia="맑은 고딕" w:hAnsi="맑은 고딕"/>
                <w:sz w:val="20"/>
                <w:szCs w:val="20"/>
              </w:rPr>
              <w:t xml:space="preserve">ob-PASS </w:t>
            </w:r>
            <w:r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실패 건 확인</w:t>
            </w:r>
          </w:p>
        </w:tc>
      </w:tr>
      <w:tr w:rsidR="0080339E" w:rsidRPr="00510C89" w14:paraId="55EF69C1" w14:textId="67326BED" w:rsidTr="0080339E">
        <w:tc>
          <w:tcPr>
            <w:tcW w:w="1951" w:type="dxa"/>
            <w:shd w:val="clear" w:color="auto" w:fill="auto"/>
          </w:tcPr>
          <w:p w14:paraId="2D39AF3C" w14:textId="324A3082" w:rsidR="0080339E" w:rsidRPr="0055734A" w:rsidRDefault="00B6079F" w:rsidP="001961F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S</w:t>
            </w:r>
            <w:r w:rsidRPr="0055734A">
              <w:rPr>
                <w:rFonts w:ascii="맑은 고딕" w:eastAsia="맑은 고딕" w:hAnsi="맑은 고딕"/>
                <w:sz w:val="20"/>
                <w:szCs w:val="20"/>
              </w:rPr>
              <w:t xml:space="preserve">pring </w:t>
            </w:r>
            <w:r w:rsidR="0080339E"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배치 점검</w:t>
            </w:r>
          </w:p>
        </w:tc>
        <w:tc>
          <w:tcPr>
            <w:tcW w:w="2693" w:type="dxa"/>
            <w:shd w:val="clear" w:color="auto" w:fill="auto"/>
          </w:tcPr>
          <w:p w14:paraId="190452F6" w14:textId="06DDB2D3" w:rsidR="0080339E" w:rsidRPr="0055734A" w:rsidRDefault="00B6079F" w:rsidP="001961F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5734A">
              <w:rPr>
                <w:rFonts w:ascii="맑은 고딕" w:eastAsia="맑은 고딕" w:hAnsi="맑은 고딕"/>
                <w:sz w:val="20"/>
                <w:szCs w:val="20"/>
              </w:rPr>
              <w:t xml:space="preserve">Spring </w:t>
            </w:r>
            <w:r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배치</w:t>
            </w:r>
            <w:r w:rsidR="0080339E" w:rsidRPr="0055734A"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  <w:r w:rsidR="0080339E"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점검</w:t>
            </w:r>
          </w:p>
        </w:tc>
        <w:tc>
          <w:tcPr>
            <w:tcW w:w="5387" w:type="dxa"/>
          </w:tcPr>
          <w:p w14:paraId="14635B6F" w14:textId="598F4FF9" w:rsidR="0080339E" w:rsidRPr="0055734A" w:rsidRDefault="00B6079F" w:rsidP="001961F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관리자페이지 시스템</w:t>
            </w:r>
            <w:r w:rsidRPr="0055734A">
              <w:rPr>
                <w:rFonts w:ascii="맑은 고딕" w:eastAsia="맑은 고딕" w:hAnsi="맑은 고딕"/>
                <w:sz w:val="20"/>
                <w:szCs w:val="20"/>
              </w:rPr>
              <w:t xml:space="preserve"> 관리 &gt; 시스템 연동 성공여부 (Y) 확인 + 07:30 문자 확인</w:t>
            </w:r>
          </w:p>
        </w:tc>
      </w:tr>
      <w:tr w:rsidR="00F71506" w:rsidRPr="00510C89" w14:paraId="6852EA02" w14:textId="77777777" w:rsidTr="0080339E">
        <w:tc>
          <w:tcPr>
            <w:tcW w:w="1951" w:type="dxa"/>
            <w:shd w:val="clear" w:color="auto" w:fill="auto"/>
          </w:tcPr>
          <w:p w14:paraId="7C60E9E9" w14:textId="548D2EF8" w:rsidR="00F71506" w:rsidRPr="0055734A" w:rsidRDefault="00F71506" w:rsidP="001961F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파일 배치 점검</w:t>
            </w:r>
          </w:p>
        </w:tc>
        <w:tc>
          <w:tcPr>
            <w:tcW w:w="2693" w:type="dxa"/>
            <w:shd w:val="clear" w:color="auto" w:fill="auto"/>
          </w:tcPr>
          <w:p w14:paraId="2CFA7C24" w14:textId="15C63377" w:rsidR="00F71506" w:rsidRPr="0055734A" w:rsidRDefault="00F71506" w:rsidP="001961F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파일 배치 파일 점검</w:t>
            </w:r>
          </w:p>
        </w:tc>
        <w:tc>
          <w:tcPr>
            <w:tcW w:w="5387" w:type="dxa"/>
          </w:tcPr>
          <w:p w14:paraId="20794B85" w14:textId="6B395FB6" w:rsidR="00F71506" w:rsidRPr="0055734A" w:rsidRDefault="00F71506" w:rsidP="001961F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파일 배치 경로에서 해당 파일 점검</w:t>
            </w:r>
          </w:p>
        </w:tc>
      </w:tr>
      <w:tr w:rsidR="0080339E" w:rsidRPr="00510C89" w14:paraId="132D1A2C" w14:textId="42B78039" w:rsidTr="0080339E">
        <w:tc>
          <w:tcPr>
            <w:tcW w:w="1951" w:type="dxa"/>
            <w:shd w:val="clear" w:color="auto" w:fill="auto"/>
          </w:tcPr>
          <w:p w14:paraId="5CB8E867" w14:textId="5B0C00B8" w:rsidR="0080339E" w:rsidRPr="0055734A" w:rsidRDefault="00F71506" w:rsidP="001961F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F71506">
              <w:rPr>
                <w:rFonts w:ascii="맑은 고딕" w:eastAsia="맑은 고딕" w:hAnsi="맑은 고딕"/>
                <w:sz w:val="20"/>
                <w:szCs w:val="20"/>
              </w:rPr>
              <w:t>WEB/WAS 운영 점검</w:t>
            </w:r>
          </w:p>
        </w:tc>
        <w:tc>
          <w:tcPr>
            <w:tcW w:w="2693" w:type="dxa"/>
            <w:shd w:val="clear" w:color="auto" w:fill="auto"/>
          </w:tcPr>
          <w:p w14:paraId="0DA6EDD7" w14:textId="591A1CB1" w:rsidR="0080339E" w:rsidRPr="0055734A" w:rsidRDefault="00F71506" w:rsidP="001961F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W</w:t>
            </w:r>
            <w:r w:rsidRPr="0055734A">
              <w:rPr>
                <w:rFonts w:ascii="맑은 고딕" w:eastAsia="맑은 고딕" w:hAnsi="맑은 고딕"/>
                <w:sz w:val="20"/>
                <w:szCs w:val="20"/>
              </w:rPr>
              <w:t>EB/</w:t>
            </w:r>
            <w:r w:rsidR="0080339E"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W</w:t>
            </w:r>
            <w:r w:rsidR="0080339E" w:rsidRPr="0055734A">
              <w:rPr>
                <w:rFonts w:ascii="맑은 고딕" w:eastAsia="맑은 고딕" w:hAnsi="맑은 고딕"/>
                <w:sz w:val="20"/>
                <w:szCs w:val="20"/>
              </w:rPr>
              <w:t xml:space="preserve">AS </w:t>
            </w:r>
            <w:r w:rsidR="0080339E"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프로세스 점검</w:t>
            </w:r>
          </w:p>
          <w:p w14:paraId="3CB8A8B6" w14:textId="12A6375F" w:rsidR="0080339E" w:rsidRPr="0055734A" w:rsidRDefault="0080339E" w:rsidP="001961F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서버 상태 확인</w:t>
            </w:r>
          </w:p>
        </w:tc>
        <w:tc>
          <w:tcPr>
            <w:tcW w:w="5387" w:type="dxa"/>
          </w:tcPr>
          <w:p w14:paraId="14BEEED0" w14:textId="076E4159" w:rsidR="0080339E" w:rsidRPr="0055734A" w:rsidRDefault="00F71506" w:rsidP="001961F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5734A">
              <w:rPr>
                <w:rFonts w:ascii="맑은 고딕" w:eastAsia="맑은 고딕" w:hAnsi="맑은 고딕"/>
                <w:sz w:val="20"/>
                <w:szCs w:val="20"/>
              </w:rPr>
              <w:t>WEB/</w:t>
            </w:r>
            <w:r w:rsidR="0080339E"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W</w:t>
            </w:r>
            <w:r w:rsidR="0080339E" w:rsidRPr="0055734A">
              <w:rPr>
                <w:rFonts w:ascii="맑은 고딕" w:eastAsia="맑은 고딕" w:hAnsi="맑은 고딕"/>
                <w:sz w:val="20"/>
                <w:szCs w:val="20"/>
              </w:rPr>
              <w:t xml:space="preserve">AS </w:t>
            </w:r>
            <w:r w:rsidR="0080339E" w:rsidRPr="0055734A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서버 </w:t>
            </w:r>
            <w:r w:rsidRPr="0055734A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프로세스 </w:t>
            </w:r>
            <w:r w:rsidR="0080339E"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상태 체크</w:t>
            </w:r>
          </w:p>
        </w:tc>
      </w:tr>
      <w:tr w:rsidR="0080339E" w:rsidRPr="00510C89" w14:paraId="095BC614" w14:textId="7BDC6ECF" w:rsidTr="0080339E">
        <w:tc>
          <w:tcPr>
            <w:tcW w:w="1951" w:type="dxa"/>
            <w:shd w:val="clear" w:color="auto" w:fill="auto"/>
          </w:tcPr>
          <w:p w14:paraId="4451CB79" w14:textId="4285A142" w:rsidR="0080339E" w:rsidRPr="0055734A" w:rsidRDefault="00F71506" w:rsidP="001961F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5734A">
              <w:rPr>
                <w:rFonts w:ascii="맑은 고딕" w:eastAsia="맑은 고딕" w:hAnsi="맑은 고딕"/>
                <w:sz w:val="20"/>
                <w:szCs w:val="20"/>
              </w:rPr>
              <w:t xml:space="preserve">APM </w:t>
            </w:r>
            <w:r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모니터링</w:t>
            </w:r>
          </w:p>
        </w:tc>
        <w:tc>
          <w:tcPr>
            <w:tcW w:w="2693" w:type="dxa"/>
            <w:shd w:val="clear" w:color="auto" w:fill="auto"/>
          </w:tcPr>
          <w:p w14:paraId="10F7B15C" w14:textId="3EE2924A" w:rsidR="0080339E" w:rsidRPr="0055734A" w:rsidRDefault="00F71506" w:rsidP="001961F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제니퍼 모니터링 확인</w:t>
            </w:r>
          </w:p>
        </w:tc>
        <w:tc>
          <w:tcPr>
            <w:tcW w:w="5387" w:type="dxa"/>
          </w:tcPr>
          <w:p w14:paraId="529405D1" w14:textId="39DA36AC" w:rsidR="0080339E" w:rsidRPr="0055734A" w:rsidRDefault="00F71506" w:rsidP="001961F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proofErr w:type="spellStart"/>
            <w:r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엑티브</w:t>
            </w:r>
            <w:proofErr w:type="spellEnd"/>
            <w:r w:rsidRPr="0055734A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정상 및 </w:t>
            </w:r>
            <w:r w:rsidRPr="0055734A">
              <w:rPr>
                <w:rFonts w:ascii="맑은 고딕" w:eastAsia="맑은 고딕" w:hAnsi="맑은 고딕"/>
                <w:sz w:val="20"/>
                <w:szCs w:val="20"/>
              </w:rPr>
              <w:t xml:space="preserve">SQL EXCEPTION </w:t>
            </w:r>
            <w:r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등 확인</w:t>
            </w:r>
          </w:p>
        </w:tc>
      </w:tr>
      <w:tr w:rsidR="005C43B1" w:rsidRPr="00510C89" w14:paraId="4311E2C0" w14:textId="13AFFE44" w:rsidTr="0080339E">
        <w:tc>
          <w:tcPr>
            <w:tcW w:w="1951" w:type="dxa"/>
            <w:vMerge w:val="restart"/>
            <w:shd w:val="clear" w:color="auto" w:fill="auto"/>
          </w:tcPr>
          <w:p w14:paraId="20CAB4D3" w14:textId="0A257409" w:rsidR="005C43B1" w:rsidRPr="0055734A" w:rsidRDefault="005C43B1" w:rsidP="001961F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A</w:t>
            </w:r>
            <w:r w:rsidRPr="0055734A">
              <w:rPr>
                <w:rFonts w:ascii="맑은 고딕" w:eastAsia="맑은 고딕" w:hAnsi="맑은 고딕"/>
                <w:sz w:val="20"/>
                <w:szCs w:val="20"/>
              </w:rPr>
              <w:t xml:space="preserve">P </w:t>
            </w:r>
            <w:r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업무 점검</w:t>
            </w:r>
          </w:p>
        </w:tc>
        <w:tc>
          <w:tcPr>
            <w:tcW w:w="2693" w:type="dxa"/>
            <w:shd w:val="clear" w:color="auto" w:fill="auto"/>
          </w:tcPr>
          <w:p w14:paraId="1B87C80A" w14:textId="2E9B13BD" w:rsidR="005C43B1" w:rsidRPr="0055734A" w:rsidRDefault="00F71506" w:rsidP="001961F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관리자,</w:t>
            </w:r>
            <w:r w:rsidRPr="0055734A"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  <w:r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사용자</w:t>
            </w:r>
            <w:r w:rsidR="005C43B1" w:rsidRPr="0055734A"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  <w:r w:rsidR="005C43B1"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로그인</w:t>
            </w:r>
          </w:p>
        </w:tc>
        <w:tc>
          <w:tcPr>
            <w:tcW w:w="5387" w:type="dxa"/>
          </w:tcPr>
          <w:p w14:paraId="61BA3A49" w14:textId="24E7E56E" w:rsidR="005C43B1" w:rsidRPr="0055734A" w:rsidRDefault="005C43B1" w:rsidP="001961F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로그인</w:t>
            </w:r>
          </w:p>
        </w:tc>
      </w:tr>
      <w:tr w:rsidR="005C43B1" w:rsidRPr="00510C89" w14:paraId="513057D4" w14:textId="405AFC94" w:rsidTr="0080339E">
        <w:tc>
          <w:tcPr>
            <w:tcW w:w="1951" w:type="dxa"/>
            <w:vMerge/>
            <w:shd w:val="clear" w:color="auto" w:fill="auto"/>
          </w:tcPr>
          <w:p w14:paraId="2034C5A8" w14:textId="59E13BE9" w:rsidR="005C43B1" w:rsidRPr="0055734A" w:rsidRDefault="005C43B1" w:rsidP="001961F0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693" w:type="dxa"/>
            <w:shd w:val="clear" w:color="auto" w:fill="auto"/>
          </w:tcPr>
          <w:p w14:paraId="238F72B5" w14:textId="3544D362" w:rsidR="005C43B1" w:rsidRPr="0055734A" w:rsidRDefault="00F71506" w:rsidP="001961F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영상 콘텐츠 확인</w:t>
            </w:r>
          </w:p>
        </w:tc>
        <w:tc>
          <w:tcPr>
            <w:tcW w:w="5387" w:type="dxa"/>
          </w:tcPr>
          <w:p w14:paraId="7D988F7B" w14:textId="2ED45A5E" w:rsidR="005C43B1" w:rsidRPr="0055734A" w:rsidRDefault="00F71506" w:rsidP="001961F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영상 재생</w:t>
            </w:r>
          </w:p>
        </w:tc>
      </w:tr>
      <w:tr w:rsidR="005C43B1" w:rsidRPr="00510C89" w14:paraId="70250E75" w14:textId="77777777" w:rsidTr="0080339E">
        <w:tc>
          <w:tcPr>
            <w:tcW w:w="1951" w:type="dxa"/>
            <w:vMerge/>
            <w:shd w:val="clear" w:color="auto" w:fill="auto"/>
          </w:tcPr>
          <w:p w14:paraId="7A7BB626" w14:textId="77777777" w:rsidR="005C43B1" w:rsidRPr="0055734A" w:rsidRDefault="005C43B1" w:rsidP="001961F0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693" w:type="dxa"/>
            <w:shd w:val="clear" w:color="auto" w:fill="auto"/>
          </w:tcPr>
          <w:p w14:paraId="7707DC4B" w14:textId="04CF4103" w:rsidR="005C43B1" w:rsidRPr="0055734A" w:rsidRDefault="00F71506" w:rsidP="001961F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P</w:t>
            </w:r>
            <w:r w:rsidRPr="0055734A">
              <w:rPr>
                <w:rFonts w:ascii="맑은 고딕" w:eastAsia="맑은 고딕" w:hAnsi="맑은 고딕"/>
                <w:sz w:val="20"/>
                <w:szCs w:val="20"/>
              </w:rPr>
              <w:t xml:space="preserve">DF </w:t>
            </w:r>
            <w:r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콘텐츠 확인</w:t>
            </w:r>
          </w:p>
        </w:tc>
        <w:tc>
          <w:tcPr>
            <w:tcW w:w="5387" w:type="dxa"/>
          </w:tcPr>
          <w:p w14:paraId="039B1945" w14:textId="727EABD6" w:rsidR="005C43B1" w:rsidRPr="0055734A" w:rsidRDefault="00F71506" w:rsidP="001961F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P</w:t>
            </w:r>
            <w:r w:rsidRPr="0055734A">
              <w:rPr>
                <w:rFonts w:ascii="맑은 고딕" w:eastAsia="맑은 고딕" w:hAnsi="맑은 고딕"/>
                <w:sz w:val="20"/>
                <w:szCs w:val="20"/>
              </w:rPr>
              <w:t xml:space="preserve">DF </w:t>
            </w:r>
            <w:r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콘텐츠</w:t>
            </w:r>
            <w:r w:rsidR="005C43B1" w:rsidRPr="0055734A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정상 </w:t>
            </w:r>
            <w:r w:rsidRPr="0055734A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조회 </w:t>
            </w:r>
            <w:r w:rsidR="005C43B1" w:rsidRPr="0055734A">
              <w:rPr>
                <w:rFonts w:ascii="맑은 고딕" w:eastAsia="맑은 고딕" w:hAnsi="맑은 고딕" w:hint="eastAsia"/>
                <w:sz w:val="20"/>
                <w:szCs w:val="20"/>
              </w:rPr>
              <w:t>확인</w:t>
            </w:r>
          </w:p>
        </w:tc>
      </w:tr>
    </w:tbl>
    <w:p w14:paraId="4D191FD7" w14:textId="57E74B34" w:rsidR="0080339E" w:rsidRDefault="0080339E" w:rsidP="0080339E"/>
    <w:p w14:paraId="5F3CEA66" w14:textId="77777777" w:rsidR="0080339E" w:rsidRPr="0080339E" w:rsidRDefault="0080339E" w:rsidP="0080339E"/>
    <w:p w14:paraId="371B5FD3" w14:textId="30208BC8" w:rsidR="00C930E7" w:rsidRDefault="005C43B1" w:rsidP="00C930E7">
      <w:pPr>
        <w:pStyle w:val="2"/>
        <w:numPr>
          <w:ilvl w:val="1"/>
          <w:numId w:val="1"/>
        </w:numPr>
      </w:pPr>
      <w:bookmarkStart w:id="22" w:name="_Toc219310851"/>
      <w:r>
        <w:rPr>
          <w:rFonts w:hint="eastAsia"/>
        </w:rPr>
        <w:t>메뉴</w:t>
      </w:r>
      <w:r w:rsidR="001A186C">
        <w:rPr>
          <w:rFonts w:hint="eastAsia"/>
        </w:rPr>
        <w:t>현황</w:t>
      </w:r>
      <w:bookmarkEnd w:id="22"/>
    </w:p>
    <w:p w14:paraId="37851F5A" w14:textId="0BF0E8C5" w:rsidR="00164FA1" w:rsidRDefault="00164FA1" w:rsidP="00164FA1">
      <w:r>
        <w:rPr>
          <w:rFonts w:hint="eastAsia"/>
        </w:rPr>
        <w:t>시스템(서비스)에서 제공되는 메뉴 및 프로그램 목록의 현황</w:t>
      </w:r>
    </w:p>
    <w:p w14:paraId="186815D5" w14:textId="795C97F7" w:rsidR="005A132A" w:rsidRPr="005A132A" w:rsidRDefault="005A132A" w:rsidP="005A132A">
      <w:pPr>
        <w:rPr>
          <w:b/>
          <w:bCs/>
        </w:rPr>
      </w:pPr>
      <w:r w:rsidRPr="005A132A">
        <w:rPr>
          <w:rFonts w:hint="eastAsia"/>
          <w:b/>
          <w:bCs/>
        </w:rPr>
        <w:t>#별도첨부</w:t>
      </w:r>
    </w:p>
    <w:p w14:paraId="48586430" w14:textId="7EF3490D" w:rsidR="00FE4D33" w:rsidRDefault="008609DE" w:rsidP="00FE4D33">
      <w:r>
        <w:rPr>
          <w:rFonts w:hint="eastAsia"/>
        </w:rPr>
        <w:t>라이프플러스아카데미</w:t>
      </w:r>
      <w:r>
        <w:t>_</w:t>
      </w:r>
      <w:r>
        <w:rPr>
          <w:rFonts w:hint="eastAsia"/>
        </w:rPr>
        <w:t xml:space="preserve">서비스 </w:t>
      </w:r>
      <w:proofErr w:type="spellStart"/>
      <w:r>
        <w:rPr>
          <w:rFonts w:hint="eastAsia"/>
        </w:rPr>
        <w:t>메뉴별</w:t>
      </w:r>
      <w:proofErr w:type="spellEnd"/>
      <w:r>
        <w:rPr>
          <w:rFonts w:hint="eastAsia"/>
        </w:rPr>
        <w:t xml:space="preserve"> 영향도 등급_</w:t>
      </w:r>
      <w:r>
        <w:t>v1.0.xlsx</w:t>
      </w:r>
    </w:p>
    <w:p w14:paraId="4F289A34" w14:textId="2EA4ECC8" w:rsidR="005A132A" w:rsidRPr="00F71506" w:rsidRDefault="008609DE" w:rsidP="00FE4D33">
      <w:r w:rsidRPr="008609DE">
        <w:t>https://cleverse.hanwhalife.com/collabBoard/CROU20250519083344153uFTS/CATM20250519083618076ogNi</w:t>
      </w:r>
    </w:p>
    <w:p w14:paraId="304E2090" w14:textId="1473791E" w:rsidR="005A132A" w:rsidRPr="005E67A4" w:rsidRDefault="005A132A" w:rsidP="00FE4D33"/>
    <w:p w14:paraId="68BF3A0C" w14:textId="2C0C8F5D" w:rsidR="00FE4D33" w:rsidRDefault="00FE4D33" w:rsidP="00FE4D33">
      <w:pPr>
        <w:pStyle w:val="2"/>
        <w:numPr>
          <w:ilvl w:val="1"/>
          <w:numId w:val="1"/>
        </w:numPr>
      </w:pPr>
      <w:bookmarkStart w:id="23" w:name="_Toc219310852"/>
      <w:r>
        <w:rPr>
          <w:rFonts w:hint="eastAsia"/>
        </w:rPr>
        <w:t>배치목록</w:t>
      </w:r>
      <w:bookmarkEnd w:id="23"/>
    </w:p>
    <w:p w14:paraId="12F48A2D" w14:textId="72740A73" w:rsidR="00164FA1" w:rsidRDefault="00164FA1" w:rsidP="00164FA1">
      <w:r>
        <w:rPr>
          <w:rFonts w:hint="eastAsia"/>
        </w:rPr>
        <w:t>스케쥴 기반으로 자동 실행되는 작업 대상 목록</w:t>
      </w:r>
    </w:p>
    <w:p w14:paraId="2E75C4B8" w14:textId="77777777" w:rsidR="005A132A" w:rsidRPr="005A132A" w:rsidRDefault="005A132A" w:rsidP="005A132A">
      <w:pPr>
        <w:rPr>
          <w:b/>
          <w:bCs/>
        </w:rPr>
      </w:pPr>
      <w:r w:rsidRPr="005A132A">
        <w:rPr>
          <w:rFonts w:hint="eastAsia"/>
          <w:b/>
          <w:bCs/>
        </w:rPr>
        <w:t>#별도첨부</w:t>
      </w:r>
    </w:p>
    <w:p w14:paraId="29DC0B72" w14:textId="4C6CABB7" w:rsidR="00FE4D33" w:rsidRDefault="00E3032C" w:rsidP="00FE4D33">
      <w:r w:rsidRPr="00E3032C">
        <w:rPr>
          <w:rFonts w:hint="eastAsia"/>
        </w:rPr>
        <w:t>라이프플러스아카데미</w:t>
      </w:r>
      <w:r w:rsidRPr="00E3032C">
        <w:t>_배치현황_Ver.1.3</w:t>
      </w:r>
      <w:r w:rsidR="005A132A" w:rsidRPr="005A132A">
        <w:t>.xlsx</w:t>
      </w:r>
    </w:p>
    <w:p w14:paraId="09C95169" w14:textId="3B7329DE" w:rsidR="005A132A" w:rsidRDefault="00E3032C" w:rsidP="00FE4D33">
      <w:r w:rsidRPr="00E3032C">
        <w:t>https://cleverse.hanwhalife.com/collabBoard/CROU20250519083344153uFTS/CATM20250519083618076ogNi</w:t>
      </w:r>
    </w:p>
    <w:p w14:paraId="7B9E68E8" w14:textId="77777777" w:rsidR="00E3032C" w:rsidRPr="00E3032C" w:rsidRDefault="00E3032C" w:rsidP="00FE4D33"/>
    <w:p w14:paraId="45739722" w14:textId="68C1E180" w:rsidR="00C930E7" w:rsidRDefault="005E67A4" w:rsidP="00C930E7">
      <w:pPr>
        <w:pStyle w:val="2"/>
        <w:numPr>
          <w:ilvl w:val="1"/>
          <w:numId w:val="1"/>
        </w:numPr>
      </w:pPr>
      <w:bookmarkStart w:id="24" w:name="_Toc219310853"/>
      <w:r>
        <w:rPr>
          <w:rFonts w:hint="eastAsia"/>
        </w:rPr>
        <w:lastRenderedPageBreak/>
        <w:t>비상연락망</w:t>
      </w:r>
      <w:bookmarkEnd w:id="24"/>
    </w:p>
    <w:p w14:paraId="113861EA" w14:textId="5EC40567" w:rsidR="00510C89" w:rsidRDefault="005E67A4" w:rsidP="00510C89">
      <w:r w:rsidRPr="002033C1">
        <w:rPr>
          <w:rFonts w:hint="eastAsia"/>
          <w:b/>
          <w:bCs/>
        </w:rPr>
        <w:t>#필요시 작성</w:t>
      </w:r>
      <w:r w:rsidR="002033C1">
        <w:rPr>
          <w:rFonts w:hint="eastAsia"/>
        </w:rPr>
        <w:t xml:space="preserve"> </w:t>
      </w:r>
      <w:r w:rsidR="002033C1">
        <w:t xml:space="preserve">: </w:t>
      </w:r>
      <w:r w:rsidR="00BC7CBE">
        <w:rPr>
          <w:rFonts w:hint="eastAsia"/>
        </w:rPr>
        <w:t>라이프플러스아카데미</w:t>
      </w:r>
      <w:r w:rsidR="00BC7CBE">
        <w:t xml:space="preserve"> </w:t>
      </w:r>
      <w:r w:rsidR="002033C1">
        <w:rPr>
          <w:rFonts w:hint="eastAsia"/>
        </w:rPr>
        <w:t>시스템 해당 없음.</w:t>
      </w:r>
    </w:p>
    <w:p w14:paraId="08D336F8" w14:textId="29F0702F" w:rsidR="00914944" w:rsidRDefault="00914944" w:rsidP="00510C89"/>
    <w:p w14:paraId="1A7DB213" w14:textId="23BADFBB" w:rsidR="00914944" w:rsidRDefault="00CF092A" w:rsidP="00914944">
      <w:pPr>
        <w:pStyle w:val="2"/>
        <w:numPr>
          <w:ilvl w:val="1"/>
          <w:numId w:val="1"/>
        </w:numPr>
      </w:pPr>
      <w:r>
        <w:rPr>
          <w:rFonts w:hint="eastAsia"/>
        </w:rPr>
        <w:t>문제</w:t>
      </w:r>
      <w:r w:rsidR="00BC6A52">
        <w:rPr>
          <w:rFonts w:hint="eastAsia"/>
        </w:rPr>
        <w:t xml:space="preserve"> </w:t>
      </w:r>
      <w:r>
        <w:rPr>
          <w:rFonts w:hint="eastAsia"/>
        </w:rPr>
        <w:t>/</w:t>
      </w:r>
      <w:r w:rsidR="00BC6A52">
        <w:t xml:space="preserve"> </w:t>
      </w:r>
      <w:r w:rsidR="00914944">
        <w:rPr>
          <w:rFonts w:hint="eastAsia"/>
        </w:rPr>
        <w:t>장애</w:t>
      </w:r>
      <w:r>
        <w:rPr>
          <w:rFonts w:hint="eastAsia"/>
        </w:rPr>
        <w:t xml:space="preserve"> 관리</w:t>
      </w:r>
    </w:p>
    <w:p w14:paraId="080C755F" w14:textId="1C5676F2" w:rsidR="00914944" w:rsidRDefault="00914944" w:rsidP="00510C89">
      <w:r>
        <w:rPr>
          <w:rFonts w:hint="eastAsia"/>
        </w:rPr>
        <w:t>시스템(서비스)</w:t>
      </w:r>
      <w:r>
        <w:t xml:space="preserve"> </w:t>
      </w:r>
      <w:r>
        <w:rPr>
          <w:rFonts w:hint="eastAsia"/>
        </w:rPr>
        <w:t xml:space="preserve">운영 과정에서 발생한 </w:t>
      </w:r>
      <w:r w:rsidR="00BC6A52">
        <w:rPr>
          <w:rFonts w:hint="eastAsia"/>
        </w:rPr>
        <w:t>문제(해결된,</w:t>
      </w:r>
      <w:r w:rsidR="00BC6A52">
        <w:t xml:space="preserve"> </w:t>
      </w:r>
      <w:r w:rsidR="00BC6A52">
        <w:rPr>
          <w:rFonts w:hint="eastAsia"/>
        </w:rPr>
        <w:t>진행중인)</w:t>
      </w:r>
      <w:r w:rsidR="00BC6A52">
        <w:t xml:space="preserve"> </w:t>
      </w:r>
      <w:r w:rsidR="00BC6A52">
        <w:rPr>
          <w:rFonts w:hint="eastAsia"/>
        </w:rPr>
        <w:t xml:space="preserve">관리 및 </w:t>
      </w:r>
      <w:r>
        <w:rPr>
          <w:rFonts w:hint="eastAsia"/>
        </w:rPr>
        <w:t>장애</w:t>
      </w:r>
      <w:r w:rsidR="00BC6A52">
        <w:t xml:space="preserve"> </w:t>
      </w:r>
      <w:r w:rsidR="00BC6A52">
        <w:rPr>
          <w:rFonts w:hint="eastAsia"/>
        </w:rPr>
        <w:t>관리 내용 기록</w:t>
      </w:r>
    </w:p>
    <w:p w14:paraId="55029E92" w14:textId="608A2A9E" w:rsidR="00914944" w:rsidRDefault="00914944" w:rsidP="00510C89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1108"/>
        <w:gridCol w:w="2294"/>
        <w:gridCol w:w="2551"/>
        <w:gridCol w:w="2835"/>
      </w:tblGrid>
      <w:tr w:rsidR="00AF5FB4" w:rsidRPr="00AA546E" w14:paraId="309CCF25" w14:textId="2D9B7B12" w:rsidTr="00AF5FB4">
        <w:tc>
          <w:tcPr>
            <w:tcW w:w="1101" w:type="dxa"/>
            <w:shd w:val="clear" w:color="auto" w:fill="EEECE1"/>
          </w:tcPr>
          <w:p w14:paraId="029EAAEF" w14:textId="61AD9506" w:rsidR="00AF5FB4" w:rsidRPr="00AA546E" w:rsidRDefault="00AF5FB4" w:rsidP="00914944">
            <w:pPr>
              <w:tabs>
                <w:tab w:val="left" w:pos="729"/>
                <w:tab w:val="center" w:pos="1019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발생시간</w:t>
            </w:r>
          </w:p>
        </w:tc>
        <w:tc>
          <w:tcPr>
            <w:tcW w:w="1108" w:type="dxa"/>
            <w:shd w:val="clear" w:color="auto" w:fill="EEECE1"/>
          </w:tcPr>
          <w:p w14:paraId="1C103E36" w14:textId="7D19E322" w:rsidR="00AF5FB4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종료시간</w:t>
            </w:r>
          </w:p>
        </w:tc>
        <w:tc>
          <w:tcPr>
            <w:tcW w:w="2294" w:type="dxa"/>
            <w:shd w:val="clear" w:color="auto" w:fill="EEECE1"/>
          </w:tcPr>
          <w:p w14:paraId="362F579D" w14:textId="696F523D" w:rsidR="00AF5FB4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유형</w:t>
            </w:r>
          </w:p>
        </w:tc>
        <w:tc>
          <w:tcPr>
            <w:tcW w:w="2551" w:type="dxa"/>
            <w:shd w:val="clear" w:color="auto" w:fill="EEECE1"/>
          </w:tcPr>
          <w:p w14:paraId="51410324" w14:textId="7A1B19DE" w:rsidR="00AF5FB4" w:rsidRPr="00AA546E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영향도</w:t>
            </w:r>
          </w:p>
        </w:tc>
        <w:tc>
          <w:tcPr>
            <w:tcW w:w="2835" w:type="dxa"/>
            <w:shd w:val="clear" w:color="auto" w:fill="EEECE1"/>
          </w:tcPr>
          <w:p w14:paraId="40CD2FEA" w14:textId="0B6D6079" w:rsidR="00AF5FB4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리포트</w:t>
            </w:r>
          </w:p>
        </w:tc>
      </w:tr>
      <w:tr w:rsidR="00AF5FB4" w:rsidRPr="00510C89" w14:paraId="48813EB0" w14:textId="1AB3FDB3" w:rsidTr="00AF5FB4">
        <w:tc>
          <w:tcPr>
            <w:tcW w:w="1101" w:type="dxa"/>
            <w:shd w:val="clear" w:color="auto" w:fill="auto"/>
          </w:tcPr>
          <w:p w14:paraId="0AC38AA6" w14:textId="7E16511F" w:rsidR="00AF5FB4" w:rsidRPr="00510C89" w:rsidRDefault="00AF5FB4" w:rsidP="00914944">
            <w:pPr>
              <w:jc w:val="center"/>
            </w:pPr>
          </w:p>
        </w:tc>
        <w:tc>
          <w:tcPr>
            <w:tcW w:w="1108" w:type="dxa"/>
          </w:tcPr>
          <w:p w14:paraId="0AAAAB5E" w14:textId="4D6D8864" w:rsidR="00AF5FB4" w:rsidRPr="00510C89" w:rsidRDefault="00AF5FB4" w:rsidP="00914944">
            <w:pPr>
              <w:jc w:val="center"/>
            </w:pPr>
          </w:p>
        </w:tc>
        <w:tc>
          <w:tcPr>
            <w:tcW w:w="2294" w:type="dxa"/>
          </w:tcPr>
          <w:p w14:paraId="507CFD4E" w14:textId="077277E0" w:rsidR="00AF5FB4" w:rsidRPr="00510C89" w:rsidRDefault="00AF5FB4" w:rsidP="00914944">
            <w:pPr>
              <w:jc w:val="center"/>
            </w:pPr>
          </w:p>
        </w:tc>
        <w:tc>
          <w:tcPr>
            <w:tcW w:w="2551" w:type="dxa"/>
            <w:shd w:val="clear" w:color="auto" w:fill="auto"/>
          </w:tcPr>
          <w:p w14:paraId="660E701A" w14:textId="153E05D5" w:rsidR="00AF5FB4" w:rsidRPr="00510C89" w:rsidRDefault="00AF5FB4" w:rsidP="00AF5FB4">
            <w:pPr>
              <w:jc w:val="left"/>
            </w:pPr>
          </w:p>
        </w:tc>
        <w:tc>
          <w:tcPr>
            <w:tcW w:w="2835" w:type="dxa"/>
          </w:tcPr>
          <w:p w14:paraId="06187FC4" w14:textId="3FC8CBC4" w:rsidR="00AF5FB4" w:rsidRPr="00856EAE" w:rsidRDefault="00AF5FB4" w:rsidP="00914944">
            <w:pPr>
              <w:jc w:val="center"/>
              <w:rPr>
                <w:u w:val="single"/>
              </w:rPr>
            </w:pPr>
          </w:p>
        </w:tc>
      </w:tr>
      <w:tr w:rsidR="00AF5FB4" w:rsidRPr="00510C89" w14:paraId="381E9D58" w14:textId="77777777" w:rsidTr="00AF5FB4">
        <w:tc>
          <w:tcPr>
            <w:tcW w:w="1101" w:type="dxa"/>
            <w:shd w:val="clear" w:color="auto" w:fill="auto"/>
          </w:tcPr>
          <w:p w14:paraId="05B3AC70" w14:textId="619B9F33" w:rsidR="00AF5FB4" w:rsidRDefault="00AF5FB4" w:rsidP="00BC6A52">
            <w:pPr>
              <w:jc w:val="center"/>
            </w:pPr>
          </w:p>
        </w:tc>
        <w:tc>
          <w:tcPr>
            <w:tcW w:w="1108" w:type="dxa"/>
          </w:tcPr>
          <w:p w14:paraId="58EAF47E" w14:textId="310D2D9D" w:rsidR="00AF5FB4" w:rsidRDefault="00AF5FB4" w:rsidP="00914944">
            <w:pPr>
              <w:jc w:val="center"/>
            </w:pPr>
          </w:p>
        </w:tc>
        <w:tc>
          <w:tcPr>
            <w:tcW w:w="2294" w:type="dxa"/>
          </w:tcPr>
          <w:p w14:paraId="48B25B44" w14:textId="75DCC20C" w:rsidR="00AF5FB4" w:rsidRDefault="00AF5FB4" w:rsidP="00914944">
            <w:pPr>
              <w:jc w:val="center"/>
            </w:pPr>
          </w:p>
        </w:tc>
        <w:tc>
          <w:tcPr>
            <w:tcW w:w="2551" w:type="dxa"/>
            <w:shd w:val="clear" w:color="auto" w:fill="auto"/>
          </w:tcPr>
          <w:p w14:paraId="7D642334" w14:textId="39330893" w:rsidR="00AF5FB4" w:rsidRDefault="00AF5FB4" w:rsidP="00914944">
            <w:pPr>
              <w:jc w:val="center"/>
            </w:pPr>
          </w:p>
        </w:tc>
        <w:tc>
          <w:tcPr>
            <w:tcW w:w="2835" w:type="dxa"/>
          </w:tcPr>
          <w:p w14:paraId="077895FC" w14:textId="6ECBC80E" w:rsidR="00AF5FB4" w:rsidRPr="00856EAE" w:rsidRDefault="00AF5FB4" w:rsidP="00914944">
            <w:pPr>
              <w:jc w:val="center"/>
              <w:rPr>
                <w:u w:val="single"/>
              </w:rPr>
            </w:pPr>
          </w:p>
        </w:tc>
      </w:tr>
    </w:tbl>
    <w:p w14:paraId="2F91E410" w14:textId="184E4A6D" w:rsidR="0035624C" w:rsidRDefault="0035624C" w:rsidP="00510C89"/>
    <w:p w14:paraId="50DBB8D3" w14:textId="77777777" w:rsidR="00914944" w:rsidRPr="00914944" w:rsidRDefault="0035624C" w:rsidP="00510C89">
      <w:r>
        <w:br w:type="page"/>
      </w:r>
    </w:p>
    <w:p w14:paraId="0CD78FFF" w14:textId="669118C4" w:rsidR="0006241D" w:rsidRDefault="0006241D" w:rsidP="0006241D">
      <w:pPr>
        <w:pStyle w:val="10"/>
        <w:numPr>
          <w:ilvl w:val="0"/>
          <w:numId w:val="1"/>
        </w:numPr>
      </w:pPr>
      <w:bookmarkStart w:id="25" w:name="_Toc219310854"/>
      <w:r>
        <w:rPr>
          <w:rFonts w:hint="eastAsia"/>
        </w:rPr>
        <w:t>별첨</w:t>
      </w:r>
      <w:r w:rsidR="005E67A4">
        <w:rPr>
          <w:rFonts w:hint="eastAsia"/>
        </w:rPr>
        <w:t xml:space="preserve"> </w:t>
      </w:r>
      <w:r w:rsidR="005E67A4">
        <w:t>(</w:t>
      </w:r>
      <w:r w:rsidR="005E67A4">
        <w:rPr>
          <w:rFonts w:hint="eastAsia"/>
        </w:rPr>
        <w:t>O</w:t>
      </w:r>
      <w:r w:rsidR="005E67A4">
        <w:t>ption)</w:t>
      </w:r>
      <w:bookmarkEnd w:id="25"/>
    </w:p>
    <w:p w14:paraId="676FFF0D" w14:textId="49F91C90" w:rsidR="00615AE2" w:rsidRDefault="00615AE2" w:rsidP="00615AE2">
      <w:r>
        <w:rPr>
          <w:rFonts w:hint="eastAsia"/>
        </w:rPr>
        <w:t>별첨</w:t>
      </w:r>
      <w:r w:rsidRPr="00843526">
        <w:t xml:space="preserve">의 목적은 </w:t>
      </w:r>
      <w:r>
        <w:rPr>
          <w:rFonts w:hint="eastAsia"/>
        </w:rPr>
        <w:t>각 운영 시스템별 다양한 형태로 존재하는 비표준 자료를 등록하기 위함.</w:t>
      </w:r>
    </w:p>
    <w:p w14:paraId="0BE94395" w14:textId="77777777" w:rsidR="00615AE2" w:rsidRDefault="00615AE2" w:rsidP="00615AE2"/>
    <w:p w14:paraId="10320579" w14:textId="77777777" w:rsidR="00C930E7" w:rsidRDefault="00C930E7" w:rsidP="00C930E7">
      <w:pPr>
        <w:pStyle w:val="2"/>
        <w:numPr>
          <w:ilvl w:val="1"/>
          <w:numId w:val="1"/>
        </w:numPr>
      </w:pPr>
      <w:bookmarkStart w:id="26" w:name="_Toc219310855"/>
      <w:r>
        <w:rPr>
          <w:rFonts w:hint="eastAsia"/>
        </w:rPr>
        <w:t>개발환경 설치</w:t>
      </w:r>
      <w:r>
        <w:t xml:space="preserve"> </w:t>
      </w:r>
      <w:r>
        <w:rPr>
          <w:rFonts w:hint="eastAsia"/>
        </w:rPr>
        <w:t>및 개발가이드</w:t>
      </w:r>
      <w:bookmarkEnd w:id="26"/>
    </w:p>
    <w:p w14:paraId="2EAA2E51" w14:textId="5281F719" w:rsidR="00510C89" w:rsidRDefault="00C930E7" w:rsidP="00510C89">
      <w:pPr>
        <w:rPr>
          <w:b/>
          <w:bCs/>
        </w:rPr>
      </w:pPr>
      <w:r w:rsidRPr="002033C1">
        <w:rPr>
          <w:rFonts w:hint="eastAsia"/>
          <w:b/>
          <w:bCs/>
        </w:rPr>
        <w:t>#별도첨부</w:t>
      </w:r>
    </w:p>
    <w:p w14:paraId="7B120F28" w14:textId="77E7251C" w:rsidR="002033C1" w:rsidRDefault="0098453F" w:rsidP="0098453F">
      <w:r w:rsidRPr="0098453F">
        <w:rPr>
          <w:rFonts w:hint="eastAsia"/>
        </w:rPr>
        <w:t>라이프플러스아카데미</w:t>
      </w:r>
      <w:r w:rsidRPr="0098453F">
        <w:t>_개발환경 설정_20260409</w:t>
      </w:r>
      <w:r w:rsidR="002033C1" w:rsidRPr="002033C1">
        <w:t>.docx</w:t>
      </w:r>
    </w:p>
    <w:p w14:paraId="79879DFA" w14:textId="2FED538F" w:rsidR="0098453F" w:rsidRPr="005A132A" w:rsidRDefault="0098453F" w:rsidP="0098453F">
      <w:r w:rsidRPr="0098453F">
        <w:t>https://cleverse.hanwhalife.com/collabBoard/CROU20250519083344153uFTS/CATM20250519083618076ogNi</w:t>
      </w:r>
    </w:p>
    <w:p w14:paraId="1F5AB1D8" w14:textId="21458688" w:rsidR="0080339E" w:rsidRDefault="0080339E" w:rsidP="006F0F63"/>
    <w:p w14:paraId="50FC183E" w14:textId="403B4AB9" w:rsidR="0080339E" w:rsidRDefault="0080339E" w:rsidP="0080339E">
      <w:pPr>
        <w:pStyle w:val="2"/>
        <w:numPr>
          <w:ilvl w:val="1"/>
          <w:numId w:val="1"/>
        </w:numPr>
      </w:pPr>
      <w:bookmarkStart w:id="27" w:name="_Toc219310857"/>
      <w:r>
        <w:rPr>
          <w:rFonts w:hint="eastAsia"/>
        </w:rPr>
        <w:t>재해복구 매뉴얼</w:t>
      </w:r>
      <w:r w:rsidR="00615AE2">
        <w:rPr>
          <w:rFonts w:hint="eastAsia"/>
        </w:rPr>
        <w:t>(</w:t>
      </w:r>
      <w:r w:rsidR="00615AE2">
        <w:t>DR</w:t>
      </w:r>
      <w:r w:rsidR="00615AE2">
        <w:rPr>
          <w:rFonts w:hint="eastAsia"/>
        </w:rPr>
        <w:t>절차서)</w:t>
      </w:r>
      <w:bookmarkEnd w:id="27"/>
    </w:p>
    <w:p w14:paraId="0346DF95" w14:textId="3C9E1AA4" w:rsidR="0080339E" w:rsidRDefault="0080339E" w:rsidP="006F0F63"/>
    <w:p w14:paraId="73592D71" w14:textId="22F1DF4A" w:rsidR="005E67A4" w:rsidRDefault="005E67A4" w:rsidP="005E67A4">
      <w:pPr>
        <w:pStyle w:val="2"/>
        <w:numPr>
          <w:ilvl w:val="1"/>
          <w:numId w:val="1"/>
        </w:numPr>
      </w:pPr>
      <w:bookmarkStart w:id="28" w:name="_Toc219310858"/>
      <w:r>
        <w:rPr>
          <w:rFonts w:hint="eastAsia"/>
        </w:rPr>
        <w:t>테이블 목록</w:t>
      </w:r>
      <w:bookmarkEnd w:id="28"/>
    </w:p>
    <w:p w14:paraId="3F314C26" w14:textId="15CBB415" w:rsidR="005E67A4" w:rsidRPr="00CD1074" w:rsidRDefault="005E67A4" w:rsidP="005E67A4">
      <w:pPr>
        <w:rPr>
          <w:b/>
          <w:bCs/>
        </w:rPr>
      </w:pPr>
      <w:r w:rsidRPr="00CD1074">
        <w:rPr>
          <w:rFonts w:hint="eastAsia"/>
          <w:b/>
          <w:bCs/>
        </w:rPr>
        <w:t>#별도첨부</w:t>
      </w:r>
    </w:p>
    <w:p w14:paraId="7E7A1FDE" w14:textId="2AF4CCC2" w:rsidR="00CD1074" w:rsidRDefault="0098453F" w:rsidP="002A6A8C">
      <w:r w:rsidRPr="0098453F">
        <w:rPr>
          <w:rFonts w:hint="eastAsia"/>
        </w:rPr>
        <w:t>라이프플러스아카데미</w:t>
      </w:r>
      <w:r w:rsidRPr="0098453F">
        <w:t>_테이블현황_20260409</w:t>
      </w:r>
      <w:r w:rsidR="00CD1074" w:rsidRPr="00CD1074">
        <w:t>.xlsx</w:t>
      </w:r>
    </w:p>
    <w:p w14:paraId="0C6004B9" w14:textId="6B6AE250" w:rsidR="002A6A8C" w:rsidRDefault="002A6A8C" w:rsidP="002A6A8C">
      <w:r w:rsidRPr="002A6A8C">
        <w:t>https://cleverse.hanwhalife.com/collabBoard/CROU20250519083344153uFTS/CATM20250519083618076ogNi</w:t>
      </w:r>
    </w:p>
    <w:p w14:paraId="767109BF" w14:textId="3B1F65EE" w:rsidR="002A6A8C" w:rsidRPr="002A6A8C" w:rsidRDefault="002A6A8C" w:rsidP="002A6A8C"/>
    <w:p w14:paraId="1870DE39" w14:textId="012DB264" w:rsidR="005E67A4" w:rsidRPr="00CD1074" w:rsidRDefault="005E67A4" w:rsidP="006F0F63"/>
    <w:p w14:paraId="7563638B" w14:textId="33D974FE" w:rsidR="002A6A8C" w:rsidRDefault="002A6A8C">
      <w:pPr>
        <w:pStyle w:val="2"/>
      </w:pPr>
      <w:r>
        <w:rPr>
          <w:rFonts w:hint="eastAsia"/>
        </w:rPr>
        <w:t>정기P</w:t>
      </w:r>
      <w:r>
        <w:t xml:space="preserve">M </w:t>
      </w:r>
      <w:r>
        <w:rPr>
          <w:rFonts w:hint="eastAsia"/>
        </w:rPr>
        <w:t>매뉴얼</w:t>
      </w:r>
    </w:p>
    <w:p w14:paraId="4E43ECEF" w14:textId="77777777" w:rsidR="002A6A8C" w:rsidRPr="002A6A8C" w:rsidRDefault="002A6A8C" w:rsidP="002A6A8C">
      <w:pPr>
        <w:rPr>
          <w:b/>
          <w:bCs/>
        </w:rPr>
      </w:pPr>
      <w:r w:rsidRPr="002A6A8C">
        <w:rPr>
          <w:b/>
          <w:bCs/>
        </w:rPr>
        <w:t>#별도첨부</w:t>
      </w:r>
    </w:p>
    <w:p w14:paraId="1EE574AD" w14:textId="60D7D472" w:rsidR="002A6A8C" w:rsidRDefault="002A6A8C" w:rsidP="002A6A8C">
      <w:r>
        <w:rPr>
          <w:rFonts w:hint="eastAsia"/>
        </w:rPr>
        <w:t>라이프플러스아카데미</w:t>
      </w:r>
      <w:r>
        <w:t>_</w:t>
      </w:r>
      <w:r>
        <w:rPr>
          <w:rFonts w:hint="eastAsia"/>
        </w:rPr>
        <w:t>정기P</w:t>
      </w:r>
      <w:r>
        <w:t>M</w:t>
      </w:r>
      <w:r>
        <w:rPr>
          <w:rFonts w:hint="eastAsia"/>
        </w:rPr>
        <w:t>매뉴얼_v</w:t>
      </w:r>
      <w:r>
        <w:t>er1.03.xlsx</w:t>
      </w:r>
    </w:p>
    <w:p w14:paraId="46FA8F20" w14:textId="016DF7B5" w:rsidR="002A6A8C" w:rsidRDefault="002A6A8C" w:rsidP="002A6A8C">
      <w:r w:rsidRPr="002A6A8C">
        <w:t>https://cleverse.hanwhalife.com/collabBoard/CROU20250519083344153uFTS/CATM20250519083618076ogNi</w:t>
      </w:r>
    </w:p>
    <w:p w14:paraId="7C2DD8D1" w14:textId="77777777" w:rsidR="002A6A8C" w:rsidRPr="002A6A8C" w:rsidRDefault="002A6A8C" w:rsidP="002A6A8C"/>
    <w:p w14:paraId="3E396A8D" w14:textId="33C243C0" w:rsidR="008F060E" w:rsidRPr="006F06A2" w:rsidRDefault="00121CB5" w:rsidP="008F060E">
      <w:pPr>
        <w:pStyle w:val="2"/>
        <w:numPr>
          <w:ilvl w:val="1"/>
          <w:numId w:val="1"/>
        </w:numPr>
      </w:pPr>
      <w:r>
        <w:rPr>
          <w:rFonts w:hint="eastAsia"/>
        </w:rPr>
        <w:t>기타</w:t>
      </w:r>
    </w:p>
    <w:p w14:paraId="0209D9A4" w14:textId="688D2BBF" w:rsidR="008F060E" w:rsidRPr="008F060E" w:rsidRDefault="00B45D3C" w:rsidP="006A44D3">
      <w:pPr>
        <w:pStyle w:val="3"/>
      </w:pPr>
      <w:r>
        <w:rPr>
          <w:rFonts w:hint="eastAsia"/>
        </w:rPr>
        <w:t>C</w:t>
      </w:r>
      <w:r>
        <w:t xml:space="preserve">DN </w:t>
      </w:r>
      <w:r>
        <w:rPr>
          <w:rFonts w:hint="eastAsia"/>
        </w:rPr>
        <w:t>매뉴얼</w:t>
      </w:r>
    </w:p>
    <w:p w14:paraId="51215741" w14:textId="2C41D63C" w:rsidR="00121CB5" w:rsidRPr="0035624C" w:rsidRDefault="00121CB5" w:rsidP="006F0F63">
      <w:pPr>
        <w:rPr>
          <w:b/>
          <w:bCs/>
        </w:rPr>
      </w:pPr>
      <w:r w:rsidRPr="0035624C">
        <w:rPr>
          <w:rFonts w:hint="eastAsia"/>
          <w:b/>
          <w:bCs/>
        </w:rPr>
        <w:t>#별도첨부</w:t>
      </w:r>
    </w:p>
    <w:p w14:paraId="2A4500BB" w14:textId="177F39B4" w:rsidR="00B45D3C" w:rsidRDefault="00B45D3C" w:rsidP="00B45D3C">
      <w:r w:rsidRPr="00B45D3C">
        <w:t>LPA_PD_IM_005_운영자매뉴얼(별도분리_CDN)_Ver.1.0</w:t>
      </w:r>
      <w:r>
        <w:t>.doc</w:t>
      </w:r>
    </w:p>
    <w:p w14:paraId="3439DECD" w14:textId="77777777" w:rsidR="00B45D3C" w:rsidRDefault="00B45D3C" w:rsidP="00B45D3C">
      <w:r w:rsidRPr="002A6A8C">
        <w:t>https://cleverse.hanwhalife.com/collabBoard/CROU20250519083344153uFTS/CATM202505</w:t>
      </w:r>
      <w:r w:rsidRPr="002A6A8C">
        <w:lastRenderedPageBreak/>
        <w:t>19083618076ogNi</w:t>
      </w:r>
    </w:p>
    <w:p w14:paraId="74A79539" w14:textId="77777777" w:rsidR="008F060E" w:rsidRPr="00B45D3C" w:rsidRDefault="008F060E" w:rsidP="006F0F63"/>
    <w:p w14:paraId="0AD43035" w14:textId="66CCD93E" w:rsidR="00B45D3C" w:rsidRDefault="00B45D3C">
      <w:pPr>
        <w:pStyle w:val="3"/>
      </w:pPr>
      <w:proofErr w:type="spellStart"/>
      <w:r>
        <w:rPr>
          <w:rFonts w:hint="eastAsia"/>
        </w:rPr>
        <w:t>챗봇</w:t>
      </w:r>
      <w:proofErr w:type="spellEnd"/>
      <w:r>
        <w:rPr>
          <w:rFonts w:hint="eastAsia"/>
        </w:rPr>
        <w:t xml:space="preserve"> 매뉴얼</w:t>
      </w:r>
    </w:p>
    <w:p w14:paraId="39227E53" w14:textId="540256DF" w:rsidR="00B45D3C" w:rsidRPr="00B45D3C" w:rsidRDefault="00B45D3C" w:rsidP="00B45D3C">
      <w:pPr>
        <w:rPr>
          <w:b/>
          <w:bCs/>
        </w:rPr>
      </w:pPr>
      <w:r w:rsidRPr="0035624C">
        <w:rPr>
          <w:rFonts w:hint="eastAsia"/>
          <w:b/>
          <w:bCs/>
        </w:rPr>
        <w:t>#별도첨부</w:t>
      </w:r>
    </w:p>
    <w:p w14:paraId="1663ACA2" w14:textId="7902253E" w:rsidR="00B45D3C" w:rsidRDefault="00B45D3C" w:rsidP="00B45D3C">
      <w:r w:rsidRPr="00B45D3C">
        <w:t>LPA_챗봇_운영자매뉴얼_v1.02</w:t>
      </w:r>
      <w:r>
        <w:t>.</w:t>
      </w:r>
      <w:r>
        <w:rPr>
          <w:rFonts w:hint="eastAsia"/>
        </w:rPr>
        <w:t>d</w:t>
      </w:r>
      <w:r>
        <w:t>ocx</w:t>
      </w:r>
    </w:p>
    <w:p w14:paraId="08E26F96" w14:textId="77777777" w:rsidR="00B45D3C" w:rsidRDefault="00B45D3C" w:rsidP="00B45D3C">
      <w:r w:rsidRPr="002A6A8C">
        <w:t>https://cleverse.hanwhalife.com/collabBoard/CROU20250519083344153uFTS/CATM20250519083618076ogNi</w:t>
      </w:r>
    </w:p>
    <w:p w14:paraId="5BB6FF0E" w14:textId="77777777" w:rsidR="00B45D3C" w:rsidRPr="00B45D3C" w:rsidRDefault="00B45D3C" w:rsidP="00B45D3C"/>
    <w:sectPr w:rsidR="00B45D3C" w:rsidRPr="00B45D3C" w:rsidSect="005907E3">
      <w:headerReference w:type="default" r:id="rId16"/>
      <w:footerReference w:type="default" r:id="rId17"/>
      <w:footerReference w:type="first" r:id="rId18"/>
      <w:pgSz w:w="11906" w:h="16838" w:code="9"/>
      <w:pgMar w:top="1985" w:right="1134" w:bottom="1701" w:left="1134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8CA60" w14:textId="77777777" w:rsidR="000F64AC" w:rsidRDefault="000F64AC">
      <w:r>
        <w:separator/>
      </w:r>
    </w:p>
  </w:endnote>
  <w:endnote w:type="continuationSeparator" w:id="0">
    <w:p w14:paraId="0B3A5876" w14:textId="77777777" w:rsidR="000F64AC" w:rsidRDefault="000F6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387D3" w14:textId="691621E2" w:rsidR="00066FA9" w:rsidRPr="00AF539C" w:rsidRDefault="00066FA9" w:rsidP="00CC63F7">
    <w:pPr>
      <w:pStyle w:val="a5"/>
      <w:framePr w:h="264" w:hRule="exact" w:wrap="around" w:vAnchor="text" w:hAnchor="page" w:x="5842" w:y="442"/>
      <w:rPr>
        <w:color w:val="292929"/>
        <w:sz w:val="16"/>
        <w:szCs w:val="16"/>
      </w:rPr>
    </w:pPr>
    <w:r w:rsidRPr="00AF539C">
      <w:rPr>
        <w:color w:val="292929"/>
        <w:sz w:val="16"/>
        <w:szCs w:val="16"/>
      </w:rPr>
      <w:fldChar w:fldCharType="begin"/>
    </w:r>
    <w:r w:rsidRPr="00AF539C">
      <w:rPr>
        <w:color w:val="292929"/>
        <w:sz w:val="16"/>
        <w:szCs w:val="16"/>
      </w:rPr>
      <w:instrText xml:space="preserve">PAGE  </w:instrText>
    </w:r>
    <w:r w:rsidRPr="00AF539C">
      <w:rPr>
        <w:color w:val="292929"/>
        <w:sz w:val="16"/>
        <w:szCs w:val="16"/>
      </w:rPr>
      <w:fldChar w:fldCharType="separate"/>
    </w:r>
    <w:r w:rsidR="00E67BAB">
      <w:rPr>
        <w:noProof/>
        <w:color w:val="292929"/>
        <w:sz w:val="16"/>
        <w:szCs w:val="16"/>
      </w:rPr>
      <w:t>14</w:t>
    </w:r>
    <w:r w:rsidRPr="00AF539C">
      <w:rPr>
        <w:color w:val="292929"/>
        <w:sz w:val="16"/>
        <w:szCs w:val="16"/>
      </w:rPr>
      <w:fldChar w:fldCharType="end"/>
    </w:r>
    <w:r w:rsidRPr="00AF539C">
      <w:rPr>
        <w:rFonts w:hint="eastAsia"/>
        <w:color w:val="292929"/>
        <w:sz w:val="16"/>
        <w:szCs w:val="16"/>
      </w:rPr>
      <w:t>/</w:t>
    </w:r>
    <w:r w:rsidRPr="00465809">
      <w:rPr>
        <w:color w:val="292929"/>
        <w:sz w:val="16"/>
        <w:szCs w:val="16"/>
      </w:rPr>
      <w:fldChar w:fldCharType="begin"/>
    </w:r>
    <w:r w:rsidRPr="00465809">
      <w:rPr>
        <w:color w:val="292929"/>
        <w:sz w:val="16"/>
        <w:szCs w:val="16"/>
      </w:rPr>
      <w:instrText xml:space="preserve"> NUMPAGES </w:instrText>
    </w:r>
    <w:r w:rsidRPr="00465809">
      <w:rPr>
        <w:color w:val="292929"/>
        <w:sz w:val="16"/>
        <w:szCs w:val="16"/>
      </w:rPr>
      <w:fldChar w:fldCharType="separate"/>
    </w:r>
    <w:r w:rsidR="00E67BAB">
      <w:rPr>
        <w:noProof/>
        <w:color w:val="292929"/>
        <w:sz w:val="16"/>
        <w:szCs w:val="16"/>
      </w:rPr>
      <w:t>14</w:t>
    </w:r>
    <w:r w:rsidRPr="00465809">
      <w:rPr>
        <w:color w:val="292929"/>
        <w:sz w:val="16"/>
        <w:szCs w:val="16"/>
      </w:rPr>
      <w:fldChar w:fldCharType="end"/>
    </w:r>
  </w:p>
  <w:p w14:paraId="088387D4" w14:textId="7898AFB9" w:rsidR="00066FA9" w:rsidRPr="009F3E1A" w:rsidRDefault="000F64AC" w:rsidP="009F3E1A">
    <w:pPr>
      <w:pStyle w:val="a5"/>
      <w:jc w:val="right"/>
      <w:rPr>
        <w:b/>
        <w:bCs/>
      </w:rPr>
    </w:pPr>
    <w:r>
      <w:rPr>
        <w:b/>
        <w:bCs/>
        <w:noProof/>
      </w:rPr>
      <w:pict w14:anchorId="088387D8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left:0;text-align:left;margin-left:-18pt;margin-top:20.25pt;width:142.95pt;height:27pt;z-index:3" filled="f" stroked="f">
          <v:textbox style="mso-next-textbox:#_x0000_s2052">
            <w:txbxContent>
              <w:p w14:paraId="088387EB" w14:textId="5C9E7DA6" w:rsidR="00066FA9" w:rsidRPr="00AF539C" w:rsidRDefault="00066FA9" w:rsidP="00E70B05">
                <w:pPr>
                  <w:rPr>
                    <w:color w:val="292929"/>
                    <w:sz w:val="16"/>
                    <w:szCs w:val="16"/>
                  </w:rPr>
                </w:pPr>
                <w:r w:rsidRPr="00AF539C">
                  <w:rPr>
                    <w:rFonts w:hint="eastAsia"/>
                    <w:color w:val="292929"/>
                    <w:sz w:val="16"/>
                    <w:szCs w:val="16"/>
                  </w:rPr>
                  <w:t xml:space="preserve">한화 </w:t>
                </w:r>
                <w:r>
                  <w:rPr>
                    <w:rFonts w:hint="eastAsia"/>
                    <w:color w:val="292929"/>
                    <w:sz w:val="16"/>
                    <w:szCs w:val="16"/>
                  </w:rPr>
                  <w:t>시스템</w:t>
                </w:r>
                <w:r w:rsidRPr="00AF539C">
                  <w:rPr>
                    <w:rFonts w:hint="eastAsia"/>
                    <w:color w:val="292929"/>
                    <w:sz w:val="16"/>
                    <w:szCs w:val="16"/>
                  </w:rPr>
                  <w:t xml:space="preserve"> </w:t>
                </w:r>
                <w:r w:rsidR="000F0545">
                  <w:rPr>
                    <w:rFonts w:hint="eastAsia"/>
                    <w:color w:val="292929"/>
                    <w:sz w:val="16"/>
                    <w:szCs w:val="16"/>
                  </w:rPr>
                  <w:t>금융</w:t>
                </w:r>
                <w:r w:rsidR="000F0545">
                  <w:rPr>
                    <w:color w:val="292929"/>
                    <w:sz w:val="16"/>
                    <w:szCs w:val="16"/>
                  </w:rPr>
                  <w:t xml:space="preserve">ITO </w:t>
                </w:r>
                <w:r w:rsidR="000F0545">
                  <w:rPr>
                    <w:rFonts w:hint="eastAsia"/>
                    <w:color w:val="292929"/>
                    <w:sz w:val="16"/>
                    <w:szCs w:val="16"/>
                  </w:rPr>
                  <w:t>품질 U</w:t>
                </w:r>
                <w:r w:rsidR="000F0545">
                  <w:rPr>
                    <w:color w:val="292929"/>
                    <w:sz w:val="16"/>
                    <w:szCs w:val="16"/>
                  </w:rPr>
                  <w:t>nit</w:t>
                </w:r>
                <w:r w:rsidR="009F3E1A">
                  <w:rPr>
                    <w:color w:val="292929"/>
                    <w:sz w:val="16"/>
                    <w:szCs w:val="16"/>
                  </w:rPr>
                  <w:t xml:space="preserve">                                                                                        </w:t>
                </w:r>
              </w:p>
            </w:txbxContent>
          </v:textbox>
        </v:shape>
      </w:pict>
    </w:r>
    <w:r w:rsidR="004D3813">
      <w:rPr>
        <w:b/>
        <w:bCs/>
      </w:rPr>
      <w:pict w14:anchorId="6905D4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그림 10" o:spid="_x0000_i1030" type="#_x0000_t75" style="width:62.6pt;height:20.05pt;visibility:visible;mso-wrap-style:square">
          <v:imagedata r:id="rId1" o:title=""/>
        </v:shape>
      </w:pict>
    </w:r>
    <w:r>
      <w:rPr>
        <w:b/>
        <w:bCs/>
        <w:noProof/>
      </w:rPr>
      <w:pict w14:anchorId="088387D6">
        <v:line id="_x0000_s2051" style="position:absolute;left:0;text-align:left;flip:x;z-index:2;mso-position-horizontal-relative:text;mso-position-vertical-relative:text" from="5in,21.05pt" to="5in,26.7pt" strokecolor="#4d4d4d" strokeweight=".5pt"/>
      </w:pict>
    </w:r>
    <w:r>
      <w:rPr>
        <w:b/>
        <w:bCs/>
        <w:noProof/>
      </w:rPr>
      <w:pict w14:anchorId="088387D7">
        <v:line id="_x0000_s2053" style="position:absolute;left:0;text-align:left;flip:x;z-index:4;mso-position-horizontal-relative:text;mso-position-vertical-relative:text" from="134.25pt,21.05pt" to="134.25pt,26.7pt" strokecolor="#4d4d4d" strokeweight=".5pt"/>
      </w:pict>
    </w:r>
    <w:r>
      <w:rPr>
        <w:b/>
        <w:bCs/>
        <w:noProof/>
      </w:rPr>
      <w:pict w14:anchorId="088387D9">
        <v:line id="_x0000_s2050" style="position:absolute;left:0;text-align:left;z-index:1;mso-position-horizontal-relative:text;mso-position-vertical-relative:text" from="-13.95pt,23.25pt" to="495pt,23.25pt" strokeweight=".5pt"/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F2C1D" w14:textId="78D340DF" w:rsidR="00416890" w:rsidRDefault="005A6CC6" w:rsidP="005A6CC6">
    <w:pPr>
      <w:pStyle w:val="a5"/>
      <w:tabs>
        <w:tab w:val="clear" w:pos="4252"/>
        <w:tab w:val="center" w:pos="4819"/>
        <w:tab w:val="left" w:pos="4895"/>
      </w:tabs>
      <w:jc w:val="left"/>
    </w:pPr>
    <w:r>
      <w:tab/>
      <w:t xml:space="preserve">                             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655C8" w14:textId="77777777" w:rsidR="000F64AC" w:rsidRDefault="000F64AC">
      <w:r>
        <w:separator/>
      </w:r>
    </w:p>
  </w:footnote>
  <w:footnote w:type="continuationSeparator" w:id="0">
    <w:p w14:paraId="774814B5" w14:textId="77777777" w:rsidR="000F64AC" w:rsidRDefault="000F64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8" w:space="0" w:color="auto"/>
        <w:left w:val="single" w:sz="4" w:space="0" w:color="808080"/>
        <w:bottom w:val="single" w:sz="8" w:space="0" w:color="auto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Look w:val="01E0" w:firstRow="1" w:lastRow="1" w:firstColumn="1" w:lastColumn="1" w:noHBand="0" w:noVBand="0"/>
    </w:tblPr>
    <w:tblGrid>
      <w:gridCol w:w="711"/>
      <w:gridCol w:w="1557"/>
      <w:gridCol w:w="1015"/>
      <w:gridCol w:w="3125"/>
      <w:gridCol w:w="1015"/>
      <w:gridCol w:w="2736"/>
    </w:tblGrid>
    <w:tr w:rsidR="00066FA9" w:rsidRPr="00781744" w14:paraId="088387CA" w14:textId="77777777">
      <w:trPr>
        <w:trHeight w:val="707"/>
        <w:jc w:val="center"/>
      </w:trPr>
      <w:tc>
        <w:tcPr>
          <w:tcW w:w="2268" w:type="dxa"/>
          <w:gridSpan w:val="2"/>
          <w:shd w:val="clear" w:color="auto" w:fill="auto"/>
          <w:vAlign w:val="center"/>
        </w:tcPr>
        <w:p w14:paraId="088387C8" w14:textId="17C4F0B9" w:rsidR="00066FA9" w:rsidRPr="00781744" w:rsidRDefault="004D3813" w:rsidP="00494CAB">
          <w:pPr>
            <w:spacing w:line="240" w:lineRule="auto"/>
            <w:jc w:val="center"/>
          </w:pPr>
          <w:r>
            <w:pict w14:anchorId="08AFFE2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9" type="#_x0000_t75" style="width:100.15pt;height:35.7pt">
                <v:imagedata r:id="rId1" o:title="Hanwha Systems_RGB_4_KH"/>
              </v:shape>
            </w:pict>
          </w:r>
        </w:p>
      </w:tc>
      <w:tc>
        <w:tcPr>
          <w:tcW w:w="7891" w:type="dxa"/>
          <w:gridSpan w:val="4"/>
          <w:shd w:val="clear" w:color="auto" w:fill="auto"/>
          <w:vAlign w:val="center"/>
        </w:tcPr>
        <w:p w14:paraId="088387C9" w14:textId="19A979E9" w:rsidR="00066FA9" w:rsidRPr="00AF539C" w:rsidRDefault="00796783" w:rsidP="00494CAB">
          <w:pPr>
            <w:spacing w:line="240" w:lineRule="auto"/>
            <w:jc w:val="center"/>
            <w:rPr>
              <w:b/>
              <w:bCs/>
              <w:sz w:val="30"/>
              <w:szCs w:val="30"/>
            </w:rPr>
          </w:pPr>
          <w:r>
            <w:rPr>
              <w:rFonts w:hint="eastAsia"/>
              <w:b/>
              <w:bCs/>
              <w:sz w:val="30"/>
              <w:szCs w:val="30"/>
            </w:rPr>
            <w:t>운영자 매뉴얼</w:t>
          </w:r>
        </w:p>
      </w:tc>
    </w:tr>
    <w:tr w:rsidR="00066FA9" w:rsidRPr="009026D6" w14:paraId="088387D1" w14:textId="77777777">
      <w:trPr>
        <w:trHeight w:val="354"/>
        <w:jc w:val="center"/>
      </w:trPr>
      <w:tc>
        <w:tcPr>
          <w:tcW w:w="711" w:type="dxa"/>
          <w:shd w:val="clear" w:color="auto" w:fill="auto"/>
          <w:vAlign w:val="center"/>
        </w:tcPr>
        <w:p w14:paraId="088387CB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날 짜</w:t>
          </w:r>
        </w:p>
      </w:tc>
      <w:tc>
        <w:tcPr>
          <w:tcW w:w="1557" w:type="dxa"/>
          <w:shd w:val="clear" w:color="auto" w:fill="auto"/>
          <w:vAlign w:val="center"/>
        </w:tcPr>
        <w:p w14:paraId="088387CC" w14:textId="0DF412F8" w:rsidR="00066FA9" w:rsidRPr="00AF539C" w:rsidRDefault="00066FA9" w:rsidP="00C3024F">
          <w:pPr>
            <w:spacing w:line="240" w:lineRule="auto"/>
            <w:rPr>
              <w:color w:val="292929"/>
              <w:sz w:val="18"/>
              <w:szCs w:val="18"/>
            </w:rPr>
          </w:pPr>
          <w:r w:rsidRPr="00AF539C">
            <w:rPr>
              <w:rFonts w:hint="eastAsia"/>
              <w:color w:val="292929"/>
              <w:sz w:val="18"/>
              <w:szCs w:val="18"/>
            </w:rPr>
            <w:t>20</w:t>
          </w:r>
          <w:r w:rsidR="00796783">
            <w:rPr>
              <w:color w:val="292929"/>
              <w:sz w:val="18"/>
              <w:szCs w:val="18"/>
            </w:rPr>
            <w:t>26</w:t>
          </w:r>
          <w:r w:rsidRPr="00AF539C">
            <w:rPr>
              <w:rFonts w:hint="eastAsia"/>
              <w:color w:val="292929"/>
              <w:sz w:val="18"/>
              <w:szCs w:val="18"/>
            </w:rPr>
            <w:t>. 0</w:t>
          </w:r>
          <w:r w:rsidR="00116B9C">
            <w:rPr>
              <w:color w:val="292929"/>
              <w:sz w:val="18"/>
              <w:szCs w:val="18"/>
            </w:rPr>
            <w:t>4</w:t>
          </w:r>
          <w:r w:rsidRPr="00AF539C">
            <w:rPr>
              <w:rFonts w:hint="eastAsia"/>
              <w:color w:val="292929"/>
              <w:sz w:val="18"/>
              <w:szCs w:val="18"/>
            </w:rPr>
            <w:t xml:space="preserve">. </w:t>
          </w:r>
          <w:r w:rsidR="00116B9C">
            <w:rPr>
              <w:color w:val="292929"/>
              <w:sz w:val="18"/>
              <w:szCs w:val="18"/>
            </w:rPr>
            <w:t>1</w:t>
          </w:r>
          <w:r w:rsidR="00FA1F4C">
            <w:rPr>
              <w:color w:val="292929"/>
              <w:sz w:val="18"/>
              <w:szCs w:val="18"/>
            </w:rPr>
            <w:t>6</w:t>
          </w:r>
        </w:p>
      </w:tc>
      <w:tc>
        <w:tcPr>
          <w:tcW w:w="1015" w:type="dxa"/>
          <w:shd w:val="clear" w:color="auto" w:fill="auto"/>
          <w:vAlign w:val="center"/>
        </w:tcPr>
        <w:p w14:paraId="088387CD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문서번호</w:t>
          </w:r>
        </w:p>
      </w:tc>
      <w:tc>
        <w:tcPr>
          <w:tcW w:w="3125" w:type="dxa"/>
          <w:shd w:val="clear" w:color="auto" w:fill="auto"/>
          <w:vAlign w:val="center"/>
        </w:tcPr>
        <w:p w14:paraId="088387CE" w14:textId="1651ECF5" w:rsidR="00066FA9" w:rsidRPr="00416890" w:rsidRDefault="00416890" w:rsidP="00416890">
          <w:pPr>
            <w:rPr>
              <w:color w:val="292929"/>
              <w:sz w:val="18"/>
              <w:szCs w:val="18"/>
            </w:rPr>
          </w:pPr>
          <w:r w:rsidRPr="00416890">
            <w:rPr>
              <w:color w:val="292929"/>
              <w:sz w:val="18"/>
              <w:szCs w:val="18"/>
            </w:rPr>
            <w:t>HICT_FSO_QLT_I01</w:t>
          </w:r>
        </w:p>
      </w:tc>
      <w:tc>
        <w:tcPr>
          <w:tcW w:w="1015" w:type="dxa"/>
          <w:shd w:val="clear" w:color="auto" w:fill="auto"/>
          <w:vAlign w:val="center"/>
        </w:tcPr>
        <w:p w14:paraId="088387CF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개정번호</w:t>
          </w:r>
        </w:p>
      </w:tc>
      <w:tc>
        <w:tcPr>
          <w:tcW w:w="2736" w:type="dxa"/>
          <w:shd w:val="clear" w:color="auto" w:fill="auto"/>
          <w:vAlign w:val="center"/>
        </w:tcPr>
        <w:p w14:paraId="088387D0" w14:textId="4CDEE1D9" w:rsidR="00066FA9" w:rsidRPr="00AF539C" w:rsidRDefault="00066FA9" w:rsidP="006F2247">
          <w:pPr>
            <w:spacing w:line="240" w:lineRule="auto"/>
            <w:rPr>
              <w:color w:val="292929"/>
              <w:sz w:val="18"/>
              <w:szCs w:val="18"/>
            </w:rPr>
          </w:pPr>
          <w:r>
            <w:rPr>
              <w:rFonts w:hint="eastAsia"/>
              <w:color w:val="292929"/>
              <w:sz w:val="18"/>
              <w:szCs w:val="18"/>
            </w:rPr>
            <w:t xml:space="preserve">Version </w:t>
          </w:r>
          <w:r w:rsidR="00FA1F4C">
            <w:rPr>
              <w:color w:val="292929"/>
              <w:sz w:val="18"/>
              <w:szCs w:val="18"/>
            </w:rPr>
            <w:t>3</w:t>
          </w:r>
          <w:r>
            <w:rPr>
              <w:rFonts w:hint="eastAsia"/>
              <w:color w:val="292929"/>
              <w:sz w:val="18"/>
              <w:szCs w:val="18"/>
            </w:rPr>
            <w:t>.</w:t>
          </w:r>
          <w:r w:rsidR="00796783">
            <w:rPr>
              <w:color w:val="292929"/>
              <w:sz w:val="18"/>
              <w:szCs w:val="18"/>
            </w:rPr>
            <w:t>0</w:t>
          </w:r>
        </w:p>
      </w:tc>
    </w:tr>
  </w:tbl>
  <w:p w14:paraId="77253BC5" w14:textId="77777777" w:rsidR="00FA1F4C" w:rsidRPr="009026D6" w:rsidRDefault="00FA1F4C">
    <w:pPr>
      <w:rPr>
        <w:color w:val="292929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54942A9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6">
      <w:start w:val="1"/>
      <w:numFmt w:val="decimal"/>
      <w:suff w:val="space"/>
      <w:lvlText w:val="(%7)"/>
      <w:lvlJc w:val="left"/>
      <w:pPr>
        <w:ind w:left="964" w:hanging="907"/>
      </w:pPr>
      <w:rPr>
        <w:rFonts w:hint="eastAsia"/>
      </w:rPr>
    </w:lvl>
    <w:lvl w:ilvl="7">
      <w:start w:val="1"/>
      <w:numFmt w:val="decimal"/>
      <w:pStyle w:val="8"/>
      <w:suff w:val="space"/>
      <w:lvlText w:val="%1)"/>
      <w:lvlJc w:val="left"/>
      <w:pPr>
        <w:ind w:left="1247" w:hanging="623"/>
      </w:pPr>
      <w:rPr>
        <w:rFonts w:hint="eastAsia"/>
      </w:rPr>
    </w:lvl>
    <w:lvl w:ilvl="8">
      <w:start w:val="1"/>
      <w:numFmt w:val="decimalEnclosedCircle"/>
      <w:pStyle w:val="9"/>
      <w:suff w:val="space"/>
      <w:lvlText w:val="%9"/>
      <w:lvlJc w:val="left"/>
      <w:pPr>
        <w:ind w:left="1701" w:hanging="624"/>
      </w:pPr>
      <w:rPr>
        <w:rFonts w:hint="eastAsia"/>
      </w:rPr>
    </w:lvl>
  </w:abstractNum>
  <w:abstractNum w:abstractNumId="1" w15:restartNumberingAfterBreak="0">
    <w:nsid w:val="008C250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" w15:restartNumberingAfterBreak="0">
    <w:nsid w:val="02051FEE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3" w15:restartNumberingAfterBreak="0">
    <w:nsid w:val="03311AD0"/>
    <w:multiLevelType w:val="hybridMultilevel"/>
    <w:tmpl w:val="860E667C"/>
    <w:lvl w:ilvl="0" w:tplc="3578CE38">
      <w:start w:val="1"/>
      <w:numFmt w:val="bullet"/>
      <w:lvlText w:val=""/>
      <w:lvlJc w:val="left"/>
      <w:pPr>
        <w:tabs>
          <w:tab w:val="num" w:pos="284"/>
        </w:tabs>
        <w:ind w:left="284" w:hanging="284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ACA17EC"/>
    <w:multiLevelType w:val="hybridMultilevel"/>
    <w:tmpl w:val="93E05FAC"/>
    <w:lvl w:ilvl="0" w:tplc="E76831BE">
      <w:start w:val="1"/>
      <w:numFmt w:val="bullet"/>
      <w:lvlText w:val=""/>
      <w:lvlJc w:val="left"/>
      <w:pPr>
        <w:tabs>
          <w:tab w:val="num" w:pos="362"/>
        </w:tabs>
        <w:ind w:left="362" w:hanging="362"/>
      </w:pPr>
      <w:rPr>
        <w:rFonts w:ascii="Wingdings" w:hAnsi="Wingdings" w:hint="default"/>
      </w:rPr>
    </w:lvl>
    <w:lvl w:ilvl="1" w:tplc="C82AB184">
      <w:start w:val="1"/>
      <w:numFmt w:val="bullet"/>
      <w:lvlText w:val=""/>
      <w:lvlJc w:val="left"/>
      <w:pPr>
        <w:tabs>
          <w:tab w:val="num" w:pos="916"/>
        </w:tabs>
        <w:ind w:left="916" w:hanging="400"/>
      </w:pPr>
      <w:rPr>
        <w:rFonts w:ascii="Wingdings" w:hAnsi="Wingdings" w:hint="default"/>
      </w:rPr>
    </w:lvl>
    <w:lvl w:ilvl="2" w:tplc="3578CE38">
      <w:start w:val="1"/>
      <w:numFmt w:val="bullet"/>
      <w:lvlText w:val=""/>
      <w:lvlJc w:val="left"/>
      <w:pPr>
        <w:tabs>
          <w:tab w:val="num" w:pos="1200"/>
        </w:tabs>
        <w:ind w:left="1200" w:hanging="284"/>
      </w:pPr>
      <w:rPr>
        <w:rFonts w:ascii="Wingdings 2" w:hAnsi="Wingdings 2" w:hint="default"/>
      </w:rPr>
    </w:lvl>
    <w:lvl w:ilvl="3" w:tplc="04090009">
      <w:start w:val="1"/>
      <w:numFmt w:val="bullet"/>
      <w:lvlText w:val=""/>
      <w:lvlJc w:val="left"/>
      <w:pPr>
        <w:ind w:left="1676" w:hanging="360"/>
      </w:pPr>
      <w:rPr>
        <w:rFonts w:ascii="Wingdings" w:hAnsi="Wingdings" w:hint="default"/>
      </w:rPr>
    </w:lvl>
    <w:lvl w:ilvl="4" w:tplc="6C7C31C8" w:tentative="1">
      <w:start w:val="1"/>
      <w:numFmt w:val="bullet"/>
      <w:lvlText w:val=""/>
      <w:lvlJc w:val="left"/>
      <w:pPr>
        <w:tabs>
          <w:tab w:val="num" w:pos="2116"/>
        </w:tabs>
        <w:ind w:left="2116" w:hanging="400"/>
      </w:pPr>
      <w:rPr>
        <w:rFonts w:ascii="Wingdings" w:hAnsi="Wingdings" w:hint="default"/>
      </w:rPr>
    </w:lvl>
    <w:lvl w:ilvl="5" w:tplc="27F090DE" w:tentative="1">
      <w:start w:val="1"/>
      <w:numFmt w:val="bullet"/>
      <w:lvlText w:val=""/>
      <w:lvlJc w:val="left"/>
      <w:pPr>
        <w:tabs>
          <w:tab w:val="num" w:pos="2516"/>
        </w:tabs>
        <w:ind w:left="2516" w:hanging="400"/>
      </w:pPr>
      <w:rPr>
        <w:rFonts w:ascii="Wingdings" w:hAnsi="Wingdings" w:hint="default"/>
      </w:rPr>
    </w:lvl>
    <w:lvl w:ilvl="6" w:tplc="0AEE8CFE" w:tentative="1">
      <w:start w:val="1"/>
      <w:numFmt w:val="bullet"/>
      <w:lvlText w:val=""/>
      <w:lvlJc w:val="left"/>
      <w:pPr>
        <w:tabs>
          <w:tab w:val="num" w:pos="2916"/>
        </w:tabs>
        <w:ind w:left="2916" w:hanging="400"/>
      </w:pPr>
      <w:rPr>
        <w:rFonts w:ascii="Wingdings" w:hAnsi="Wingdings" w:hint="default"/>
      </w:rPr>
    </w:lvl>
    <w:lvl w:ilvl="7" w:tplc="74F8CB3C" w:tentative="1">
      <w:start w:val="1"/>
      <w:numFmt w:val="bullet"/>
      <w:lvlText w:val=""/>
      <w:lvlJc w:val="left"/>
      <w:pPr>
        <w:tabs>
          <w:tab w:val="num" w:pos="3316"/>
        </w:tabs>
        <w:ind w:left="3316" w:hanging="400"/>
      </w:pPr>
      <w:rPr>
        <w:rFonts w:ascii="Wingdings" w:hAnsi="Wingdings" w:hint="default"/>
      </w:rPr>
    </w:lvl>
    <w:lvl w:ilvl="8" w:tplc="5608F632" w:tentative="1">
      <w:start w:val="1"/>
      <w:numFmt w:val="bullet"/>
      <w:lvlText w:val=""/>
      <w:lvlJc w:val="left"/>
      <w:pPr>
        <w:tabs>
          <w:tab w:val="num" w:pos="3716"/>
        </w:tabs>
        <w:ind w:left="3716" w:hanging="400"/>
      </w:pPr>
      <w:rPr>
        <w:rFonts w:ascii="Wingdings" w:hAnsi="Wingdings" w:hint="default"/>
      </w:rPr>
    </w:lvl>
  </w:abstractNum>
  <w:abstractNum w:abstractNumId="5" w15:restartNumberingAfterBreak="0">
    <w:nsid w:val="10315976"/>
    <w:multiLevelType w:val="hybridMultilevel"/>
    <w:tmpl w:val="950C7716"/>
    <w:lvl w:ilvl="0" w:tplc="543275C0">
      <w:start w:val="1"/>
      <w:numFmt w:val="bullet"/>
      <w:pStyle w:val="-3"/>
      <w:lvlText w:val=""/>
      <w:lvlJc w:val="left"/>
      <w:pPr>
        <w:tabs>
          <w:tab w:val="num" w:pos="1194"/>
        </w:tabs>
        <w:ind w:left="1194" w:hanging="40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2155BCF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7" w15:restartNumberingAfterBreak="0">
    <w:nsid w:val="1387447E"/>
    <w:multiLevelType w:val="hybridMultilevel"/>
    <w:tmpl w:val="B50C2298"/>
    <w:lvl w:ilvl="0" w:tplc="DB784D2A">
      <w:start w:val="1"/>
      <w:numFmt w:val="decimalEnclosedCircle"/>
      <w:pStyle w:val="1"/>
      <w:lvlText w:val="%1"/>
      <w:lvlJc w:val="left"/>
      <w:pPr>
        <w:tabs>
          <w:tab w:val="num" w:pos="1367"/>
        </w:tabs>
        <w:ind w:left="1367" w:hanging="567"/>
      </w:pPr>
      <w:rPr>
        <w:rFonts w:ascii="돋움" w:eastAsia="돋움"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19371A28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9" w15:restartNumberingAfterBreak="0">
    <w:nsid w:val="193A7CBA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0" w15:restartNumberingAfterBreak="0">
    <w:nsid w:val="1D1F75E1"/>
    <w:multiLevelType w:val="hybridMultilevel"/>
    <w:tmpl w:val="5E10F034"/>
    <w:lvl w:ilvl="0" w:tplc="B0123786">
      <w:numFmt w:val="bullet"/>
      <w:lvlText w:val=""/>
      <w:lvlJc w:val="left"/>
      <w:pPr>
        <w:ind w:left="760" w:hanging="360"/>
      </w:pPr>
      <w:rPr>
        <w:rFonts w:ascii="Symbol" w:eastAsia="돋움" w:hAnsi="Symbol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1FF7F2E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2" w15:restartNumberingAfterBreak="0">
    <w:nsid w:val="23EE2564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3" w15:restartNumberingAfterBreak="0">
    <w:nsid w:val="262A545C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4" w15:restartNumberingAfterBreak="0">
    <w:nsid w:val="321F7FE5"/>
    <w:multiLevelType w:val="multilevel"/>
    <w:tmpl w:val="FCC6E00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11"/>
      <w:lvlText w:val="%1.%2."/>
      <w:lvlJc w:val="left"/>
      <w:pPr>
        <w:tabs>
          <w:tab w:val="num" w:pos="737"/>
        </w:tabs>
        <w:ind w:left="907" w:hanging="90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5" w15:restartNumberingAfterBreak="0">
    <w:nsid w:val="48215779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6" w15:restartNumberingAfterBreak="0">
    <w:nsid w:val="48785C14"/>
    <w:multiLevelType w:val="multilevel"/>
    <w:tmpl w:val="43603530"/>
    <w:lvl w:ilvl="0">
      <w:start w:val="1"/>
      <w:numFmt w:val="decimal"/>
      <w:pStyle w:val="10"/>
      <w:suff w:val="space"/>
      <w:lvlText w:val="%1."/>
      <w:lvlJc w:val="left"/>
      <w:pPr>
        <w:ind w:left="907" w:hanging="907"/>
      </w:pPr>
      <w:rPr>
        <w:rFonts w:ascii="돋움" w:eastAsia="돋움" w:hAnsi="돋움" w:hint="eastAsia"/>
        <w:b/>
        <w:i w:val="0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4253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6">
      <w:start w:val="1"/>
      <w:numFmt w:val="decimal"/>
      <w:suff w:val="space"/>
      <w:lvlText w:val="(%7)"/>
      <w:lvlJc w:val="left"/>
      <w:pPr>
        <w:ind w:left="1021" w:hanging="851"/>
      </w:pPr>
      <w:rPr>
        <w:rFonts w:hint="eastAsia"/>
      </w:rPr>
    </w:lvl>
    <w:lvl w:ilvl="7">
      <w:start w:val="1"/>
      <w:numFmt w:val="decimal"/>
      <w:suff w:val="space"/>
      <w:lvlText w:val="%8)"/>
      <w:lvlJc w:val="left"/>
      <w:pPr>
        <w:ind w:left="1247" w:hanging="623"/>
      </w:pPr>
      <w:rPr>
        <w:rFonts w:hint="eastAsia"/>
      </w:rPr>
    </w:lvl>
    <w:lvl w:ilvl="8">
      <w:start w:val="1"/>
      <w:numFmt w:val="decimalEnclosedCircle"/>
      <w:suff w:val="space"/>
      <w:lvlText w:val="%9"/>
      <w:lvlJc w:val="left"/>
      <w:pPr>
        <w:ind w:left="1701" w:hanging="624"/>
      </w:pPr>
      <w:rPr>
        <w:rFonts w:hint="eastAsia"/>
      </w:rPr>
    </w:lvl>
  </w:abstractNum>
  <w:abstractNum w:abstractNumId="17" w15:restartNumberingAfterBreak="0">
    <w:nsid w:val="4F8C6637"/>
    <w:multiLevelType w:val="multilevel"/>
    <w:tmpl w:val="FA16E1E0"/>
    <w:numStyleLink w:val="a"/>
  </w:abstractNum>
  <w:abstractNum w:abstractNumId="18" w15:restartNumberingAfterBreak="0">
    <w:nsid w:val="51E057D7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9" w15:restartNumberingAfterBreak="0">
    <w:nsid w:val="538B3BD1"/>
    <w:multiLevelType w:val="hybridMultilevel"/>
    <w:tmpl w:val="72DCFF26"/>
    <w:lvl w:ilvl="0" w:tplc="D6B80BC2">
      <w:numFmt w:val="bullet"/>
      <w:lvlText w:val=""/>
      <w:lvlJc w:val="left"/>
      <w:pPr>
        <w:ind w:left="760" w:hanging="360"/>
      </w:pPr>
      <w:rPr>
        <w:rFonts w:ascii="Wingdings" w:eastAsia="돋움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54DF3B82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1" w15:restartNumberingAfterBreak="0">
    <w:nsid w:val="5C271E1D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2" w15:restartNumberingAfterBreak="0">
    <w:nsid w:val="5D66656D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3" w15:restartNumberingAfterBreak="0">
    <w:nsid w:val="5D9C7DE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4" w15:restartNumberingAfterBreak="0">
    <w:nsid w:val="5FB2060A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5" w15:restartNumberingAfterBreak="0">
    <w:nsid w:val="609E4721"/>
    <w:multiLevelType w:val="hybridMultilevel"/>
    <w:tmpl w:val="9F8C5B18"/>
    <w:lvl w:ilvl="0" w:tplc="B9DCB43A">
      <w:start w:val="25"/>
      <w:numFmt w:val="bullet"/>
      <w:lvlText w:val=""/>
      <w:lvlJc w:val="left"/>
      <w:pPr>
        <w:ind w:left="760" w:hanging="360"/>
      </w:pPr>
      <w:rPr>
        <w:rFonts w:ascii="Wingdings" w:eastAsia="돋움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65CA337C"/>
    <w:multiLevelType w:val="multilevel"/>
    <w:tmpl w:val="FA16E1E0"/>
    <w:numStyleLink w:val="a"/>
  </w:abstractNum>
  <w:abstractNum w:abstractNumId="27" w15:restartNumberingAfterBreak="0">
    <w:nsid w:val="70181DA8"/>
    <w:multiLevelType w:val="multilevel"/>
    <w:tmpl w:val="FA16E1E0"/>
    <w:styleLink w:val="a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8" w15:restartNumberingAfterBreak="0">
    <w:nsid w:val="735E23DB"/>
    <w:multiLevelType w:val="multilevel"/>
    <w:tmpl w:val="FA16E1E0"/>
    <w:numStyleLink w:val="a"/>
  </w:abstractNum>
  <w:abstractNum w:abstractNumId="29" w15:restartNumberingAfterBreak="0">
    <w:nsid w:val="73B95CC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30" w15:restartNumberingAfterBreak="0">
    <w:nsid w:val="75896522"/>
    <w:multiLevelType w:val="multilevel"/>
    <w:tmpl w:val="2FFA1A4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31" w15:restartNumberingAfterBreak="0">
    <w:nsid w:val="77BE03B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32" w15:restartNumberingAfterBreak="0">
    <w:nsid w:val="78756723"/>
    <w:multiLevelType w:val="hybridMultilevel"/>
    <w:tmpl w:val="661EEE10"/>
    <w:lvl w:ilvl="0" w:tplc="6C3E1BA8">
      <w:start w:val="25"/>
      <w:numFmt w:val="bullet"/>
      <w:lvlText w:val=""/>
      <w:lvlJc w:val="left"/>
      <w:pPr>
        <w:ind w:left="760" w:hanging="360"/>
      </w:pPr>
      <w:rPr>
        <w:rFonts w:ascii="Wingdings" w:eastAsia="돋움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7AB95F9F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num w:numId="1">
    <w:abstractNumId w:val="16"/>
  </w:num>
  <w:num w:numId="2">
    <w:abstractNumId w:val="0"/>
  </w:num>
  <w:num w:numId="3">
    <w:abstractNumId w:val="14"/>
  </w:num>
  <w:num w:numId="4">
    <w:abstractNumId w:val="28"/>
  </w:num>
  <w:num w:numId="5">
    <w:abstractNumId w:val="27"/>
  </w:num>
  <w:num w:numId="6">
    <w:abstractNumId w:val="16"/>
  </w:num>
  <w:num w:numId="7">
    <w:abstractNumId w:val="4"/>
  </w:num>
  <w:num w:numId="8">
    <w:abstractNumId w:val="3"/>
  </w:num>
  <w:num w:numId="9">
    <w:abstractNumId w:val="17"/>
  </w:num>
  <w:num w:numId="10">
    <w:abstractNumId w:val="26"/>
  </w:num>
  <w:num w:numId="11">
    <w:abstractNumId w:val="7"/>
  </w:num>
  <w:num w:numId="12">
    <w:abstractNumId w:val="1"/>
  </w:num>
  <w:num w:numId="13">
    <w:abstractNumId w:val="21"/>
  </w:num>
  <w:num w:numId="14">
    <w:abstractNumId w:val="5"/>
  </w:num>
  <w:num w:numId="15">
    <w:abstractNumId w:val="24"/>
  </w:num>
  <w:num w:numId="16">
    <w:abstractNumId w:val="12"/>
  </w:num>
  <w:num w:numId="17">
    <w:abstractNumId w:val="2"/>
  </w:num>
  <w:num w:numId="18">
    <w:abstractNumId w:val="20"/>
  </w:num>
  <w:num w:numId="19">
    <w:abstractNumId w:val="22"/>
  </w:num>
  <w:num w:numId="20">
    <w:abstractNumId w:val="15"/>
  </w:num>
  <w:num w:numId="21">
    <w:abstractNumId w:val="33"/>
  </w:num>
  <w:num w:numId="22">
    <w:abstractNumId w:val="13"/>
  </w:num>
  <w:num w:numId="23">
    <w:abstractNumId w:val="18"/>
  </w:num>
  <w:num w:numId="24">
    <w:abstractNumId w:val="8"/>
  </w:num>
  <w:num w:numId="25">
    <w:abstractNumId w:val="29"/>
  </w:num>
  <w:num w:numId="26">
    <w:abstractNumId w:val="31"/>
  </w:num>
  <w:num w:numId="27">
    <w:abstractNumId w:val="23"/>
  </w:num>
  <w:num w:numId="28">
    <w:abstractNumId w:val="9"/>
  </w:num>
  <w:num w:numId="29">
    <w:abstractNumId w:val="6"/>
  </w:num>
  <w:num w:numId="30">
    <w:abstractNumId w:val="11"/>
  </w:num>
  <w:num w:numId="31">
    <w:abstractNumId w:val="32"/>
  </w:num>
  <w:num w:numId="32">
    <w:abstractNumId w:val="25"/>
  </w:num>
  <w:num w:numId="33">
    <w:abstractNumId w:val="30"/>
  </w:num>
  <w:num w:numId="34">
    <w:abstractNumId w:val="10"/>
  </w:num>
  <w:num w:numId="35">
    <w:abstractNumId w:val="1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5125"/>
    <w:rsid w:val="00002D5B"/>
    <w:rsid w:val="00003631"/>
    <w:rsid w:val="00005F0C"/>
    <w:rsid w:val="00006A8F"/>
    <w:rsid w:val="000118E6"/>
    <w:rsid w:val="00011E48"/>
    <w:rsid w:val="000147F8"/>
    <w:rsid w:val="0001731C"/>
    <w:rsid w:val="00017F24"/>
    <w:rsid w:val="00020F9D"/>
    <w:rsid w:val="00021A97"/>
    <w:rsid w:val="00023EB5"/>
    <w:rsid w:val="00030755"/>
    <w:rsid w:val="00032C06"/>
    <w:rsid w:val="00037644"/>
    <w:rsid w:val="00037652"/>
    <w:rsid w:val="00042EBF"/>
    <w:rsid w:val="00043493"/>
    <w:rsid w:val="000507B8"/>
    <w:rsid w:val="00050FF4"/>
    <w:rsid w:val="00062334"/>
    <w:rsid w:val="0006241D"/>
    <w:rsid w:val="00066FA9"/>
    <w:rsid w:val="000677E9"/>
    <w:rsid w:val="00067B50"/>
    <w:rsid w:val="00070E34"/>
    <w:rsid w:val="00072FE1"/>
    <w:rsid w:val="00081D51"/>
    <w:rsid w:val="0009273D"/>
    <w:rsid w:val="00092E7B"/>
    <w:rsid w:val="00094E1D"/>
    <w:rsid w:val="000A3501"/>
    <w:rsid w:val="000A373A"/>
    <w:rsid w:val="000A38AF"/>
    <w:rsid w:val="000A3D15"/>
    <w:rsid w:val="000A5AC9"/>
    <w:rsid w:val="000A62E4"/>
    <w:rsid w:val="000A70E1"/>
    <w:rsid w:val="000B1B75"/>
    <w:rsid w:val="000B4253"/>
    <w:rsid w:val="000C4332"/>
    <w:rsid w:val="000C4A44"/>
    <w:rsid w:val="000C5C68"/>
    <w:rsid w:val="000C6485"/>
    <w:rsid w:val="000D0AE8"/>
    <w:rsid w:val="000D48F4"/>
    <w:rsid w:val="000D5E60"/>
    <w:rsid w:val="000D7EEE"/>
    <w:rsid w:val="000E15A0"/>
    <w:rsid w:val="000E2047"/>
    <w:rsid w:val="000E5DD9"/>
    <w:rsid w:val="000F0545"/>
    <w:rsid w:val="000F0D5C"/>
    <w:rsid w:val="000F148B"/>
    <w:rsid w:val="000F3936"/>
    <w:rsid w:val="000F64AC"/>
    <w:rsid w:val="001006E4"/>
    <w:rsid w:val="00100A1C"/>
    <w:rsid w:val="00100EFD"/>
    <w:rsid w:val="00106F7E"/>
    <w:rsid w:val="001119C0"/>
    <w:rsid w:val="0011388A"/>
    <w:rsid w:val="00114D41"/>
    <w:rsid w:val="00116B9C"/>
    <w:rsid w:val="00121A3E"/>
    <w:rsid w:val="00121CB5"/>
    <w:rsid w:val="00124DD7"/>
    <w:rsid w:val="00126081"/>
    <w:rsid w:val="001304FC"/>
    <w:rsid w:val="001319D8"/>
    <w:rsid w:val="001343D6"/>
    <w:rsid w:val="00134B45"/>
    <w:rsid w:val="00134D0C"/>
    <w:rsid w:val="00134FE8"/>
    <w:rsid w:val="00135831"/>
    <w:rsid w:val="00141014"/>
    <w:rsid w:val="001457AD"/>
    <w:rsid w:val="001503FB"/>
    <w:rsid w:val="00151F03"/>
    <w:rsid w:val="00152CFB"/>
    <w:rsid w:val="00153F4F"/>
    <w:rsid w:val="00162B21"/>
    <w:rsid w:val="001630DC"/>
    <w:rsid w:val="001636EF"/>
    <w:rsid w:val="00164FA1"/>
    <w:rsid w:val="001759D6"/>
    <w:rsid w:val="0018090E"/>
    <w:rsid w:val="0018241C"/>
    <w:rsid w:val="00183A42"/>
    <w:rsid w:val="00185883"/>
    <w:rsid w:val="001945ED"/>
    <w:rsid w:val="001A186C"/>
    <w:rsid w:val="001B27A3"/>
    <w:rsid w:val="001B6F0D"/>
    <w:rsid w:val="001C2DD6"/>
    <w:rsid w:val="001C34AE"/>
    <w:rsid w:val="001C5503"/>
    <w:rsid w:val="001C71AD"/>
    <w:rsid w:val="001D0A8A"/>
    <w:rsid w:val="001D40FE"/>
    <w:rsid w:val="001D5143"/>
    <w:rsid w:val="001D7B62"/>
    <w:rsid w:val="001E2C78"/>
    <w:rsid w:val="001E34B0"/>
    <w:rsid w:val="001E5A5E"/>
    <w:rsid w:val="001F01C3"/>
    <w:rsid w:val="001F4678"/>
    <w:rsid w:val="001F730C"/>
    <w:rsid w:val="00200CF5"/>
    <w:rsid w:val="002033C1"/>
    <w:rsid w:val="00207532"/>
    <w:rsid w:val="002076BC"/>
    <w:rsid w:val="00207AC3"/>
    <w:rsid w:val="0021053D"/>
    <w:rsid w:val="002130A4"/>
    <w:rsid w:val="00214F46"/>
    <w:rsid w:val="0021641D"/>
    <w:rsid w:val="00217B4C"/>
    <w:rsid w:val="0022514D"/>
    <w:rsid w:val="00225838"/>
    <w:rsid w:val="00226456"/>
    <w:rsid w:val="00230334"/>
    <w:rsid w:val="002310CE"/>
    <w:rsid w:val="00233EB9"/>
    <w:rsid w:val="00235824"/>
    <w:rsid w:val="00240488"/>
    <w:rsid w:val="0024151C"/>
    <w:rsid w:val="002438A7"/>
    <w:rsid w:val="00243A02"/>
    <w:rsid w:val="00246337"/>
    <w:rsid w:val="002500A0"/>
    <w:rsid w:val="00250316"/>
    <w:rsid w:val="002528FD"/>
    <w:rsid w:val="00256CBB"/>
    <w:rsid w:val="00267ED8"/>
    <w:rsid w:val="00270543"/>
    <w:rsid w:val="00271F23"/>
    <w:rsid w:val="00277C9D"/>
    <w:rsid w:val="00281A50"/>
    <w:rsid w:val="002840E9"/>
    <w:rsid w:val="00284439"/>
    <w:rsid w:val="0028674E"/>
    <w:rsid w:val="002916A6"/>
    <w:rsid w:val="00293551"/>
    <w:rsid w:val="00293E1A"/>
    <w:rsid w:val="00295898"/>
    <w:rsid w:val="002A315A"/>
    <w:rsid w:val="002A4551"/>
    <w:rsid w:val="002A5E60"/>
    <w:rsid w:val="002A6A8C"/>
    <w:rsid w:val="002B070F"/>
    <w:rsid w:val="002B39CE"/>
    <w:rsid w:val="002B4A3E"/>
    <w:rsid w:val="002C1F75"/>
    <w:rsid w:val="002D0DF1"/>
    <w:rsid w:val="002D11E5"/>
    <w:rsid w:val="002D5C31"/>
    <w:rsid w:val="002D6032"/>
    <w:rsid w:val="002D60E1"/>
    <w:rsid w:val="002D7F50"/>
    <w:rsid w:val="002E12CE"/>
    <w:rsid w:val="002E5A89"/>
    <w:rsid w:val="002E68EC"/>
    <w:rsid w:val="002F1484"/>
    <w:rsid w:val="002F38F0"/>
    <w:rsid w:val="002F7909"/>
    <w:rsid w:val="00300A1A"/>
    <w:rsid w:val="00304C71"/>
    <w:rsid w:val="00305723"/>
    <w:rsid w:val="00305CCA"/>
    <w:rsid w:val="00307754"/>
    <w:rsid w:val="00311345"/>
    <w:rsid w:val="0031275B"/>
    <w:rsid w:val="00317636"/>
    <w:rsid w:val="00320A7C"/>
    <w:rsid w:val="00323160"/>
    <w:rsid w:val="0032341F"/>
    <w:rsid w:val="003240ED"/>
    <w:rsid w:val="00325599"/>
    <w:rsid w:val="00333920"/>
    <w:rsid w:val="0033589E"/>
    <w:rsid w:val="003369BC"/>
    <w:rsid w:val="003377E6"/>
    <w:rsid w:val="00340922"/>
    <w:rsid w:val="00340F72"/>
    <w:rsid w:val="003415CE"/>
    <w:rsid w:val="003514EF"/>
    <w:rsid w:val="0035624C"/>
    <w:rsid w:val="00356D29"/>
    <w:rsid w:val="00356DA9"/>
    <w:rsid w:val="00357EED"/>
    <w:rsid w:val="00363BF5"/>
    <w:rsid w:val="003673F9"/>
    <w:rsid w:val="003730B4"/>
    <w:rsid w:val="00375B79"/>
    <w:rsid w:val="003829C9"/>
    <w:rsid w:val="0038365A"/>
    <w:rsid w:val="0038477C"/>
    <w:rsid w:val="003920FC"/>
    <w:rsid w:val="003B3C8E"/>
    <w:rsid w:val="003B4415"/>
    <w:rsid w:val="003B488E"/>
    <w:rsid w:val="003B59E9"/>
    <w:rsid w:val="003B6138"/>
    <w:rsid w:val="003C2FCF"/>
    <w:rsid w:val="003C3B95"/>
    <w:rsid w:val="003C40BA"/>
    <w:rsid w:val="003D117C"/>
    <w:rsid w:val="003D2BAD"/>
    <w:rsid w:val="003D2DA3"/>
    <w:rsid w:val="003D3C5B"/>
    <w:rsid w:val="003D6038"/>
    <w:rsid w:val="003D6C6A"/>
    <w:rsid w:val="003D72CA"/>
    <w:rsid w:val="003D736F"/>
    <w:rsid w:val="003E4C02"/>
    <w:rsid w:val="003E5DCD"/>
    <w:rsid w:val="003F7081"/>
    <w:rsid w:val="00404C6A"/>
    <w:rsid w:val="004072FB"/>
    <w:rsid w:val="00411B84"/>
    <w:rsid w:val="004125EB"/>
    <w:rsid w:val="00413180"/>
    <w:rsid w:val="00413448"/>
    <w:rsid w:val="00414045"/>
    <w:rsid w:val="00414A90"/>
    <w:rsid w:val="00415CC3"/>
    <w:rsid w:val="00416410"/>
    <w:rsid w:val="00416890"/>
    <w:rsid w:val="00420BAF"/>
    <w:rsid w:val="0042129E"/>
    <w:rsid w:val="00427EF2"/>
    <w:rsid w:val="00434F4D"/>
    <w:rsid w:val="00450070"/>
    <w:rsid w:val="00451E9B"/>
    <w:rsid w:val="0045348F"/>
    <w:rsid w:val="0045388C"/>
    <w:rsid w:val="00456AE8"/>
    <w:rsid w:val="00461455"/>
    <w:rsid w:val="0046265F"/>
    <w:rsid w:val="00467799"/>
    <w:rsid w:val="00470BBF"/>
    <w:rsid w:val="00470D84"/>
    <w:rsid w:val="00473705"/>
    <w:rsid w:val="0047747F"/>
    <w:rsid w:val="0048186D"/>
    <w:rsid w:val="00481E0F"/>
    <w:rsid w:val="00484442"/>
    <w:rsid w:val="004859F4"/>
    <w:rsid w:val="0049150F"/>
    <w:rsid w:val="00491627"/>
    <w:rsid w:val="00491E27"/>
    <w:rsid w:val="0049201F"/>
    <w:rsid w:val="00492B4D"/>
    <w:rsid w:val="00494CAB"/>
    <w:rsid w:val="00497B93"/>
    <w:rsid w:val="004A0A00"/>
    <w:rsid w:val="004A3F91"/>
    <w:rsid w:val="004B243A"/>
    <w:rsid w:val="004C24A2"/>
    <w:rsid w:val="004C49A1"/>
    <w:rsid w:val="004C6CD5"/>
    <w:rsid w:val="004D0A98"/>
    <w:rsid w:val="004D3813"/>
    <w:rsid w:val="004D3AF8"/>
    <w:rsid w:val="004D5E1B"/>
    <w:rsid w:val="004E2CDB"/>
    <w:rsid w:val="004E4379"/>
    <w:rsid w:val="004E4645"/>
    <w:rsid w:val="004F0020"/>
    <w:rsid w:val="004F68BD"/>
    <w:rsid w:val="004F74E3"/>
    <w:rsid w:val="004F74EC"/>
    <w:rsid w:val="0050460E"/>
    <w:rsid w:val="00505F5A"/>
    <w:rsid w:val="0051014E"/>
    <w:rsid w:val="00510C89"/>
    <w:rsid w:val="00514576"/>
    <w:rsid w:val="00514AB9"/>
    <w:rsid w:val="00525026"/>
    <w:rsid w:val="00537D0F"/>
    <w:rsid w:val="00541C08"/>
    <w:rsid w:val="00542B48"/>
    <w:rsid w:val="005437A1"/>
    <w:rsid w:val="0055160E"/>
    <w:rsid w:val="005524D3"/>
    <w:rsid w:val="00554073"/>
    <w:rsid w:val="00554C7B"/>
    <w:rsid w:val="0055734A"/>
    <w:rsid w:val="00560BCF"/>
    <w:rsid w:val="00561420"/>
    <w:rsid w:val="00562939"/>
    <w:rsid w:val="00563822"/>
    <w:rsid w:val="00563F86"/>
    <w:rsid w:val="0056496F"/>
    <w:rsid w:val="005700F0"/>
    <w:rsid w:val="00571785"/>
    <w:rsid w:val="00572CDD"/>
    <w:rsid w:val="00574A6F"/>
    <w:rsid w:val="00575476"/>
    <w:rsid w:val="00575A53"/>
    <w:rsid w:val="00577BDD"/>
    <w:rsid w:val="00577F18"/>
    <w:rsid w:val="00582ACE"/>
    <w:rsid w:val="005847AC"/>
    <w:rsid w:val="005858FC"/>
    <w:rsid w:val="00587625"/>
    <w:rsid w:val="005907E3"/>
    <w:rsid w:val="005916A1"/>
    <w:rsid w:val="00592826"/>
    <w:rsid w:val="005931D9"/>
    <w:rsid w:val="005A132A"/>
    <w:rsid w:val="005A2483"/>
    <w:rsid w:val="005A6CC6"/>
    <w:rsid w:val="005A768F"/>
    <w:rsid w:val="005B21CA"/>
    <w:rsid w:val="005B3E17"/>
    <w:rsid w:val="005B6F94"/>
    <w:rsid w:val="005B7D3B"/>
    <w:rsid w:val="005C36F4"/>
    <w:rsid w:val="005C43B1"/>
    <w:rsid w:val="005C7B1E"/>
    <w:rsid w:val="005E07A9"/>
    <w:rsid w:val="005E197D"/>
    <w:rsid w:val="005E67A4"/>
    <w:rsid w:val="005F0C84"/>
    <w:rsid w:val="005F3E5A"/>
    <w:rsid w:val="00601545"/>
    <w:rsid w:val="006021AF"/>
    <w:rsid w:val="00604D0A"/>
    <w:rsid w:val="00605232"/>
    <w:rsid w:val="006068DE"/>
    <w:rsid w:val="00612C81"/>
    <w:rsid w:val="00615AE2"/>
    <w:rsid w:val="006166DF"/>
    <w:rsid w:val="00624B6A"/>
    <w:rsid w:val="00625DCD"/>
    <w:rsid w:val="00635B8B"/>
    <w:rsid w:val="00636679"/>
    <w:rsid w:val="006410A9"/>
    <w:rsid w:val="00642948"/>
    <w:rsid w:val="00645D82"/>
    <w:rsid w:val="006534E0"/>
    <w:rsid w:val="00660E98"/>
    <w:rsid w:val="0066530C"/>
    <w:rsid w:val="006658A0"/>
    <w:rsid w:val="00670B95"/>
    <w:rsid w:val="00671BE7"/>
    <w:rsid w:val="00672C20"/>
    <w:rsid w:val="00673682"/>
    <w:rsid w:val="0067381A"/>
    <w:rsid w:val="00676645"/>
    <w:rsid w:val="006817DE"/>
    <w:rsid w:val="00681BA1"/>
    <w:rsid w:val="006850D7"/>
    <w:rsid w:val="00687934"/>
    <w:rsid w:val="00694E9B"/>
    <w:rsid w:val="006A1FAA"/>
    <w:rsid w:val="006A44E5"/>
    <w:rsid w:val="006A581C"/>
    <w:rsid w:val="006B578E"/>
    <w:rsid w:val="006B672C"/>
    <w:rsid w:val="006B6D3D"/>
    <w:rsid w:val="006B7A40"/>
    <w:rsid w:val="006B7F01"/>
    <w:rsid w:val="006C5EF3"/>
    <w:rsid w:val="006C62FD"/>
    <w:rsid w:val="006D4080"/>
    <w:rsid w:val="006E6A03"/>
    <w:rsid w:val="006E7B8F"/>
    <w:rsid w:val="006F07F6"/>
    <w:rsid w:val="006F0F63"/>
    <w:rsid w:val="006F142D"/>
    <w:rsid w:val="006F2247"/>
    <w:rsid w:val="006F61CB"/>
    <w:rsid w:val="006F6763"/>
    <w:rsid w:val="00707E1C"/>
    <w:rsid w:val="00712CD7"/>
    <w:rsid w:val="00713E39"/>
    <w:rsid w:val="0073002B"/>
    <w:rsid w:val="0073434D"/>
    <w:rsid w:val="007349C5"/>
    <w:rsid w:val="0074060A"/>
    <w:rsid w:val="0074549E"/>
    <w:rsid w:val="00746316"/>
    <w:rsid w:val="00746AE5"/>
    <w:rsid w:val="00756D33"/>
    <w:rsid w:val="007577E8"/>
    <w:rsid w:val="0076354A"/>
    <w:rsid w:val="007646C4"/>
    <w:rsid w:val="00764DD0"/>
    <w:rsid w:val="00765087"/>
    <w:rsid w:val="00782D5E"/>
    <w:rsid w:val="0078433E"/>
    <w:rsid w:val="00785901"/>
    <w:rsid w:val="00785F34"/>
    <w:rsid w:val="00792041"/>
    <w:rsid w:val="00793A9C"/>
    <w:rsid w:val="0079502B"/>
    <w:rsid w:val="007961FE"/>
    <w:rsid w:val="007963BF"/>
    <w:rsid w:val="00796783"/>
    <w:rsid w:val="007976B4"/>
    <w:rsid w:val="007A0C6F"/>
    <w:rsid w:val="007A1094"/>
    <w:rsid w:val="007A2903"/>
    <w:rsid w:val="007A2F69"/>
    <w:rsid w:val="007A55A4"/>
    <w:rsid w:val="007B1624"/>
    <w:rsid w:val="007B2674"/>
    <w:rsid w:val="007C1EEC"/>
    <w:rsid w:val="007C24BF"/>
    <w:rsid w:val="007C463E"/>
    <w:rsid w:val="007C656F"/>
    <w:rsid w:val="007D032D"/>
    <w:rsid w:val="007D1330"/>
    <w:rsid w:val="007D7FB0"/>
    <w:rsid w:val="007E168E"/>
    <w:rsid w:val="007E5CE9"/>
    <w:rsid w:val="007E60D5"/>
    <w:rsid w:val="007E6461"/>
    <w:rsid w:val="007E71D1"/>
    <w:rsid w:val="007F063C"/>
    <w:rsid w:val="007F0832"/>
    <w:rsid w:val="007F2142"/>
    <w:rsid w:val="007F6785"/>
    <w:rsid w:val="0080339E"/>
    <w:rsid w:val="00805B44"/>
    <w:rsid w:val="00810075"/>
    <w:rsid w:val="00816046"/>
    <w:rsid w:val="00816159"/>
    <w:rsid w:val="008214EE"/>
    <w:rsid w:val="008239A0"/>
    <w:rsid w:val="0082657D"/>
    <w:rsid w:val="00826E32"/>
    <w:rsid w:val="00830FE2"/>
    <w:rsid w:val="00832071"/>
    <w:rsid w:val="008325EF"/>
    <w:rsid w:val="00832E5C"/>
    <w:rsid w:val="00833375"/>
    <w:rsid w:val="00836171"/>
    <w:rsid w:val="00842339"/>
    <w:rsid w:val="00842BF0"/>
    <w:rsid w:val="00843526"/>
    <w:rsid w:val="00844904"/>
    <w:rsid w:val="008530BB"/>
    <w:rsid w:val="008543C9"/>
    <w:rsid w:val="0085485F"/>
    <w:rsid w:val="00856A0B"/>
    <w:rsid w:val="00856C7F"/>
    <w:rsid w:val="00856EAE"/>
    <w:rsid w:val="008609DE"/>
    <w:rsid w:val="00865DE3"/>
    <w:rsid w:val="00865F5D"/>
    <w:rsid w:val="00867F11"/>
    <w:rsid w:val="008724CA"/>
    <w:rsid w:val="00873C6C"/>
    <w:rsid w:val="00876D5F"/>
    <w:rsid w:val="00877103"/>
    <w:rsid w:val="00877A11"/>
    <w:rsid w:val="00882DAD"/>
    <w:rsid w:val="00882FE1"/>
    <w:rsid w:val="008844DB"/>
    <w:rsid w:val="00884E19"/>
    <w:rsid w:val="00885D54"/>
    <w:rsid w:val="00887A52"/>
    <w:rsid w:val="00890C39"/>
    <w:rsid w:val="00891A0E"/>
    <w:rsid w:val="008929DA"/>
    <w:rsid w:val="00893CE6"/>
    <w:rsid w:val="008951CC"/>
    <w:rsid w:val="008A5928"/>
    <w:rsid w:val="008B24A8"/>
    <w:rsid w:val="008B6B07"/>
    <w:rsid w:val="008C051B"/>
    <w:rsid w:val="008C6CE7"/>
    <w:rsid w:val="008C6D80"/>
    <w:rsid w:val="008D0165"/>
    <w:rsid w:val="008D1765"/>
    <w:rsid w:val="008D2374"/>
    <w:rsid w:val="008E0534"/>
    <w:rsid w:val="008E5125"/>
    <w:rsid w:val="008E7D72"/>
    <w:rsid w:val="008F0033"/>
    <w:rsid w:val="008F060E"/>
    <w:rsid w:val="008F123C"/>
    <w:rsid w:val="008F3CD1"/>
    <w:rsid w:val="008F6641"/>
    <w:rsid w:val="00900C16"/>
    <w:rsid w:val="009026D6"/>
    <w:rsid w:val="009057CA"/>
    <w:rsid w:val="00905A14"/>
    <w:rsid w:val="009065A0"/>
    <w:rsid w:val="00914944"/>
    <w:rsid w:val="00914C82"/>
    <w:rsid w:val="00916106"/>
    <w:rsid w:val="009161E1"/>
    <w:rsid w:val="0091694A"/>
    <w:rsid w:val="0093532C"/>
    <w:rsid w:val="00942991"/>
    <w:rsid w:val="00954551"/>
    <w:rsid w:val="00954C2F"/>
    <w:rsid w:val="009607A3"/>
    <w:rsid w:val="00962815"/>
    <w:rsid w:val="00963B9A"/>
    <w:rsid w:val="00966223"/>
    <w:rsid w:val="0097268E"/>
    <w:rsid w:val="00975036"/>
    <w:rsid w:val="00981D12"/>
    <w:rsid w:val="00981E82"/>
    <w:rsid w:val="009824E8"/>
    <w:rsid w:val="0098453F"/>
    <w:rsid w:val="0098709A"/>
    <w:rsid w:val="00992F74"/>
    <w:rsid w:val="009A3043"/>
    <w:rsid w:val="009A5BBF"/>
    <w:rsid w:val="009A7846"/>
    <w:rsid w:val="009A7CAE"/>
    <w:rsid w:val="009A7EE2"/>
    <w:rsid w:val="009B06E2"/>
    <w:rsid w:val="009B29BD"/>
    <w:rsid w:val="009B2A35"/>
    <w:rsid w:val="009C13FC"/>
    <w:rsid w:val="009C2698"/>
    <w:rsid w:val="009C46EF"/>
    <w:rsid w:val="009C7EDD"/>
    <w:rsid w:val="009D1246"/>
    <w:rsid w:val="009D2ACC"/>
    <w:rsid w:val="009D5A11"/>
    <w:rsid w:val="009D6236"/>
    <w:rsid w:val="009E0A3C"/>
    <w:rsid w:val="009E23CE"/>
    <w:rsid w:val="009E3282"/>
    <w:rsid w:val="009E4A23"/>
    <w:rsid w:val="009F02B7"/>
    <w:rsid w:val="009F3E1A"/>
    <w:rsid w:val="00A0770C"/>
    <w:rsid w:val="00A12315"/>
    <w:rsid w:val="00A12A67"/>
    <w:rsid w:val="00A17675"/>
    <w:rsid w:val="00A24AF2"/>
    <w:rsid w:val="00A25EE2"/>
    <w:rsid w:val="00A30098"/>
    <w:rsid w:val="00A303D7"/>
    <w:rsid w:val="00A32527"/>
    <w:rsid w:val="00A35414"/>
    <w:rsid w:val="00A411D1"/>
    <w:rsid w:val="00A41214"/>
    <w:rsid w:val="00A429AB"/>
    <w:rsid w:val="00A4343D"/>
    <w:rsid w:val="00A4583D"/>
    <w:rsid w:val="00A50043"/>
    <w:rsid w:val="00A52318"/>
    <w:rsid w:val="00A55A9C"/>
    <w:rsid w:val="00A569AA"/>
    <w:rsid w:val="00A57144"/>
    <w:rsid w:val="00A62AFE"/>
    <w:rsid w:val="00A640A2"/>
    <w:rsid w:val="00A651CF"/>
    <w:rsid w:val="00A669CA"/>
    <w:rsid w:val="00A72482"/>
    <w:rsid w:val="00A7406C"/>
    <w:rsid w:val="00A76611"/>
    <w:rsid w:val="00A83ED3"/>
    <w:rsid w:val="00A86877"/>
    <w:rsid w:val="00A87FD4"/>
    <w:rsid w:val="00A90216"/>
    <w:rsid w:val="00A94AB3"/>
    <w:rsid w:val="00A95637"/>
    <w:rsid w:val="00A97C95"/>
    <w:rsid w:val="00AA051B"/>
    <w:rsid w:val="00AA546E"/>
    <w:rsid w:val="00AA7AD4"/>
    <w:rsid w:val="00AB0A46"/>
    <w:rsid w:val="00AB3C45"/>
    <w:rsid w:val="00AC161B"/>
    <w:rsid w:val="00AC1EFA"/>
    <w:rsid w:val="00AC3C38"/>
    <w:rsid w:val="00AC487A"/>
    <w:rsid w:val="00AC6311"/>
    <w:rsid w:val="00AC76D6"/>
    <w:rsid w:val="00AD3DF8"/>
    <w:rsid w:val="00AE1172"/>
    <w:rsid w:val="00AE5484"/>
    <w:rsid w:val="00AF0FD1"/>
    <w:rsid w:val="00AF112B"/>
    <w:rsid w:val="00AF1AE3"/>
    <w:rsid w:val="00AF29A2"/>
    <w:rsid w:val="00AF3623"/>
    <w:rsid w:val="00AF5FB4"/>
    <w:rsid w:val="00AF605D"/>
    <w:rsid w:val="00AF7324"/>
    <w:rsid w:val="00B02C8B"/>
    <w:rsid w:val="00B03966"/>
    <w:rsid w:val="00B03C77"/>
    <w:rsid w:val="00B07727"/>
    <w:rsid w:val="00B107D6"/>
    <w:rsid w:val="00B11B47"/>
    <w:rsid w:val="00B131E9"/>
    <w:rsid w:val="00B21A4B"/>
    <w:rsid w:val="00B2643D"/>
    <w:rsid w:val="00B32489"/>
    <w:rsid w:val="00B34B25"/>
    <w:rsid w:val="00B45D3C"/>
    <w:rsid w:val="00B46F02"/>
    <w:rsid w:val="00B50763"/>
    <w:rsid w:val="00B6079F"/>
    <w:rsid w:val="00B6150E"/>
    <w:rsid w:val="00B62BE7"/>
    <w:rsid w:val="00B6332F"/>
    <w:rsid w:val="00B63FE3"/>
    <w:rsid w:val="00B64157"/>
    <w:rsid w:val="00B64C0A"/>
    <w:rsid w:val="00B653B3"/>
    <w:rsid w:val="00B65F4A"/>
    <w:rsid w:val="00B67896"/>
    <w:rsid w:val="00B7166F"/>
    <w:rsid w:val="00B81A32"/>
    <w:rsid w:val="00B8777A"/>
    <w:rsid w:val="00B90A6A"/>
    <w:rsid w:val="00B942F5"/>
    <w:rsid w:val="00B95A10"/>
    <w:rsid w:val="00B961F2"/>
    <w:rsid w:val="00B9647C"/>
    <w:rsid w:val="00B964F4"/>
    <w:rsid w:val="00B96746"/>
    <w:rsid w:val="00BA34CC"/>
    <w:rsid w:val="00BA612E"/>
    <w:rsid w:val="00BB3359"/>
    <w:rsid w:val="00BB4541"/>
    <w:rsid w:val="00BC31AF"/>
    <w:rsid w:val="00BC6A52"/>
    <w:rsid w:val="00BC7CBE"/>
    <w:rsid w:val="00BD2423"/>
    <w:rsid w:val="00BD2F8E"/>
    <w:rsid w:val="00BD4376"/>
    <w:rsid w:val="00BE0FBF"/>
    <w:rsid w:val="00BE638E"/>
    <w:rsid w:val="00BF2339"/>
    <w:rsid w:val="00BF2D10"/>
    <w:rsid w:val="00BF4F3C"/>
    <w:rsid w:val="00BF6BBD"/>
    <w:rsid w:val="00C002BA"/>
    <w:rsid w:val="00C005D7"/>
    <w:rsid w:val="00C0075F"/>
    <w:rsid w:val="00C0116D"/>
    <w:rsid w:val="00C05B3C"/>
    <w:rsid w:val="00C12786"/>
    <w:rsid w:val="00C14D9A"/>
    <w:rsid w:val="00C17508"/>
    <w:rsid w:val="00C2143F"/>
    <w:rsid w:val="00C22ACC"/>
    <w:rsid w:val="00C249C9"/>
    <w:rsid w:val="00C27F6D"/>
    <w:rsid w:val="00C3024F"/>
    <w:rsid w:val="00C30604"/>
    <w:rsid w:val="00C3743F"/>
    <w:rsid w:val="00C375CB"/>
    <w:rsid w:val="00C42EEC"/>
    <w:rsid w:val="00C56C04"/>
    <w:rsid w:val="00C577BE"/>
    <w:rsid w:val="00C60B07"/>
    <w:rsid w:val="00C62C30"/>
    <w:rsid w:val="00C62FBA"/>
    <w:rsid w:val="00C72B29"/>
    <w:rsid w:val="00C77200"/>
    <w:rsid w:val="00C83448"/>
    <w:rsid w:val="00C83817"/>
    <w:rsid w:val="00C84006"/>
    <w:rsid w:val="00C8548F"/>
    <w:rsid w:val="00C9064B"/>
    <w:rsid w:val="00C90BD4"/>
    <w:rsid w:val="00C930E7"/>
    <w:rsid w:val="00C937A4"/>
    <w:rsid w:val="00CA303F"/>
    <w:rsid w:val="00CB06F2"/>
    <w:rsid w:val="00CB10C9"/>
    <w:rsid w:val="00CB60DD"/>
    <w:rsid w:val="00CB683B"/>
    <w:rsid w:val="00CC1899"/>
    <w:rsid w:val="00CC63F7"/>
    <w:rsid w:val="00CD1074"/>
    <w:rsid w:val="00CD2FC9"/>
    <w:rsid w:val="00CD7382"/>
    <w:rsid w:val="00CE20DC"/>
    <w:rsid w:val="00CE6D46"/>
    <w:rsid w:val="00CE7FE9"/>
    <w:rsid w:val="00CF092A"/>
    <w:rsid w:val="00CF16B5"/>
    <w:rsid w:val="00CF2B45"/>
    <w:rsid w:val="00CF4A79"/>
    <w:rsid w:val="00CF5903"/>
    <w:rsid w:val="00CF7312"/>
    <w:rsid w:val="00D016B1"/>
    <w:rsid w:val="00D07A1A"/>
    <w:rsid w:val="00D10EEE"/>
    <w:rsid w:val="00D11204"/>
    <w:rsid w:val="00D147C9"/>
    <w:rsid w:val="00D174EF"/>
    <w:rsid w:val="00D27354"/>
    <w:rsid w:val="00D30493"/>
    <w:rsid w:val="00D30671"/>
    <w:rsid w:val="00D3365B"/>
    <w:rsid w:val="00D336B4"/>
    <w:rsid w:val="00D34507"/>
    <w:rsid w:val="00D3567C"/>
    <w:rsid w:val="00D42A5D"/>
    <w:rsid w:val="00D44A10"/>
    <w:rsid w:val="00D4632C"/>
    <w:rsid w:val="00D46B9E"/>
    <w:rsid w:val="00D5431E"/>
    <w:rsid w:val="00D57427"/>
    <w:rsid w:val="00D81B93"/>
    <w:rsid w:val="00D83D31"/>
    <w:rsid w:val="00D84048"/>
    <w:rsid w:val="00D84ACC"/>
    <w:rsid w:val="00D9304B"/>
    <w:rsid w:val="00D9334A"/>
    <w:rsid w:val="00D96E01"/>
    <w:rsid w:val="00D97420"/>
    <w:rsid w:val="00DA21A5"/>
    <w:rsid w:val="00DA6D1F"/>
    <w:rsid w:val="00DB1D28"/>
    <w:rsid w:val="00DB4BAB"/>
    <w:rsid w:val="00DB54BE"/>
    <w:rsid w:val="00DB67A3"/>
    <w:rsid w:val="00DC35D9"/>
    <w:rsid w:val="00DC3A6E"/>
    <w:rsid w:val="00DC5499"/>
    <w:rsid w:val="00DC78B4"/>
    <w:rsid w:val="00DD11D9"/>
    <w:rsid w:val="00DD13B4"/>
    <w:rsid w:val="00DD192A"/>
    <w:rsid w:val="00DD281F"/>
    <w:rsid w:val="00DD3EDD"/>
    <w:rsid w:val="00DD4AF1"/>
    <w:rsid w:val="00DD6F77"/>
    <w:rsid w:val="00DE2C38"/>
    <w:rsid w:val="00DF014A"/>
    <w:rsid w:val="00DF1A98"/>
    <w:rsid w:val="00DF299D"/>
    <w:rsid w:val="00DF46E0"/>
    <w:rsid w:val="00E01DEC"/>
    <w:rsid w:val="00E04E18"/>
    <w:rsid w:val="00E071F0"/>
    <w:rsid w:val="00E07340"/>
    <w:rsid w:val="00E1442C"/>
    <w:rsid w:val="00E16B3D"/>
    <w:rsid w:val="00E175B8"/>
    <w:rsid w:val="00E21B77"/>
    <w:rsid w:val="00E21C62"/>
    <w:rsid w:val="00E231EA"/>
    <w:rsid w:val="00E243A2"/>
    <w:rsid w:val="00E3032C"/>
    <w:rsid w:val="00E321EE"/>
    <w:rsid w:val="00E376FC"/>
    <w:rsid w:val="00E40AD6"/>
    <w:rsid w:val="00E411D5"/>
    <w:rsid w:val="00E41CF0"/>
    <w:rsid w:val="00E425B3"/>
    <w:rsid w:val="00E42B44"/>
    <w:rsid w:val="00E45560"/>
    <w:rsid w:val="00E56662"/>
    <w:rsid w:val="00E64066"/>
    <w:rsid w:val="00E65707"/>
    <w:rsid w:val="00E67BAB"/>
    <w:rsid w:val="00E70B05"/>
    <w:rsid w:val="00E743F6"/>
    <w:rsid w:val="00E840C8"/>
    <w:rsid w:val="00E845C1"/>
    <w:rsid w:val="00E8608A"/>
    <w:rsid w:val="00E902D3"/>
    <w:rsid w:val="00E91509"/>
    <w:rsid w:val="00E9238F"/>
    <w:rsid w:val="00E9349A"/>
    <w:rsid w:val="00EA253A"/>
    <w:rsid w:val="00EA3539"/>
    <w:rsid w:val="00EA493E"/>
    <w:rsid w:val="00EA554F"/>
    <w:rsid w:val="00EA7896"/>
    <w:rsid w:val="00EB2620"/>
    <w:rsid w:val="00EC068F"/>
    <w:rsid w:val="00EC1343"/>
    <w:rsid w:val="00EC142D"/>
    <w:rsid w:val="00EC32D6"/>
    <w:rsid w:val="00EC3462"/>
    <w:rsid w:val="00EC379C"/>
    <w:rsid w:val="00EC5D1D"/>
    <w:rsid w:val="00EC75A2"/>
    <w:rsid w:val="00ED3304"/>
    <w:rsid w:val="00EE237B"/>
    <w:rsid w:val="00EE50FA"/>
    <w:rsid w:val="00EE6E4D"/>
    <w:rsid w:val="00EF513B"/>
    <w:rsid w:val="00F03667"/>
    <w:rsid w:val="00F05182"/>
    <w:rsid w:val="00F0657B"/>
    <w:rsid w:val="00F06CD8"/>
    <w:rsid w:val="00F07986"/>
    <w:rsid w:val="00F123C5"/>
    <w:rsid w:val="00F13D5E"/>
    <w:rsid w:val="00F13D97"/>
    <w:rsid w:val="00F152F7"/>
    <w:rsid w:val="00F2362E"/>
    <w:rsid w:val="00F23672"/>
    <w:rsid w:val="00F25462"/>
    <w:rsid w:val="00F25716"/>
    <w:rsid w:val="00F25F36"/>
    <w:rsid w:val="00F30439"/>
    <w:rsid w:val="00F30925"/>
    <w:rsid w:val="00F329AC"/>
    <w:rsid w:val="00F363EC"/>
    <w:rsid w:val="00F37AD6"/>
    <w:rsid w:val="00F454C1"/>
    <w:rsid w:val="00F46F9D"/>
    <w:rsid w:val="00F52E37"/>
    <w:rsid w:val="00F571D6"/>
    <w:rsid w:val="00F574C4"/>
    <w:rsid w:val="00F57663"/>
    <w:rsid w:val="00F57F05"/>
    <w:rsid w:val="00F61B4D"/>
    <w:rsid w:val="00F631F9"/>
    <w:rsid w:val="00F638F8"/>
    <w:rsid w:val="00F66C6A"/>
    <w:rsid w:val="00F71506"/>
    <w:rsid w:val="00F737CC"/>
    <w:rsid w:val="00F7385E"/>
    <w:rsid w:val="00F73C6D"/>
    <w:rsid w:val="00F7686A"/>
    <w:rsid w:val="00F849A4"/>
    <w:rsid w:val="00F84F6F"/>
    <w:rsid w:val="00F85AE5"/>
    <w:rsid w:val="00F97739"/>
    <w:rsid w:val="00F97EB2"/>
    <w:rsid w:val="00FA1F4C"/>
    <w:rsid w:val="00FA3C9B"/>
    <w:rsid w:val="00FA5CCD"/>
    <w:rsid w:val="00FA7542"/>
    <w:rsid w:val="00FB0291"/>
    <w:rsid w:val="00FB0D4E"/>
    <w:rsid w:val="00FB3CA9"/>
    <w:rsid w:val="00FB4857"/>
    <w:rsid w:val="00FB59A4"/>
    <w:rsid w:val="00FC2C12"/>
    <w:rsid w:val="00FC2D0D"/>
    <w:rsid w:val="00FC5B98"/>
    <w:rsid w:val="00FC6CF4"/>
    <w:rsid w:val="00FC7067"/>
    <w:rsid w:val="00FD1206"/>
    <w:rsid w:val="00FD1DE1"/>
    <w:rsid w:val="00FD37A9"/>
    <w:rsid w:val="00FD7516"/>
    <w:rsid w:val="00FD7861"/>
    <w:rsid w:val="00FE070B"/>
    <w:rsid w:val="00FE3BD1"/>
    <w:rsid w:val="00FE4D33"/>
    <w:rsid w:val="00FE6AD9"/>
    <w:rsid w:val="00FF24B5"/>
    <w:rsid w:val="00FF43A2"/>
    <w:rsid w:val="00FF5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:contacts" w:name="GivenName"/>
  <w:shapeDefaults>
    <o:shapedefaults v:ext="edit" spidmax="2054"/>
    <o:shapelayout v:ext="edit">
      <o:idmap v:ext="edit" data="1"/>
    </o:shapelayout>
  </w:shapeDefaults>
  <w:decimalSymbol w:val="."/>
  <w:listSeparator w:val=","/>
  <w14:docId w14:val="08838598"/>
  <w15:docId w15:val="{3E41E9BD-E729-423B-A91E-6AD262F1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B45D3C"/>
    <w:pPr>
      <w:widowControl w:val="0"/>
      <w:wordWrap w:val="0"/>
      <w:autoSpaceDE w:val="0"/>
      <w:autoSpaceDN w:val="0"/>
      <w:spacing w:line="280" w:lineRule="atLeast"/>
      <w:jc w:val="both"/>
    </w:pPr>
    <w:rPr>
      <w:rFonts w:ascii="돋움" w:eastAsia="돋움" w:hAnsi="돋움"/>
      <w:kern w:val="2"/>
      <w:sz w:val="22"/>
      <w:szCs w:val="24"/>
    </w:rPr>
  </w:style>
  <w:style w:type="paragraph" w:styleId="10">
    <w:name w:val="heading 1"/>
    <w:basedOn w:val="a0"/>
    <w:link w:val="1Char"/>
    <w:autoRedefine/>
    <w:qFormat/>
    <w:rsid w:val="000D7EEE"/>
    <w:pPr>
      <w:keepNext/>
      <w:numPr>
        <w:numId w:val="6"/>
      </w:numPr>
      <w:autoSpaceDE/>
      <w:autoSpaceDN/>
      <w:adjustRightInd w:val="0"/>
      <w:spacing w:before="120" w:after="120"/>
      <w:textAlignment w:val="baseline"/>
      <w:outlineLvl w:val="0"/>
    </w:pPr>
    <w:rPr>
      <w:rFonts w:cs="굴림"/>
      <w:b/>
      <w:kern w:val="0"/>
      <w:sz w:val="28"/>
      <w:szCs w:val="26"/>
    </w:rPr>
  </w:style>
  <w:style w:type="paragraph" w:styleId="20">
    <w:name w:val="heading 2"/>
    <w:basedOn w:val="a0"/>
    <w:next w:val="a0"/>
    <w:autoRedefine/>
    <w:qFormat/>
    <w:rsid w:val="00D84048"/>
    <w:pPr>
      <w:keepNext/>
      <w:wordWrap/>
      <w:autoSpaceDE/>
      <w:autoSpaceDN/>
      <w:adjustRightInd w:val="0"/>
      <w:spacing w:line="360" w:lineRule="atLeast"/>
      <w:textAlignment w:val="baseline"/>
      <w:outlineLvl w:val="1"/>
    </w:pPr>
    <w:rPr>
      <w:b/>
      <w:kern w:val="0"/>
      <w:sz w:val="24"/>
      <w:szCs w:val="20"/>
    </w:rPr>
  </w:style>
  <w:style w:type="paragraph" w:styleId="3">
    <w:name w:val="heading 3"/>
    <w:basedOn w:val="a0"/>
    <w:next w:val="a0"/>
    <w:autoRedefine/>
    <w:qFormat/>
    <w:rsid w:val="00563F86"/>
    <w:pPr>
      <w:keepNext/>
      <w:numPr>
        <w:ilvl w:val="2"/>
        <w:numId w:val="1"/>
      </w:numPr>
      <w:wordWrap/>
      <w:autoSpaceDE/>
      <w:autoSpaceDN/>
      <w:adjustRightInd w:val="0"/>
      <w:spacing w:before="120" w:after="120"/>
      <w:ind w:left="0"/>
      <w:textAlignment w:val="baseline"/>
      <w:outlineLvl w:val="2"/>
    </w:pPr>
    <w:rPr>
      <w:rFonts w:hAnsi="Arial"/>
      <w:b/>
      <w:bCs/>
      <w:kern w:val="0"/>
      <w:sz w:val="24"/>
    </w:rPr>
  </w:style>
  <w:style w:type="paragraph" w:styleId="4">
    <w:name w:val="heading 4"/>
    <w:basedOn w:val="a0"/>
    <w:next w:val="a0"/>
    <w:autoRedefine/>
    <w:qFormat/>
    <w:rsid w:val="00B2643D"/>
    <w:pPr>
      <w:keepNext/>
      <w:autoSpaceDE/>
      <w:autoSpaceDN/>
      <w:adjustRightInd w:val="0"/>
      <w:spacing w:before="240" w:after="240" w:line="240" w:lineRule="atLeast"/>
      <w:textAlignment w:val="baseline"/>
      <w:outlineLvl w:val="3"/>
    </w:pPr>
    <w:rPr>
      <w:rFonts w:ascii="바탕체" w:eastAsia="바탕체"/>
      <w:b/>
      <w:kern w:val="0"/>
      <w:szCs w:val="20"/>
    </w:rPr>
  </w:style>
  <w:style w:type="paragraph" w:styleId="5">
    <w:name w:val="heading 5"/>
    <w:basedOn w:val="a0"/>
    <w:next w:val="a0"/>
    <w:autoRedefine/>
    <w:qFormat/>
    <w:rsid w:val="00B2643D"/>
    <w:pPr>
      <w:keepNext/>
      <w:tabs>
        <w:tab w:val="num" w:pos="1440"/>
      </w:tabs>
      <w:autoSpaceDE/>
      <w:autoSpaceDN/>
      <w:adjustRightInd w:val="0"/>
      <w:spacing w:before="240" w:after="240" w:line="240" w:lineRule="atLeast"/>
      <w:textAlignment w:val="baseline"/>
      <w:outlineLvl w:val="4"/>
    </w:pPr>
    <w:rPr>
      <w:rFonts w:ascii="바탕체" w:eastAsia="바탕체" w:hAnsi="Arial"/>
      <w:b/>
      <w:kern w:val="0"/>
      <w:szCs w:val="20"/>
    </w:rPr>
  </w:style>
  <w:style w:type="paragraph" w:styleId="6">
    <w:name w:val="heading 6"/>
    <w:basedOn w:val="a0"/>
    <w:next w:val="a0"/>
    <w:autoRedefine/>
    <w:qFormat/>
    <w:rsid w:val="00B2643D"/>
    <w:pPr>
      <w:keepNext/>
      <w:tabs>
        <w:tab w:val="num" w:pos="1440"/>
      </w:tabs>
      <w:autoSpaceDE/>
      <w:autoSpaceDN/>
      <w:adjustRightInd w:val="0"/>
      <w:textAlignment w:val="baseline"/>
      <w:outlineLvl w:val="5"/>
    </w:pPr>
    <w:rPr>
      <w:rFonts w:ascii="바탕체" w:eastAsia="바탕체"/>
      <w:b/>
      <w:kern w:val="28"/>
      <w:szCs w:val="20"/>
    </w:rPr>
  </w:style>
  <w:style w:type="paragraph" w:styleId="8">
    <w:name w:val="heading 8"/>
    <w:basedOn w:val="a0"/>
    <w:next w:val="a0"/>
    <w:qFormat/>
    <w:rsid w:val="00B2643D"/>
    <w:pPr>
      <w:keepNext/>
      <w:numPr>
        <w:ilvl w:val="7"/>
        <w:numId w:val="2"/>
      </w:numPr>
      <w:autoSpaceDE/>
      <w:autoSpaceDN/>
      <w:adjustRightInd w:val="0"/>
      <w:textAlignment w:val="baseline"/>
      <w:outlineLvl w:val="7"/>
    </w:pPr>
    <w:rPr>
      <w:rFonts w:ascii="바탕체" w:eastAsia="바탕체"/>
      <w:kern w:val="0"/>
      <w:szCs w:val="20"/>
    </w:rPr>
  </w:style>
  <w:style w:type="paragraph" w:styleId="9">
    <w:name w:val="heading 9"/>
    <w:basedOn w:val="a0"/>
    <w:next w:val="a0"/>
    <w:qFormat/>
    <w:rsid w:val="00B2643D"/>
    <w:pPr>
      <w:keepNext/>
      <w:numPr>
        <w:ilvl w:val="8"/>
        <w:numId w:val="2"/>
      </w:numPr>
      <w:autoSpaceDE/>
      <w:autoSpaceDN/>
      <w:adjustRightInd w:val="0"/>
      <w:textAlignment w:val="baseline"/>
      <w:outlineLvl w:val="8"/>
    </w:pPr>
    <w:rPr>
      <w:rFonts w:ascii="바탕체" w:eastAsia="바탕체"/>
      <w:kern w:val="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Title">
    <w:name w:val="제개정이력_표_Title"/>
    <w:basedOn w:val="a0"/>
    <w:rsid w:val="00563822"/>
    <w:pPr>
      <w:jc w:val="center"/>
    </w:pPr>
    <w:rPr>
      <w:b/>
      <w:bCs/>
    </w:rPr>
  </w:style>
  <w:style w:type="paragraph" w:styleId="a4">
    <w:name w:val="header"/>
    <w:basedOn w:val="a0"/>
    <w:rsid w:val="00494CAB"/>
    <w:pPr>
      <w:tabs>
        <w:tab w:val="center" w:pos="4252"/>
        <w:tab w:val="right" w:pos="8504"/>
      </w:tabs>
      <w:snapToGrid w:val="0"/>
    </w:pPr>
  </w:style>
  <w:style w:type="character" w:customStyle="1" w:styleId="Title0">
    <w:name w:val="제개정_Title"/>
    <w:rsid w:val="00563822"/>
    <w:rPr>
      <w:rFonts w:ascii="돋움" w:eastAsia="돋움" w:hAnsi="돋움"/>
      <w:b/>
      <w:sz w:val="32"/>
      <w:szCs w:val="32"/>
    </w:rPr>
  </w:style>
  <w:style w:type="paragraph" w:styleId="a5">
    <w:name w:val="footer"/>
    <w:basedOn w:val="a0"/>
    <w:rsid w:val="00CC63F7"/>
    <w:pPr>
      <w:tabs>
        <w:tab w:val="center" w:pos="4252"/>
        <w:tab w:val="right" w:pos="8504"/>
      </w:tabs>
      <w:snapToGrid w:val="0"/>
    </w:pPr>
  </w:style>
  <w:style w:type="paragraph" w:styleId="12">
    <w:name w:val="toc 1"/>
    <w:basedOn w:val="a0"/>
    <w:next w:val="a0"/>
    <w:autoRedefine/>
    <w:uiPriority w:val="39"/>
    <w:rsid w:val="00A669CA"/>
    <w:pPr>
      <w:tabs>
        <w:tab w:val="right" w:leader="dot" w:pos="9628"/>
      </w:tabs>
      <w:spacing w:line="360" w:lineRule="auto"/>
    </w:pPr>
    <w:rPr>
      <w:b/>
      <w:sz w:val="24"/>
    </w:rPr>
  </w:style>
  <w:style w:type="paragraph" w:styleId="21">
    <w:name w:val="toc 2"/>
    <w:basedOn w:val="a0"/>
    <w:next w:val="a0"/>
    <w:autoRedefine/>
    <w:uiPriority w:val="39"/>
    <w:rsid w:val="00A669CA"/>
    <w:pPr>
      <w:spacing w:line="240" w:lineRule="auto"/>
      <w:ind w:leftChars="200" w:left="200"/>
    </w:pPr>
  </w:style>
  <w:style w:type="paragraph" w:styleId="30">
    <w:name w:val="toc 3"/>
    <w:basedOn w:val="a0"/>
    <w:next w:val="a0"/>
    <w:autoRedefine/>
    <w:uiPriority w:val="39"/>
    <w:rsid w:val="00A669CA"/>
    <w:pPr>
      <w:tabs>
        <w:tab w:val="right" w:leader="dot" w:pos="9628"/>
      </w:tabs>
      <w:spacing w:line="240" w:lineRule="auto"/>
      <w:ind w:leftChars="400" w:left="400"/>
    </w:pPr>
    <w:rPr>
      <w:noProof/>
    </w:rPr>
  </w:style>
  <w:style w:type="paragraph" w:customStyle="1" w:styleId="a6">
    <w:name w:val="본문돋움"/>
    <w:basedOn w:val="a7"/>
    <w:rsid w:val="00A4583D"/>
    <w:pPr>
      <w:autoSpaceDE/>
      <w:autoSpaceDN/>
      <w:adjustRightInd w:val="0"/>
      <w:spacing w:line="360" w:lineRule="atLeast"/>
      <w:ind w:left="1440"/>
      <w:textAlignment w:val="baseline"/>
    </w:pPr>
    <w:rPr>
      <w:rFonts w:ascii="Arial" w:hAnsi="Arial"/>
      <w:spacing w:val="-6"/>
      <w:w w:val="95"/>
      <w:kern w:val="0"/>
      <w:szCs w:val="20"/>
    </w:rPr>
  </w:style>
  <w:style w:type="paragraph" w:styleId="a7">
    <w:name w:val="Body Text"/>
    <w:basedOn w:val="a0"/>
    <w:rsid w:val="00A4583D"/>
    <w:pPr>
      <w:spacing w:after="180"/>
    </w:pPr>
  </w:style>
  <w:style w:type="numbering" w:customStyle="1" w:styleId="a">
    <w:name w:val="번호매기기"/>
    <w:basedOn w:val="a3"/>
    <w:rsid w:val="00A4583D"/>
    <w:pPr>
      <w:numPr>
        <w:numId w:val="5"/>
      </w:numPr>
    </w:pPr>
  </w:style>
  <w:style w:type="paragraph" w:customStyle="1" w:styleId="11">
    <w:name w:val="1.1"/>
    <w:basedOn w:val="a0"/>
    <w:next w:val="a0"/>
    <w:rsid w:val="00A4583D"/>
    <w:pPr>
      <w:keepNext/>
      <w:numPr>
        <w:ilvl w:val="1"/>
        <w:numId w:val="3"/>
      </w:numPr>
      <w:wordWrap/>
      <w:autoSpaceDE/>
      <w:autoSpaceDN/>
      <w:adjustRightInd w:val="0"/>
      <w:spacing w:before="120" w:after="120"/>
      <w:contextualSpacing/>
      <w:textAlignment w:val="baseline"/>
      <w:outlineLvl w:val="1"/>
    </w:pPr>
    <w:rPr>
      <w:b/>
      <w:kern w:val="0"/>
      <w:sz w:val="26"/>
      <w:szCs w:val="28"/>
    </w:rPr>
  </w:style>
  <w:style w:type="paragraph" w:customStyle="1" w:styleId="13">
    <w:name w:val="스타일1"/>
    <w:basedOn w:val="a0"/>
    <w:rsid w:val="00EC1343"/>
    <w:pPr>
      <w:spacing w:line="20" w:lineRule="exact"/>
    </w:pPr>
  </w:style>
  <w:style w:type="paragraph" w:customStyle="1" w:styleId="a8">
    <w:name w:val="[표] 제목"/>
    <w:basedOn w:val="a9"/>
    <w:next w:val="a0"/>
    <w:autoRedefine/>
    <w:rsid w:val="00756D33"/>
    <w:pPr>
      <w:widowControl/>
      <w:wordWrap/>
      <w:autoSpaceDE/>
      <w:autoSpaceDN/>
      <w:adjustRightInd w:val="0"/>
      <w:jc w:val="center"/>
      <w:textAlignment w:val="baseline"/>
    </w:pPr>
    <w:rPr>
      <w:kern w:val="0"/>
      <w:sz w:val="20"/>
      <w:szCs w:val="20"/>
    </w:rPr>
  </w:style>
  <w:style w:type="paragraph" w:customStyle="1" w:styleId="aa">
    <w:name w:val="[그림] 제목"/>
    <w:basedOn w:val="a8"/>
    <w:next w:val="a0"/>
    <w:autoRedefine/>
    <w:rsid w:val="00A669CA"/>
    <w:pPr>
      <w:ind w:left="516" w:hanging="232"/>
    </w:pPr>
  </w:style>
  <w:style w:type="paragraph" w:customStyle="1" w:styleId="-11">
    <w:name w:val="표준-(1)자동번호매김(1단계)"/>
    <w:basedOn w:val="a0"/>
    <w:rsid w:val="00660E98"/>
    <w:pPr>
      <w:widowControl/>
      <w:wordWrap/>
      <w:autoSpaceDE/>
      <w:autoSpaceDN/>
      <w:adjustRightInd w:val="0"/>
      <w:ind w:left="1021" w:hanging="851"/>
      <w:textAlignment w:val="baseline"/>
    </w:pPr>
    <w:rPr>
      <w:rFonts w:ascii="바탕체" w:eastAsia="바탕체"/>
      <w:kern w:val="0"/>
      <w:szCs w:val="20"/>
    </w:rPr>
  </w:style>
  <w:style w:type="paragraph" w:styleId="a9">
    <w:name w:val="table of figures"/>
    <w:basedOn w:val="a0"/>
    <w:next w:val="a0"/>
    <w:uiPriority w:val="99"/>
    <w:rsid w:val="00836171"/>
  </w:style>
  <w:style w:type="paragraph" w:customStyle="1" w:styleId="-12">
    <w:name w:val="표준-1)자동번호매김(2단계)"/>
    <w:basedOn w:val="a0"/>
    <w:rsid w:val="00660E98"/>
    <w:pPr>
      <w:wordWrap/>
      <w:spacing w:line="240" w:lineRule="auto"/>
      <w:ind w:left="1247" w:hanging="623"/>
      <w:jc w:val="left"/>
    </w:pPr>
    <w:rPr>
      <w:rFonts w:ascii="바탕체" w:eastAsia="바탕체"/>
      <w:kern w:val="0"/>
      <w:szCs w:val="20"/>
    </w:rPr>
  </w:style>
  <w:style w:type="paragraph" w:customStyle="1" w:styleId="-30">
    <w:name w:val="표준-①자동번호매김(3단계)"/>
    <w:basedOn w:val="a0"/>
    <w:rsid w:val="00660E98"/>
    <w:pPr>
      <w:wordWrap/>
      <w:spacing w:line="240" w:lineRule="auto"/>
      <w:ind w:left="1701" w:hanging="624"/>
      <w:jc w:val="left"/>
    </w:pPr>
    <w:rPr>
      <w:rFonts w:ascii="바탕체" w:eastAsia="바탕체"/>
      <w:kern w:val="0"/>
      <w:szCs w:val="20"/>
    </w:rPr>
  </w:style>
  <w:style w:type="character" w:styleId="ab">
    <w:name w:val="Hyperlink"/>
    <w:uiPriority w:val="99"/>
    <w:rsid w:val="00836171"/>
    <w:rPr>
      <w:color w:val="0000FF"/>
      <w:u w:val="single"/>
    </w:rPr>
  </w:style>
  <w:style w:type="paragraph" w:customStyle="1" w:styleId="42">
    <w:name w:val="스타일 그림 목차 + 앞: 4 글자 내어쓰기:  2 글자"/>
    <w:basedOn w:val="a9"/>
    <w:rsid w:val="00836171"/>
    <w:pPr>
      <w:ind w:left="400"/>
    </w:pPr>
  </w:style>
  <w:style w:type="paragraph" w:customStyle="1" w:styleId="424">
    <w:name w:val="스타일 스타일 그림 목차 + 앞: 4 글자 내어쓰기:  2 글자 + 앞: 4 글자"/>
    <w:basedOn w:val="42"/>
    <w:rsid w:val="00836171"/>
    <w:pPr>
      <w:ind w:left="0"/>
    </w:pPr>
  </w:style>
  <w:style w:type="paragraph" w:customStyle="1" w:styleId="copyright">
    <w:name w:val="copyright문구"/>
    <w:basedOn w:val="a0"/>
    <w:rsid w:val="00836171"/>
    <w:pPr>
      <w:widowControl/>
      <w:wordWrap/>
      <w:autoSpaceDE/>
      <w:autoSpaceDN/>
      <w:adjustRightInd w:val="0"/>
      <w:jc w:val="center"/>
      <w:textAlignment w:val="baseline"/>
    </w:pPr>
    <w:rPr>
      <w:rFonts w:ascii="바탕체" w:eastAsia="바탕체"/>
      <w:kern w:val="0"/>
      <w:sz w:val="16"/>
      <w:szCs w:val="20"/>
    </w:rPr>
  </w:style>
  <w:style w:type="paragraph" w:customStyle="1" w:styleId="421">
    <w:name w:val="스타일 그림 목차 + 앞: 4 글자 내어쓰기:  2 글자1"/>
    <w:basedOn w:val="a9"/>
    <w:rsid w:val="00836171"/>
    <w:pPr>
      <w:ind w:left="200"/>
    </w:pPr>
  </w:style>
  <w:style w:type="paragraph" w:customStyle="1" w:styleId="40">
    <w:name w:val="스타일 그림 목차 + 앞: 4 글자"/>
    <w:basedOn w:val="a9"/>
    <w:rsid w:val="00836171"/>
  </w:style>
  <w:style w:type="paragraph" w:customStyle="1" w:styleId="ac">
    <w:name w:val="표준(왼쪽)"/>
    <w:basedOn w:val="a0"/>
    <w:rsid w:val="00836171"/>
    <w:pPr>
      <w:widowControl/>
      <w:wordWrap/>
      <w:autoSpaceDE/>
      <w:autoSpaceDN/>
      <w:adjustRightInd w:val="0"/>
      <w:jc w:val="left"/>
      <w:textAlignment w:val="baseline"/>
    </w:pPr>
    <w:rPr>
      <w:rFonts w:ascii="바탕체" w:eastAsia="바탕체"/>
      <w:kern w:val="0"/>
      <w:szCs w:val="20"/>
    </w:rPr>
  </w:style>
  <w:style w:type="paragraph" w:customStyle="1" w:styleId="41">
    <w:name w:val="스타일 그림 목차 + 앞: 4 글자1"/>
    <w:basedOn w:val="a9"/>
    <w:autoRedefine/>
    <w:rsid w:val="00836171"/>
    <w:pPr>
      <w:ind w:leftChars="50" w:left="50"/>
    </w:pPr>
  </w:style>
  <w:style w:type="paragraph" w:customStyle="1" w:styleId="4105">
    <w:name w:val="스타일 스타일 그림 목차 + 앞: 4 글자1 + 앞: 0.5 글자"/>
    <w:basedOn w:val="41"/>
    <w:rsid w:val="00836171"/>
    <w:pPr>
      <w:ind w:leftChars="0" w:left="0" w:rightChars="100" w:right="100"/>
    </w:pPr>
  </w:style>
  <w:style w:type="paragraph" w:customStyle="1" w:styleId="41051">
    <w:name w:val="스타일 스타일 그림 목차 + 앞: 4 글자1 + 앞: 0.5 글자1"/>
    <w:basedOn w:val="41"/>
    <w:rsid w:val="00836171"/>
    <w:pPr>
      <w:ind w:leftChars="0" w:left="0"/>
    </w:pPr>
  </w:style>
  <w:style w:type="character" w:customStyle="1" w:styleId="12pt">
    <w:name w:val="스타일 돋움 12 pt"/>
    <w:rsid w:val="00836171"/>
    <w:rPr>
      <w:rFonts w:ascii="돋움" w:hAnsi="돋움"/>
      <w:sz w:val="22"/>
    </w:rPr>
  </w:style>
  <w:style w:type="paragraph" w:customStyle="1" w:styleId="1">
    <w:name w:val="((1))번호매기기"/>
    <w:basedOn w:val="a0"/>
    <w:rsid w:val="00AB3C45"/>
    <w:pPr>
      <w:numPr>
        <w:numId w:val="11"/>
      </w:numPr>
    </w:pPr>
    <w:rPr>
      <w:sz w:val="20"/>
    </w:rPr>
  </w:style>
  <w:style w:type="paragraph" w:customStyle="1" w:styleId="ad">
    <w:name w:val="머리글(오른쪽)"/>
    <w:basedOn w:val="a4"/>
    <w:rsid w:val="00F66C6A"/>
    <w:pPr>
      <w:widowControl/>
      <w:wordWrap/>
      <w:autoSpaceDE/>
      <w:autoSpaceDN/>
      <w:adjustRightInd w:val="0"/>
      <w:jc w:val="right"/>
      <w:textAlignment w:val="baseline"/>
    </w:pPr>
    <w:rPr>
      <w:rFonts w:ascii="바탕체" w:eastAsia="바탕체" w:hAnsi="Times New Roman"/>
      <w:b/>
      <w:kern w:val="0"/>
      <w:sz w:val="20"/>
      <w:szCs w:val="20"/>
    </w:rPr>
  </w:style>
  <w:style w:type="paragraph" w:customStyle="1" w:styleId="155cm44">
    <w:name w:val="스타일 [그림] 제목 + 앞: 1.55 cm 내어쓰기:  4.4 글자"/>
    <w:basedOn w:val="aa"/>
    <w:rsid w:val="00207AC3"/>
    <w:pPr>
      <w:ind w:left="1320" w:hanging="440"/>
    </w:pPr>
  </w:style>
  <w:style w:type="paragraph" w:customStyle="1" w:styleId="2">
    <w:name w:val="제목2"/>
    <w:basedOn w:val="20"/>
    <w:next w:val="a0"/>
    <w:rsid w:val="00672C20"/>
    <w:pPr>
      <w:numPr>
        <w:ilvl w:val="1"/>
        <w:numId w:val="6"/>
      </w:numPr>
      <w:spacing w:before="120" w:after="120" w:line="280" w:lineRule="atLeast"/>
    </w:pPr>
    <w:rPr>
      <w:sz w:val="26"/>
    </w:rPr>
  </w:style>
  <w:style w:type="paragraph" w:customStyle="1" w:styleId="-1">
    <w:name w:val="표준-글머리(1단계)"/>
    <w:basedOn w:val="a0"/>
    <w:rsid w:val="00785F34"/>
    <w:pPr>
      <w:widowControl/>
      <w:tabs>
        <w:tab w:val="num" w:pos="646"/>
      </w:tabs>
      <w:wordWrap/>
      <w:autoSpaceDE/>
      <w:autoSpaceDN/>
      <w:adjustRightInd w:val="0"/>
      <w:ind w:left="646" w:hanging="362"/>
      <w:textAlignment w:val="baseline"/>
    </w:pPr>
    <w:rPr>
      <w:rFonts w:ascii="바탕체" w:eastAsia="바탕체" w:hAnsi="Times New Roman"/>
      <w:kern w:val="0"/>
      <w:szCs w:val="20"/>
    </w:rPr>
  </w:style>
  <w:style w:type="paragraph" w:customStyle="1" w:styleId="311pt">
    <w:name w:val="스타일 제목 3 + 11 pt"/>
    <w:basedOn w:val="4"/>
    <w:rsid w:val="00317636"/>
  </w:style>
  <w:style w:type="paragraph" w:styleId="43">
    <w:name w:val="toc 4"/>
    <w:basedOn w:val="a0"/>
    <w:next w:val="a0"/>
    <w:autoRedefine/>
    <w:semiHidden/>
    <w:rsid w:val="00134D0C"/>
    <w:pPr>
      <w:spacing w:line="240" w:lineRule="auto"/>
      <w:ind w:leftChars="600" w:left="1275"/>
    </w:pPr>
    <w:rPr>
      <w:rFonts w:ascii="바탕" w:eastAsia="바탕" w:hAnsi="Times New Roman"/>
      <w:sz w:val="20"/>
    </w:rPr>
  </w:style>
  <w:style w:type="paragraph" w:styleId="50">
    <w:name w:val="toc 5"/>
    <w:basedOn w:val="a0"/>
    <w:next w:val="a0"/>
    <w:autoRedefine/>
    <w:semiHidden/>
    <w:rsid w:val="00134D0C"/>
    <w:pPr>
      <w:spacing w:line="240" w:lineRule="auto"/>
      <w:ind w:leftChars="800" w:left="1700"/>
    </w:pPr>
    <w:rPr>
      <w:rFonts w:ascii="바탕" w:eastAsia="바탕" w:hAnsi="Times New Roman"/>
      <w:sz w:val="20"/>
    </w:rPr>
  </w:style>
  <w:style w:type="paragraph" w:styleId="60">
    <w:name w:val="toc 6"/>
    <w:basedOn w:val="a0"/>
    <w:next w:val="a0"/>
    <w:autoRedefine/>
    <w:semiHidden/>
    <w:rsid w:val="00134D0C"/>
    <w:pPr>
      <w:spacing w:line="240" w:lineRule="auto"/>
      <w:ind w:leftChars="1000" w:left="2125"/>
    </w:pPr>
    <w:rPr>
      <w:rFonts w:ascii="바탕" w:eastAsia="바탕" w:hAnsi="Times New Roman"/>
      <w:sz w:val="20"/>
    </w:rPr>
  </w:style>
  <w:style w:type="paragraph" w:styleId="7">
    <w:name w:val="toc 7"/>
    <w:basedOn w:val="a0"/>
    <w:next w:val="a0"/>
    <w:autoRedefine/>
    <w:semiHidden/>
    <w:rsid w:val="00134D0C"/>
    <w:pPr>
      <w:spacing w:line="240" w:lineRule="auto"/>
      <w:ind w:leftChars="1200" w:left="2550"/>
    </w:pPr>
    <w:rPr>
      <w:rFonts w:ascii="바탕" w:eastAsia="바탕" w:hAnsi="Times New Roman"/>
      <w:sz w:val="20"/>
    </w:rPr>
  </w:style>
  <w:style w:type="paragraph" w:styleId="80">
    <w:name w:val="toc 8"/>
    <w:basedOn w:val="a0"/>
    <w:next w:val="a0"/>
    <w:autoRedefine/>
    <w:semiHidden/>
    <w:rsid w:val="00134D0C"/>
    <w:pPr>
      <w:spacing w:line="240" w:lineRule="auto"/>
      <w:ind w:leftChars="1400" w:left="2975"/>
    </w:pPr>
    <w:rPr>
      <w:rFonts w:ascii="바탕" w:eastAsia="바탕" w:hAnsi="Times New Roman"/>
      <w:sz w:val="20"/>
    </w:rPr>
  </w:style>
  <w:style w:type="paragraph" w:styleId="90">
    <w:name w:val="toc 9"/>
    <w:basedOn w:val="a0"/>
    <w:next w:val="a0"/>
    <w:autoRedefine/>
    <w:semiHidden/>
    <w:rsid w:val="00134D0C"/>
    <w:pPr>
      <w:spacing w:line="240" w:lineRule="auto"/>
      <w:ind w:leftChars="1600" w:left="3400"/>
    </w:pPr>
    <w:rPr>
      <w:rFonts w:ascii="바탕" w:eastAsia="바탕" w:hAnsi="Times New Roman"/>
      <w:sz w:val="20"/>
    </w:rPr>
  </w:style>
  <w:style w:type="paragraph" w:customStyle="1" w:styleId="ae">
    <w:name w:val="표준(가운데)"/>
    <w:basedOn w:val="ac"/>
    <w:rsid w:val="00E9238F"/>
    <w:pPr>
      <w:jc w:val="center"/>
    </w:pPr>
    <w:rPr>
      <w:rFonts w:hAnsi="Times New Roman"/>
    </w:rPr>
  </w:style>
  <w:style w:type="paragraph" w:styleId="af">
    <w:name w:val="Balloon Text"/>
    <w:basedOn w:val="a0"/>
    <w:link w:val="Char"/>
    <w:rsid w:val="00D84ACC"/>
    <w:pPr>
      <w:spacing w:line="240" w:lineRule="auto"/>
    </w:pPr>
    <w:rPr>
      <w:rFonts w:ascii="맑은 고딕" w:eastAsia="맑은 고딕" w:hAnsi="맑은 고딕"/>
      <w:sz w:val="18"/>
      <w:szCs w:val="18"/>
    </w:rPr>
  </w:style>
  <w:style w:type="character" w:customStyle="1" w:styleId="Char">
    <w:name w:val="풍선 도움말 텍스트 Char"/>
    <w:link w:val="af"/>
    <w:rsid w:val="00D84ACC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af0">
    <w:name w:val="표의 제목행"/>
    <w:basedOn w:val="a0"/>
    <w:rsid w:val="00793A9C"/>
    <w:pPr>
      <w:widowControl/>
      <w:wordWrap/>
      <w:autoSpaceDE/>
      <w:autoSpaceDN/>
      <w:adjustRightInd w:val="0"/>
      <w:jc w:val="center"/>
      <w:textAlignment w:val="baseline"/>
    </w:pPr>
    <w:rPr>
      <w:rFonts w:ascii="바탕체" w:eastAsia="바탕체" w:hAnsi="Times New Roman"/>
      <w:b/>
      <w:kern w:val="0"/>
      <w:szCs w:val="20"/>
    </w:rPr>
  </w:style>
  <w:style w:type="paragraph" w:customStyle="1" w:styleId="-3">
    <w:name w:val="표준-글머리(3단계)"/>
    <w:basedOn w:val="a0"/>
    <w:rsid w:val="00793A9C"/>
    <w:pPr>
      <w:numPr>
        <w:numId w:val="14"/>
      </w:numPr>
      <w:wordWrap/>
      <w:spacing w:line="240" w:lineRule="auto"/>
    </w:pPr>
    <w:rPr>
      <w:rFonts w:ascii="바탕체" w:eastAsia="바탕체" w:hAnsi="Times New Roman"/>
      <w:kern w:val="0"/>
      <w:szCs w:val="20"/>
    </w:rPr>
  </w:style>
  <w:style w:type="table" w:styleId="af1">
    <w:name w:val="Table Grid"/>
    <w:basedOn w:val="a2"/>
    <w:uiPriority w:val="39"/>
    <w:rsid w:val="003377E6"/>
    <w:pPr>
      <w:jc w:val="both"/>
    </w:pPr>
    <w:rPr>
      <w:rFonts w:ascii="맑은 고딕" w:eastAsia="맑은 고딕" w:hAnsi="맑은 고딕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link w:val="10"/>
    <w:rsid w:val="00DD192A"/>
    <w:rPr>
      <w:rFonts w:ascii="돋움" w:eastAsia="돋움" w:hAnsi="돋움" w:cs="굴림"/>
      <w:b/>
      <w:sz w:val="28"/>
      <w:szCs w:val="26"/>
    </w:rPr>
  </w:style>
  <w:style w:type="paragraph" w:styleId="af2">
    <w:name w:val="List Paragraph"/>
    <w:basedOn w:val="a0"/>
    <w:uiPriority w:val="34"/>
    <w:qFormat/>
    <w:rsid w:val="008F060E"/>
    <w:pPr>
      <w:spacing w:after="160" w:line="259" w:lineRule="auto"/>
      <w:ind w:leftChars="400" w:left="800"/>
    </w:pPr>
    <w:rPr>
      <w:rFonts w:ascii="맑은 고딕" w:eastAsia="맑은 고딕" w:hAnsi="맑은 고딕"/>
      <w:sz w:val="20"/>
      <w:szCs w:val="22"/>
    </w:rPr>
  </w:style>
  <w:style w:type="character" w:styleId="af3">
    <w:name w:val="Unresolved Mention"/>
    <w:uiPriority w:val="99"/>
    <w:semiHidden/>
    <w:unhideWhenUsed/>
    <w:rsid w:val="00E303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4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0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39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1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24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0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60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14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53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42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1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07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3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60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1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05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0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28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0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17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90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97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9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09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4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93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05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23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hhwang\My%20Documents\01%20&#54408;&#51656;&#54785;&#49888;&#54876;&#46041;\00.%20&#51064;&#54532;&#46972;&#49444;&#52824;&#49457;&#44277;&#49324;%20&#54408;&#51656;&#44288;&#47532;&#48169;&#50504;\02.%20U-&#51064;&#54532;&#46972;%20&#44277;&#51221;&#44060;&#49440;\&#44592;&#48376;&#53596;&#54540;&#47551;\&#51208;&#52264;&#49436;&#53596;&#54540;&#47551;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MetaDocumentWS" ma:contentTypeID="0x01010002328573F07347D9A7800BDA19699CC2000B0FA4A70B396243A68979AEF677E774" ma:contentTypeVersion="0" ma:contentTypeDescription="Metadata Content Type(Workshare)" ma:contentTypeScope="" ma:versionID="d333092fcb17c7757edfd06fba4ba4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6142cc285753f069fe6237cbe592e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EFEC57-8CF2-4D40-B6F0-09F400CE5D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60D1F3-82BE-4E19-BF74-21D70CB704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EF7FFD5-1B18-4C01-9D0B-80D33937BEE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4AA5868-D58C-44AE-A6CE-64DD82D7BA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절차서템플릿.dot</Template>
  <TotalTime>1</TotalTime>
  <Pages>1</Pages>
  <Words>2796</Words>
  <Characters>15939</Characters>
  <Application>Microsoft Office Word</Application>
  <DocSecurity>0</DocSecurity>
  <Lines>132</Lines>
  <Paragraphs>37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HICT_FSO_QLT_I01_콜상담시스템_운영매뉴얼(Rev2)_금융ITO.docx</vt:lpstr>
    </vt:vector>
  </TitlesOfParts>
  <Company/>
  <LinksUpToDate>false</LinksUpToDate>
  <CharactersWithSpaces>18698</CharactersWithSpaces>
  <SharedDoc>false</SharedDoc>
  <HLinks>
    <vt:vector size="402" baseType="variant">
      <vt:variant>
        <vt:i4>2031677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_Toc379468136</vt:lpwstr>
      </vt:variant>
      <vt:variant>
        <vt:i4>2031677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_Toc379468135</vt:lpwstr>
      </vt:variant>
      <vt:variant>
        <vt:i4>2031677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_Toc379468134</vt:lpwstr>
      </vt:variant>
      <vt:variant>
        <vt:i4>2031677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_Toc379468133</vt:lpwstr>
      </vt:variant>
      <vt:variant>
        <vt:i4>2031677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_Toc379468132</vt:lpwstr>
      </vt:variant>
      <vt:variant>
        <vt:i4>2031677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_Toc379468131</vt:lpwstr>
      </vt:variant>
      <vt:variant>
        <vt:i4>2031677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_Toc379468130</vt:lpwstr>
      </vt:variant>
      <vt:variant>
        <vt:i4>1966141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_Toc379468129</vt:lpwstr>
      </vt:variant>
      <vt:variant>
        <vt:i4>1966141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_Toc379468128</vt:lpwstr>
      </vt:variant>
      <vt:variant>
        <vt:i4>1966141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_Toc379468127</vt:lpwstr>
      </vt:variant>
      <vt:variant>
        <vt:i4>1966141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_Toc379468126</vt:lpwstr>
      </vt:variant>
      <vt:variant>
        <vt:i4>1507391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_Toc379306520</vt:lpwstr>
      </vt:variant>
      <vt:variant>
        <vt:i4>1310783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_Toc379306519</vt:lpwstr>
      </vt:variant>
      <vt:variant>
        <vt:i4>1966141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_Toc379468125</vt:lpwstr>
      </vt:variant>
      <vt:variant>
        <vt:i4>1966141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_Toc379468124</vt:lpwstr>
      </vt:variant>
      <vt:variant>
        <vt:i4>1966141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_Toc379468123</vt:lpwstr>
      </vt:variant>
      <vt:variant>
        <vt:i4>1966141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_Toc379468122</vt:lpwstr>
      </vt:variant>
      <vt:variant>
        <vt:i4>1966141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_Toc379468121</vt:lpwstr>
      </vt:variant>
      <vt:variant>
        <vt:i4>1966141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_Toc379468120</vt:lpwstr>
      </vt:variant>
      <vt:variant>
        <vt:i4>1900605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_Toc379468119</vt:lpwstr>
      </vt:variant>
      <vt:variant>
        <vt:i4>1900605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_Toc379468118</vt:lpwstr>
      </vt:variant>
      <vt:variant>
        <vt:i4>1900605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_Toc379468117</vt:lpwstr>
      </vt:variant>
      <vt:variant>
        <vt:i4>1900605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_Toc379468116</vt:lpwstr>
      </vt:variant>
      <vt:variant>
        <vt:i4>1900605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_Toc379468115</vt:lpwstr>
      </vt:variant>
      <vt:variant>
        <vt:i4>1900605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_Toc379468114</vt:lpwstr>
      </vt:variant>
      <vt:variant>
        <vt:i4>1900605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_Toc379468113</vt:lpwstr>
      </vt:variant>
      <vt:variant>
        <vt:i4>1900605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_Toc379468112</vt:lpwstr>
      </vt:variant>
      <vt:variant>
        <vt:i4>1900605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_Toc379468111</vt:lpwstr>
      </vt:variant>
      <vt:variant>
        <vt:i4>1900605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_Toc379468110</vt:lpwstr>
      </vt:variant>
      <vt:variant>
        <vt:i4>1835069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_Toc379468109</vt:lpwstr>
      </vt:variant>
      <vt:variant>
        <vt:i4>1835069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_Toc379468108</vt:lpwstr>
      </vt:variant>
      <vt:variant>
        <vt:i4>1835069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_Toc379468107</vt:lpwstr>
      </vt:variant>
      <vt:variant>
        <vt:i4>1835069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_Toc379468106</vt:lpwstr>
      </vt:variant>
      <vt:variant>
        <vt:i4>1835069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_Toc379468105</vt:lpwstr>
      </vt:variant>
      <vt:variant>
        <vt:i4>1835069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_Toc379468104</vt:lpwstr>
      </vt:variant>
      <vt:variant>
        <vt:i4>1835069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_Toc379468103</vt:lpwstr>
      </vt:variant>
      <vt:variant>
        <vt:i4>1835069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_Toc379468102</vt:lpwstr>
      </vt:variant>
      <vt:variant>
        <vt:i4>1835069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_Toc379468101</vt:lpwstr>
      </vt:variant>
      <vt:variant>
        <vt:i4>1835069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_Toc379468100</vt:lpwstr>
      </vt:variant>
      <vt:variant>
        <vt:i4>1376316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_Toc379468099</vt:lpwstr>
      </vt:variant>
      <vt:variant>
        <vt:i4>1376316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_Toc379468098</vt:lpwstr>
      </vt:variant>
      <vt:variant>
        <vt:i4>1376316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_Toc379468097</vt:lpwstr>
      </vt:variant>
      <vt:variant>
        <vt:i4>1376316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_Toc379468096</vt:lpwstr>
      </vt:variant>
      <vt:variant>
        <vt:i4>1376316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_Toc379468095</vt:lpwstr>
      </vt:variant>
      <vt:variant>
        <vt:i4>1376316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_Toc379468094</vt:lpwstr>
      </vt:variant>
      <vt:variant>
        <vt:i4>1376316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_Toc379468093</vt:lpwstr>
      </vt:variant>
      <vt:variant>
        <vt:i4>1376316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_Toc379468092</vt:lpwstr>
      </vt:variant>
      <vt:variant>
        <vt:i4>1376316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_Toc379468091</vt:lpwstr>
      </vt:variant>
      <vt:variant>
        <vt:i4>1376316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_Toc379468090</vt:lpwstr>
      </vt:variant>
      <vt:variant>
        <vt:i4>1310780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_Toc379468089</vt:lpwstr>
      </vt:variant>
      <vt:variant>
        <vt:i4>1310780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_Toc379468088</vt:lpwstr>
      </vt:variant>
      <vt:variant>
        <vt:i4>1310780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_Toc379468087</vt:lpwstr>
      </vt:variant>
      <vt:variant>
        <vt:i4>1310780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_Toc379468086</vt:lpwstr>
      </vt:variant>
      <vt:variant>
        <vt:i4>1310780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_Toc379468085</vt:lpwstr>
      </vt:variant>
      <vt:variant>
        <vt:i4>1310780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_Toc379468084</vt:lpwstr>
      </vt:variant>
      <vt:variant>
        <vt:i4>1310780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_Toc379468083</vt:lpwstr>
      </vt:variant>
      <vt:variant>
        <vt:i4>1310780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_Toc379468082</vt:lpwstr>
      </vt:variant>
      <vt:variant>
        <vt:i4>1310780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_Toc379468081</vt:lpwstr>
      </vt:variant>
      <vt:variant>
        <vt:i4>1310780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_Toc379468080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_Toc379468079</vt:lpwstr>
      </vt:variant>
      <vt:variant>
        <vt:i4>1769532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_Toc379468078</vt:lpwstr>
      </vt:variant>
      <vt:variant>
        <vt:i4>1769532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_Toc379468077</vt:lpwstr>
      </vt:variant>
      <vt:variant>
        <vt:i4>1769532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_Toc379468076</vt:lpwstr>
      </vt:variant>
      <vt:variant>
        <vt:i4>1769532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_Toc379468075</vt:lpwstr>
      </vt:variant>
      <vt:variant>
        <vt:i4>1769532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_Toc379468074</vt:lpwstr>
      </vt:variant>
      <vt:variant>
        <vt:i4>1769532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_Toc379468073</vt:lpwstr>
      </vt:variant>
      <vt:variant>
        <vt:i4>1769532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_Toc379468072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HICT_FSO_QLT_I01_콜상담시스템_운영매뉴얼(Rev2)_금융ITO.docx</dc:title>
  <dc:subject/>
  <dc:creator>shhwang</dc:creator>
  <cp:keywords/>
  <cp:lastModifiedBy>김태헌</cp:lastModifiedBy>
  <cp:revision>5</cp:revision>
  <cp:lastPrinted>2014-02-06T07:23:00Z</cp:lastPrinted>
  <dcterms:created xsi:type="dcterms:W3CDTF">2026-04-23T10:39:00Z</dcterms:created>
  <dcterms:modified xsi:type="dcterms:W3CDTF">2026-04-28T07:57:00Z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da225b28-42c0-42b0-a883-5d6d5dc1866b</vt:lpwstr>
  </property>
  <property fmtid="{D5CDD505-2E9C-101B-9397-08002B2CF9AE}" pid="3" name="ContentTypeId">
    <vt:lpwstr>0x01010002328573F07347D9A7800BDA19699CC2000B0FA4A70B396243A68979AEF677E774</vt:lpwstr>
  </property>
  <property fmtid="{D5CDD505-2E9C-101B-9397-08002B2CF9AE}" pid="4" name="HSNC_PaperType">
    <vt:lpwstr>G</vt:lpwstr>
  </property>
  <property fmtid="{D5CDD505-2E9C-101B-9397-08002B2CF9AE}" pid="5" name="HSNC_ProductYN">
    <vt:lpwstr>N</vt:lpwstr>
  </property>
  <property fmtid="{D5CDD505-2E9C-101B-9397-08002B2CF9AE}" pid="6" name="HSNC_NasYN">
    <vt:lpwstr>N</vt:lpwstr>
  </property>
  <property fmtid="{D5CDD505-2E9C-101B-9397-08002B2CF9AE}" pid="7" name="HSNC_CLVS_GROUP_KBN">
    <vt:lpwstr>COLA</vt:lpwstr>
  </property>
  <property fmtid="{D5CDD505-2E9C-101B-9397-08002B2CF9AE}" pid="8" name="HSNC_ParentSystem">
    <vt:lpwstr>C3</vt:lpwstr>
  </property>
  <property fmtid="{D5CDD505-2E9C-101B-9397-08002B2CF9AE}" pid="9" name="DRMSecurityInfo">
    <vt:lpwstr/>
  </property>
  <property fmtid="{D5CDD505-2E9C-101B-9397-08002B2CF9AE}" pid="10" name="HSNC_PublicYN">
    <vt:lpwstr>N</vt:lpwstr>
  </property>
  <property fmtid="{D5CDD505-2E9C-101B-9397-08002B2CF9AE}" pid="11" name="HSNC_DocID">
    <vt:lpwstr>1598175d09cb4ccaa5aa59e5f352a5d3</vt:lpwstr>
  </property>
  <property fmtid="{D5CDD505-2E9C-101B-9397-08002B2CF9AE}" pid="12" name="HSNC_DisplayFileName">
    <vt:lpwstr>HICT_FSO_QLT_I01_콜상담시스템_운영매뉴얼(Rev2)_금융ITO.docx</vt:lpwstr>
  </property>
</Properties>
</file>