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4F0F68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6129394A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B93151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B93151">
                    <w:rPr>
                      <w:color w:val="292929"/>
                      <w:sz w:val="24"/>
                    </w:rPr>
                    <w:t>I</w:t>
                  </w:r>
                  <w:r w:rsidR="006E0B3C">
                    <w:rPr>
                      <w:color w:val="292929"/>
                      <w:sz w:val="24"/>
                    </w:rPr>
                    <w:t>2</w:t>
                  </w:r>
                </w:p>
                <w:p w14:paraId="088387DC" w14:textId="38F1F06A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6E0B3C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1ACBF8B3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6E0B3C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7601A571" w:rsidR="00796783" w:rsidRPr="00796783" w:rsidRDefault="006E0B3C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채널운영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파트</w:t>
                  </w:r>
                </w:p>
                <w:p w14:paraId="088387E1" w14:textId="35729723" w:rsidR="00066FA9" w:rsidRDefault="006E0B3C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수익증권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6245DB8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EE73F2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EE73F2">
                    <w:rPr>
                      <w:color w:val="292929"/>
                      <w:sz w:val="24"/>
                    </w:rPr>
                    <w:t>24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5312807D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EE73F2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4E2EF9EB" w:rsidR="00E9238F" w:rsidRPr="00E9238F" w:rsidRDefault="00EE73F2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김재훈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720D4E40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EE73F2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EE73F2">
              <w:rPr>
                <w:rFonts w:ascii="돋움체" w:eastAsia="돋움체" w:hAnsi="돋움체"/>
              </w:rPr>
              <w:t>24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35D6AFB5" w:rsidR="00E9238F" w:rsidRPr="005E0277" w:rsidRDefault="00EE73F2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김재훈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6BF542E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EE73F2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EE73F2">
              <w:rPr>
                <w:rFonts w:ascii="돋움체" w:eastAsia="돋움체" w:hAnsi="돋움체"/>
              </w:rPr>
              <w:t>24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73B68B46" w:rsidR="007961FE" w:rsidRPr="00E9238F" w:rsidRDefault="00EE73F2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김재훈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AD16E4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5467BD2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344EF708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654C1F05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70E6E780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41623DB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2DA2F205" w:rsidR="00563822" w:rsidRPr="00563822" w:rsidRDefault="00214F46" w:rsidP="00756AB4">
      <w:pPr>
        <w:tabs>
          <w:tab w:val="left" w:pos="394"/>
          <w:tab w:val="center" w:pos="4819"/>
        </w:tabs>
        <w:jc w:val="left"/>
        <w:rPr>
          <w:rStyle w:val="Title0"/>
        </w:rPr>
      </w:pPr>
      <w:r w:rsidRPr="00836171">
        <w:rPr>
          <w:rStyle w:val="12pt"/>
        </w:rPr>
        <w:br w:type="page"/>
      </w:r>
      <w:r w:rsidR="00756AB4">
        <w:rPr>
          <w:rStyle w:val="12pt"/>
        </w:rPr>
        <w:lastRenderedPageBreak/>
        <w:tab/>
      </w:r>
      <w:r w:rsidR="00756AB4">
        <w:rPr>
          <w:rStyle w:val="12pt"/>
        </w:rPr>
        <w:tab/>
      </w:r>
      <w:r w:rsidR="00563822" w:rsidRPr="00563822">
        <w:rPr>
          <w:rStyle w:val="Title0"/>
          <w:rFonts w:hint="eastAsia"/>
        </w:rPr>
        <w:t>목    차</w:t>
      </w:r>
    </w:p>
    <w:p w14:paraId="0A3F2339" w14:textId="3A7B96BE" w:rsidR="00EF3B6C" w:rsidRPr="00110F91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197324" w:history="1">
        <w:r w:rsidR="00EF3B6C" w:rsidRPr="00C238B9">
          <w:rPr>
            <w:rStyle w:val="ab"/>
            <w:noProof/>
          </w:rPr>
          <w:t>1. 목적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_Toc228197324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4</w:t>
        </w:r>
        <w:r w:rsidR="00EF3B6C">
          <w:rPr>
            <w:noProof/>
            <w:webHidden/>
          </w:rPr>
          <w:fldChar w:fldCharType="end"/>
        </w:r>
      </w:hyperlink>
    </w:p>
    <w:p w14:paraId="3336FC87" w14:textId="18756972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25" w:history="1">
        <w:r w:rsidR="00EF3B6C" w:rsidRPr="00C238B9">
          <w:rPr>
            <w:rStyle w:val="ab"/>
            <w:noProof/>
          </w:rPr>
          <w:t>2. 시스템 개요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_Toc228197325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4</w:t>
        </w:r>
        <w:r w:rsidR="00EF3B6C">
          <w:rPr>
            <w:noProof/>
            <w:webHidden/>
          </w:rPr>
          <w:fldChar w:fldCharType="end"/>
        </w:r>
      </w:hyperlink>
    </w:p>
    <w:p w14:paraId="5F829112" w14:textId="039AE088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26" w:history="1">
        <w:r w:rsidR="00EF3B6C" w:rsidRPr="00C238B9">
          <w:rPr>
            <w:rStyle w:val="ab"/>
            <w:noProof/>
          </w:rPr>
          <w:t>3. 담당자정보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_Toc228197326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4</w:t>
        </w:r>
        <w:r w:rsidR="00EF3B6C">
          <w:rPr>
            <w:noProof/>
            <w:webHidden/>
          </w:rPr>
          <w:fldChar w:fldCharType="end"/>
        </w:r>
      </w:hyperlink>
    </w:p>
    <w:p w14:paraId="2F044B10" w14:textId="0E4CE687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27" w:history="1">
        <w:r w:rsidR="00EF3B6C" w:rsidRPr="00C238B9">
          <w:rPr>
            <w:rStyle w:val="ab"/>
            <w:noProof/>
          </w:rPr>
          <w:t>4. 시스템 기본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_Toc228197327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5</w:t>
        </w:r>
        <w:r w:rsidR="00EF3B6C">
          <w:rPr>
            <w:noProof/>
            <w:webHidden/>
          </w:rPr>
          <w:fldChar w:fldCharType="end"/>
        </w:r>
      </w:hyperlink>
    </w:p>
    <w:p w14:paraId="52C07163" w14:textId="76E3BF1C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28" w:history="1">
        <w:r w:rsidR="00EF3B6C" w:rsidRPr="00C238B9">
          <w:rPr>
            <w:rStyle w:val="ab"/>
            <w:noProof/>
          </w:rPr>
          <w:t>4.1 서비스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_Toc228197328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5</w:t>
        </w:r>
        <w:r w:rsidR="00EF3B6C">
          <w:rPr>
            <w:noProof/>
            <w:webHidden/>
          </w:rPr>
          <w:fldChar w:fldCharType="end"/>
        </w:r>
      </w:hyperlink>
    </w:p>
    <w:p w14:paraId="3BCAD53B" w14:textId="325AB436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29" w:history="1">
        <w:r w:rsidR="00EF3B6C" w:rsidRPr="00C238B9">
          <w:rPr>
            <w:rStyle w:val="ab"/>
            <w:noProof/>
          </w:rPr>
          <w:t>4.2 인프라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_Toc228197329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5</w:t>
        </w:r>
        <w:r w:rsidR="00EF3B6C">
          <w:rPr>
            <w:noProof/>
            <w:webHidden/>
          </w:rPr>
          <w:fldChar w:fldCharType="end"/>
        </w:r>
      </w:hyperlink>
    </w:p>
    <w:p w14:paraId="6F631258" w14:textId="1D99C801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0" w:history="1">
        <w:r w:rsidR="00EF3B6C" w:rsidRPr="00C238B9">
          <w:rPr>
            <w:rStyle w:val="ab"/>
            <w:noProof/>
          </w:rPr>
          <w:t>4.3 데이터베이스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_Toc228197330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6</w:t>
        </w:r>
        <w:r w:rsidR="00EF3B6C">
          <w:rPr>
            <w:noProof/>
            <w:webHidden/>
          </w:rPr>
          <w:fldChar w:fldCharType="end"/>
        </w:r>
      </w:hyperlink>
    </w:p>
    <w:p w14:paraId="46C3B8F9" w14:textId="72D75F0C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1" w:history="1">
        <w:r w:rsidR="00EF3B6C" w:rsidRPr="00C238B9">
          <w:rPr>
            <w:rStyle w:val="ab"/>
            <w:noProof/>
          </w:rPr>
          <w:t>4.4 네트워크 / 서비스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_Toc228197331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6</w:t>
        </w:r>
        <w:r w:rsidR="00EF3B6C">
          <w:rPr>
            <w:noProof/>
            <w:webHidden/>
          </w:rPr>
          <w:fldChar w:fldCharType="end"/>
        </w:r>
      </w:hyperlink>
    </w:p>
    <w:p w14:paraId="5D9BFDCD" w14:textId="105D63F3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2" w:history="1">
        <w:r w:rsidR="00EF3B6C" w:rsidRPr="00C238B9">
          <w:rPr>
            <w:rStyle w:val="ab"/>
            <w:noProof/>
          </w:rPr>
          <w:t>4.5 S/W정보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_Toc228197332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6</w:t>
        </w:r>
        <w:r w:rsidR="00EF3B6C">
          <w:rPr>
            <w:noProof/>
            <w:webHidden/>
          </w:rPr>
          <w:fldChar w:fldCharType="end"/>
        </w:r>
      </w:hyperlink>
    </w:p>
    <w:p w14:paraId="4464770A" w14:textId="37708A19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33" w:history="1">
        <w:r w:rsidR="00EF3B6C" w:rsidRPr="00C238B9">
          <w:rPr>
            <w:rStyle w:val="ab"/>
            <w:noProof/>
          </w:rPr>
          <w:t>5. 시스템 연계 정보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_Toc228197333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8</w:t>
        </w:r>
        <w:r w:rsidR="00EF3B6C">
          <w:rPr>
            <w:noProof/>
            <w:webHidden/>
          </w:rPr>
          <w:fldChar w:fldCharType="end"/>
        </w:r>
      </w:hyperlink>
    </w:p>
    <w:p w14:paraId="5D37A51B" w14:textId="1E166286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4" w:history="1">
        <w:r w:rsidR="00EF3B6C" w:rsidRPr="00C238B9">
          <w:rPr>
            <w:rStyle w:val="ab"/>
            <w:noProof/>
          </w:rPr>
          <w:t xml:space="preserve">5.1 연계 서비스 </w:t>
        </w:r>
        <w:r w:rsidR="00EF3B6C" w:rsidRPr="00C238B9">
          <w:rPr>
            <w:rStyle w:val="ab"/>
            <w:noProof/>
          </w:rPr>
          <w:t>목</w:t>
        </w:r>
        <w:r w:rsidR="00EF3B6C" w:rsidRPr="00C238B9">
          <w:rPr>
            <w:rStyle w:val="ab"/>
            <w:noProof/>
          </w:rPr>
          <w:t>록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_Toc228197334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8</w:t>
        </w:r>
        <w:r w:rsidR="00EF3B6C">
          <w:rPr>
            <w:noProof/>
            <w:webHidden/>
          </w:rPr>
          <w:fldChar w:fldCharType="end"/>
        </w:r>
      </w:hyperlink>
    </w:p>
    <w:p w14:paraId="3AC5DAEB" w14:textId="32308161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5" w:history="1">
        <w:r w:rsidR="00EF3B6C" w:rsidRPr="00C238B9">
          <w:rPr>
            <w:rStyle w:val="ab"/>
            <w:noProof/>
          </w:rPr>
          <w:t>5.2 연계 서비스 구성도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_Toc228197335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9</w:t>
        </w:r>
        <w:r w:rsidR="00EF3B6C">
          <w:rPr>
            <w:noProof/>
            <w:webHidden/>
          </w:rPr>
          <w:fldChar w:fldCharType="end"/>
        </w:r>
      </w:hyperlink>
    </w:p>
    <w:p w14:paraId="536C489B" w14:textId="1C8A1C04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36" w:history="1">
        <w:r w:rsidR="00EF3B6C" w:rsidRPr="00C238B9">
          <w:rPr>
            <w:rStyle w:val="ab"/>
            <w:noProof/>
          </w:rPr>
          <w:t>6. 기술 스택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_Toc228197336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10</w:t>
        </w:r>
        <w:r w:rsidR="00EF3B6C">
          <w:rPr>
            <w:noProof/>
            <w:webHidden/>
          </w:rPr>
          <w:fldChar w:fldCharType="end"/>
        </w:r>
      </w:hyperlink>
    </w:p>
    <w:p w14:paraId="7C2A36F9" w14:textId="0C8A7EF7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7" w:history="1">
        <w:r w:rsidR="00EF3B6C" w:rsidRPr="00C238B9">
          <w:rPr>
            <w:rStyle w:val="ab"/>
            <w:noProof/>
          </w:rPr>
          <w:t>6.1 기술 스택 목록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_Toc228197337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10</w:t>
        </w:r>
        <w:r w:rsidR="00EF3B6C">
          <w:rPr>
            <w:noProof/>
            <w:webHidden/>
          </w:rPr>
          <w:fldChar w:fldCharType="end"/>
        </w:r>
      </w:hyperlink>
    </w:p>
    <w:p w14:paraId="7A8BF866" w14:textId="731F764C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38" w:history="1">
        <w:r w:rsidR="00EF3B6C" w:rsidRPr="00C238B9">
          <w:rPr>
            <w:rStyle w:val="ab"/>
            <w:noProof/>
          </w:rPr>
          <w:t>6.2 어플리케이션 구성도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_Toc228197338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10</w:t>
        </w:r>
        <w:r w:rsidR="00EF3B6C">
          <w:rPr>
            <w:noProof/>
            <w:webHidden/>
          </w:rPr>
          <w:fldChar w:fldCharType="end"/>
        </w:r>
      </w:hyperlink>
    </w:p>
    <w:p w14:paraId="66C54A54" w14:textId="0C10F944" w:rsidR="00EF3B6C" w:rsidRPr="00110F91" w:rsidRDefault="004F0F6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28197339" w:history="1">
        <w:r w:rsidR="00EF3B6C" w:rsidRPr="00C238B9">
          <w:rPr>
            <w:rStyle w:val="ab"/>
            <w:noProof/>
          </w:rPr>
          <w:t>7. 연관자료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_Toc228197339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11</w:t>
        </w:r>
        <w:r w:rsidR="00EF3B6C">
          <w:rPr>
            <w:noProof/>
            <w:webHidden/>
          </w:rPr>
          <w:fldChar w:fldCharType="end"/>
        </w:r>
      </w:hyperlink>
    </w:p>
    <w:p w14:paraId="39C15A4C" w14:textId="1A056591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0" w:history="1">
        <w:r w:rsidR="00EF3B6C" w:rsidRPr="00C238B9">
          <w:rPr>
            <w:rStyle w:val="ab"/>
            <w:noProof/>
          </w:rPr>
          <w:t>7.1 서비스 기동/중지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_Toc228197340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11</w:t>
        </w:r>
        <w:r w:rsidR="00EF3B6C">
          <w:rPr>
            <w:noProof/>
            <w:webHidden/>
          </w:rPr>
          <w:fldChar w:fldCharType="end"/>
        </w:r>
      </w:hyperlink>
    </w:p>
    <w:p w14:paraId="49B1F106" w14:textId="0A53297E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1" w:history="1">
        <w:r w:rsidR="00EF3B6C" w:rsidRPr="00C238B9">
          <w:rPr>
            <w:rStyle w:val="ab"/>
            <w:noProof/>
          </w:rPr>
          <w:t>7.2 정기PM절차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_Toc228197341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11</w:t>
        </w:r>
        <w:r w:rsidR="00EF3B6C">
          <w:rPr>
            <w:noProof/>
            <w:webHidden/>
          </w:rPr>
          <w:fldChar w:fldCharType="end"/>
        </w:r>
      </w:hyperlink>
    </w:p>
    <w:p w14:paraId="4A783DBC" w14:textId="49361686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2" w:history="1">
        <w:r w:rsidR="00EF3B6C" w:rsidRPr="00C238B9">
          <w:rPr>
            <w:rStyle w:val="ab"/>
            <w:noProof/>
          </w:rPr>
          <w:t>7.3 시스템 구성도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_Toc228197342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12</w:t>
        </w:r>
        <w:r w:rsidR="00EF3B6C">
          <w:rPr>
            <w:noProof/>
            <w:webHidden/>
          </w:rPr>
          <w:fldChar w:fldCharType="end"/>
        </w:r>
      </w:hyperlink>
    </w:p>
    <w:p w14:paraId="01E524E0" w14:textId="4E2FCD46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3" w:history="1">
        <w:r w:rsidR="00EF3B6C" w:rsidRPr="00C238B9">
          <w:rPr>
            <w:rStyle w:val="ab"/>
            <w:noProof/>
          </w:rPr>
          <w:t>7.4 일일점검체크리스트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_Toc228197343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13</w:t>
        </w:r>
        <w:r w:rsidR="00EF3B6C">
          <w:rPr>
            <w:noProof/>
            <w:webHidden/>
          </w:rPr>
          <w:fldChar w:fldCharType="end"/>
        </w:r>
      </w:hyperlink>
    </w:p>
    <w:p w14:paraId="4EC4551B" w14:textId="3BE2F0E8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4" w:history="1">
        <w:r w:rsidR="00EF3B6C" w:rsidRPr="00C238B9">
          <w:rPr>
            <w:rStyle w:val="ab"/>
            <w:noProof/>
          </w:rPr>
          <w:t>7.5 메뉴현황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_Toc228197344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13</w:t>
        </w:r>
        <w:r w:rsidR="00EF3B6C">
          <w:rPr>
            <w:noProof/>
            <w:webHidden/>
          </w:rPr>
          <w:fldChar w:fldCharType="end"/>
        </w:r>
      </w:hyperlink>
    </w:p>
    <w:p w14:paraId="5D01BB56" w14:textId="7BEB26F0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5" w:history="1">
        <w:r w:rsidR="00EF3B6C" w:rsidRPr="00C238B9">
          <w:rPr>
            <w:rStyle w:val="ab"/>
            <w:noProof/>
          </w:rPr>
          <w:t>7.6 배치목록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_Toc228197345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13</w:t>
        </w:r>
        <w:r w:rsidR="00EF3B6C">
          <w:rPr>
            <w:noProof/>
            <w:webHidden/>
          </w:rPr>
          <w:fldChar w:fldCharType="end"/>
        </w:r>
      </w:hyperlink>
    </w:p>
    <w:p w14:paraId="267CAA82" w14:textId="05D95F3C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6" w:history="1">
        <w:r w:rsidR="00EF3B6C" w:rsidRPr="00C238B9">
          <w:rPr>
            <w:rStyle w:val="ab"/>
            <w:noProof/>
          </w:rPr>
          <w:t>7.7 비상연락망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_Toc228197346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13</w:t>
        </w:r>
        <w:r w:rsidR="00EF3B6C">
          <w:rPr>
            <w:noProof/>
            <w:webHidden/>
          </w:rPr>
          <w:fldChar w:fldCharType="end"/>
        </w:r>
      </w:hyperlink>
    </w:p>
    <w:p w14:paraId="17A61605" w14:textId="72657F0A" w:rsidR="00EF3B6C" w:rsidRPr="00110F91" w:rsidRDefault="004F0F6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28197347" w:history="1">
        <w:r w:rsidR="00EF3B6C" w:rsidRPr="00C238B9">
          <w:rPr>
            <w:rStyle w:val="ab"/>
            <w:noProof/>
          </w:rPr>
          <w:t>7.8 문제 / 장애 관리</w:t>
        </w:r>
        <w:r w:rsidR="00EF3B6C">
          <w:rPr>
            <w:noProof/>
            <w:webHidden/>
          </w:rPr>
          <w:tab/>
        </w:r>
        <w:r w:rsidR="00EF3B6C">
          <w:rPr>
            <w:noProof/>
            <w:webHidden/>
          </w:rPr>
          <w:fldChar w:fldCharType="begin"/>
        </w:r>
        <w:r w:rsidR="00EF3B6C">
          <w:rPr>
            <w:noProof/>
            <w:webHidden/>
          </w:rPr>
          <w:instrText xml:space="preserve"> PAGEREF _Toc228197347 \h </w:instrText>
        </w:r>
        <w:r w:rsidR="00EF3B6C">
          <w:rPr>
            <w:noProof/>
            <w:webHidden/>
          </w:rPr>
        </w:r>
        <w:r w:rsidR="00EF3B6C">
          <w:rPr>
            <w:noProof/>
            <w:webHidden/>
          </w:rPr>
          <w:fldChar w:fldCharType="separate"/>
        </w:r>
        <w:r w:rsidR="00EF3B6C">
          <w:rPr>
            <w:noProof/>
            <w:webHidden/>
          </w:rPr>
          <w:t>13</w:t>
        </w:r>
        <w:r w:rsidR="00EF3B6C">
          <w:rPr>
            <w:noProof/>
            <w:webHidden/>
          </w:rPr>
          <w:fldChar w:fldCharType="end"/>
        </w:r>
      </w:hyperlink>
    </w:p>
    <w:p w14:paraId="6A4C2BE0" w14:textId="59A77AA8" w:rsidR="00EF3B6C" w:rsidRDefault="00A669CA" w:rsidP="00756AB4">
      <w:pPr>
        <w:rPr>
          <w:sz w:val="24"/>
        </w:rPr>
      </w:pPr>
      <w:r>
        <w:rPr>
          <w:sz w:val="24"/>
        </w:rPr>
        <w:fldChar w:fldCharType="end"/>
      </w:r>
    </w:p>
    <w:p w14:paraId="19A5FEFE" w14:textId="77777777" w:rsidR="00EF3B6C" w:rsidRPr="00EF3B6C" w:rsidRDefault="00EF3B6C" w:rsidP="00756AB4">
      <w:pPr>
        <w:rPr>
          <w:sz w:val="24"/>
        </w:rPr>
      </w:pPr>
      <w:r>
        <w:rPr>
          <w:sz w:val="24"/>
        </w:rPr>
        <w:br w:type="page"/>
      </w:r>
    </w:p>
    <w:p w14:paraId="08838650" w14:textId="4F9A4CE8" w:rsidR="00B2643D" w:rsidRDefault="000D7EEE" w:rsidP="000D7EEE">
      <w:pPr>
        <w:pStyle w:val="10"/>
      </w:pPr>
      <w:bookmarkStart w:id="0" w:name="_Toc228197324"/>
      <w:r>
        <w:rPr>
          <w:rFonts w:hint="eastAsia"/>
        </w:rPr>
        <w:t>목적</w:t>
      </w:r>
      <w:bookmarkEnd w:id="0"/>
    </w:p>
    <w:p w14:paraId="08838651" w14:textId="52A40BF1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010923">
        <w:rPr>
          <w:rFonts w:hint="eastAsia"/>
          <w:highlight w:val="yellow"/>
        </w:rPr>
        <w:t>수익증권</w:t>
      </w:r>
      <w:r w:rsidR="00796783" w:rsidRPr="00796783">
        <w:rPr>
          <w:rFonts w:hint="eastAsia"/>
          <w:highlight w:val="yellow"/>
        </w:rPr>
        <w:t>시스템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28197325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2CC42241" w:rsidR="008C6CE7" w:rsidRPr="00AA546E" w:rsidRDefault="00010923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업무</w:t>
            </w:r>
            <w:r w:rsidR="008C6CE7" w:rsidRPr="00AA546E">
              <w:rPr>
                <w:rFonts w:hint="eastAsia"/>
                <w:szCs w:val="22"/>
              </w:rPr>
              <w:t>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39669933" w:rsidR="008C6CE7" w:rsidRPr="00AA546E" w:rsidRDefault="00010923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수익증권</w:t>
            </w:r>
            <w:r w:rsidR="008C6CE7" w:rsidRPr="00AA546E">
              <w:rPr>
                <w:rFonts w:hint="eastAsia"/>
                <w:szCs w:val="22"/>
              </w:rPr>
              <w:t>시스템(</w:t>
            </w: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UN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27178884" w:rsidR="008C6CE7" w:rsidRPr="00AA546E" w:rsidRDefault="00CB1A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펀드판매시스템 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자산운용사의 펀드상품 판매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113A7298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010923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7E3CD922" w:rsidR="008C6CE7" w:rsidRPr="00AA546E" w:rsidRDefault="00010923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법인기획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콜센터 상담사 및 운영 관리자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6A0089AA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CB1AF5">
              <w:rPr>
                <w:szCs w:val="22"/>
              </w:rPr>
              <w:t>1</w:t>
            </w:r>
            <w:r w:rsidR="008C6CE7" w:rsidRPr="00AA546E">
              <w:rPr>
                <w:szCs w:val="22"/>
              </w:rPr>
              <w:t>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핵심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5D824A21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</w:t>
            </w:r>
            <w:r w:rsidR="00CB1AF5">
              <w:rPr>
                <w:szCs w:val="22"/>
              </w:rPr>
              <w:t>11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(CFDA)</w:t>
            </w:r>
          </w:p>
        </w:tc>
      </w:tr>
    </w:tbl>
    <w:p w14:paraId="4CB193D7" w14:textId="617AB366" w:rsidR="008C6CE7" w:rsidRDefault="005A6CC6" w:rsidP="00672C20">
      <w:r>
        <w:rPr>
          <w:rFonts w:hint="eastAsia"/>
        </w:rPr>
        <w:t>C</w:t>
      </w:r>
      <w:r>
        <w:t xml:space="preserve">FDA : </w:t>
      </w:r>
      <w:r>
        <w:rPr>
          <w:rFonts w:hint="eastAsia"/>
        </w:rPr>
        <w:t>한화생명 형상관리</w:t>
      </w:r>
      <w:r>
        <w:t xml:space="preserve"> </w:t>
      </w:r>
      <w:r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28197326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01485C5C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CB1A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612447EC" w:rsidR="00DD192A" w:rsidRPr="00554073" w:rsidRDefault="00CB1AF5" w:rsidP="00C77200">
            <w:pPr>
              <w:jc w:val="center"/>
            </w:pPr>
            <w:r>
              <w:rPr>
                <w:rFonts w:hint="eastAsia"/>
              </w:rPr>
              <w:t>김재훈</w:t>
            </w:r>
          </w:p>
        </w:tc>
        <w:tc>
          <w:tcPr>
            <w:tcW w:w="6208" w:type="dxa"/>
            <w:shd w:val="clear" w:color="auto" w:fill="auto"/>
          </w:tcPr>
          <w:p w14:paraId="2E03FBEA" w14:textId="4C9FC91C" w:rsidR="00DD192A" w:rsidRPr="00554073" w:rsidRDefault="00CB1AF5" w:rsidP="004B18B3">
            <w:r>
              <w:rPr>
                <w:rFonts w:hint="eastAsia"/>
              </w:rPr>
              <w:t xml:space="preserve">수익증권 </w:t>
            </w:r>
            <w:r w:rsidR="00A25EE2">
              <w:rPr>
                <w:rFonts w:hint="eastAsia"/>
              </w:rPr>
              <w:t>업무 리더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4BC0C220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CB1A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45AD9599" w:rsidR="00DD192A" w:rsidRPr="00AA546E" w:rsidRDefault="00CB1AF5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김원빈</w:t>
            </w:r>
          </w:p>
        </w:tc>
        <w:tc>
          <w:tcPr>
            <w:tcW w:w="6208" w:type="dxa"/>
            <w:shd w:val="clear" w:color="auto" w:fill="auto"/>
          </w:tcPr>
          <w:p w14:paraId="6CD485D1" w14:textId="458D6AA9" w:rsidR="00DD192A" w:rsidRPr="00554073" w:rsidRDefault="00CB1AF5" w:rsidP="00DD192A">
            <w:r>
              <w:rPr>
                <w:rFonts w:hint="eastAsia"/>
              </w:rPr>
              <w:t>수익증권 업무 부담당자</w:t>
            </w:r>
          </w:p>
        </w:tc>
      </w:tr>
      <w:tr w:rsidR="00DD192A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5F849031" w:rsidR="00DD192A" w:rsidRPr="00554073" w:rsidRDefault="00CB1AF5" w:rsidP="00DD192A">
            <w:r>
              <w:rPr>
                <w:rFonts w:hint="eastAsia"/>
              </w:rPr>
              <w:t>법인기획</w:t>
            </w:r>
          </w:p>
        </w:tc>
        <w:tc>
          <w:tcPr>
            <w:tcW w:w="1872" w:type="dxa"/>
            <w:shd w:val="clear" w:color="auto" w:fill="auto"/>
          </w:tcPr>
          <w:p w14:paraId="28CC91DF" w14:textId="0ED420BC" w:rsidR="00A25EE2" w:rsidRPr="00554073" w:rsidRDefault="00CB1AF5" w:rsidP="00C77200">
            <w:pPr>
              <w:jc w:val="center"/>
            </w:pPr>
            <w:proofErr w:type="spellStart"/>
            <w:r>
              <w:rPr>
                <w:rFonts w:hint="eastAsia"/>
              </w:rPr>
              <w:t>박민아</w:t>
            </w:r>
            <w:proofErr w:type="spellEnd"/>
          </w:p>
        </w:tc>
        <w:tc>
          <w:tcPr>
            <w:tcW w:w="6208" w:type="dxa"/>
            <w:shd w:val="clear" w:color="auto" w:fill="auto"/>
          </w:tcPr>
          <w:p w14:paraId="5C8D7F2E" w14:textId="3F6BE984" w:rsidR="00DD192A" w:rsidRPr="00554073" w:rsidRDefault="00CB1AF5" w:rsidP="00DD192A">
            <w:r>
              <w:rPr>
                <w:rFonts w:hint="eastAsia"/>
              </w:rPr>
              <w:t>수익증권 현업 담당자</w:t>
            </w:r>
          </w:p>
        </w:tc>
      </w:tr>
      <w:tr w:rsidR="00A25EE2" w:rsidRPr="00554073" w14:paraId="174974A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7C0D4C99" w:rsidR="00A25EE2" w:rsidRDefault="00CB1AF5" w:rsidP="00DD192A">
            <w:r>
              <w:rPr>
                <w:rFonts w:hint="eastAsia"/>
              </w:rPr>
              <w:t>법인기획</w:t>
            </w:r>
          </w:p>
        </w:tc>
        <w:tc>
          <w:tcPr>
            <w:tcW w:w="1872" w:type="dxa"/>
            <w:shd w:val="clear" w:color="auto" w:fill="auto"/>
          </w:tcPr>
          <w:p w14:paraId="01A677EC" w14:textId="03DF7B31" w:rsidR="00A25EE2" w:rsidRPr="00A25EE2" w:rsidRDefault="00CB1AF5" w:rsidP="00C77200">
            <w:pPr>
              <w:jc w:val="center"/>
            </w:pPr>
            <w:r>
              <w:rPr>
                <w:rFonts w:hint="eastAsia"/>
              </w:rPr>
              <w:t>이미숙</w:t>
            </w:r>
          </w:p>
        </w:tc>
        <w:tc>
          <w:tcPr>
            <w:tcW w:w="6208" w:type="dxa"/>
            <w:shd w:val="clear" w:color="auto" w:fill="auto"/>
          </w:tcPr>
          <w:p w14:paraId="6A53434B" w14:textId="4BA0E589" w:rsidR="00A25EE2" w:rsidRDefault="00CB1AF5" w:rsidP="00DD192A">
            <w:r>
              <w:rPr>
                <w:rFonts w:hint="eastAsia"/>
              </w:rPr>
              <w:t>수익증권 현업 부담당자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28197327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28197328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994"/>
        <w:gridCol w:w="1826"/>
        <w:gridCol w:w="2259"/>
        <w:gridCol w:w="2268"/>
      </w:tblGrid>
      <w:tr w:rsidR="00AA546E" w14:paraId="75C69089" w14:textId="77777777" w:rsidTr="00CB1AF5">
        <w:trPr>
          <w:trHeight w:val="265"/>
        </w:trPr>
        <w:tc>
          <w:tcPr>
            <w:tcW w:w="68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4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26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259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2268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AA546E" w14:paraId="34AD6AC5" w14:textId="77777777" w:rsidTr="00CB1AF5">
        <w:trPr>
          <w:trHeight w:val="265"/>
        </w:trPr>
        <w:tc>
          <w:tcPr>
            <w:tcW w:w="684" w:type="dxa"/>
            <w:shd w:val="clear" w:color="auto" w:fill="auto"/>
          </w:tcPr>
          <w:p w14:paraId="5DA3DA98" w14:textId="48D92DFA" w:rsidR="003377E6" w:rsidRPr="00554073" w:rsidRDefault="00CB1AF5" w:rsidP="004B18B3">
            <w:r>
              <w:rPr>
                <w:rFonts w:hint="eastAsia"/>
              </w:rPr>
              <w:t>-</w:t>
            </w:r>
          </w:p>
        </w:tc>
        <w:tc>
          <w:tcPr>
            <w:tcW w:w="2994" w:type="dxa"/>
            <w:shd w:val="clear" w:color="auto" w:fill="auto"/>
          </w:tcPr>
          <w:p w14:paraId="7205D8C0" w14:textId="4EC5B6D9" w:rsidR="003377E6" w:rsidRPr="00554073" w:rsidRDefault="00CB1AF5" w:rsidP="004B18B3">
            <w:r>
              <w:rPr>
                <w:rFonts w:hint="eastAsia"/>
              </w:rPr>
              <w:t>-</w:t>
            </w:r>
          </w:p>
        </w:tc>
        <w:tc>
          <w:tcPr>
            <w:tcW w:w="1826" w:type="dxa"/>
            <w:shd w:val="clear" w:color="auto" w:fill="auto"/>
          </w:tcPr>
          <w:p w14:paraId="65592E4A" w14:textId="1204734F" w:rsidR="003377E6" w:rsidRPr="00554073" w:rsidRDefault="00CB1AF5" w:rsidP="004B18B3">
            <w:r>
              <w:rPr>
                <w:rFonts w:hint="eastAsia"/>
              </w:rPr>
              <w:t>-</w:t>
            </w:r>
          </w:p>
        </w:tc>
        <w:tc>
          <w:tcPr>
            <w:tcW w:w="2259" w:type="dxa"/>
            <w:shd w:val="clear" w:color="auto" w:fill="auto"/>
          </w:tcPr>
          <w:p w14:paraId="2951C67E" w14:textId="4FC85452" w:rsidR="003377E6" w:rsidRPr="00554073" w:rsidRDefault="00CB1AF5" w:rsidP="004B18B3">
            <w:r>
              <w:rPr>
                <w:rFonts w:hint="eastAsia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4138A20C" w14:textId="14242820" w:rsidR="003377E6" w:rsidRPr="00554073" w:rsidRDefault="00CB1AF5" w:rsidP="004B18B3">
            <w:r>
              <w:rPr>
                <w:rFonts w:hint="eastAsia"/>
              </w:rPr>
              <w:t>S</w:t>
            </w:r>
            <w:r>
              <w:t>SL</w:t>
            </w:r>
            <w:r>
              <w:rPr>
                <w:rFonts w:hint="eastAsia"/>
              </w:rPr>
              <w:t>인증서 미사용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28197329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397"/>
        <w:gridCol w:w="1652"/>
        <w:gridCol w:w="547"/>
        <w:gridCol w:w="2250"/>
        <w:gridCol w:w="1818"/>
        <w:gridCol w:w="1712"/>
      </w:tblGrid>
      <w:tr w:rsidR="00A25EE2" w:rsidRPr="00AA546E" w14:paraId="14CF49E1" w14:textId="323A6FB1" w:rsidTr="00CB1AF5">
        <w:trPr>
          <w:trHeight w:val="368"/>
        </w:trPr>
        <w:tc>
          <w:tcPr>
            <w:tcW w:w="655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397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7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250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18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12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A25EE2" w:rsidRPr="00AA546E" w14:paraId="25C50DC8" w14:textId="33F8CED2" w:rsidTr="00CB1AF5">
        <w:trPr>
          <w:trHeight w:val="368"/>
        </w:trPr>
        <w:tc>
          <w:tcPr>
            <w:tcW w:w="655" w:type="dxa"/>
            <w:shd w:val="clear" w:color="auto" w:fill="auto"/>
          </w:tcPr>
          <w:p w14:paraId="6F520830" w14:textId="77777777" w:rsidR="00A25EE2" w:rsidRPr="00DD192A" w:rsidRDefault="00A25EE2" w:rsidP="004B18B3">
            <w:r w:rsidRPr="00DD192A">
              <w:rPr>
                <w:rFonts w:hint="eastAsia"/>
              </w:rPr>
              <w:t>개발</w:t>
            </w:r>
          </w:p>
        </w:tc>
        <w:tc>
          <w:tcPr>
            <w:tcW w:w="1397" w:type="dxa"/>
            <w:shd w:val="clear" w:color="auto" w:fill="auto"/>
          </w:tcPr>
          <w:p w14:paraId="39111645" w14:textId="3D9D6B70" w:rsidR="00A25EE2" w:rsidRPr="00DD192A" w:rsidRDefault="005463F6" w:rsidP="004B18B3">
            <w:r>
              <w:rPr>
                <w:rFonts w:hint="eastAsia"/>
              </w:rPr>
              <w:t>수익증권</w:t>
            </w:r>
            <w:r w:rsidR="00A25EE2" w:rsidRPr="00DD192A">
              <w:rPr>
                <w:rFonts w:hint="eastAsia"/>
              </w:rPr>
              <w:t>D</w:t>
            </w:r>
            <w:r w:rsidR="00A25EE2" w:rsidRPr="00DD192A">
              <w:t>B</w:t>
            </w:r>
          </w:p>
        </w:tc>
        <w:tc>
          <w:tcPr>
            <w:tcW w:w="1652" w:type="dxa"/>
            <w:shd w:val="clear" w:color="auto" w:fill="auto"/>
          </w:tcPr>
          <w:p w14:paraId="5F902038" w14:textId="68C4A50C" w:rsidR="00A25EE2" w:rsidRPr="00DD192A" w:rsidRDefault="005E5593" w:rsidP="004B18B3">
            <w:proofErr w:type="spellStart"/>
            <w:r>
              <w:t>oradev</w:t>
            </w:r>
            <w:proofErr w:type="spellEnd"/>
          </w:p>
        </w:tc>
        <w:tc>
          <w:tcPr>
            <w:tcW w:w="547" w:type="dxa"/>
            <w:shd w:val="clear" w:color="auto" w:fill="auto"/>
          </w:tcPr>
          <w:p w14:paraId="3730E54D" w14:textId="77777777" w:rsidR="00A25EE2" w:rsidRPr="00DD192A" w:rsidRDefault="00A25EE2" w:rsidP="00AA546E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2250" w:type="dxa"/>
            <w:shd w:val="clear" w:color="auto" w:fill="auto"/>
          </w:tcPr>
          <w:p w14:paraId="69D99675" w14:textId="04FDE094" w:rsidR="00A25EE2" w:rsidRPr="00DD192A" w:rsidRDefault="00BF2339" w:rsidP="00BF2339">
            <w:pPr>
              <w:jc w:val="left"/>
            </w:pPr>
            <w:r w:rsidRPr="00BF2339">
              <w:t>10.10.</w:t>
            </w:r>
            <w:r w:rsidR="005E5593">
              <w:t>8.26</w:t>
            </w:r>
          </w:p>
        </w:tc>
        <w:tc>
          <w:tcPr>
            <w:tcW w:w="1818" w:type="dxa"/>
            <w:shd w:val="clear" w:color="auto" w:fill="auto"/>
          </w:tcPr>
          <w:p w14:paraId="5B6DFE63" w14:textId="610EE43A" w:rsidR="00A25EE2" w:rsidRPr="00DD192A" w:rsidRDefault="00D0032C" w:rsidP="004B18B3">
            <w:r>
              <w:rPr>
                <w:rFonts w:hint="eastAsia"/>
              </w:rPr>
              <w:t>A</w:t>
            </w:r>
            <w:r>
              <w:t>IX</w:t>
            </w:r>
          </w:p>
        </w:tc>
        <w:tc>
          <w:tcPr>
            <w:tcW w:w="1712" w:type="dxa"/>
          </w:tcPr>
          <w:p w14:paraId="6B232E92" w14:textId="2C47BB08" w:rsidR="00A25EE2" w:rsidRPr="00DD192A" w:rsidRDefault="005463F6" w:rsidP="00A25EE2">
            <w:proofErr w:type="spellStart"/>
            <w:r>
              <w:t>klifos</w:t>
            </w:r>
            <w:proofErr w:type="spellEnd"/>
          </w:p>
        </w:tc>
      </w:tr>
      <w:tr w:rsidR="00A25EE2" w:rsidRPr="00AA546E" w14:paraId="67DB821F" w14:textId="200CBDAF" w:rsidTr="00CB1AF5">
        <w:trPr>
          <w:trHeight w:val="368"/>
        </w:trPr>
        <w:tc>
          <w:tcPr>
            <w:tcW w:w="655" w:type="dxa"/>
            <w:shd w:val="clear" w:color="auto" w:fill="auto"/>
          </w:tcPr>
          <w:p w14:paraId="15993E12" w14:textId="77777777" w:rsidR="00A25EE2" w:rsidRPr="00DD192A" w:rsidRDefault="00A25EE2" w:rsidP="004B18B3">
            <w:r w:rsidRPr="00DD192A">
              <w:rPr>
                <w:rFonts w:hint="eastAsia"/>
              </w:rPr>
              <w:t>운영</w:t>
            </w:r>
          </w:p>
        </w:tc>
        <w:tc>
          <w:tcPr>
            <w:tcW w:w="1397" w:type="dxa"/>
            <w:shd w:val="clear" w:color="auto" w:fill="auto"/>
          </w:tcPr>
          <w:p w14:paraId="32EEE2E0" w14:textId="2D64CE11" w:rsidR="00A25EE2" w:rsidRPr="00DD192A" w:rsidRDefault="005463F6" w:rsidP="004B18B3">
            <w:r>
              <w:rPr>
                <w:rFonts w:hint="eastAsia"/>
              </w:rPr>
              <w:t>수익증권</w:t>
            </w:r>
            <w:r w:rsidR="00A25EE2" w:rsidRPr="00DD192A">
              <w:rPr>
                <w:rFonts w:hint="eastAsia"/>
              </w:rPr>
              <w:t>D</w:t>
            </w:r>
            <w:r w:rsidR="00A25EE2" w:rsidRPr="00DD192A">
              <w:t>B</w:t>
            </w:r>
          </w:p>
        </w:tc>
        <w:tc>
          <w:tcPr>
            <w:tcW w:w="1652" w:type="dxa"/>
            <w:shd w:val="clear" w:color="auto" w:fill="auto"/>
          </w:tcPr>
          <w:p w14:paraId="118276E8" w14:textId="1784C6E8" w:rsidR="00A25EE2" w:rsidRPr="00DD192A" w:rsidRDefault="005E5593" w:rsidP="004B18B3">
            <w:r>
              <w:t>trusdb1</w:t>
            </w:r>
          </w:p>
        </w:tc>
        <w:tc>
          <w:tcPr>
            <w:tcW w:w="547" w:type="dxa"/>
            <w:shd w:val="clear" w:color="auto" w:fill="auto"/>
          </w:tcPr>
          <w:p w14:paraId="5518595A" w14:textId="2DB17C2D" w:rsidR="00A25EE2" w:rsidRPr="00DD192A" w:rsidRDefault="003F31A1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50" w:type="dxa"/>
            <w:shd w:val="clear" w:color="auto" w:fill="auto"/>
          </w:tcPr>
          <w:p w14:paraId="2228BEF1" w14:textId="34F162CC" w:rsidR="00A25EE2" w:rsidRPr="00DD192A" w:rsidRDefault="007963BF" w:rsidP="00BF2339">
            <w:pPr>
              <w:jc w:val="left"/>
            </w:pPr>
            <w:r w:rsidRPr="00BF2339">
              <w:t>10.10.</w:t>
            </w:r>
            <w:r w:rsidR="005E5593">
              <w:t>8.45</w:t>
            </w:r>
          </w:p>
        </w:tc>
        <w:tc>
          <w:tcPr>
            <w:tcW w:w="1818" w:type="dxa"/>
            <w:shd w:val="clear" w:color="auto" w:fill="auto"/>
          </w:tcPr>
          <w:p w14:paraId="1031F6F3" w14:textId="648DFBCF" w:rsidR="00A25EE2" w:rsidRPr="00DD192A" w:rsidRDefault="00D0032C" w:rsidP="004B18B3">
            <w:r>
              <w:rPr>
                <w:rFonts w:hint="eastAsia"/>
              </w:rPr>
              <w:t>A</w:t>
            </w:r>
            <w:r>
              <w:t>IX</w:t>
            </w:r>
          </w:p>
        </w:tc>
        <w:tc>
          <w:tcPr>
            <w:tcW w:w="1712" w:type="dxa"/>
          </w:tcPr>
          <w:p w14:paraId="23D5B260" w14:textId="6F3086E0" w:rsidR="00A25EE2" w:rsidRPr="00DD192A" w:rsidRDefault="00D0032C" w:rsidP="00A25EE2">
            <w:proofErr w:type="spellStart"/>
            <w:r>
              <w:t>K</w:t>
            </w:r>
            <w:r w:rsidR="005463F6">
              <w:t>lifos</w:t>
            </w:r>
            <w:proofErr w:type="spellEnd"/>
          </w:p>
        </w:tc>
      </w:tr>
      <w:tr w:rsidR="00A25EE2" w:rsidRPr="00AA546E" w14:paraId="537D8CBA" w14:textId="0DF8BE81" w:rsidTr="00CB1AF5">
        <w:trPr>
          <w:trHeight w:val="368"/>
        </w:trPr>
        <w:tc>
          <w:tcPr>
            <w:tcW w:w="655" w:type="dxa"/>
            <w:shd w:val="clear" w:color="auto" w:fill="auto"/>
          </w:tcPr>
          <w:p w14:paraId="02D4E3D7" w14:textId="77777777" w:rsidR="00A25EE2" w:rsidRPr="00DD192A" w:rsidRDefault="00A25EE2" w:rsidP="004B18B3">
            <w:r w:rsidRPr="00DD192A">
              <w:rPr>
                <w:rFonts w:hint="eastAsia"/>
              </w:rPr>
              <w:t>개발</w:t>
            </w:r>
          </w:p>
        </w:tc>
        <w:tc>
          <w:tcPr>
            <w:tcW w:w="1397" w:type="dxa"/>
            <w:shd w:val="clear" w:color="auto" w:fill="auto"/>
          </w:tcPr>
          <w:p w14:paraId="3C356D5F" w14:textId="45EA6AF9" w:rsidR="00A25EE2" w:rsidRPr="00DD192A" w:rsidRDefault="005463F6" w:rsidP="004B18B3">
            <w:r>
              <w:rPr>
                <w:rFonts w:hint="eastAsia"/>
              </w:rPr>
              <w:t>수익증권</w:t>
            </w:r>
            <w:r w:rsidR="00A25EE2" w:rsidRPr="00DD192A">
              <w:rPr>
                <w:rFonts w:hint="eastAsia"/>
              </w:rPr>
              <w:t>A</w:t>
            </w:r>
            <w:r w:rsidR="00A25EE2" w:rsidRPr="00DD192A">
              <w:t>P</w:t>
            </w:r>
          </w:p>
        </w:tc>
        <w:tc>
          <w:tcPr>
            <w:tcW w:w="1652" w:type="dxa"/>
            <w:shd w:val="clear" w:color="auto" w:fill="auto"/>
          </w:tcPr>
          <w:p w14:paraId="68B1AD2E" w14:textId="412036E3" w:rsidR="00A25EE2" w:rsidRPr="00DD192A" w:rsidRDefault="005E5593" w:rsidP="004B18B3">
            <w:r>
              <w:t>trusap2</w:t>
            </w:r>
          </w:p>
        </w:tc>
        <w:tc>
          <w:tcPr>
            <w:tcW w:w="547" w:type="dxa"/>
            <w:shd w:val="clear" w:color="auto" w:fill="auto"/>
          </w:tcPr>
          <w:p w14:paraId="034D9C20" w14:textId="77777777" w:rsidR="00A25EE2" w:rsidRPr="00DD192A" w:rsidRDefault="00A25EE2" w:rsidP="00AA546E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2250" w:type="dxa"/>
            <w:shd w:val="clear" w:color="auto" w:fill="auto"/>
          </w:tcPr>
          <w:p w14:paraId="536B2601" w14:textId="52073018" w:rsidR="00A25EE2" w:rsidRPr="00DD192A" w:rsidRDefault="007963BF" w:rsidP="00BF2339">
            <w:pPr>
              <w:jc w:val="left"/>
            </w:pPr>
            <w:r w:rsidRPr="00BF2339">
              <w:t>10.10.</w:t>
            </w:r>
            <w:r w:rsidR="005E5593">
              <w:t>8.43</w:t>
            </w:r>
          </w:p>
        </w:tc>
        <w:tc>
          <w:tcPr>
            <w:tcW w:w="1818" w:type="dxa"/>
            <w:shd w:val="clear" w:color="auto" w:fill="auto"/>
          </w:tcPr>
          <w:p w14:paraId="509DDEEA" w14:textId="5F29E8DF" w:rsidR="00A25EE2" w:rsidRPr="00DD192A" w:rsidRDefault="00D0032C" w:rsidP="004B18B3">
            <w:r>
              <w:rPr>
                <w:rFonts w:hint="eastAsia"/>
              </w:rPr>
              <w:t>A</w:t>
            </w:r>
            <w:r>
              <w:t>IX</w:t>
            </w:r>
          </w:p>
        </w:tc>
        <w:tc>
          <w:tcPr>
            <w:tcW w:w="1712" w:type="dxa"/>
          </w:tcPr>
          <w:p w14:paraId="1AB10BCB" w14:textId="52DF3382" w:rsidR="00BF2339" w:rsidRPr="00DD192A" w:rsidRDefault="005463F6" w:rsidP="00BF2339">
            <w:proofErr w:type="spellStart"/>
            <w:r>
              <w:rPr>
                <w:rFonts w:hint="eastAsia"/>
              </w:rPr>
              <w:t>t</w:t>
            </w:r>
            <w:r>
              <w:t>_web</w:t>
            </w:r>
            <w:proofErr w:type="spellEnd"/>
            <w:r>
              <w:br/>
            </w:r>
            <w:proofErr w:type="spellStart"/>
            <w:r>
              <w:t>ftpfos</w:t>
            </w:r>
            <w:proofErr w:type="spellEnd"/>
          </w:p>
        </w:tc>
      </w:tr>
      <w:tr w:rsidR="00A25EE2" w:rsidRPr="00AA546E" w14:paraId="0E090982" w14:textId="2468D468" w:rsidTr="00CB1AF5">
        <w:trPr>
          <w:trHeight w:val="368"/>
        </w:trPr>
        <w:tc>
          <w:tcPr>
            <w:tcW w:w="655" w:type="dxa"/>
            <w:shd w:val="clear" w:color="auto" w:fill="auto"/>
          </w:tcPr>
          <w:p w14:paraId="48B59604" w14:textId="77777777" w:rsidR="00A25EE2" w:rsidRPr="00DD192A" w:rsidRDefault="00A25EE2" w:rsidP="004B18B3">
            <w:r w:rsidRPr="00DD192A">
              <w:rPr>
                <w:rFonts w:hint="eastAsia"/>
              </w:rPr>
              <w:t>운영</w:t>
            </w:r>
          </w:p>
        </w:tc>
        <w:tc>
          <w:tcPr>
            <w:tcW w:w="1397" w:type="dxa"/>
            <w:shd w:val="clear" w:color="auto" w:fill="auto"/>
          </w:tcPr>
          <w:p w14:paraId="7948F87C" w14:textId="458C9FF3" w:rsidR="00A25EE2" w:rsidRPr="00DD192A" w:rsidRDefault="005463F6" w:rsidP="004B18B3">
            <w:r>
              <w:rPr>
                <w:rFonts w:hint="eastAsia"/>
              </w:rPr>
              <w:t>수익증권A</w:t>
            </w:r>
            <w:r>
              <w:t>P</w:t>
            </w:r>
          </w:p>
        </w:tc>
        <w:tc>
          <w:tcPr>
            <w:tcW w:w="1652" w:type="dxa"/>
            <w:shd w:val="clear" w:color="auto" w:fill="auto"/>
          </w:tcPr>
          <w:p w14:paraId="7F719D23" w14:textId="236117D7" w:rsidR="00A25EE2" w:rsidRPr="00DD192A" w:rsidRDefault="005E5593" w:rsidP="004B18B3">
            <w:r>
              <w:t>trusap1</w:t>
            </w:r>
          </w:p>
        </w:tc>
        <w:tc>
          <w:tcPr>
            <w:tcW w:w="547" w:type="dxa"/>
            <w:shd w:val="clear" w:color="auto" w:fill="auto"/>
          </w:tcPr>
          <w:p w14:paraId="44A63DBA" w14:textId="77777777" w:rsidR="00A25EE2" w:rsidRPr="00DD192A" w:rsidRDefault="00A25EE2" w:rsidP="00AA546E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2250" w:type="dxa"/>
            <w:shd w:val="clear" w:color="auto" w:fill="auto"/>
          </w:tcPr>
          <w:p w14:paraId="389AE5B5" w14:textId="36299C30" w:rsidR="00A25EE2" w:rsidRPr="00DD192A" w:rsidRDefault="007963BF" w:rsidP="00BF2339">
            <w:pPr>
              <w:jc w:val="left"/>
            </w:pPr>
            <w:r w:rsidRPr="00BF2339">
              <w:t>10.10.</w:t>
            </w:r>
            <w:r w:rsidR="005E5593">
              <w:t>8.4</w:t>
            </w:r>
            <w:r w:rsidR="00FE4B46">
              <w:t>1</w:t>
            </w:r>
          </w:p>
        </w:tc>
        <w:tc>
          <w:tcPr>
            <w:tcW w:w="1818" w:type="dxa"/>
            <w:shd w:val="clear" w:color="auto" w:fill="auto"/>
          </w:tcPr>
          <w:p w14:paraId="296B2221" w14:textId="5439A17B" w:rsidR="00A25EE2" w:rsidRPr="00DD192A" w:rsidRDefault="00D0032C" w:rsidP="004B18B3">
            <w:r>
              <w:rPr>
                <w:rFonts w:hint="eastAsia"/>
              </w:rPr>
              <w:t>A</w:t>
            </w:r>
            <w:r>
              <w:t>IX</w:t>
            </w:r>
          </w:p>
        </w:tc>
        <w:tc>
          <w:tcPr>
            <w:tcW w:w="1712" w:type="dxa"/>
          </w:tcPr>
          <w:p w14:paraId="64A96A2D" w14:textId="35D2ECF7" w:rsidR="00A25EE2" w:rsidRPr="00DD192A" w:rsidRDefault="00D0032C" w:rsidP="00BF2339">
            <w:proofErr w:type="spellStart"/>
            <w:r>
              <w:t>weblogic</w:t>
            </w:r>
            <w:proofErr w:type="spellEnd"/>
            <w:r w:rsidR="005463F6">
              <w:br/>
            </w:r>
            <w:proofErr w:type="spellStart"/>
            <w:r w:rsidR="005463F6">
              <w:t>ftpfos</w:t>
            </w:r>
            <w:proofErr w:type="spellEnd"/>
          </w:p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28197330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2159"/>
        <w:gridCol w:w="1114"/>
        <w:gridCol w:w="1562"/>
        <w:gridCol w:w="1667"/>
        <w:gridCol w:w="2727"/>
      </w:tblGrid>
      <w:tr w:rsidR="00AA546E" w:rsidRPr="00AA546E" w14:paraId="2821A7D8" w14:textId="77777777" w:rsidTr="005C7DF1">
        <w:trPr>
          <w:trHeight w:val="265"/>
        </w:trPr>
        <w:tc>
          <w:tcPr>
            <w:tcW w:w="660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159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14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562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1667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2727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AA546E" w:rsidRPr="00AA546E" w14:paraId="31E0F4BF" w14:textId="77777777" w:rsidTr="005C7DF1">
        <w:trPr>
          <w:trHeight w:val="265"/>
        </w:trPr>
        <w:tc>
          <w:tcPr>
            <w:tcW w:w="660" w:type="dxa"/>
            <w:shd w:val="clear" w:color="auto" w:fill="auto"/>
          </w:tcPr>
          <w:p w14:paraId="2E30C902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159" w:type="dxa"/>
            <w:shd w:val="clear" w:color="auto" w:fill="auto"/>
          </w:tcPr>
          <w:p w14:paraId="209C2CC4" w14:textId="47FF7C0B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 xml:space="preserve">racle </w:t>
            </w:r>
            <w:r>
              <w:rPr>
                <w:rFonts w:hint="eastAsia"/>
                <w:szCs w:val="22"/>
              </w:rPr>
              <w:t>통합개발기</w:t>
            </w:r>
          </w:p>
        </w:tc>
        <w:tc>
          <w:tcPr>
            <w:tcW w:w="1114" w:type="dxa"/>
            <w:shd w:val="clear" w:color="auto" w:fill="auto"/>
          </w:tcPr>
          <w:p w14:paraId="226E2948" w14:textId="23F166B4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</w:t>
            </w:r>
          </w:p>
        </w:tc>
        <w:tc>
          <w:tcPr>
            <w:tcW w:w="1562" w:type="dxa"/>
            <w:shd w:val="clear" w:color="auto" w:fill="auto"/>
          </w:tcPr>
          <w:p w14:paraId="77326CF8" w14:textId="75A8DD2C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1667" w:type="dxa"/>
            <w:shd w:val="clear" w:color="auto" w:fill="auto"/>
          </w:tcPr>
          <w:p w14:paraId="648B60AD" w14:textId="4A4C8C22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2727" w:type="dxa"/>
            <w:shd w:val="clear" w:color="auto" w:fill="auto"/>
          </w:tcPr>
          <w:p w14:paraId="5208ACFB" w14:textId="6D13ED29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[개발]</w:t>
            </w:r>
            <w:r>
              <w:rPr>
                <w:szCs w:val="22"/>
              </w:rPr>
              <w:t>KLIFOS_</w:t>
            </w:r>
            <w:r>
              <w:rPr>
                <w:rFonts w:hint="eastAsia"/>
                <w:szCs w:val="22"/>
              </w:rPr>
              <w:t>수익증권</w:t>
            </w:r>
          </w:p>
        </w:tc>
      </w:tr>
      <w:tr w:rsidR="00AA546E" w:rsidRPr="00AA546E" w14:paraId="4040724A" w14:textId="77777777" w:rsidTr="005C7DF1">
        <w:trPr>
          <w:trHeight w:val="265"/>
        </w:trPr>
        <w:tc>
          <w:tcPr>
            <w:tcW w:w="660" w:type="dxa"/>
            <w:shd w:val="clear" w:color="auto" w:fill="auto"/>
          </w:tcPr>
          <w:p w14:paraId="079DB0B3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159" w:type="dxa"/>
            <w:shd w:val="clear" w:color="auto" w:fill="auto"/>
          </w:tcPr>
          <w:p w14:paraId="47907035" w14:textId="348A5991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신탁 </w:t>
            </w:r>
            <w:r>
              <w:rPr>
                <w:szCs w:val="22"/>
              </w:rPr>
              <w:t>DB#1</w:t>
            </w:r>
          </w:p>
        </w:tc>
        <w:tc>
          <w:tcPr>
            <w:tcW w:w="1114" w:type="dxa"/>
            <w:shd w:val="clear" w:color="auto" w:fill="auto"/>
          </w:tcPr>
          <w:p w14:paraId="0B2D8F67" w14:textId="06F0EC12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</w:t>
            </w:r>
          </w:p>
        </w:tc>
        <w:tc>
          <w:tcPr>
            <w:tcW w:w="1562" w:type="dxa"/>
            <w:shd w:val="clear" w:color="auto" w:fill="auto"/>
          </w:tcPr>
          <w:p w14:paraId="6DE31657" w14:textId="4A2A58A1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1667" w:type="dxa"/>
            <w:shd w:val="clear" w:color="auto" w:fill="auto"/>
          </w:tcPr>
          <w:p w14:paraId="3BDD0316" w14:textId="6A39E59B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2727" w:type="dxa"/>
            <w:shd w:val="clear" w:color="auto" w:fill="auto"/>
          </w:tcPr>
          <w:p w14:paraId="28CC4A05" w14:textId="4B98D48F" w:rsidR="00554073" w:rsidRPr="00AA546E" w:rsidRDefault="009935D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[운영]</w:t>
            </w:r>
            <w:r>
              <w:rPr>
                <w:szCs w:val="22"/>
              </w:rPr>
              <w:t>KLIFOS_</w:t>
            </w:r>
            <w:r>
              <w:rPr>
                <w:rFonts w:hint="eastAsia"/>
                <w:szCs w:val="22"/>
              </w:rPr>
              <w:t>수익증권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bookmarkStart w:id="10" w:name="_Toc228197331"/>
      <w:r>
        <w:rPr>
          <w:rFonts w:hint="eastAsia"/>
        </w:rPr>
        <w:t>네트워크</w:t>
      </w:r>
      <w:r>
        <w:t xml:space="preserve"> / </w:t>
      </w:r>
      <w:r>
        <w:rPr>
          <w:rFonts w:hint="eastAsia"/>
        </w:rPr>
        <w:t>서비스 정보</w:t>
      </w:r>
      <w:bookmarkEnd w:id="10"/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45"/>
        <w:gridCol w:w="4063"/>
        <w:gridCol w:w="799"/>
        <w:gridCol w:w="2509"/>
      </w:tblGrid>
      <w:tr w:rsidR="005E07A9" w:rsidRPr="00AA546E" w14:paraId="7CB5F69A" w14:textId="77777777" w:rsidTr="00914C82">
        <w:trPr>
          <w:trHeight w:val="265"/>
        </w:trPr>
        <w:tc>
          <w:tcPr>
            <w:tcW w:w="673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45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63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799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50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45" w:type="dxa"/>
            <w:shd w:val="clear" w:color="auto" w:fill="auto"/>
          </w:tcPr>
          <w:p w14:paraId="1C2F1E50" w14:textId="26FBA3D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48B6F22F" w14:textId="5BFD59B2" w:rsidR="00304C71" w:rsidRDefault="005756B8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수익증권</w:t>
            </w:r>
            <w:r w:rsidR="00304C71">
              <w:rPr>
                <w:rFonts w:hint="eastAsia"/>
                <w:szCs w:val="22"/>
              </w:rPr>
              <w:t xml:space="preserve"> </w:t>
            </w:r>
            <w:r w:rsidR="00304C71">
              <w:rPr>
                <w:szCs w:val="22"/>
              </w:rPr>
              <w:t>WAS</w:t>
            </w:r>
          </w:p>
          <w:p w14:paraId="6A946FD6" w14:textId="27C409A5" w:rsidR="00304C71" w:rsidRPr="00AA546E" w:rsidRDefault="00AA051B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</w:t>
            </w:r>
            <w:r w:rsidR="005756B8">
              <w:t>8</w:t>
            </w:r>
            <w:r>
              <w:t>.</w:t>
            </w:r>
            <w:r w:rsidR="005756B8">
              <w:t>43</w:t>
            </w:r>
          </w:p>
        </w:tc>
        <w:tc>
          <w:tcPr>
            <w:tcW w:w="799" w:type="dxa"/>
            <w:shd w:val="clear" w:color="auto" w:fill="auto"/>
          </w:tcPr>
          <w:p w14:paraId="5B934D6A" w14:textId="3120EB1D" w:rsidR="00304C71" w:rsidRPr="00AA546E" w:rsidRDefault="005756B8" w:rsidP="00ED7672">
            <w:pPr>
              <w:rPr>
                <w:szCs w:val="22"/>
              </w:rPr>
            </w:pPr>
            <w:r>
              <w:rPr>
                <w:szCs w:val="22"/>
              </w:rPr>
              <w:t>7012</w:t>
            </w:r>
          </w:p>
        </w:tc>
        <w:tc>
          <w:tcPr>
            <w:tcW w:w="2509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11B071C2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2CD8CC1" w14:textId="5978A983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029DB703" w14:textId="02DBFE9E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12C756AC" w14:textId="4C74D4BB" w:rsidR="00304C71" w:rsidRDefault="005756B8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수익증권 </w:t>
            </w:r>
            <w:r w:rsidR="00304C71">
              <w:rPr>
                <w:rFonts w:hint="eastAsia"/>
                <w:szCs w:val="22"/>
              </w:rPr>
              <w:t>W</w:t>
            </w:r>
            <w:r w:rsidR="00304C71">
              <w:rPr>
                <w:szCs w:val="22"/>
              </w:rPr>
              <w:t>AS</w:t>
            </w:r>
          </w:p>
          <w:p w14:paraId="77829AF8" w14:textId="50B67ED9" w:rsidR="00304C71" w:rsidRPr="00AA546E" w:rsidRDefault="007963BF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</w:t>
            </w:r>
            <w:r w:rsidR="005756B8">
              <w:t>8</w:t>
            </w:r>
            <w:r>
              <w:t>.</w:t>
            </w:r>
            <w:r w:rsidR="005756B8">
              <w:t>41</w:t>
            </w:r>
          </w:p>
        </w:tc>
        <w:tc>
          <w:tcPr>
            <w:tcW w:w="799" w:type="dxa"/>
            <w:shd w:val="clear" w:color="auto" w:fill="auto"/>
          </w:tcPr>
          <w:p w14:paraId="688014BA" w14:textId="17648CE3" w:rsidR="00304C71" w:rsidRPr="00AA546E" w:rsidRDefault="005756B8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002</w:t>
            </w:r>
          </w:p>
        </w:tc>
        <w:tc>
          <w:tcPr>
            <w:tcW w:w="2509" w:type="dxa"/>
            <w:shd w:val="clear" w:color="auto" w:fill="auto"/>
          </w:tcPr>
          <w:p w14:paraId="14A8256D" w14:textId="5F1D2946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78AF87DA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0C43CAC0" w14:textId="4BB5348C" w:rsidR="007E5CE9" w:rsidRDefault="007E5CE9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45" w:type="dxa"/>
            <w:shd w:val="clear" w:color="auto" w:fill="auto"/>
          </w:tcPr>
          <w:p w14:paraId="1FC5F1EE" w14:textId="7DE08D51" w:rsidR="007E5CE9" w:rsidRDefault="001A52D1" w:rsidP="00ED7672">
            <w:pPr>
              <w:rPr>
                <w:szCs w:val="22"/>
              </w:rPr>
            </w:pPr>
            <w:r>
              <w:rPr>
                <w:rFonts w:hint="eastAsia"/>
              </w:rPr>
              <w:t>수익증권</w:t>
            </w:r>
            <w:r w:rsidR="007E5CE9" w:rsidRPr="00DD192A">
              <w:rPr>
                <w:rFonts w:hint="eastAsia"/>
              </w:rPr>
              <w:t>A</w:t>
            </w:r>
            <w:r w:rsidR="007E5CE9" w:rsidRPr="00DD192A">
              <w:t>P</w:t>
            </w:r>
            <w:r w:rsidR="007E5CE9">
              <w:t xml:space="preserve"> (</w:t>
            </w:r>
            <w:r w:rsidR="007E5CE9">
              <w:rPr>
                <w:rFonts w:hint="eastAsia"/>
              </w:rPr>
              <w:t>개발)</w:t>
            </w:r>
          </w:p>
        </w:tc>
        <w:tc>
          <w:tcPr>
            <w:tcW w:w="4063" w:type="dxa"/>
            <w:shd w:val="clear" w:color="auto" w:fill="auto"/>
          </w:tcPr>
          <w:p w14:paraId="62E2FD08" w14:textId="61BEB5A4" w:rsidR="007E5CE9" w:rsidRDefault="005756B8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수익증권 </w:t>
            </w:r>
            <w:r w:rsidR="007E5CE9">
              <w:rPr>
                <w:rFonts w:hint="eastAsia"/>
                <w:szCs w:val="22"/>
              </w:rPr>
              <w:t>개발</w:t>
            </w:r>
            <w:r>
              <w:rPr>
                <w:rFonts w:hint="eastAsia"/>
                <w:szCs w:val="22"/>
              </w:rPr>
              <w:t xml:space="preserve"> </w:t>
            </w:r>
            <w:r w:rsidR="007E5CE9">
              <w:rPr>
                <w:rFonts w:hint="eastAsia"/>
                <w:szCs w:val="22"/>
              </w:rPr>
              <w:t>D</w:t>
            </w:r>
            <w:r w:rsidR="007E5CE9">
              <w:rPr>
                <w:szCs w:val="22"/>
              </w:rPr>
              <w:t>B</w:t>
            </w:r>
          </w:p>
          <w:p w14:paraId="07DF0A8F" w14:textId="2895BD7E" w:rsidR="007E5CE9" w:rsidRDefault="007963BF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</w:t>
            </w:r>
            <w:r w:rsidR="005756B8">
              <w:t>8</w:t>
            </w:r>
            <w:r>
              <w:t>.</w:t>
            </w:r>
            <w:r w:rsidR="005756B8">
              <w:t>26</w:t>
            </w:r>
          </w:p>
        </w:tc>
        <w:tc>
          <w:tcPr>
            <w:tcW w:w="799" w:type="dxa"/>
            <w:shd w:val="clear" w:color="auto" w:fill="auto"/>
          </w:tcPr>
          <w:p w14:paraId="12A4D449" w14:textId="44EAF5E7" w:rsidR="007E5CE9" w:rsidRDefault="001A52D1" w:rsidP="00ED7672">
            <w:pPr>
              <w:rPr>
                <w:szCs w:val="22"/>
              </w:rPr>
            </w:pPr>
            <w:r>
              <w:rPr>
                <w:szCs w:val="22"/>
              </w:rPr>
              <w:t>1523</w:t>
            </w:r>
          </w:p>
        </w:tc>
        <w:tc>
          <w:tcPr>
            <w:tcW w:w="2509" w:type="dxa"/>
            <w:shd w:val="clear" w:color="auto" w:fill="auto"/>
          </w:tcPr>
          <w:p w14:paraId="5870C12C" w14:textId="4DE35869" w:rsidR="00AA7AD4" w:rsidRDefault="00F2362E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5E07A9" w:rsidRPr="00AA546E" w14:paraId="43B9945A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14AA83F0" w14:textId="5539E01B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6C94402A" w14:textId="117A8B8F" w:rsidR="00AA7AD4" w:rsidRDefault="001A52D1" w:rsidP="00AA7AD4">
            <w:pPr>
              <w:rPr>
                <w:szCs w:val="22"/>
              </w:rPr>
            </w:pPr>
            <w:r>
              <w:rPr>
                <w:rFonts w:hint="eastAsia"/>
              </w:rPr>
              <w:t>수익증권</w:t>
            </w:r>
            <w:r w:rsidR="00AA7AD4" w:rsidRPr="00DD192A">
              <w:rPr>
                <w:rFonts w:hint="eastAsia"/>
              </w:rPr>
              <w:t>A</w:t>
            </w:r>
            <w:r w:rsidR="00AA7AD4" w:rsidRPr="00DD192A">
              <w:t>P</w:t>
            </w:r>
            <w:r w:rsidR="00AA7AD4">
              <w:t xml:space="preserve"> (</w:t>
            </w:r>
            <w:r w:rsidR="00AA7AD4">
              <w:rPr>
                <w:rFonts w:hint="eastAsia"/>
              </w:rPr>
              <w:t>운영)</w:t>
            </w:r>
          </w:p>
        </w:tc>
        <w:tc>
          <w:tcPr>
            <w:tcW w:w="4063" w:type="dxa"/>
            <w:shd w:val="clear" w:color="auto" w:fill="auto"/>
          </w:tcPr>
          <w:p w14:paraId="6D6357EB" w14:textId="4FBF57C8" w:rsidR="00AA7AD4" w:rsidRDefault="005756B8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수익증권</w:t>
            </w:r>
            <w:r w:rsidR="00AA7AD4">
              <w:rPr>
                <w:rFonts w:hint="eastAsia"/>
                <w:szCs w:val="22"/>
              </w:rPr>
              <w:t xml:space="preserve"> 운영 </w:t>
            </w:r>
            <w:r w:rsidR="00AA7AD4">
              <w:rPr>
                <w:szCs w:val="22"/>
              </w:rPr>
              <w:t>DB</w:t>
            </w:r>
          </w:p>
          <w:p w14:paraId="0E6E7963" w14:textId="573E00B2" w:rsidR="005E07A9" w:rsidRDefault="007963BF" w:rsidP="005756B8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</w:t>
            </w:r>
            <w:r w:rsidR="005756B8">
              <w:t>8.45</w:t>
            </w:r>
          </w:p>
        </w:tc>
        <w:tc>
          <w:tcPr>
            <w:tcW w:w="799" w:type="dxa"/>
            <w:shd w:val="clear" w:color="auto" w:fill="auto"/>
          </w:tcPr>
          <w:p w14:paraId="3F3386D5" w14:textId="7B4933E4" w:rsidR="00AA7AD4" w:rsidRDefault="001A52D1" w:rsidP="00AA7AD4">
            <w:pPr>
              <w:rPr>
                <w:szCs w:val="22"/>
              </w:rPr>
            </w:pPr>
            <w:r>
              <w:rPr>
                <w:szCs w:val="22"/>
              </w:rPr>
              <w:t>1523</w:t>
            </w:r>
          </w:p>
        </w:tc>
        <w:tc>
          <w:tcPr>
            <w:tcW w:w="2509" w:type="dxa"/>
            <w:shd w:val="clear" w:color="auto" w:fill="auto"/>
          </w:tcPr>
          <w:p w14:paraId="36C8783D" w14:textId="5819E603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AA7AD4" w:rsidRPr="00AA546E" w14:paraId="70B80C25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279D3A88" w14:textId="399CFA44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45" w:type="dxa"/>
            <w:shd w:val="clear" w:color="auto" w:fill="auto"/>
          </w:tcPr>
          <w:p w14:paraId="55DB3412" w14:textId="2D3711BA" w:rsidR="00AA7AD4" w:rsidRDefault="001A52D1" w:rsidP="00AA7AD4">
            <w:pPr>
              <w:rPr>
                <w:szCs w:val="22"/>
              </w:rPr>
            </w:pPr>
            <w:r>
              <w:rPr>
                <w:rFonts w:hint="eastAsia"/>
              </w:rPr>
              <w:t>수익증권</w:t>
            </w:r>
            <w:r w:rsidR="00AA7AD4" w:rsidRPr="00DD192A">
              <w:rPr>
                <w:rFonts w:hint="eastAsia"/>
              </w:rPr>
              <w:t>A</w:t>
            </w:r>
            <w:r w:rsidR="00AA7AD4" w:rsidRPr="00DD192A">
              <w:t>P</w:t>
            </w:r>
            <w:r w:rsidR="00AA7AD4">
              <w:t xml:space="preserve"> (</w:t>
            </w:r>
            <w:r w:rsidR="00AA7AD4">
              <w:rPr>
                <w:rFonts w:hint="eastAsia"/>
              </w:rPr>
              <w:t>개발)</w:t>
            </w:r>
          </w:p>
        </w:tc>
        <w:tc>
          <w:tcPr>
            <w:tcW w:w="4063" w:type="dxa"/>
            <w:shd w:val="clear" w:color="auto" w:fill="auto"/>
          </w:tcPr>
          <w:p w14:paraId="2FAF8C4A" w14:textId="20998A00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CI</w:t>
            </w:r>
            <w:r w:rsidR="005E07A9">
              <w:rPr>
                <w:szCs w:val="22"/>
              </w:rPr>
              <w:t>:</w:t>
            </w:r>
            <w:r w:rsidR="003821C5">
              <w:rPr>
                <w:szCs w:val="22"/>
              </w:rPr>
              <w:t>d</w:t>
            </w:r>
            <w:r>
              <w:rPr>
                <w:szCs w:val="22"/>
              </w:rPr>
              <w:t>e</w:t>
            </w:r>
            <w:r w:rsidR="003821C5">
              <w:rPr>
                <w:szCs w:val="22"/>
              </w:rPr>
              <w:t>x</w:t>
            </w:r>
            <w:r w:rsidR="007963BF">
              <w:rPr>
                <w:szCs w:val="22"/>
              </w:rPr>
              <w:t>xxx</w:t>
            </w:r>
            <w:r>
              <w:rPr>
                <w:szCs w:val="22"/>
              </w:rPr>
              <w:t>.hanwhalife.co</w:t>
            </w: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:</w:t>
            </w:r>
            <w:r w:rsidR="00DE7A39">
              <w:rPr>
                <w:szCs w:val="22"/>
              </w:rPr>
              <w:t>7711</w:t>
            </w:r>
          </w:p>
          <w:p w14:paraId="075B894D" w14:textId="6BFE0162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</w:t>
            </w:r>
            <w:r w:rsidR="005E07A9">
              <w:rPr>
                <w:szCs w:val="22"/>
              </w:rPr>
              <w:t>:</w:t>
            </w:r>
            <w:r w:rsidR="003821C5">
              <w:rPr>
                <w:szCs w:val="22"/>
              </w:rPr>
              <w:t>d</w:t>
            </w:r>
            <w:r>
              <w:rPr>
                <w:szCs w:val="22"/>
              </w:rPr>
              <w:t>e</w:t>
            </w:r>
            <w:r w:rsidR="003821C5">
              <w:rPr>
                <w:szCs w:val="22"/>
              </w:rPr>
              <w:t>x</w:t>
            </w:r>
            <w:r w:rsidR="007963BF">
              <w:rPr>
                <w:szCs w:val="22"/>
              </w:rPr>
              <w:t>xxx</w:t>
            </w:r>
            <w:r>
              <w:rPr>
                <w:szCs w:val="22"/>
              </w:rPr>
              <w:t>.hanwhalife.com:</w:t>
            </w:r>
            <w:r w:rsidR="00DE7A39">
              <w:rPr>
                <w:szCs w:val="22"/>
              </w:rPr>
              <w:t>7711</w:t>
            </w:r>
          </w:p>
          <w:p w14:paraId="55696703" w14:textId="3ADD1992" w:rsidR="00AA7AD4" w:rsidRDefault="00AA7AD4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</w:t>
            </w:r>
            <w:r w:rsidR="005E07A9">
              <w:rPr>
                <w:szCs w:val="22"/>
              </w:rPr>
              <w:t>:</w:t>
            </w:r>
            <w:r>
              <w:rPr>
                <w:szCs w:val="22"/>
              </w:rPr>
              <w:t>de</w:t>
            </w:r>
            <w:r w:rsidR="007963BF">
              <w:rPr>
                <w:szCs w:val="22"/>
              </w:rPr>
              <w:t>xxxx</w:t>
            </w:r>
            <w:r>
              <w:rPr>
                <w:szCs w:val="22"/>
              </w:rPr>
              <w:t>.hanwhalife.com:</w:t>
            </w:r>
            <w:r w:rsidR="00DE7A39">
              <w:rPr>
                <w:szCs w:val="22"/>
              </w:rPr>
              <w:t>7711</w:t>
            </w:r>
          </w:p>
        </w:tc>
        <w:tc>
          <w:tcPr>
            <w:tcW w:w="799" w:type="dxa"/>
            <w:shd w:val="clear" w:color="auto" w:fill="auto"/>
          </w:tcPr>
          <w:p w14:paraId="47A1BB13" w14:textId="2404E94D" w:rsidR="00AA7AD4" w:rsidRDefault="00AA7AD4" w:rsidP="00AA7AD4">
            <w:pPr>
              <w:rPr>
                <w:szCs w:val="22"/>
              </w:rPr>
            </w:pPr>
          </w:p>
        </w:tc>
        <w:tc>
          <w:tcPr>
            <w:tcW w:w="2509" w:type="dxa"/>
            <w:shd w:val="clear" w:color="auto" w:fill="auto"/>
          </w:tcPr>
          <w:p w14:paraId="2292B1B4" w14:textId="711A8183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  <w:tr w:rsidR="00AA7AD4" w:rsidRPr="00AA546E" w14:paraId="5B8AEE90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3E2DA35A" w14:textId="25D4EA8F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45" w:type="dxa"/>
            <w:shd w:val="clear" w:color="auto" w:fill="auto"/>
          </w:tcPr>
          <w:p w14:paraId="77E085AA" w14:textId="6F3292EA" w:rsidR="00AA7AD4" w:rsidRDefault="001A52D1" w:rsidP="00AA7AD4">
            <w:pPr>
              <w:rPr>
                <w:szCs w:val="22"/>
              </w:rPr>
            </w:pPr>
            <w:r>
              <w:rPr>
                <w:rFonts w:hint="eastAsia"/>
              </w:rPr>
              <w:t>수익증권</w:t>
            </w:r>
            <w:r w:rsidR="00AA7AD4" w:rsidRPr="00DD192A">
              <w:rPr>
                <w:rFonts w:hint="eastAsia"/>
              </w:rPr>
              <w:t>A</w:t>
            </w:r>
            <w:r w:rsidR="00AA7AD4" w:rsidRPr="00DD192A">
              <w:t>P</w:t>
            </w:r>
            <w:r w:rsidR="00AA7AD4">
              <w:t xml:space="preserve"> (</w:t>
            </w:r>
            <w:r w:rsidR="005C7DF1">
              <w:rPr>
                <w:rFonts w:hint="eastAsia"/>
              </w:rPr>
              <w:t>개발</w:t>
            </w:r>
            <w:r w:rsidR="00AA7AD4">
              <w:rPr>
                <w:rFonts w:hint="eastAsia"/>
              </w:rPr>
              <w:t>)</w:t>
            </w:r>
          </w:p>
        </w:tc>
        <w:tc>
          <w:tcPr>
            <w:tcW w:w="4063" w:type="dxa"/>
            <w:shd w:val="clear" w:color="auto" w:fill="auto"/>
          </w:tcPr>
          <w:p w14:paraId="2AB65119" w14:textId="60EF3021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CI</w:t>
            </w:r>
            <w:r w:rsidR="005E07A9">
              <w:rPr>
                <w:szCs w:val="22"/>
              </w:rPr>
              <w:t>:</w:t>
            </w:r>
            <w:r w:rsidR="006F07F6">
              <w:rPr>
                <w:rFonts w:hint="eastAsia"/>
                <w:szCs w:val="22"/>
              </w:rPr>
              <w:t>q</w:t>
            </w:r>
            <w:r w:rsidR="006F07F6">
              <w:rPr>
                <w:szCs w:val="22"/>
              </w:rPr>
              <w:t>a</w:t>
            </w:r>
            <w:r w:rsidR="007963BF">
              <w:rPr>
                <w:szCs w:val="22"/>
              </w:rPr>
              <w:t>xxx</w:t>
            </w:r>
            <w:r>
              <w:rPr>
                <w:szCs w:val="22"/>
              </w:rPr>
              <w:t>.hanwhalife.co</w:t>
            </w: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:</w:t>
            </w:r>
            <w:r w:rsidR="00DE7A39">
              <w:rPr>
                <w:szCs w:val="22"/>
              </w:rPr>
              <w:t>8711</w:t>
            </w:r>
          </w:p>
          <w:p w14:paraId="5316481D" w14:textId="3D4FD64D" w:rsidR="005C7DF1" w:rsidRDefault="005C7DF1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</w:t>
            </w:r>
            <w:r w:rsidR="003821C5">
              <w:rPr>
                <w:szCs w:val="22"/>
              </w:rPr>
              <w:t>qa</w:t>
            </w:r>
            <w:r>
              <w:rPr>
                <w:szCs w:val="22"/>
              </w:rPr>
              <w:t>xxx.hanwhalife.com:8711</w:t>
            </w:r>
          </w:p>
          <w:p w14:paraId="7B74C004" w14:textId="022EDB72" w:rsidR="006F07F6" w:rsidRDefault="00AA7AD4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</w:t>
            </w:r>
            <w:r w:rsidR="005E07A9">
              <w:rPr>
                <w:szCs w:val="22"/>
              </w:rPr>
              <w:t>:</w:t>
            </w:r>
            <w:r w:rsidR="006F07F6">
              <w:rPr>
                <w:szCs w:val="22"/>
              </w:rPr>
              <w:t>qa</w:t>
            </w:r>
            <w:r w:rsidR="007963BF">
              <w:rPr>
                <w:szCs w:val="22"/>
              </w:rPr>
              <w:t>xxx</w:t>
            </w:r>
            <w:r>
              <w:rPr>
                <w:szCs w:val="22"/>
              </w:rPr>
              <w:t>.hanwhalife.com:</w:t>
            </w:r>
            <w:r w:rsidR="005C7DF1">
              <w:rPr>
                <w:szCs w:val="22"/>
              </w:rPr>
              <w:t>8711</w:t>
            </w:r>
          </w:p>
        </w:tc>
        <w:tc>
          <w:tcPr>
            <w:tcW w:w="799" w:type="dxa"/>
            <w:shd w:val="clear" w:color="auto" w:fill="auto"/>
          </w:tcPr>
          <w:p w14:paraId="48F763FF" w14:textId="77777777" w:rsidR="00AA7AD4" w:rsidRDefault="00AA7AD4" w:rsidP="00AA7AD4">
            <w:pPr>
              <w:rPr>
                <w:szCs w:val="22"/>
              </w:rPr>
            </w:pPr>
          </w:p>
        </w:tc>
        <w:tc>
          <w:tcPr>
            <w:tcW w:w="2509" w:type="dxa"/>
            <w:shd w:val="clear" w:color="auto" w:fill="auto"/>
          </w:tcPr>
          <w:p w14:paraId="55C401EE" w14:textId="6BB30698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  <w:tr w:rsidR="005C7DF1" w:rsidRPr="00AA546E" w14:paraId="11466F26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7551DB9C" w14:textId="0633B1C9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6062DBA4" w14:textId="6F06ECB9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</w:rPr>
              <w:t>수익증권</w:t>
            </w:r>
            <w:r w:rsidRPr="00DD192A">
              <w:rPr>
                <w:rFonts w:hint="eastAsia"/>
              </w:rPr>
              <w:t>A</w:t>
            </w:r>
            <w:r w:rsidRPr="00DD192A">
              <w:t>P</w:t>
            </w:r>
            <w:r>
              <w:t xml:space="preserve"> (</w:t>
            </w:r>
            <w:r>
              <w:rPr>
                <w:rFonts w:hint="eastAsia"/>
              </w:rPr>
              <w:t>운영)</w:t>
            </w:r>
          </w:p>
        </w:tc>
        <w:tc>
          <w:tcPr>
            <w:tcW w:w="4063" w:type="dxa"/>
            <w:shd w:val="clear" w:color="auto" w:fill="auto"/>
          </w:tcPr>
          <w:p w14:paraId="33D7A8B9" w14:textId="01208DA6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CI:xxx</w:t>
            </w: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hanwhalife.com</w:t>
            </w:r>
          </w:p>
          <w:p w14:paraId="5ECBFCAA" w14:textId="174E912B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SB:xxx</w:t>
            </w: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hanwhalife.com</w:t>
            </w:r>
          </w:p>
          <w:p w14:paraId="4B91190A" w14:textId="251E7C9C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EP:xxxx.hanwhalife.com</w:t>
            </w:r>
          </w:p>
        </w:tc>
        <w:tc>
          <w:tcPr>
            <w:tcW w:w="799" w:type="dxa"/>
            <w:shd w:val="clear" w:color="auto" w:fill="auto"/>
          </w:tcPr>
          <w:p w14:paraId="187A7525" w14:textId="5AA5514B" w:rsidR="005C7DF1" w:rsidRDefault="005C7DF1" w:rsidP="005C7DF1">
            <w:pPr>
              <w:rPr>
                <w:szCs w:val="22"/>
              </w:rPr>
            </w:pPr>
          </w:p>
        </w:tc>
        <w:tc>
          <w:tcPr>
            <w:tcW w:w="2509" w:type="dxa"/>
            <w:shd w:val="clear" w:color="auto" w:fill="auto"/>
          </w:tcPr>
          <w:p w14:paraId="2CECBE1F" w14:textId="7A3132BC" w:rsidR="005C7DF1" w:rsidRDefault="005C7DF1" w:rsidP="005C7D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</w:tbl>
    <w:p w14:paraId="193BF046" w14:textId="77777777" w:rsidR="00304C71" w:rsidRDefault="00304C7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1" w:name="_Toc228197332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1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lastRenderedPageBreak/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427EF2" w:rsidRPr="00AA546E" w14:paraId="449590EE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5FA17D9" w14:textId="0A643F5A" w:rsidR="00427EF2" w:rsidRPr="00AA546E" w:rsidRDefault="003804E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사용자P</w:t>
            </w:r>
            <w:r>
              <w:rPr>
                <w:szCs w:val="22"/>
              </w:rPr>
              <w:t>C</w:t>
            </w:r>
          </w:p>
        </w:tc>
        <w:tc>
          <w:tcPr>
            <w:tcW w:w="1417" w:type="dxa"/>
            <w:shd w:val="clear" w:color="auto" w:fill="auto"/>
          </w:tcPr>
          <w:p w14:paraId="3671A1D8" w14:textId="2C8C1894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405AB648" w14:textId="3FE72F20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szCs w:val="22"/>
              </w:rPr>
              <w:t>Windows1</w:t>
            </w:r>
            <w:r w:rsidR="003804E2">
              <w:rPr>
                <w:szCs w:val="22"/>
              </w:rPr>
              <w:t>1</w:t>
            </w:r>
          </w:p>
        </w:tc>
        <w:tc>
          <w:tcPr>
            <w:tcW w:w="1134" w:type="dxa"/>
          </w:tcPr>
          <w:p w14:paraId="4BD1A090" w14:textId="775D3046" w:rsidR="00427EF2" w:rsidRPr="00AA546E" w:rsidRDefault="007174E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김희수</w:t>
            </w:r>
          </w:p>
        </w:tc>
        <w:tc>
          <w:tcPr>
            <w:tcW w:w="1701" w:type="dxa"/>
            <w:shd w:val="clear" w:color="auto" w:fill="auto"/>
          </w:tcPr>
          <w:p w14:paraId="730FC7B0" w14:textId="3B42D93C" w:rsidR="00427EF2" w:rsidRPr="00AA546E" w:rsidRDefault="003B7A61" w:rsidP="004B18B3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427EF2" w:rsidRPr="00AA546E" w14:paraId="0F94842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3AB97B0D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브라우저</w:t>
            </w:r>
          </w:p>
        </w:tc>
        <w:tc>
          <w:tcPr>
            <w:tcW w:w="3691" w:type="dxa"/>
            <w:shd w:val="clear" w:color="auto" w:fill="auto"/>
          </w:tcPr>
          <w:p w14:paraId="4AE1E4A0" w14:textId="598A29CB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E</w:t>
            </w:r>
            <w:r w:rsidRPr="00AA546E">
              <w:rPr>
                <w:szCs w:val="22"/>
              </w:rPr>
              <w:t>dge</w:t>
            </w:r>
          </w:p>
        </w:tc>
        <w:tc>
          <w:tcPr>
            <w:tcW w:w="1134" w:type="dxa"/>
          </w:tcPr>
          <w:p w14:paraId="3B7FF848" w14:textId="3A48F1BD" w:rsidR="00470D84" w:rsidRPr="00AA546E" w:rsidRDefault="007174ED" w:rsidP="00470D8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김희수</w:t>
            </w:r>
          </w:p>
        </w:tc>
        <w:tc>
          <w:tcPr>
            <w:tcW w:w="1701" w:type="dxa"/>
            <w:shd w:val="clear" w:color="auto" w:fill="auto"/>
          </w:tcPr>
          <w:p w14:paraId="570CA44B" w14:textId="0E94A871" w:rsidR="00427EF2" w:rsidRPr="00AA546E" w:rsidRDefault="003B7A61" w:rsidP="004B18B3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3B7A61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748471F8" w:rsidR="003B7A61" w:rsidRPr="00AA546E" w:rsidRDefault="003B7A61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수익증권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Pr="00AA546E">
              <w:rPr>
                <w:szCs w:val="22"/>
              </w:rPr>
              <w:t>AP</w:t>
            </w:r>
          </w:p>
        </w:tc>
        <w:tc>
          <w:tcPr>
            <w:tcW w:w="1417" w:type="dxa"/>
            <w:shd w:val="clear" w:color="auto" w:fill="auto"/>
          </w:tcPr>
          <w:p w14:paraId="10DE8E48" w14:textId="582177AE" w:rsidR="003B7A61" w:rsidRPr="00AA546E" w:rsidRDefault="003B7A61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U</w:t>
            </w:r>
            <w:r>
              <w:rPr>
                <w:szCs w:val="22"/>
              </w:rPr>
              <w:t>I</w:t>
            </w:r>
            <w:r>
              <w:rPr>
                <w:rFonts w:hint="eastAsia"/>
                <w:szCs w:val="22"/>
              </w:rPr>
              <w:t>플랫폼</w:t>
            </w:r>
          </w:p>
        </w:tc>
        <w:tc>
          <w:tcPr>
            <w:tcW w:w="3691" w:type="dxa"/>
            <w:shd w:val="clear" w:color="auto" w:fill="auto"/>
          </w:tcPr>
          <w:p w14:paraId="45052517" w14:textId="3C68370F" w:rsidR="003B7A61" w:rsidRPr="00AA546E" w:rsidRDefault="003B7A61" w:rsidP="003B7A61">
            <w:pPr>
              <w:rPr>
                <w:szCs w:val="22"/>
              </w:rPr>
            </w:pPr>
            <w:proofErr w:type="spellStart"/>
            <w:r>
              <w:rPr>
                <w:szCs w:val="22"/>
              </w:rPr>
              <w:t>Miplatform</w:t>
            </w:r>
            <w:proofErr w:type="spellEnd"/>
            <w:r>
              <w:rPr>
                <w:szCs w:val="22"/>
              </w:rPr>
              <w:t xml:space="preserve"> 3.2</w:t>
            </w:r>
          </w:p>
        </w:tc>
        <w:tc>
          <w:tcPr>
            <w:tcW w:w="1134" w:type="dxa"/>
          </w:tcPr>
          <w:p w14:paraId="709BCDCA" w14:textId="3CAACD3A" w:rsidR="003B7A61" w:rsidRPr="00AA546E" w:rsidRDefault="007174ED" w:rsidP="003B7A6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안광직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7C9DCBEA" w:rsidR="003B7A61" w:rsidRPr="00AA546E" w:rsidRDefault="003B7A61" w:rsidP="003B7A6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3B7A61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B7A61" w:rsidRPr="00AA546E" w:rsidRDefault="003B7A61" w:rsidP="003B7A6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3D5223D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2782AA9D" w14:textId="7BF6FA4C" w:rsidR="003B7A61" w:rsidRPr="00AA546E" w:rsidRDefault="003B7A61" w:rsidP="003B7A61">
            <w:pPr>
              <w:rPr>
                <w:szCs w:val="22"/>
              </w:rPr>
            </w:pPr>
            <w:proofErr w:type="spellStart"/>
            <w:r w:rsidRPr="003B7A61">
              <w:rPr>
                <w:szCs w:val="22"/>
              </w:rPr>
              <w:t>Weblogic</w:t>
            </w:r>
            <w:proofErr w:type="spellEnd"/>
            <w:r w:rsidRPr="003B7A61">
              <w:rPr>
                <w:szCs w:val="22"/>
              </w:rPr>
              <w:t xml:space="preserve"> 10.3.6.0.2</w:t>
            </w:r>
          </w:p>
        </w:tc>
        <w:tc>
          <w:tcPr>
            <w:tcW w:w="1134" w:type="dxa"/>
          </w:tcPr>
          <w:p w14:paraId="49843523" w14:textId="71A48CBF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이수지</w:t>
            </w:r>
          </w:p>
        </w:tc>
        <w:tc>
          <w:tcPr>
            <w:tcW w:w="1701" w:type="dxa"/>
            <w:shd w:val="clear" w:color="auto" w:fill="auto"/>
          </w:tcPr>
          <w:p w14:paraId="5AD819E2" w14:textId="0E62330D" w:rsidR="003B7A61" w:rsidRPr="00AA546E" w:rsidRDefault="003B7A61" w:rsidP="003B7A6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427EF2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7416879B" w:rsidR="00427EF2" w:rsidRPr="00AA546E" w:rsidRDefault="003B7A61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13EA5DBD" w14:textId="316462F7" w:rsidR="00427EF2" w:rsidRPr="00AA546E" w:rsidRDefault="003B7A61" w:rsidP="004B18B3">
            <w:pPr>
              <w:rPr>
                <w:szCs w:val="22"/>
              </w:rPr>
            </w:pPr>
            <w:r>
              <w:rPr>
                <w:szCs w:val="22"/>
              </w:rPr>
              <w:t>JDK 1.6.0</w:t>
            </w:r>
          </w:p>
        </w:tc>
        <w:tc>
          <w:tcPr>
            <w:tcW w:w="1134" w:type="dxa"/>
          </w:tcPr>
          <w:p w14:paraId="01D6EFDF" w14:textId="2B5B61B7" w:rsidR="00427EF2" w:rsidRPr="00AA546E" w:rsidRDefault="007174E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김재훈</w:t>
            </w:r>
          </w:p>
        </w:tc>
        <w:tc>
          <w:tcPr>
            <w:tcW w:w="1701" w:type="dxa"/>
            <w:shd w:val="clear" w:color="auto" w:fill="auto"/>
          </w:tcPr>
          <w:p w14:paraId="211ADAC1" w14:textId="1BF14283" w:rsidR="00427EF2" w:rsidRPr="00AA546E" w:rsidRDefault="003B7A61" w:rsidP="004B18B3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427EF2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623ABD12" w:rsidR="00427EF2" w:rsidRPr="00AA546E" w:rsidRDefault="003B7A6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ramework</w:t>
            </w:r>
          </w:p>
        </w:tc>
        <w:tc>
          <w:tcPr>
            <w:tcW w:w="3691" w:type="dxa"/>
            <w:shd w:val="clear" w:color="auto" w:fill="auto"/>
          </w:tcPr>
          <w:p w14:paraId="5A4CBE32" w14:textId="2EE7B297" w:rsidR="00427EF2" w:rsidRPr="00AA546E" w:rsidRDefault="003B7A61" w:rsidP="004B18B3">
            <w:pPr>
              <w:rPr>
                <w:szCs w:val="22"/>
              </w:rPr>
            </w:pPr>
            <w:r>
              <w:rPr>
                <w:szCs w:val="22"/>
              </w:rPr>
              <w:t>Spring 2.0.6</w:t>
            </w:r>
          </w:p>
        </w:tc>
        <w:tc>
          <w:tcPr>
            <w:tcW w:w="1134" w:type="dxa"/>
          </w:tcPr>
          <w:p w14:paraId="43136AE6" w14:textId="0F28676A" w:rsidR="00427EF2" w:rsidRPr="00AA546E" w:rsidRDefault="007174E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김재훈</w:t>
            </w:r>
          </w:p>
        </w:tc>
        <w:tc>
          <w:tcPr>
            <w:tcW w:w="1701" w:type="dxa"/>
            <w:shd w:val="clear" w:color="auto" w:fill="auto"/>
          </w:tcPr>
          <w:p w14:paraId="4D29748E" w14:textId="0216BE3B" w:rsidR="00427EF2" w:rsidRPr="00AA546E" w:rsidRDefault="00470D84" w:rsidP="004B18B3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</w:t>
            </w:r>
          </w:p>
        </w:tc>
      </w:tr>
      <w:tr w:rsidR="00427EF2" w:rsidRPr="00AA546E" w14:paraId="6C661380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427EF2" w:rsidRPr="00AA546E" w:rsidRDefault="00427EF2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D45847E" w14:textId="7914378B" w:rsidR="00427EF2" w:rsidRPr="00AA546E" w:rsidRDefault="003B7A61" w:rsidP="004B18B3">
            <w:pPr>
              <w:rPr>
                <w:szCs w:val="22"/>
              </w:rPr>
            </w:pPr>
            <w:r>
              <w:rPr>
                <w:szCs w:val="22"/>
              </w:rPr>
              <w:t>OS</w:t>
            </w:r>
          </w:p>
        </w:tc>
        <w:tc>
          <w:tcPr>
            <w:tcW w:w="3691" w:type="dxa"/>
            <w:shd w:val="clear" w:color="auto" w:fill="auto"/>
          </w:tcPr>
          <w:p w14:paraId="4EF8ABF1" w14:textId="41E01262" w:rsidR="00427EF2" w:rsidRPr="00AA546E" w:rsidRDefault="003B7A6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>
              <w:rPr>
                <w:szCs w:val="22"/>
              </w:rPr>
              <w:t>IX 7.1</w:t>
            </w:r>
          </w:p>
        </w:tc>
        <w:tc>
          <w:tcPr>
            <w:tcW w:w="1134" w:type="dxa"/>
          </w:tcPr>
          <w:p w14:paraId="144058FB" w14:textId="62B2A218" w:rsidR="00427EF2" w:rsidRPr="00AA546E" w:rsidRDefault="007174E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34E9120C" w14:textId="282D19D8" w:rsidR="00427EF2" w:rsidRPr="00AA546E" w:rsidRDefault="003B7A6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B7A61" w:rsidRPr="00AA546E" w14:paraId="2033095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65E33EE" w14:textId="77777777" w:rsidR="003B7A61" w:rsidRPr="00AA546E" w:rsidRDefault="003B7A61" w:rsidP="003B7A6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6FAE6CF" w14:textId="76025357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암호화</w:t>
            </w:r>
          </w:p>
        </w:tc>
        <w:tc>
          <w:tcPr>
            <w:tcW w:w="3691" w:type="dxa"/>
            <w:shd w:val="clear" w:color="auto" w:fill="auto"/>
          </w:tcPr>
          <w:p w14:paraId="427579A0" w14:textId="524420B3" w:rsidR="003B7A61" w:rsidRPr="00AA546E" w:rsidRDefault="003B7A61" w:rsidP="003B7A6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K</w:t>
            </w:r>
            <w:r w:rsidRPr="00AA546E">
              <w:rPr>
                <w:szCs w:val="22"/>
              </w:rPr>
              <w:t>sign</w:t>
            </w:r>
            <w:proofErr w:type="spellEnd"/>
            <w:r w:rsidRPr="00AA546E">
              <w:rPr>
                <w:szCs w:val="22"/>
              </w:rPr>
              <w:t xml:space="preserve"> Secure DB</w:t>
            </w:r>
          </w:p>
        </w:tc>
        <w:tc>
          <w:tcPr>
            <w:tcW w:w="1134" w:type="dxa"/>
          </w:tcPr>
          <w:p w14:paraId="072B8625" w14:textId="57227474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2FC7D494" w14:textId="2BEA3777" w:rsidR="003B7A61" w:rsidRPr="00AA546E" w:rsidRDefault="003B7A61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B7A61" w:rsidRPr="00AA546E" w14:paraId="275C7AF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B81B04E" w14:textId="77777777" w:rsidR="003B7A61" w:rsidRPr="00AA546E" w:rsidRDefault="003B7A61" w:rsidP="003B7A6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95595BF" w14:textId="6BAD7DDE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B</w:t>
            </w:r>
            <w:r w:rsidRPr="00AA546E">
              <w:rPr>
                <w:szCs w:val="22"/>
              </w:rPr>
              <w:t>ackup</w:t>
            </w:r>
          </w:p>
        </w:tc>
        <w:tc>
          <w:tcPr>
            <w:tcW w:w="3691" w:type="dxa"/>
            <w:shd w:val="clear" w:color="auto" w:fill="auto"/>
          </w:tcPr>
          <w:p w14:paraId="135EB281" w14:textId="79C2980B" w:rsidR="003B7A61" w:rsidRPr="00AA546E" w:rsidRDefault="003B7A61" w:rsidP="003B7A61">
            <w:pPr>
              <w:rPr>
                <w:szCs w:val="22"/>
              </w:rPr>
            </w:pPr>
            <w:r>
              <w:rPr>
                <w:szCs w:val="22"/>
              </w:rPr>
              <w:t>TINA</w:t>
            </w:r>
          </w:p>
        </w:tc>
        <w:tc>
          <w:tcPr>
            <w:tcW w:w="1134" w:type="dxa"/>
          </w:tcPr>
          <w:p w14:paraId="6121FBEF" w14:textId="49EBD91B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32F2CAD7" w14:textId="11BEA5BA" w:rsidR="003B7A61" w:rsidRPr="00AA546E" w:rsidRDefault="003B7A61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B7A61" w:rsidRPr="00AA546E" w14:paraId="09697BE4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5C4FEC74" w14:textId="023BA37D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수익증권 </w:t>
            </w:r>
            <w:r w:rsidR="003B7A61" w:rsidRPr="00AA546E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012EFFB4" w14:textId="52148E5F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03143C8A" w14:textId="65638CF4" w:rsidR="003B7A61" w:rsidRPr="00AA546E" w:rsidRDefault="003B7A61" w:rsidP="003B7A61">
            <w:pPr>
              <w:rPr>
                <w:szCs w:val="22"/>
              </w:rPr>
            </w:pPr>
            <w:r w:rsidRPr="003B7A61">
              <w:rPr>
                <w:szCs w:val="22"/>
              </w:rPr>
              <w:t>Oracle 11g 11.2.0.4.0</w:t>
            </w:r>
          </w:p>
        </w:tc>
        <w:tc>
          <w:tcPr>
            <w:tcW w:w="1134" w:type="dxa"/>
          </w:tcPr>
          <w:p w14:paraId="65D0C099" w14:textId="6B861005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3A632AB0" w14:textId="4A8EDD68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  <w:tr w:rsidR="003B7A61" w:rsidRPr="00AA546E" w14:paraId="70E1C16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03619DF" w14:textId="77777777" w:rsidR="003B7A61" w:rsidRPr="00AA546E" w:rsidRDefault="003B7A61" w:rsidP="003B7A6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8B3DFB" w14:textId="7083A36B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46D581FA" w14:textId="646F9383" w:rsidR="003B7A61" w:rsidRPr="00AA546E" w:rsidRDefault="003B7A61" w:rsidP="003B7A6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134" w:type="dxa"/>
          </w:tcPr>
          <w:p w14:paraId="05A67235" w14:textId="13070958" w:rsidR="003B7A61" w:rsidRPr="00AA546E" w:rsidRDefault="007174ED" w:rsidP="003B7A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07E82BB7" w14:textId="6AA6375A" w:rsidR="003B7A61" w:rsidRPr="00AA546E" w:rsidRDefault="003B7A61" w:rsidP="003B7A6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2" w:name="_Toc228197333"/>
      <w:bookmarkEnd w:id="8"/>
      <w:r>
        <w:rPr>
          <w:rFonts w:hint="eastAsia"/>
          <w:color w:val="292929"/>
        </w:rPr>
        <w:t>시스템 연계 정보</w:t>
      </w:r>
      <w:bookmarkEnd w:id="12"/>
    </w:p>
    <w:p w14:paraId="44550AFD" w14:textId="77777777" w:rsidR="00266817" w:rsidRDefault="00266817" w:rsidP="00266817">
      <w:pPr>
        <w:pStyle w:val="2"/>
      </w:pPr>
      <w:bookmarkStart w:id="13" w:name="_Toc228197334"/>
      <w:r>
        <w:rPr>
          <w:rFonts w:hint="eastAsia"/>
        </w:rPr>
        <w:t>연계 서비스 목록</w:t>
      </w:r>
      <w:bookmarkEnd w:id="13"/>
    </w:p>
    <w:p w14:paraId="68072733" w14:textId="52F23CBA" w:rsidR="00266817" w:rsidRPr="00375B79" w:rsidRDefault="00266817" w:rsidP="00266817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방식 및 통신방법에 대한 목록</w:t>
      </w:r>
      <w:r w:rsidR="0050051E">
        <w:br/>
        <w:t>* 2026</w:t>
      </w:r>
      <w:r w:rsidR="0050051E">
        <w:rPr>
          <w:rFonts w:hint="eastAsia"/>
        </w:rPr>
        <w:t xml:space="preserve">년 </w:t>
      </w:r>
      <w:r w:rsidR="00F00EC3">
        <w:t>3</w:t>
      </w:r>
      <w:r w:rsidR="0050051E">
        <w:rPr>
          <w:rFonts w:hint="eastAsia"/>
        </w:rPr>
        <w:t xml:space="preserve">월 </w:t>
      </w:r>
      <w:r w:rsidR="00F00EC3">
        <w:t>3</w:t>
      </w:r>
      <w:r w:rsidR="0050051E">
        <w:rPr>
          <w:rFonts w:hint="eastAsia"/>
        </w:rPr>
        <w:t>일 기준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999"/>
        <w:gridCol w:w="1079"/>
        <w:gridCol w:w="1958"/>
        <w:gridCol w:w="1738"/>
        <w:gridCol w:w="1276"/>
        <w:gridCol w:w="1555"/>
      </w:tblGrid>
      <w:tr w:rsidR="00266817" w:rsidRPr="00B766C4" w14:paraId="03CE1080" w14:textId="77777777" w:rsidTr="00014CA9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7577BEA5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99" w:type="dxa"/>
            <w:shd w:val="clear" w:color="auto" w:fill="EEECE1"/>
            <w:vAlign w:val="center"/>
            <w:hideMark/>
          </w:tcPr>
          <w:p w14:paraId="0DD9A818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721266C6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1958" w:type="dxa"/>
            <w:shd w:val="clear" w:color="auto" w:fill="EEECE1"/>
            <w:vAlign w:val="center"/>
            <w:hideMark/>
          </w:tcPr>
          <w:p w14:paraId="46FDB3C3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1738" w:type="dxa"/>
            <w:shd w:val="clear" w:color="auto" w:fill="EEECE1"/>
            <w:vAlign w:val="center"/>
          </w:tcPr>
          <w:p w14:paraId="0DE6272B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76" w:type="dxa"/>
            <w:shd w:val="clear" w:color="auto" w:fill="EEECE1"/>
          </w:tcPr>
          <w:p w14:paraId="5179629A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거래량(건)</w:t>
            </w:r>
          </w:p>
        </w:tc>
        <w:tc>
          <w:tcPr>
            <w:tcW w:w="1555" w:type="dxa"/>
            <w:shd w:val="clear" w:color="auto" w:fill="EEECE1"/>
          </w:tcPr>
          <w:p w14:paraId="38C8A0D0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266817" w:rsidRPr="00B766C4" w14:paraId="1D190A5F" w14:textId="77777777" w:rsidTr="00014CA9">
        <w:trPr>
          <w:trHeight w:val="283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135BB62D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MCI</w:t>
            </w:r>
          </w:p>
        </w:tc>
        <w:tc>
          <w:tcPr>
            <w:tcW w:w="999" w:type="dxa"/>
            <w:vMerge w:val="restart"/>
            <w:shd w:val="clear" w:color="auto" w:fill="auto"/>
            <w:vAlign w:val="center"/>
            <w:hideMark/>
          </w:tcPr>
          <w:p w14:paraId="40688E40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0626060B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  <w:hideMark/>
          </w:tcPr>
          <w:p w14:paraId="7BC290D6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홈페이지</w:t>
            </w:r>
          </w:p>
        </w:tc>
        <w:tc>
          <w:tcPr>
            <w:tcW w:w="1738" w:type="dxa"/>
            <w:shd w:val="clear" w:color="auto" w:fill="auto"/>
            <w:vAlign w:val="center"/>
            <w:hideMark/>
          </w:tcPr>
          <w:p w14:paraId="723B4E76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OM</w:t>
            </w:r>
          </w:p>
        </w:tc>
        <w:tc>
          <w:tcPr>
            <w:tcW w:w="1276" w:type="dxa"/>
          </w:tcPr>
          <w:p w14:paraId="683DF449" w14:textId="4767D7C8" w:rsidR="00266817" w:rsidRPr="00CE7FE9" w:rsidRDefault="00770FB8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39</w:t>
            </w:r>
          </w:p>
        </w:tc>
        <w:tc>
          <w:tcPr>
            <w:tcW w:w="1555" w:type="dxa"/>
          </w:tcPr>
          <w:p w14:paraId="2BD17242" w14:textId="36A879DD" w:rsidR="00266817" w:rsidRPr="00CE7FE9" w:rsidRDefault="000E08B3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.035s</w:t>
            </w:r>
          </w:p>
        </w:tc>
      </w:tr>
      <w:tr w:rsidR="00266817" w:rsidRPr="00B766C4" w14:paraId="34816052" w14:textId="77777777" w:rsidTr="00014CA9">
        <w:trPr>
          <w:trHeight w:val="283"/>
        </w:trPr>
        <w:tc>
          <w:tcPr>
            <w:tcW w:w="1275" w:type="dxa"/>
            <w:vMerge/>
            <w:shd w:val="clear" w:color="auto" w:fill="auto"/>
            <w:vAlign w:val="center"/>
          </w:tcPr>
          <w:p w14:paraId="64AFA16C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40D08DF1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1BE22AFF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E984750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홈페이지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42F49743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EC</w:t>
            </w:r>
          </w:p>
        </w:tc>
        <w:tc>
          <w:tcPr>
            <w:tcW w:w="1276" w:type="dxa"/>
          </w:tcPr>
          <w:p w14:paraId="3C5BBEF4" w14:textId="246BB291" w:rsidR="00266817" w:rsidRDefault="00770FB8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7</w:t>
            </w:r>
            <w:r>
              <w:rPr>
                <w:rFonts w:cs="굴림"/>
                <w:kern w:val="0"/>
                <w:szCs w:val="22"/>
              </w:rPr>
              <w:t>7</w:t>
            </w:r>
          </w:p>
        </w:tc>
        <w:tc>
          <w:tcPr>
            <w:tcW w:w="1555" w:type="dxa"/>
          </w:tcPr>
          <w:p w14:paraId="26B979C6" w14:textId="4227EDD0" w:rsidR="00266817" w:rsidRDefault="000E08B3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.032s</w:t>
            </w:r>
          </w:p>
        </w:tc>
      </w:tr>
      <w:tr w:rsidR="00266817" w:rsidRPr="00B766C4" w14:paraId="247353B0" w14:textId="77777777" w:rsidTr="00014CA9">
        <w:trPr>
          <w:trHeight w:val="258"/>
        </w:trPr>
        <w:tc>
          <w:tcPr>
            <w:tcW w:w="1275" w:type="dxa"/>
            <w:vMerge/>
            <w:vAlign w:val="center"/>
            <w:hideMark/>
          </w:tcPr>
          <w:p w14:paraId="6258F6E3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0A045F26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64C2F1DF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  <w:hideMark/>
          </w:tcPr>
          <w:p w14:paraId="25C5D347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영업포털</w:t>
            </w:r>
            <w:proofErr w:type="spellEnd"/>
          </w:p>
        </w:tc>
        <w:tc>
          <w:tcPr>
            <w:tcW w:w="1738" w:type="dxa"/>
            <w:shd w:val="clear" w:color="auto" w:fill="auto"/>
            <w:vAlign w:val="center"/>
            <w:hideMark/>
          </w:tcPr>
          <w:p w14:paraId="31470769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MP</w:t>
            </w:r>
          </w:p>
        </w:tc>
        <w:tc>
          <w:tcPr>
            <w:tcW w:w="1276" w:type="dxa"/>
          </w:tcPr>
          <w:p w14:paraId="0CF41EF7" w14:textId="3A71DE0A" w:rsidR="00266817" w:rsidRPr="00CE7FE9" w:rsidRDefault="00770FB8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43</w:t>
            </w:r>
          </w:p>
        </w:tc>
        <w:tc>
          <w:tcPr>
            <w:tcW w:w="1555" w:type="dxa"/>
          </w:tcPr>
          <w:p w14:paraId="0C5498B7" w14:textId="2CE2BF26" w:rsidR="00266817" w:rsidRPr="00CE7FE9" w:rsidRDefault="000E08B3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.045s</w:t>
            </w:r>
          </w:p>
        </w:tc>
      </w:tr>
      <w:tr w:rsidR="00266817" w:rsidRPr="00B766C4" w14:paraId="05EA7A67" w14:textId="77777777" w:rsidTr="00014CA9">
        <w:trPr>
          <w:trHeight w:val="276"/>
        </w:trPr>
        <w:tc>
          <w:tcPr>
            <w:tcW w:w="1275" w:type="dxa"/>
            <w:vMerge/>
            <w:vAlign w:val="center"/>
            <w:hideMark/>
          </w:tcPr>
          <w:p w14:paraId="775E4B0B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7771E977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68167FD3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  <w:hideMark/>
          </w:tcPr>
          <w:p w14:paraId="4232BCC2" w14:textId="77777777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보험월렛</w:t>
            </w:r>
            <w:proofErr w:type="spellEnd"/>
          </w:p>
        </w:tc>
        <w:tc>
          <w:tcPr>
            <w:tcW w:w="1738" w:type="dxa"/>
            <w:shd w:val="clear" w:color="auto" w:fill="auto"/>
            <w:vAlign w:val="center"/>
            <w:hideMark/>
          </w:tcPr>
          <w:p w14:paraId="2F804907" w14:textId="07310D26" w:rsidR="00266817" w:rsidRPr="00CE7FE9" w:rsidRDefault="00266817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W</w:t>
            </w:r>
            <w:r w:rsidR="00770FB8">
              <w:rPr>
                <w:rFonts w:cs="굴림" w:hint="eastAsia"/>
                <w:kern w:val="0"/>
                <w:szCs w:val="22"/>
              </w:rPr>
              <w:t>T</w:t>
            </w:r>
          </w:p>
        </w:tc>
        <w:tc>
          <w:tcPr>
            <w:tcW w:w="1276" w:type="dxa"/>
          </w:tcPr>
          <w:p w14:paraId="677E5042" w14:textId="3932FBFC" w:rsidR="00266817" w:rsidRPr="00CE7FE9" w:rsidRDefault="00770FB8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91</w:t>
            </w:r>
          </w:p>
        </w:tc>
        <w:tc>
          <w:tcPr>
            <w:tcW w:w="1555" w:type="dxa"/>
          </w:tcPr>
          <w:p w14:paraId="73D9CF16" w14:textId="1BD235D4" w:rsidR="00266817" w:rsidRPr="00CE7FE9" w:rsidRDefault="000E08B3" w:rsidP="00014CA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.424s</w:t>
            </w:r>
          </w:p>
        </w:tc>
      </w:tr>
      <w:tr w:rsidR="00EF3B6C" w:rsidRPr="00B766C4" w14:paraId="7C0F2CBA" w14:textId="77777777" w:rsidTr="00014CA9">
        <w:trPr>
          <w:trHeight w:val="85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0F667B31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99" w:type="dxa"/>
            <w:vMerge w:val="restart"/>
            <w:shd w:val="clear" w:color="auto" w:fill="auto"/>
            <w:vAlign w:val="center"/>
          </w:tcPr>
          <w:p w14:paraId="6990BBFF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7089247D" w14:textId="39540BFF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849BD1B" w14:textId="55BFE623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업무시스템공통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1FE88BA7" w14:textId="3C7073BB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C</w:t>
            </w:r>
            <w:r>
              <w:rPr>
                <w:rFonts w:cs="굴림"/>
                <w:kern w:val="0"/>
                <w:szCs w:val="22"/>
              </w:rPr>
              <w:t>OM</w:t>
            </w:r>
          </w:p>
        </w:tc>
        <w:tc>
          <w:tcPr>
            <w:tcW w:w="1276" w:type="dxa"/>
          </w:tcPr>
          <w:p w14:paraId="37424D27" w14:textId="3575E63B" w:rsidR="00EF3B6C" w:rsidRPr="00CE7FE9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28</w:t>
            </w:r>
          </w:p>
        </w:tc>
        <w:tc>
          <w:tcPr>
            <w:tcW w:w="1555" w:type="dxa"/>
          </w:tcPr>
          <w:p w14:paraId="05968F96" w14:textId="62F1EE3C" w:rsidR="00EF3B6C" w:rsidRPr="00CE7FE9" w:rsidRDefault="00376150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.105s</w:t>
            </w:r>
          </w:p>
        </w:tc>
      </w:tr>
      <w:tr w:rsidR="00EF3B6C" w:rsidRPr="00B766C4" w14:paraId="70AC8914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6D33E776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7B437880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6672B039" w14:textId="372A7359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8DF5FEF" w14:textId="48460370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FSR</w:t>
            </w:r>
            <w:r>
              <w:rPr>
                <w:rFonts w:cs="굴림" w:hint="eastAsia"/>
                <w:kern w:val="0"/>
                <w:szCs w:val="22"/>
              </w:rPr>
              <w:t>융자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C703CE1" w14:textId="0490DF34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FC</w:t>
            </w:r>
          </w:p>
        </w:tc>
        <w:tc>
          <w:tcPr>
            <w:tcW w:w="1276" w:type="dxa"/>
          </w:tcPr>
          <w:p w14:paraId="48DC2A2D" w14:textId="6A65E501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555" w:type="dxa"/>
          </w:tcPr>
          <w:p w14:paraId="414AE128" w14:textId="15F29B8E" w:rsidR="00EF3B6C" w:rsidRPr="00CE7FE9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F3B6C" w:rsidRPr="00B766C4" w14:paraId="324A26A3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2613C465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5F62218B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52ADBCF1" w14:textId="7F1B4450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E365585" w14:textId="52A00C16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통합안내장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57BC5B4" w14:textId="5438611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NI</w:t>
            </w:r>
          </w:p>
        </w:tc>
        <w:tc>
          <w:tcPr>
            <w:tcW w:w="1276" w:type="dxa"/>
          </w:tcPr>
          <w:p w14:paraId="685C63EE" w14:textId="65F4DAA6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19</w:t>
            </w:r>
            <w:r w:rsidR="00F00EC3">
              <w:rPr>
                <w:rFonts w:cs="굴림"/>
                <w:kern w:val="0"/>
                <w:szCs w:val="22"/>
              </w:rPr>
              <w:t>46</w:t>
            </w:r>
          </w:p>
        </w:tc>
        <w:tc>
          <w:tcPr>
            <w:tcW w:w="1555" w:type="dxa"/>
          </w:tcPr>
          <w:p w14:paraId="3B727DA0" w14:textId="35B9B89D" w:rsidR="00EF3B6C" w:rsidRPr="00CE7FE9" w:rsidRDefault="00376150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m 35s</w:t>
            </w:r>
          </w:p>
        </w:tc>
      </w:tr>
      <w:tr w:rsidR="00EF3B6C" w:rsidRPr="00B766C4" w14:paraId="70E70402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61B907F1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12728265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4E010800" w14:textId="7F570423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9CC164" w14:textId="5909041D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통합입출금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0B3E78D" w14:textId="0CD3BFC3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PM</w:t>
            </w:r>
          </w:p>
        </w:tc>
        <w:tc>
          <w:tcPr>
            <w:tcW w:w="1276" w:type="dxa"/>
          </w:tcPr>
          <w:p w14:paraId="20C6FE57" w14:textId="775DF841" w:rsidR="00EF3B6C" w:rsidRPr="00CE7FE9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</w:p>
        </w:tc>
        <w:tc>
          <w:tcPr>
            <w:tcW w:w="1555" w:type="dxa"/>
          </w:tcPr>
          <w:p w14:paraId="0D181B96" w14:textId="55E1519B" w:rsidR="00EF3B6C" w:rsidRPr="00CE7FE9" w:rsidRDefault="00376150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.442s</w:t>
            </w:r>
          </w:p>
        </w:tc>
      </w:tr>
      <w:tr w:rsidR="00EF3B6C" w:rsidRPr="00B766C4" w14:paraId="41159464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6991BB9B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16D72551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56BF5F81" w14:textId="571BC9B6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6BFB1DB" w14:textId="4E692798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316D7CF" w14:textId="0F016D71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CM</w:t>
            </w:r>
          </w:p>
        </w:tc>
        <w:tc>
          <w:tcPr>
            <w:tcW w:w="1276" w:type="dxa"/>
          </w:tcPr>
          <w:p w14:paraId="1E61CAFC" w14:textId="01A2B193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555" w:type="dxa"/>
          </w:tcPr>
          <w:p w14:paraId="28B4F486" w14:textId="0E66B9CD" w:rsidR="00EF3B6C" w:rsidRPr="00CE7FE9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F3B6C" w:rsidRPr="00B766C4" w14:paraId="0D5818D5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73EAA6C1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0C0C1F92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4823D56B" w14:textId="13A3EAF9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1BF3840" w14:textId="70D1D602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통합고객지원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FDDA294" w14:textId="0F267F94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CS</w:t>
            </w:r>
          </w:p>
        </w:tc>
        <w:tc>
          <w:tcPr>
            <w:tcW w:w="1276" w:type="dxa"/>
          </w:tcPr>
          <w:p w14:paraId="34B2CB80" w14:textId="3EE65843" w:rsidR="00EF3B6C" w:rsidRPr="00CE7FE9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114</w:t>
            </w:r>
          </w:p>
        </w:tc>
        <w:tc>
          <w:tcPr>
            <w:tcW w:w="1555" w:type="dxa"/>
          </w:tcPr>
          <w:p w14:paraId="4A35CF22" w14:textId="151147B2" w:rsidR="00EF3B6C" w:rsidRPr="00CE7FE9" w:rsidRDefault="00376150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.032s</w:t>
            </w:r>
          </w:p>
        </w:tc>
      </w:tr>
      <w:tr w:rsidR="00EF3B6C" w:rsidRPr="00B766C4" w14:paraId="0FD0D955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55E04374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 w:val="restart"/>
            <w:shd w:val="clear" w:color="auto" w:fill="auto"/>
            <w:vAlign w:val="center"/>
          </w:tcPr>
          <w:p w14:paraId="1788AD5B" w14:textId="77777777" w:rsidR="00EF3B6C" w:rsidRDefault="00EF3B6C" w:rsidP="00EF3B6C">
            <w:pPr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716F4B54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5A9DC76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퇴직신탁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07B79F3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T</w:t>
            </w:r>
            <w:r>
              <w:rPr>
                <w:rFonts w:cs="굴림"/>
                <w:kern w:val="0"/>
                <w:szCs w:val="22"/>
              </w:rPr>
              <w:t>RS</w:t>
            </w:r>
          </w:p>
        </w:tc>
        <w:tc>
          <w:tcPr>
            <w:tcW w:w="1276" w:type="dxa"/>
          </w:tcPr>
          <w:p w14:paraId="4C024C5F" w14:textId="070E37B5" w:rsidR="00EF3B6C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555" w:type="dxa"/>
          </w:tcPr>
          <w:p w14:paraId="0F38C456" w14:textId="6ABFA8E1" w:rsidR="00EF3B6C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F3B6C" w:rsidRPr="00B766C4" w14:paraId="62BEECDD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5A2E4D4C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3D583806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7C6A08BB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ADDE3E0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D7BB840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CM</w:t>
            </w:r>
          </w:p>
        </w:tc>
        <w:tc>
          <w:tcPr>
            <w:tcW w:w="1276" w:type="dxa"/>
          </w:tcPr>
          <w:p w14:paraId="0E587214" w14:textId="477BDF2A" w:rsidR="00EF3B6C" w:rsidRPr="00CE7FE9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555" w:type="dxa"/>
          </w:tcPr>
          <w:p w14:paraId="721D226F" w14:textId="55BEA903" w:rsidR="00EF3B6C" w:rsidRPr="00CE7FE9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F3B6C" w:rsidRPr="00B766C4" w14:paraId="03703B6E" w14:textId="77777777" w:rsidTr="00014CA9">
        <w:trPr>
          <w:trHeight w:val="85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5191D3E5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99" w:type="dxa"/>
            <w:vMerge w:val="restart"/>
            <w:shd w:val="clear" w:color="auto" w:fill="auto"/>
            <w:vAlign w:val="center"/>
            <w:hideMark/>
          </w:tcPr>
          <w:p w14:paraId="627ACA76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1BB5FBA4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F839633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하나은행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625F146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BN</w:t>
            </w:r>
          </w:p>
        </w:tc>
        <w:tc>
          <w:tcPr>
            <w:tcW w:w="1276" w:type="dxa"/>
          </w:tcPr>
          <w:p w14:paraId="58A606F6" w14:textId="7614B05E" w:rsidR="00EF3B6C" w:rsidRPr="00CE7FE9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8</w:t>
            </w:r>
          </w:p>
        </w:tc>
        <w:tc>
          <w:tcPr>
            <w:tcW w:w="1555" w:type="dxa"/>
          </w:tcPr>
          <w:p w14:paraId="7465E0DC" w14:textId="1B259D28" w:rsidR="00EF3B6C" w:rsidRPr="00CE7FE9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.193s</w:t>
            </w:r>
          </w:p>
        </w:tc>
      </w:tr>
      <w:tr w:rsidR="00EF3B6C" w:rsidRPr="00B766C4" w14:paraId="7231640E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03A4A6D5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5EA0F1E0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5F6BF690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DEEA7F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하나은행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41D6F177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BO</w:t>
            </w:r>
          </w:p>
        </w:tc>
        <w:tc>
          <w:tcPr>
            <w:tcW w:w="1276" w:type="dxa"/>
          </w:tcPr>
          <w:p w14:paraId="6DFA2836" w14:textId="12BF0F1F" w:rsidR="00EF3B6C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</w:p>
        </w:tc>
        <w:tc>
          <w:tcPr>
            <w:tcW w:w="1555" w:type="dxa"/>
          </w:tcPr>
          <w:p w14:paraId="30E5927C" w14:textId="2EE18F1E" w:rsidR="00EF3B6C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.578s</w:t>
            </w:r>
          </w:p>
        </w:tc>
      </w:tr>
      <w:tr w:rsidR="00EF3B6C" w:rsidRPr="00B766C4" w14:paraId="54970A4C" w14:textId="77777777" w:rsidTr="00014CA9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6BD85216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64D2107F" w14:textId="77777777" w:rsidR="00EF3B6C" w:rsidRPr="00CE7FE9" w:rsidRDefault="00EF3B6C" w:rsidP="00EF3B6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69CFD7BD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594544F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은행연합회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6735510" w14:textId="77777777" w:rsidR="00EF3B6C" w:rsidRDefault="00EF3B6C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K</w:t>
            </w:r>
            <w:r>
              <w:rPr>
                <w:rFonts w:cs="굴림"/>
                <w:kern w:val="0"/>
                <w:szCs w:val="22"/>
              </w:rPr>
              <w:t>FM</w:t>
            </w:r>
          </w:p>
        </w:tc>
        <w:tc>
          <w:tcPr>
            <w:tcW w:w="1276" w:type="dxa"/>
          </w:tcPr>
          <w:p w14:paraId="1192EBAE" w14:textId="46B3CD3C" w:rsidR="00EF3B6C" w:rsidRDefault="000327CE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555" w:type="dxa"/>
          </w:tcPr>
          <w:p w14:paraId="4C6833C6" w14:textId="1E3C3616" w:rsidR="00EF3B6C" w:rsidRDefault="00E21848" w:rsidP="00EF3B6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</w:tbl>
    <w:p w14:paraId="4172D782" w14:textId="77777777" w:rsidR="00266817" w:rsidRDefault="00266817" w:rsidP="00266817"/>
    <w:p w14:paraId="6DC25E28" w14:textId="77777777" w:rsidR="00266817" w:rsidRDefault="00266817" w:rsidP="00266817">
      <w:r>
        <w:br w:type="page"/>
      </w:r>
    </w:p>
    <w:p w14:paraId="08838735" w14:textId="0512D8E1" w:rsidR="007A55A4" w:rsidRDefault="00CE7FE9" w:rsidP="00756D33">
      <w:pPr>
        <w:pStyle w:val="2"/>
      </w:pPr>
      <w:bookmarkStart w:id="14" w:name="_Toc228197335"/>
      <w:r>
        <w:rPr>
          <w:rFonts w:hint="eastAsia"/>
        </w:rPr>
        <w:t>연계 서비스 구성도</w:t>
      </w:r>
      <w:bookmarkEnd w:id="14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흐름에 대한 도식 </w:t>
      </w:r>
    </w:p>
    <w:p w14:paraId="03BD82E9" w14:textId="22D36B34" w:rsidR="00510C89" w:rsidRDefault="00B93151" w:rsidP="00510C89">
      <w:pPr>
        <w:rPr>
          <w:noProof/>
        </w:rPr>
      </w:pPr>
      <w:r>
        <w:rPr>
          <w:noProof/>
        </w:rPr>
        <w:pict w14:anchorId="105EC59B">
          <v:shape id="_x0000_i1025" type="#_x0000_t75" style="width:496.5pt;height:370.65pt">
            <v:imagedata r:id="rId12" o:title=""/>
          </v:shape>
        </w:pict>
      </w: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5" w:name="_Toc228197336"/>
      <w:r>
        <w:rPr>
          <w:rFonts w:hint="eastAsia"/>
        </w:rPr>
        <w:t>기술 스택</w:t>
      </w:r>
      <w:bookmarkEnd w:id="15"/>
    </w:p>
    <w:p w14:paraId="0883875B" w14:textId="0538AF7F" w:rsidR="00153F4F" w:rsidRDefault="00510C89" w:rsidP="00153F4F">
      <w:pPr>
        <w:pStyle w:val="2"/>
      </w:pPr>
      <w:bookmarkStart w:id="16" w:name="_Toc228197337"/>
      <w:r>
        <w:rPr>
          <w:rFonts w:hint="eastAsia"/>
        </w:rPr>
        <w:t>기술 스택 목록</w:t>
      </w:r>
      <w:bookmarkEnd w:id="16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7C6F150A" w:rsidR="00510C89" w:rsidRPr="00510C89" w:rsidRDefault="00D0032C" w:rsidP="004B18B3">
            <w:proofErr w:type="spellStart"/>
            <w:r>
              <w:rPr>
                <w:rFonts w:hint="eastAsia"/>
              </w:rPr>
              <w:t>M</w:t>
            </w:r>
            <w:r>
              <w:t>iPlatform</w:t>
            </w:r>
            <w:proofErr w:type="spellEnd"/>
            <w:r w:rsidR="00DD29CA">
              <w:t xml:space="preserve"> (</w:t>
            </w:r>
            <w:r w:rsidR="00DD29CA" w:rsidRPr="00510C89">
              <w:rPr>
                <w:rFonts w:hint="eastAsia"/>
              </w:rPr>
              <w:t>H</w:t>
            </w:r>
            <w:r w:rsidR="00DD29CA" w:rsidRPr="00510C89">
              <w:t>TML / CSS / J</w:t>
            </w:r>
            <w:r w:rsidR="00AC151D">
              <w:rPr>
                <w:rFonts w:hint="eastAsia"/>
              </w:rPr>
              <w:t>a</w:t>
            </w:r>
            <w:r w:rsidR="00AC151D">
              <w:t>va</w:t>
            </w:r>
            <w:r w:rsidR="00DD29CA" w:rsidRPr="00510C89">
              <w:t>S</w:t>
            </w:r>
            <w:r w:rsidR="00AC151D">
              <w:t>cript</w:t>
            </w:r>
            <w:r w:rsidR="00DD29CA">
              <w:rPr>
                <w:rFonts w:hint="eastAsia"/>
              </w:rPr>
              <w:t>)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335D7FF7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 xml:space="preserve">ava, Spring, </w:t>
            </w:r>
            <w:proofErr w:type="spellStart"/>
            <w:r w:rsidRPr="00510C89">
              <w:t>mybatis</w:t>
            </w:r>
            <w:proofErr w:type="spellEnd"/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2B0FFD9C" w:rsidR="00510C89" w:rsidRPr="00510C89" w:rsidRDefault="00D0032C" w:rsidP="004B18B3">
            <w:proofErr w:type="spellStart"/>
            <w:r>
              <w:rPr>
                <w:rFonts w:hint="eastAsia"/>
              </w:rPr>
              <w:t>O</w:t>
            </w:r>
            <w:r>
              <w:t>ralce</w:t>
            </w:r>
            <w:proofErr w:type="spellEnd"/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3C2C159C" w:rsidR="00510C89" w:rsidRPr="00510C89" w:rsidRDefault="00D0032C" w:rsidP="004B18B3">
            <w:r>
              <w:rPr>
                <w:rFonts w:hint="eastAsia"/>
              </w:rPr>
              <w:t>A</w:t>
            </w:r>
            <w:r>
              <w:t>IX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4C872D0C" w:rsidR="00510C89" w:rsidRPr="00510C89" w:rsidRDefault="00DD29CA" w:rsidP="004B18B3">
            <w:proofErr w:type="spellStart"/>
            <w:r>
              <w:t>Weblogic</w:t>
            </w:r>
            <w:proofErr w:type="spellEnd"/>
            <w:r w:rsidR="00510C89" w:rsidRPr="00510C89">
              <w:t xml:space="preserve"> </w:t>
            </w:r>
            <w:r w:rsidR="00510C89" w:rsidRPr="00510C89">
              <w:rPr>
                <w:rFonts w:hint="eastAsia"/>
              </w:rPr>
              <w:t xml:space="preserve">계열 </w:t>
            </w:r>
            <w:r w:rsidR="00510C89" w:rsidRPr="00510C89">
              <w:t>Was</w:t>
            </w:r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7" w:name="_Toc228197338"/>
      <w:r>
        <w:rPr>
          <w:rFonts w:hint="eastAsia"/>
        </w:rPr>
        <w:t>어플리케이션 구성도</w:t>
      </w:r>
      <w:bookmarkEnd w:id="17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3D3A368" w14:textId="75E02594" w:rsidR="00164FA1" w:rsidRPr="00164FA1" w:rsidRDefault="00B93151" w:rsidP="00164FA1">
      <w:r>
        <w:pict w14:anchorId="5D6E91E7">
          <v:shape id="_x0000_i1026" type="#_x0000_t75" style="width:467.7pt;height:222.9pt" o:bordertopcolor="this" o:borderleftcolor="this" o:borderbottomcolor="this" o:borderrightcolor="this">
            <v:imagedata r:id="rId13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D799E3F" w14:textId="4875D57D" w:rsidR="0006241D" w:rsidRDefault="00B93151" w:rsidP="00153F4F">
      <w:pPr>
        <w:rPr>
          <w:noProof/>
        </w:rPr>
      </w:pPr>
      <w:r>
        <w:rPr>
          <w:noProof/>
        </w:rPr>
        <w:lastRenderedPageBreak/>
        <w:pict w14:anchorId="2F3BB62D">
          <v:shape id="_x0000_i1027" type="#_x0000_t75" style="width:481.45pt;height:259.85pt">
            <v:imagedata r:id="rId14" o:title=""/>
          </v:shape>
        </w:pict>
      </w:r>
    </w:p>
    <w:p w14:paraId="6B8C0A07" w14:textId="77777777" w:rsidR="00001A5E" w:rsidRDefault="00001A5E" w:rsidP="00153F4F">
      <w:pPr>
        <w:rPr>
          <w:noProof/>
        </w:rPr>
      </w:pPr>
    </w:p>
    <w:p w14:paraId="0883878F" w14:textId="1A90BE9B" w:rsidR="006F0F63" w:rsidRDefault="00510C89" w:rsidP="001945ED">
      <w:pPr>
        <w:pStyle w:val="10"/>
      </w:pPr>
      <w:bookmarkStart w:id="18" w:name="_Toc228197339"/>
      <w:r>
        <w:rPr>
          <w:rFonts w:hint="eastAsia"/>
        </w:rPr>
        <w:t>연관자료</w:t>
      </w:r>
      <w:bookmarkEnd w:id="18"/>
    </w:p>
    <w:p w14:paraId="2878432E" w14:textId="47C8B150" w:rsidR="00510C89" w:rsidRDefault="00510C89" w:rsidP="00510C89">
      <w:pPr>
        <w:pStyle w:val="2"/>
      </w:pPr>
      <w:bookmarkStart w:id="19" w:name="_Toc228197340"/>
      <w:r>
        <w:rPr>
          <w:rFonts w:hint="eastAsia"/>
        </w:rPr>
        <w:t>서비스 기동/중지</w:t>
      </w:r>
      <w:bookmarkEnd w:id="19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656"/>
        <w:gridCol w:w="5713"/>
        <w:gridCol w:w="1356"/>
        <w:gridCol w:w="1353"/>
        <w:gridCol w:w="1036"/>
      </w:tblGrid>
      <w:tr w:rsidR="00D147C9" w:rsidRPr="00AA546E" w14:paraId="63A77150" w14:textId="77777777" w:rsidTr="0089403A">
        <w:trPr>
          <w:trHeight w:val="265"/>
        </w:trPr>
        <w:tc>
          <w:tcPr>
            <w:tcW w:w="514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696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5713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358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371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804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D147C9" w:rsidRPr="00AA546E" w14:paraId="1C850C7F" w14:textId="77777777" w:rsidTr="0089403A">
        <w:trPr>
          <w:trHeight w:val="265"/>
        </w:trPr>
        <w:tc>
          <w:tcPr>
            <w:tcW w:w="514" w:type="dxa"/>
            <w:shd w:val="clear" w:color="auto" w:fill="auto"/>
          </w:tcPr>
          <w:p w14:paraId="572BB985" w14:textId="28F9778E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696" w:type="dxa"/>
            <w:vMerge w:val="restart"/>
            <w:shd w:val="clear" w:color="auto" w:fill="auto"/>
          </w:tcPr>
          <w:p w14:paraId="4379119C" w14:textId="1C9DB1FC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AS</w:t>
            </w:r>
          </w:p>
        </w:tc>
        <w:tc>
          <w:tcPr>
            <w:tcW w:w="5713" w:type="dxa"/>
            <w:shd w:val="clear" w:color="auto" w:fill="auto"/>
          </w:tcPr>
          <w:p w14:paraId="16A575E6" w14:textId="32869995" w:rsidR="00D147C9" w:rsidRPr="00D147C9" w:rsidRDefault="0089403A" w:rsidP="00D27354">
            <w:pPr>
              <w:rPr>
                <w:sz w:val="20"/>
                <w:szCs w:val="20"/>
              </w:rPr>
            </w:pPr>
            <w:r w:rsidRPr="0089403A">
              <w:rPr>
                <w:sz w:val="20"/>
                <w:szCs w:val="20"/>
              </w:rPr>
              <w:t>/</w:t>
            </w:r>
            <w:proofErr w:type="spellStart"/>
            <w:r w:rsidRPr="0089403A">
              <w:rPr>
                <w:sz w:val="20"/>
                <w:szCs w:val="20"/>
              </w:rPr>
              <w:t>kli_appl</w:t>
            </w:r>
            <w:proofErr w:type="spellEnd"/>
            <w:r w:rsidRPr="0089403A">
              <w:rPr>
                <w:sz w:val="20"/>
                <w:szCs w:val="20"/>
              </w:rPr>
              <w:t>/</w:t>
            </w:r>
            <w:proofErr w:type="spellStart"/>
            <w:r w:rsidRPr="0089403A">
              <w:rPr>
                <w:sz w:val="20"/>
                <w:szCs w:val="20"/>
              </w:rPr>
              <w:t>t_deposit</w:t>
            </w:r>
            <w:proofErr w:type="spellEnd"/>
            <w:r w:rsidRPr="0089403A">
              <w:rPr>
                <w:sz w:val="20"/>
                <w:szCs w:val="20"/>
              </w:rPr>
              <w:t>/</w:t>
            </w:r>
            <w:proofErr w:type="spellStart"/>
            <w:r w:rsidRPr="0089403A">
              <w:rPr>
                <w:sz w:val="20"/>
                <w:szCs w:val="20"/>
              </w:rPr>
              <w:t>weblogic</w:t>
            </w:r>
            <w:proofErr w:type="spellEnd"/>
            <w:r w:rsidRPr="0089403A">
              <w:rPr>
                <w:sz w:val="20"/>
                <w:szCs w:val="20"/>
              </w:rPr>
              <w:t>/bea1036/domains/</w:t>
            </w:r>
            <w:proofErr w:type="spellStart"/>
            <w:r w:rsidRPr="0089403A">
              <w:rPr>
                <w:sz w:val="20"/>
                <w:szCs w:val="20"/>
              </w:rPr>
              <w:t>KLIDomain</w:t>
            </w:r>
            <w:proofErr w:type="spellEnd"/>
          </w:p>
        </w:tc>
        <w:tc>
          <w:tcPr>
            <w:tcW w:w="1358" w:type="dxa"/>
            <w:shd w:val="clear" w:color="auto" w:fill="auto"/>
          </w:tcPr>
          <w:p w14:paraId="5828D874" w14:textId="356CF69E" w:rsidR="0089403A" w:rsidRDefault="0089403A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</w:t>
            </w:r>
            <w:r>
              <w:rPr>
                <w:sz w:val="20"/>
                <w:szCs w:val="20"/>
              </w:rPr>
              <w:t>A</w:t>
            </w:r>
            <w:r w:rsidRPr="00D147C9">
              <w:rPr>
                <w:sz w:val="20"/>
                <w:szCs w:val="20"/>
              </w:rPr>
              <w:t>.sh</w:t>
            </w:r>
          </w:p>
          <w:p w14:paraId="64A8C56E" w14:textId="1A48065D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</w:t>
            </w:r>
            <w:r w:rsidR="0089403A">
              <w:rPr>
                <w:sz w:val="20"/>
                <w:szCs w:val="20"/>
              </w:rPr>
              <w:t>FM</w:t>
            </w:r>
            <w:r w:rsidRPr="00D147C9">
              <w:rPr>
                <w:sz w:val="20"/>
                <w:szCs w:val="20"/>
              </w:rPr>
              <w:t>.sh</w:t>
            </w:r>
          </w:p>
        </w:tc>
        <w:tc>
          <w:tcPr>
            <w:tcW w:w="1371" w:type="dxa"/>
            <w:shd w:val="clear" w:color="auto" w:fill="auto"/>
          </w:tcPr>
          <w:p w14:paraId="076134A4" w14:textId="227DDC61" w:rsidR="0089403A" w:rsidRDefault="0089403A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</w:t>
            </w:r>
            <w:r>
              <w:rPr>
                <w:sz w:val="20"/>
                <w:szCs w:val="20"/>
              </w:rPr>
              <w:t>A</w:t>
            </w:r>
            <w:r w:rsidRPr="00D147C9">
              <w:rPr>
                <w:sz w:val="20"/>
                <w:szCs w:val="20"/>
              </w:rPr>
              <w:t>.sh</w:t>
            </w:r>
          </w:p>
          <w:p w14:paraId="39AAF4BD" w14:textId="582E6839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</w:t>
            </w:r>
            <w:r w:rsidR="0089403A">
              <w:rPr>
                <w:sz w:val="20"/>
                <w:szCs w:val="20"/>
              </w:rPr>
              <w:t>FM</w:t>
            </w:r>
            <w:r w:rsidRPr="00D147C9">
              <w:rPr>
                <w:sz w:val="20"/>
                <w:szCs w:val="20"/>
              </w:rPr>
              <w:t>.sh</w:t>
            </w:r>
          </w:p>
        </w:tc>
        <w:tc>
          <w:tcPr>
            <w:tcW w:w="804" w:type="dxa"/>
            <w:shd w:val="clear" w:color="auto" w:fill="auto"/>
          </w:tcPr>
          <w:p w14:paraId="6E7BC016" w14:textId="27FC5FCC" w:rsidR="00D147C9" w:rsidRPr="00D147C9" w:rsidRDefault="0089403A" w:rsidP="00D27354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_web</w:t>
            </w:r>
            <w:proofErr w:type="spellEnd"/>
          </w:p>
        </w:tc>
      </w:tr>
      <w:tr w:rsidR="00D147C9" w:rsidRPr="00AA546E" w14:paraId="500FD7F7" w14:textId="77777777" w:rsidTr="0089403A">
        <w:trPr>
          <w:trHeight w:val="265"/>
        </w:trPr>
        <w:tc>
          <w:tcPr>
            <w:tcW w:w="514" w:type="dxa"/>
            <w:shd w:val="clear" w:color="auto" w:fill="auto"/>
          </w:tcPr>
          <w:p w14:paraId="01F10F5C" w14:textId="0CAB6134" w:rsidR="00D147C9" w:rsidRPr="00D147C9" w:rsidRDefault="0089403A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696" w:type="dxa"/>
            <w:vMerge/>
            <w:shd w:val="clear" w:color="auto" w:fill="auto"/>
          </w:tcPr>
          <w:p w14:paraId="17E6E410" w14:textId="77777777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5713" w:type="dxa"/>
            <w:shd w:val="clear" w:color="auto" w:fill="auto"/>
          </w:tcPr>
          <w:p w14:paraId="0FC7F0AA" w14:textId="777C5B0A" w:rsidR="00D147C9" w:rsidRPr="00D147C9" w:rsidRDefault="0089403A" w:rsidP="00D27354">
            <w:pPr>
              <w:rPr>
                <w:sz w:val="20"/>
                <w:szCs w:val="20"/>
              </w:rPr>
            </w:pPr>
            <w:r w:rsidRPr="0089403A">
              <w:rPr>
                <w:sz w:val="20"/>
                <w:szCs w:val="20"/>
              </w:rPr>
              <w:t>/</w:t>
            </w:r>
            <w:proofErr w:type="spellStart"/>
            <w:r w:rsidRPr="0089403A">
              <w:rPr>
                <w:sz w:val="20"/>
                <w:szCs w:val="20"/>
              </w:rPr>
              <w:t>kli_appl</w:t>
            </w:r>
            <w:proofErr w:type="spellEnd"/>
            <w:r w:rsidRPr="0089403A">
              <w:rPr>
                <w:sz w:val="20"/>
                <w:szCs w:val="20"/>
              </w:rPr>
              <w:t>/deposit/</w:t>
            </w:r>
            <w:proofErr w:type="spellStart"/>
            <w:r w:rsidRPr="0089403A">
              <w:rPr>
                <w:sz w:val="20"/>
                <w:szCs w:val="20"/>
              </w:rPr>
              <w:t>weblogic</w:t>
            </w:r>
            <w:proofErr w:type="spellEnd"/>
            <w:r w:rsidRPr="0089403A">
              <w:rPr>
                <w:sz w:val="20"/>
                <w:szCs w:val="20"/>
              </w:rPr>
              <w:t>/bea1036/domains/</w:t>
            </w:r>
            <w:proofErr w:type="spellStart"/>
            <w:r w:rsidRPr="0089403A">
              <w:rPr>
                <w:sz w:val="20"/>
                <w:szCs w:val="20"/>
              </w:rPr>
              <w:t>KLIDomain</w:t>
            </w:r>
            <w:proofErr w:type="spellEnd"/>
          </w:p>
        </w:tc>
        <w:tc>
          <w:tcPr>
            <w:tcW w:w="1358" w:type="dxa"/>
            <w:shd w:val="clear" w:color="auto" w:fill="auto"/>
          </w:tcPr>
          <w:p w14:paraId="50681427" w14:textId="18F33B55" w:rsidR="0089403A" w:rsidRDefault="0089403A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</w:t>
            </w:r>
            <w:r>
              <w:rPr>
                <w:sz w:val="20"/>
                <w:szCs w:val="20"/>
              </w:rPr>
              <w:t>A</w:t>
            </w:r>
            <w:r w:rsidRPr="00D147C9">
              <w:rPr>
                <w:sz w:val="20"/>
                <w:szCs w:val="20"/>
              </w:rPr>
              <w:t>.sh</w:t>
            </w:r>
          </w:p>
          <w:p w14:paraId="046872BE" w14:textId="303DDD85" w:rsidR="00D147C9" w:rsidRPr="00D147C9" w:rsidRDefault="0089403A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</w:t>
            </w:r>
            <w:r>
              <w:rPr>
                <w:sz w:val="20"/>
                <w:szCs w:val="20"/>
              </w:rPr>
              <w:t>FM</w:t>
            </w:r>
            <w:r w:rsidRPr="00D147C9">
              <w:rPr>
                <w:sz w:val="20"/>
                <w:szCs w:val="20"/>
              </w:rPr>
              <w:t>.sh</w:t>
            </w:r>
          </w:p>
        </w:tc>
        <w:tc>
          <w:tcPr>
            <w:tcW w:w="1371" w:type="dxa"/>
            <w:shd w:val="clear" w:color="auto" w:fill="auto"/>
          </w:tcPr>
          <w:p w14:paraId="537CE5CA" w14:textId="77777777" w:rsidR="0089403A" w:rsidRDefault="0089403A" w:rsidP="0089403A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</w:t>
            </w:r>
            <w:r>
              <w:rPr>
                <w:sz w:val="20"/>
                <w:szCs w:val="20"/>
              </w:rPr>
              <w:t>A</w:t>
            </w:r>
            <w:r w:rsidRPr="00D147C9">
              <w:rPr>
                <w:sz w:val="20"/>
                <w:szCs w:val="20"/>
              </w:rPr>
              <w:t>.sh</w:t>
            </w:r>
          </w:p>
          <w:p w14:paraId="3606935A" w14:textId="06A23464" w:rsidR="00D147C9" w:rsidRPr="00D147C9" w:rsidRDefault="0089403A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</w:t>
            </w:r>
            <w:r>
              <w:rPr>
                <w:sz w:val="20"/>
                <w:szCs w:val="20"/>
              </w:rPr>
              <w:t>FM</w:t>
            </w:r>
            <w:r w:rsidRPr="00D147C9">
              <w:rPr>
                <w:sz w:val="20"/>
                <w:szCs w:val="20"/>
              </w:rPr>
              <w:t>.sh</w:t>
            </w:r>
          </w:p>
        </w:tc>
        <w:tc>
          <w:tcPr>
            <w:tcW w:w="804" w:type="dxa"/>
            <w:shd w:val="clear" w:color="auto" w:fill="auto"/>
          </w:tcPr>
          <w:p w14:paraId="354FC39B" w14:textId="319576DE" w:rsidR="00D147C9" w:rsidRPr="00D147C9" w:rsidRDefault="0089403A" w:rsidP="00D27354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eblogic</w:t>
            </w:r>
            <w:proofErr w:type="spellEnd"/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20" w:name="_Toc228197341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20"/>
    </w:p>
    <w:p w14:paraId="65832F36" w14:textId="4082E07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서비스)</w:t>
      </w:r>
      <w:r>
        <w:t xml:space="preserve"> /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95A10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B95A10" w:rsidRPr="00510C89" w:rsidRDefault="00B95A10" w:rsidP="001961F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B95A10" w:rsidRPr="00510C89" w:rsidRDefault="00B95A10" w:rsidP="001961F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45D5C09B" w:rsidR="00B95A10" w:rsidRDefault="00D147C9" w:rsidP="00484442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71F6E57" w14:textId="14A3EE3A" w:rsidR="00B95A10" w:rsidRPr="00510C89" w:rsidRDefault="00E23288" w:rsidP="00484442">
            <w:pPr>
              <w:jc w:val="left"/>
            </w:pPr>
            <w:r>
              <w:rPr>
                <w:rFonts w:hint="eastAsia"/>
              </w:rPr>
              <w:t>수탁수익증권 A</w:t>
            </w:r>
            <w:r>
              <w:t>P</w:t>
            </w:r>
            <w:r>
              <w:rPr>
                <w:rFonts w:hint="eastAsia"/>
              </w:rPr>
              <w:t>서버 기동 중지</w:t>
            </w:r>
          </w:p>
        </w:tc>
      </w:tr>
      <w:tr w:rsidR="00B95A10" w:rsidRPr="00510C89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2A42FEC5" w14:textId="7D41E66C" w:rsidR="00B95A10" w:rsidRPr="00510C89" w:rsidRDefault="00FF24B5" w:rsidP="001961F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37A2317E" w:rsidR="00B95A10" w:rsidRDefault="00D147C9" w:rsidP="00484442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673491C6" w14:textId="3D6DD01F" w:rsidR="00B95A10" w:rsidRPr="00510C89" w:rsidRDefault="00E23288" w:rsidP="00484442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 xml:space="preserve">수탁수익증권 </w:t>
            </w:r>
            <w:r>
              <w:t>Admin</w:t>
            </w:r>
            <w:r>
              <w:rPr>
                <w:rFonts w:hint="eastAsia"/>
              </w:rPr>
              <w:t>서버 기동 중지</w:t>
            </w: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1795707B" w:rsidR="00B95A10" w:rsidRDefault="008D3DF7" w:rsidP="00B95A10">
            <w:pPr>
              <w:jc w:val="left"/>
            </w:pPr>
            <w:r>
              <w:rPr>
                <w:rFonts w:hint="eastAsia"/>
              </w:rPr>
              <w:t>5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311E0D54" w14:textId="0C262732" w:rsidR="00B95A10" w:rsidRDefault="00E23288" w:rsidP="00B95A10">
            <w:pPr>
              <w:jc w:val="left"/>
            </w:pPr>
            <w:r>
              <w:rPr>
                <w:rFonts w:hint="eastAsia"/>
              </w:rPr>
              <w:t xml:space="preserve">수탁수익증권 </w:t>
            </w:r>
            <w:r>
              <w:t>Admin</w:t>
            </w:r>
            <w:r>
              <w:rPr>
                <w:rFonts w:hint="eastAsia"/>
              </w:rPr>
              <w:t>서버 기동</w:t>
            </w: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7DA3F2DB" w:rsidR="00B95A10" w:rsidRDefault="008D3DF7" w:rsidP="00B95A10">
            <w:pPr>
              <w:jc w:val="left"/>
            </w:pPr>
            <w:r>
              <w:rPr>
                <w:rFonts w:hint="eastAsia"/>
              </w:rPr>
              <w:t>5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DA15009" w14:textId="4331D068" w:rsidR="00B95A10" w:rsidRDefault="00E23288" w:rsidP="00B95A10">
            <w:pPr>
              <w:jc w:val="left"/>
            </w:pPr>
            <w:r>
              <w:rPr>
                <w:rFonts w:hint="eastAsia"/>
              </w:rPr>
              <w:t xml:space="preserve">수탁수익증권 </w:t>
            </w:r>
            <w:r>
              <w:t>AP</w:t>
            </w:r>
            <w:r>
              <w:rPr>
                <w:rFonts w:hint="eastAsia"/>
              </w:rPr>
              <w:t>서버 기동</w:t>
            </w:r>
          </w:p>
        </w:tc>
      </w:tr>
    </w:tbl>
    <w:p w14:paraId="13B58600" w14:textId="77777777" w:rsidR="005C43B1" w:rsidRPr="005C43B1" w:rsidRDefault="005C43B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1" w:name="_Toc228197342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1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7674AAE9" w:rsidR="00B95A10" w:rsidRDefault="00B93151" w:rsidP="00B95A10">
      <w:pPr>
        <w:rPr>
          <w:noProof/>
        </w:rPr>
      </w:pPr>
      <w:r>
        <w:rPr>
          <w:noProof/>
        </w:rPr>
        <w:pict w14:anchorId="386E31AE">
          <v:shape id="_x0000_i1028" type="#_x0000_t75" style="width:496.5pt;height:370.65pt">
            <v:imagedata r:id="rId12" o:title=""/>
          </v:shape>
        </w:pict>
      </w:r>
    </w:p>
    <w:p w14:paraId="4110FD88" w14:textId="43DB31A8" w:rsidR="0035624C" w:rsidRPr="00B95A10" w:rsidRDefault="0035624C" w:rsidP="00B95A10">
      <w:r>
        <w:br w:type="page"/>
      </w: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2" w:name="_Toc228197343"/>
      <w:proofErr w:type="spellStart"/>
      <w:r>
        <w:rPr>
          <w:rFonts w:hint="eastAsia"/>
        </w:rPr>
        <w:t>일일점검체크리스트</w:t>
      </w:r>
      <w:bookmarkEnd w:id="22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80339E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356FA247" w:rsidR="0080339E" w:rsidRPr="00510C89" w:rsidRDefault="0080339E" w:rsidP="001961F0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5361620" w14:textId="2CF4FD58" w:rsidR="0080339E" w:rsidRPr="00510C89" w:rsidRDefault="0080339E" w:rsidP="001961F0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36F16EBF" w14:textId="69FA422A" w:rsidR="0080339E" w:rsidRPr="00510C89" w:rsidRDefault="0080339E" w:rsidP="001961F0">
            <w:r>
              <w:rPr>
                <w:rFonts w:hint="eastAsia"/>
              </w:rPr>
              <w:t xml:space="preserve">경로 </w:t>
            </w:r>
            <w:r>
              <w:t xml:space="preserve">: </w:t>
            </w:r>
            <w:proofErr w:type="spellStart"/>
            <w:r w:rsidR="00266817">
              <w:rPr>
                <w:rFonts w:hint="eastAsia"/>
              </w:rPr>
              <w:t>업무계</w:t>
            </w:r>
            <w:proofErr w:type="spellEnd"/>
            <w:r w:rsidR="00266817">
              <w:rPr>
                <w:rFonts w:hint="eastAsia"/>
              </w:rPr>
              <w:t xml:space="preserve"> </w:t>
            </w:r>
            <w:r>
              <w:t xml:space="preserve">&gt; </w:t>
            </w:r>
            <w:r w:rsidR="00266817">
              <w:rPr>
                <w:rFonts w:hint="eastAsia"/>
              </w:rPr>
              <w:t xml:space="preserve">고객자산 </w:t>
            </w:r>
            <w:r w:rsidR="00266817">
              <w:t xml:space="preserve">&gt; </w:t>
            </w:r>
            <w:r w:rsidR="00266817">
              <w:rPr>
                <w:rFonts w:hint="eastAsia"/>
              </w:rPr>
              <w:t>수익증권 서버 확인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74A2E311" w:rsidR="0080339E" w:rsidRPr="00510C89" w:rsidRDefault="0080339E" w:rsidP="001961F0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4C49AF5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4635B6F" w14:textId="1583AA2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7E26595D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0DA6EDD7" w14:textId="76EA33AA" w:rsidR="0080339E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CB8A8B6" w14:textId="12A6375F" w:rsidR="0080339E" w:rsidRPr="00510C89" w:rsidRDefault="0080339E" w:rsidP="001961F0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45B86C8" w14:textId="2B069CD6" w:rsidR="0080339E" w:rsidRDefault="0080339E" w:rsidP="001961F0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 w:rsidR="00CF3547">
              <w:rPr>
                <w:rFonts w:hint="eastAsia"/>
              </w:rPr>
              <w:t>채널</w:t>
            </w:r>
            <w:r>
              <w:rPr>
                <w:rFonts w:hint="eastAsia"/>
              </w:rPr>
              <w:t xml:space="preserve">운영파트 </w:t>
            </w:r>
            <w:r>
              <w:t xml:space="preserve">&gt; </w:t>
            </w:r>
            <w:r w:rsidR="00CF3547">
              <w:rPr>
                <w:rFonts w:hint="eastAsia"/>
              </w:rPr>
              <w:t>F</w:t>
            </w:r>
            <w:r w:rsidR="00CF3547">
              <w:t>UNS</w:t>
            </w:r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proofErr w:type="spellStart"/>
            <w:r>
              <w:rPr>
                <w:rFonts w:hint="eastAsia"/>
              </w:rPr>
              <w:t>서버명</w:t>
            </w:r>
            <w:proofErr w:type="spellEnd"/>
          </w:p>
          <w:p w14:paraId="14BEEED0" w14:textId="615CB9A6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및 서버 상태 체크</w:t>
            </w:r>
          </w:p>
        </w:tc>
      </w:tr>
      <w:tr w:rsidR="0080339E" w:rsidRPr="00510C89" w14:paraId="095BC614" w14:textId="7BDC6ECF" w:rsidTr="0080339E">
        <w:tc>
          <w:tcPr>
            <w:tcW w:w="1951" w:type="dxa"/>
            <w:shd w:val="clear" w:color="auto" w:fill="auto"/>
          </w:tcPr>
          <w:p w14:paraId="39293051" w14:textId="77777777" w:rsidR="0080339E" w:rsidRDefault="0080339E" w:rsidP="001961F0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  <w:p w14:paraId="4451CB79" w14:textId="281229FD" w:rsidR="0080339E" w:rsidRPr="00510C89" w:rsidRDefault="0080339E" w:rsidP="001961F0">
            <w:r>
              <w:rPr>
                <w:rFonts w:hint="eastAsia"/>
              </w:rPr>
              <w:t xml:space="preserve">(주관 </w:t>
            </w:r>
            <w:r>
              <w:t>DBA)</w:t>
            </w:r>
          </w:p>
        </w:tc>
        <w:tc>
          <w:tcPr>
            <w:tcW w:w="2693" w:type="dxa"/>
            <w:shd w:val="clear" w:color="auto" w:fill="auto"/>
          </w:tcPr>
          <w:p w14:paraId="68C695DB" w14:textId="77777777" w:rsidR="0080339E" w:rsidRDefault="0080339E" w:rsidP="001961F0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프로세스 점검</w:t>
            </w:r>
          </w:p>
          <w:p w14:paraId="10F7B15C" w14:textId="4CB54273" w:rsidR="0080339E" w:rsidRPr="00510C89" w:rsidRDefault="0080339E" w:rsidP="001961F0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0C5D41AD" w14:textId="37AF2603" w:rsidR="0080339E" w:rsidRDefault="0080339E" w:rsidP="001961F0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 w:rsidR="00CF3547">
              <w:rPr>
                <w:rFonts w:hint="eastAsia"/>
              </w:rPr>
              <w:t xml:space="preserve">채널운영파트 </w:t>
            </w:r>
            <w:r>
              <w:t xml:space="preserve">&gt; </w:t>
            </w:r>
            <w:r w:rsidR="00CF3547">
              <w:rPr>
                <w:rFonts w:hint="eastAsia"/>
              </w:rPr>
              <w:t>F</w:t>
            </w:r>
            <w:r w:rsidR="00CF3547">
              <w:t>UNS</w:t>
            </w:r>
            <w:r w:rsidR="00CF3547">
              <w:rPr>
                <w:rFonts w:hint="eastAsia"/>
              </w:rPr>
              <w:t xml:space="preserve"> </w:t>
            </w:r>
            <w:r>
              <w:t xml:space="preserve">&gt; </w:t>
            </w:r>
            <w:proofErr w:type="spellStart"/>
            <w:r>
              <w:rPr>
                <w:rFonts w:hint="eastAsia"/>
              </w:rPr>
              <w:t>서버명</w:t>
            </w:r>
            <w:proofErr w:type="spellEnd"/>
          </w:p>
          <w:p w14:paraId="529405D1" w14:textId="7F28797D" w:rsidR="0080339E" w:rsidRPr="00510C89" w:rsidRDefault="0080339E" w:rsidP="001961F0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서비스 및 서버 상태 체크</w:t>
            </w:r>
          </w:p>
        </w:tc>
      </w:tr>
      <w:tr w:rsidR="005C43B1" w:rsidRPr="00510C89" w14:paraId="4311E2C0" w14:textId="13AFFE44" w:rsidTr="0080339E">
        <w:tc>
          <w:tcPr>
            <w:tcW w:w="1951" w:type="dxa"/>
            <w:vMerge w:val="restart"/>
            <w:shd w:val="clear" w:color="auto" w:fill="auto"/>
          </w:tcPr>
          <w:p w14:paraId="20CAB4D3" w14:textId="0A257409" w:rsidR="005C43B1" w:rsidRPr="00510C89" w:rsidRDefault="005C43B1" w:rsidP="001961F0"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1B87C80A" w14:textId="043F8764" w:rsidR="005C43B1" w:rsidRPr="00510C89" w:rsidRDefault="00CF3547" w:rsidP="001961F0">
            <w:r>
              <w:t>H-FOS</w:t>
            </w:r>
            <w:r w:rsidR="005C43B1">
              <w:t xml:space="preserve"> </w:t>
            </w:r>
            <w:r w:rsidR="005C43B1"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61BA3A49" w14:textId="24E7E56E" w:rsidR="005C43B1" w:rsidRPr="00510C89" w:rsidRDefault="005C43B1" w:rsidP="001961F0">
            <w:r>
              <w:rPr>
                <w:rFonts w:hint="eastAsia"/>
              </w:rPr>
              <w:t>로그인</w:t>
            </w:r>
          </w:p>
        </w:tc>
      </w:tr>
      <w:tr w:rsidR="005C43B1" w:rsidRPr="00510C89" w14:paraId="513057D4" w14:textId="405AFC94" w:rsidTr="0080339E">
        <w:tc>
          <w:tcPr>
            <w:tcW w:w="1951" w:type="dxa"/>
            <w:vMerge/>
            <w:shd w:val="clear" w:color="auto" w:fill="auto"/>
          </w:tcPr>
          <w:p w14:paraId="2034C5A8" w14:textId="59E13BE9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238F72B5" w14:textId="0909C97F" w:rsidR="005C43B1" w:rsidRPr="00510C89" w:rsidRDefault="00CF3547" w:rsidP="001961F0">
            <w:r>
              <w:rPr>
                <w:rFonts w:hint="eastAsia"/>
              </w:rPr>
              <w:t xml:space="preserve">이월배치 </w:t>
            </w:r>
            <w:r w:rsidR="00243144">
              <w:rPr>
                <w:rFonts w:hint="eastAsia"/>
              </w:rPr>
              <w:t xml:space="preserve">정상수행 </w:t>
            </w:r>
            <w:r>
              <w:rPr>
                <w:rFonts w:hint="eastAsia"/>
              </w:rPr>
              <w:t>확인</w:t>
            </w:r>
          </w:p>
        </w:tc>
        <w:tc>
          <w:tcPr>
            <w:tcW w:w="5387" w:type="dxa"/>
          </w:tcPr>
          <w:p w14:paraId="7D988F7B" w14:textId="13462AE2" w:rsidR="005C43B1" w:rsidRPr="00510C89" w:rsidRDefault="00243144" w:rsidP="001961F0">
            <w:r>
              <w:rPr>
                <w:rFonts w:hint="eastAsia"/>
              </w:rPr>
              <w:t xml:space="preserve">로그인 후 </w:t>
            </w:r>
            <w:proofErr w:type="spellStart"/>
            <w:r>
              <w:rPr>
                <w:rFonts w:hint="eastAsia"/>
              </w:rPr>
              <w:t>메인화면</w:t>
            </w:r>
            <w:proofErr w:type="spellEnd"/>
            <w:r>
              <w:rPr>
                <w:rFonts w:hint="eastAsia"/>
              </w:rPr>
              <w:t xml:space="preserve"> 우측 상단 계리일자 정상 확인</w:t>
            </w:r>
          </w:p>
        </w:tc>
      </w:tr>
    </w:tbl>
    <w:p w14:paraId="4D191FD7" w14:textId="57E74B34" w:rsidR="0080339E" w:rsidRDefault="0080339E" w:rsidP="0080339E"/>
    <w:p w14:paraId="5F3CEA66" w14:textId="77777777" w:rsidR="0080339E" w:rsidRPr="0080339E" w:rsidRDefault="0080339E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3" w:name="_Toc228197344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3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70E1E277" w14:textId="340FE531" w:rsidR="003B0556" w:rsidRDefault="003B0556" w:rsidP="00FE4D33">
      <w:r w:rsidRPr="003B0556">
        <w:rPr>
          <w:rFonts w:hint="eastAsia"/>
        </w:rPr>
        <w:t>수익증권</w:t>
      </w:r>
      <w:r>
        <w:rPr>
          <w:rFonts w:hint="eastAsia"/>
        </w:rPr>
        <w:t>메뉴</w:t>
      </w:r>
      <w:r w:rsidRPr="003B0556">
        <w:t>_260422.xlsx</w:t>
      </w:r>
    </w:p>
    <w:p w14:paraId="304E2090" w14:textId="77777777" w:rsidR="005A132A" w:rsidRPr="005E67A4" w:rsidRDefault="005A132A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4" w:name="_Toc228197345"/>
      <w:r>
        <w:rPr>
          <w:rFonts w:hint="eastAsia"/>
        </w:rPr>
        <w:t>배치목록</w:t>
      </w:r>
      <w:bookmarkEnd w:id="24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1722CF7A" w14:textId="2D7E3D7C" w:rsidR="003E77AE" w:rsidRDefault="003E77AE" w:rsidP="005A132A">
      <w:r w:rsidRPr="003E77AE">
        <w:rPr>
          <w:rFonts w:hint="eastAsia"/>
        </w:rPr>
        <w:t>수익증권</w:t>
      </w:r>
      <w:r w:rsidRPr="003E77AE">
        <w:t>_</w:t>
      </w:r>
      <w:proofErr w:type="spellStart"/>
      <w:r w:rsidRPr="003E77AE">
        <w:t>크론배치목록</w:t>
      </w:r>
      <w:proofErr w:type="spellEnd"/>
      <w:r w:rsidRPr="003E77AE">
        <w:t>.xlsx</w:t>
      </w:r>
    </w:p>
    <w:p w14:paraId="5F09806F" w14:textId="2E7E519A" w:rsidR="003E77AE" w:rsidRDefault="003E77AE" w:rsidP="005A132A">
      <w:r w:rsidRPr="003E77AE">
        <w:rPr>
          <w:rFonts w:hint="eastAsia"/>
        </w:rPr>
        <w:t>수익증권</w:t>
      </w:r>
      <w:r w:rsidRPr="003E77AE">
        <w:t>-ETL배치목록.zip</w:t>
      </w:r>
    </w:p>
    <w:p w14:paraId="09C95169" w14:textId="77777777" w:rsidR="005A132A" w:rsidRPr="00FE4D33" w:rsidRDefault="005A132A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5" w:name="_Toc228197346"/>
      <w:r>
        <w:rPr>
          <w:rFonts w:hint="eastAsia"/>
        </w:rPr>
        <w:t>비상연락망</w:t>
      </w:r>
      <w:bookmarkEnd w:id="25"/>
    </w:p>
    <w:p w14:paraId="113861EA" w14:textId="1EA071AD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54696D">
        <w:rPr>
          <w:rFonts w:hint="eastAsia"/>
        </w:rPr>
        <w:t>수익증권</w:t>
      </w:r>
      <w:r w:rsidR="002033C1">
        <w:rPr>
          <w:rFonts w:hint="eastAsia"/>
        </w:rPr>
        <w:t xml:space="preserve">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bookmarkStart w:id="26" w:name="_Toc228197347"/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  <w:bookmarkEnd w:id="26"/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4C66E8E5" w:rsidR="00AF5FB4" w:rsidRPr="0054696D" w:rsidRDefault="0054696D" w:rsidP="00914944">
            <w:pPr>
              <w:jc w:val="center"/>
            </w:pPr>
            <w:r w:rsidRPr="0054696D">
              <w:rPr>
                <w:rFonts w:hint="eastAsia"/>
              </w:rPr>
              <w:t>2015-08-03 08:15</w:t>
            </w:r>
          </w:p>
        </w:tc>
        <w:tc>
          <w:tcPr>
            <w:tcW w:w="1108" w:type="dxa"/>
          </w:tcPr>
          <w:p w14:paraId="0AAAAB5E" w14:textId="760BFC58" w:rsidR="00AF5FB4" w:rsidRPr="0054696D" w:rsidRDefault="0054696D" w:rsidP="00914944">
            <w:pPr>
              <w:jc w:val="center"/>
            </w:pPr>
            <w:r w:rsidRPr="0054696D">
              <w:rPr>
                <w:rFonts w:hint="eastAsia"/>
              </w:rPr>
              <w:t>2015-08-03 0</w:t>
            </w:r>
            <w:r w:rsidRPr="0054696D">
              <w:t>9</w:t>
            </w:r>
            <w:r w:rsidRPr="0054696D">
              <w:rPr>
                <w:rFonts w:hint="eastAsia"/>
              </w:rPr>
              <w:t>:</w:t>
            </w:r>
            <w:r w:rsidRPr="0054696D">
              <w:t>22</w:t>
            </w:r>
          </w:p>
        </w:tc>
        <w:tc>
          <w:tcPr>
            <w:tcW w:w="2294" w:type="dxa"/>
          </w:tcPr>
          <w:p w14:paraId="507CFD4E" w14:textId="68F69ECF" w:rsidR="00AF5FB4" w:rsidRPr="00510C89" w:rsidRDefault="0054696D" w:rsidP="00914944">
            <w:pPr>
              <w:jc w:val="center"/>
            </w:pPr>
            <w:r>
              <w:rPr>
                <w:rFonts w:hint="eastAsia"/>
                <w:bCs/>
              </w:rPr>
              <w:t>펀드판매시스템 이월배치 관련 처리 오류</w:t>
            </w:r>
          </w:p>
        </w:tc>
        <w:tc>
          <w:tcPr>
            <w:tcW w:w="2551" w:type="dxa"/>
            <w:shd w:val="clear" w:color="auto" w:fill="auto"/>
          </w:tcPr>
          <w:p w14:paraId="12CC90F0" w14:textId="77777777" w:rsidR="0054696D" w:rsidRDefault="00AF5FB4" w:rsidP="0054696D">
            <w:r>
              <w:rPr>
                <w:rFonts w:hint="eastAsia"/>
              </w:rPr>
              <w:t>-</w:t>
            </w:r>
            <w:r>
              <w:t xml:space="preserve"> </w:t>
            </w:r>
            <w:r w:rsidR="0054696D">
              <w:rPr>
                <w:rFonts w:hint="eastAsia"/>
              </w:rPr>
              <w:t xml:space="preserve">이번 문제와 관련하여 IT의 신속한 대처로 업무적 </w:t>
            </w:r>
          </w:p>
          <w:p w14:paraId="660E701A" w14:textId="4CE10D18" w:rsidR="00AF5FB4" w:rsidRPr="00510C89" w:rsidRDefault="0054696D" w:rsidP="0054696D">
            <w:pPr>
              <w:jc w:val="left"/>
            </w:pPr>
            <w:r>
              <w:rPr>
                <w:rFonts w:hint="eastAsia"/>
              </w:rPr>
              <w:t>이슈 없었음</w:t>
            </w:r>
          </w:p>
        </w:tc>
        <w:tc>
          <w:tcPr>
            <w:tcW w:w="2835" w:type="dxa"/>
          </w:tcPr>
          <w:p w14:paraId="06187FC4" w14:textId="2DF49202" w:rsidR="00AF5FB4" w:rsidRPr="00856EAE" w:rsidRDefault="0054696D" w:rsidP="00914944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 xml:space="preserve">DB </w:t>
            </w:r>
            <w:r>
              <w:t xml:space="preserve">Server </w:t>
            </w:r>
            <w:r>
              <w:rPr>
                <w:rFonts w:hint="eastAsia"/>
              </w:rPr>
              <w:t>Connection 에러 설정 문제 발생</w:t>
            </w:r>
          </w:p>
        </w:tc>
      </w:tr>
      <w:tr w:rsidR="00AE23F0" w:rsidRPr="00510C89" w14:paraId="7E602FE1" w14:textId="77777777" w:rsidTr="00AF5FB4">
        <w:tc>
          <w:tcPr>
            <w:tcW w:w="1101" w:type="dxa"/>
            <w:shd w:val="clear" w:color="auto" w:fill="auto"/>
          </w:tcPr>
          <w:p w14:paraId="6BA7D60A" w14:textId="0B422AE8" w:rsidR="00AE23F0" w:rsidRPr="0054696D" w:rsidRDefault="00AE23F0" w:rsidP="00914944">
            <w:pPr>
              <w:jc w:val="center"/>
            </w:pPr>
            <w:r>
              <w:rPr>
                <w:rFonts w:hint="eastAsia"/>
              </w:rPr>
              <w:t>2</w:t>
            </w:r>
            <w:r>
              <w:t>012-10-04</w:t>
            </w:r>
          </w:p>
        </w:tc>
        <w:tc>
          <w:tcPr>
            <w:tcW w:w="1108" w:type="dxa"/>
          </w:tcPr>
          <w:p w14:paraId="20CB3119" w14:textId="6BA85E95" w:rsidR="00AE23F0" w:rsidRPr="0054696D" w:rsidRDefault="00AE23F0" w:rsidP="00914944">
            <w:pPr>
              <w:jc w:val="center"/>
            </w:pPr>
            <w:r>
              <w:rPr>
                <w:rFonts w:hint="eastAsia"/>
              </w:rPr>
              <w:t>2</w:t>
            </w:r>
            <w:r>
              <w:t>012-10-07</w:t>
            </w:r>
          </w:p>
        </w:tc>
        <w:tc>
          <w:tcPr>
            <w:tcW w:w="2294" w:type="dxa"/>
          </w:tcPr>
          <w:p w14:paraId="2E27627A" w14:textId="76AC5A23" w:rsidR="00AE23F0" w:rsidRDefault="00AE23F0" w:rsidP="0091494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  <w:r>
              <w:rPr>
                <w:bCs/>
              </w:rPr>
              <w:t>MS</w:t>
            </w:r>
            <w:r>
              <w:rPr>
                <w:rFonts w:hint="eastAsia"/>
                <w:bCs/>
              </w:rPr>
              <w:t>계좌펀드매입오류</w:t>
            </w:r>
          </w:p>
        </w:tc>
        <w:tc>
          <w:tcPr>
            <w:tcW w:w="2551" w:type="dxa"/>
            <w:shd w:val="clear" w:color="auto" w:fill="auto"/>
          </w:tcPr>
          <w:p w14:paraId="37F9A65B" w14:textId="036D14D6" w:rsidR="00AE23F0" w:rsidRDefault="00AE23F0" w:rsidP="00AE23F0">
            <w:r>
              <w:t>-CMS</w:t>
            </w:r>
            <w:r>
              <w:rPr>
                <w:rFonts w:hint="eastAsia"/>
              </w:rPr>
              <w:t xml:space="preserve">오류 계좌로 </w:t>
            </w:r>
            <w:r>
              <w:t>CMS</w:t>
            </w:r>
            <w:r>
              <w:rPr>
                <w:rFonts w:hint="eastAsia"/>
              </w:rPr>
              <w:t>매입처리되어 강제 환매 및 현업 수작업 수거처리</w:t>
            </w:r>
          </w:p>
        </w:tc>
        <w:tc>
          <w:tcPr>
            <w:tcW w:w="2835" w:type="dxa"/>
          </w:tcPr>
          <w:p w14:paraId="42841795" w14:textId="77777777" w:rsidR="00AE23F0" w:rsidRDefault="00AE23F0" w:rsidP="00914944">
            <w:pPr>
              <w:jc w:val="center"/>
            </w:pPr>
            <w:r w:rsidRPr="00AE23F0">
              <w:rPr>
                <w:rFonts w:hint="eastAsia"/>
              </w:rPr>
              <w:t>Trailer Record Checking 로직 반영 완료</w:t>
            </w:r>
          </w:p>
          <w:p w14:paraId="7F6FC832" w14:textId="493F4C2B" w:rsidR="00AE23F0" w:rsidRPr="00AE23F0" w:rsidRDefault="00AE23F0" w:rsidP="00914944">
            <w:pPr>
              <w:jc w:val="center"/>
            </w:pPr>
            <w:r>
              <w:rPr>
                <w:rFonts w:hint="eastAsia"/>
              </w:rPr>
              <w:t>현업 금</w:t>
            </w:r>
            <w:r w:rsidR="00C401E7">
              <w:rPr>
                <w:rFonts w:hint="eastAsia"/>
              </w:rPr>
              <w:t>융결제원</w:t>
            </w:r>
            <w:r>
              <w:rPr>
                <w:rFonts w:hint="eastAsia"/>
              </w:rPr>
              <w:t xml:space="preserve"> 처리건수 대사</w:t>
            </w:r>
            <w:r w:rsidR="00C401E7">
              <w:rPr>
                <w:rFonts w:hint="eastAsia"/>
              </w:rPr>
              <w:t>해야 함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74A79539" w14:textId="4112ADF9" w:rsidR="008F060E" w:rsidRPr="008F060E" w:rsidRDefault="008F060E" w:rsidP="006F0F63"/>
    <w:sectPr w:rsidR="008F060E" w:rsidRPr="008F060E" w:rsidSect="005907E3">
      <w:headerReference w:type="default" r:id="rId15"/>
      <w:footerReference w:type="default" r:id="rId16"/>
      <w:footerReference w:type="first" r:id="rId17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0D90D" w14:textId="77777777" w:rsidR="004F0F68" w:rsidRDefault="004F0F68">
      <w:r>
        <w:separator/>
      </w:r>
    </w:p>
  </w:endnote>
  <w:endnote w:type="continuationSeparator" w:id="0">
    <w:p w14:paraId="439BA8FD" w14:textId="77777777" w:rsidR="004F0F68" w:rsidRDefault="004F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4F0F68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B93151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2pt;height:20.6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3F934" w14:textId="77777777" w:rsidR="004F0F68" w:rsidRDefault="004F0F68">
      <w:r>
        <w:separator/>
      </w:r>
    </w:p>
  </w:footnote>
  <w:footnote w:type="continuationSeparator" w:id="0">
    <w:p w14:paraId="1FDC35B2" w14:textId="77777777" w:rsidR="004F0F68" w:rsidRDefault="004F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6A87692B" w:rsidR="00066FA9" w:rsidRPr="00781744" w:rsidRDefault="00B93151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0.8pt;height:35.7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5D6A5D63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EE73F2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EE73F2">
            <w:rPr>
              <w:color w:val="292929"/>
              <w:sz w:val="18"/>
              <w:szCs w:val="18"/>
            </w:rPr>
            <w:t>24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6795ACA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</w:t>
          </w:r>
          <w:r w:rsidR="009A2887">
            <w:rPr>
              <w:color w:val="292929"/>
              <w:sz w:val="18"/>
              <w:szCs w:val="18"/>
            </w:rPr>
            <w:t>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3D0E8EB3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9A2887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0926923"/>
    <w:multiLevelType w:val="hybridMultilevel"/>
    <w:tmpl w:val="91504EC8"/>
    <w:lvl w:ilvl="0" w:tplc="4AD4FEAC">
      <w:start w:val="2012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35E23DB"/>
    <w:multiLevelType w:val="multilevel"/>
    <w:tmpl w:val="FA16E1E0"/>
    <w:numStyleLink w:val="a"/>
  </w:abstractNum>
  <w:abstractNum w:abstractNumId="28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9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0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1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9724F3F"/>
    <w:multiLevelType w:val="hybridMultilevel"/>
    <w:tmpl w:val="2D3CB6D0"/>
    <w:lvl w:ilvl="0" w:tplc="35B4B7DE">
      <w:start w:val="2012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7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3"/>
  </w:num>
  <w:num w:numId="22">
    <w:abstractNumId w:val="12"/>
  </w:num>
  <w:num w:numId="23">
    <w:abstractNumId w:val="17"/>
  </w:num>
  <w:num w:numId="24">
    <w:abstractNumId w:val="8"/>
  </w:num>
  <w:num w:numId="25">
    <w:abstractNumId w:val="28"/>
  </w:num>
  <w:num w:numId="26">
    <w:abstractNumId w:val="30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1"/>
  </w:num>
  <w:num w:numId="32">
    <w:abstractNumId w:val="23"/>
  </w:num>
  <w:num w:numId="33">
    <w:abstractNumId w:val="29"/>
  </w:num>
  <w:num w:numId="34">
    <w:abstractNumId w:val="32"/>
  </w:num>
  <w:num w:numId="35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1A5E"/>
    <w:rsid w:val="00002D5B"/>
    <w:rsid w:val="00003631"/>
    <w:rsid w:val="00006A8F"/>
    <w:rsid w:val="00010923"/>
    <w:rsid w:val="000118E6"/>
    <w:rsid w:val="00011E48"/>
    <w:rsid w:val="000147F8"/>
    <w:rsid w:val="0001731C"/>
    <w:rsid w:val="00020F9D"/>
    <w:rsid w:val="00021A97"/>
    <w:rsid w:val="00023EB5"/>
    <w:rsid w:val="00030755"/>
    <w:rsid w:val="000327CE"/>
    <w:rsid w:val="00032C06"/>
    <w:rsid w:val="00037644"/>
    <w:rsid w:val="00037652"/>
    <w:rsid w:val="00042EBF"/>
    <w:rsid w:val="00043493"/>
    <w:rsid w:val="000507B8"/>
    <w:rsid w:val="00050FF4"/>
    <w:rsid w:val="000527F2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6B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48F4"/>
    <w:rsid w:val="000D5E60"/>
    <w:rsid w:val="000D7EEE"/>
    <w:rsid w:val="000E08B3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0F91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1688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1C73"/>
    <w:rsid w:val="0018241C"/>
    <w:rsid w:val="00183A42"/>
    <w:rsid w:val="00185883"/>
    <w:rsid w:val="001945ED"/>
    <w:rsid w:val="001A186C"/>
    <w:rsid w:val="001A52D1"/>
    <w:rsid w:val="001B27A3"/>
    <w:rsid w:val="001B6F0D"/>
    <w:rsid w:val="001C13A6"/>
    <w:rsid w:val="001C34AE"/>
    <w:rsid w:val="001C5503"/>
    <w:rsid w:val="001C71AD"/>
    <w:rsid w:val="001D0A8A"/>
    <w:rsid w:val="001D20A9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144"/>
    <w:rsid w:val="00243A02"/>
    <w:rsid w:val="00246337"/>
    <w:rsid w:val="002500A0"/>
    <w:rsid w:val="00250316"/>
    <w:rsid w:val="002528FD"/>
    <w:rsid w:val="00266817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39CE"/>
    <w:rsid w:val="002B4A3E"/>
    <w:rsid w:val="002C1F75"/>
    <w:rsid w:val="002D0DF1"/>
    <w:rsid w:val="002D11E5"/>
    <w:rsid w:val="002D1E8E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76150"/>
    <w:rsid w:val="003804E2"/>
    <w:rsid w:val="003821C5"/>
    <w:rsid w:val="003829C9"/>
    <w:rsid w:val="0038365A"/>
    <w:rsid w:val="0038477C"/>
    <w:rsid w:val="003920FC"/>
    <w:rsid w:val="003B0556"/>
    <w:rsid w:val="003B3C8E"/>
    <w:rsid w:val="003B4415"/>
    <w:rsid w:val="003B488E"/>
    <w:rsid w:val="003B6138"/>
    <w:rsid w:val="003B7A61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E77AE"/>
    <w:rsid w:val="003F31A1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6502"/>
    <w:rsid w:val="00467799"/>
    <w:rsid w:val="00470BBF"/>
    <w:rsid w:val="00470D84"/>
    <w:rsid w:val="00473705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3AD8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E62E5"/>
    <w:rsid w:val="004F0F68"/>
    <w:rsid w:val="004F68BD"/>
    <w:rsid w:val="004F74E3"/>
    <w:rsid w:val="004F74EC"/>
    <w:rsid w:val="0050051E"/>
    <w:rsid w:val="0050460E"/>
    <w:rsid w:val="00505F5A"/>
    <w:rsid w:val="00510C89"/>
    <w:rsid w:val="00514576"/>
    <w:rsid w:val="00514AB9"/>
    <w:rsid w:val="00520679"/>
    <w:rsid w:val="00525026"/>
    <w:rsid w:val="00537D0F"/>
    <w:rsid w:val="00541C08"/>
    <w:rsid w:val="00542B48"/>
    <w:rsid w:val="005437A1"/>
    <w:rsid w:val="005463F6"/>
    <w:rsid w:val="0054696D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6B8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C7DF1"/>
    <w:rsid w:val="005E07A9"/>
    <w:rsid w:val="005E197D"/>
    <w:rsid w:val="005E5593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1BE7"/>
    <w:rsid w:val="00672C20"/>
    <w:rsid w:val="00673682"/>
    <w:rsid w:val="0067381A"/>
    <w:rsid w:val="00676645"/>
    <w:rsid w:val="00676FF2"/>
    <w:rsid w:val="00681BA1"/>
    <w:rsid w:val="006850D7"/>
    <w:rsid w:val="00687934"/>
    <w:rsid w:val="00694E9B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4080"/>
    <w:rsid w:val="006E0B3C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174ED"/>
    <w:rsid w:val="0073002B"/>
    <w:rsid w:val="0073434D"/>
    <w:rsid w:val="0074060A"/>
    <w:rsid w:val="0074549E"/>
    <w:rsid w:val="00746316"/>
    <w:rsid w:val="00756AB4"/>
    <w:rsid w:val="00756D33"/>
    <w:rsid w:val="007577E8"/>
    <w:rsid w:val="0076354A"/>
    <w:rsid w:val="007646C4"/>
    <w:rsid w:val="00764DD0"/>
    <w:rsid w:val="00765087"/>
    <w:rsid w:val="00770FB8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34DC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575E7"/>
    <w:rsid w:val="008639A6"/>
    <w:rsid w:val="00865DE3"/>
    <w:rsid w:val="00865F5D"/>
    <w:rsid w:val="00867F11"/>
    <w:rsid w:val="008724CA"/>
    <w:rsid w:val="00873C6C"/>
    <w:rsid w:val="00876D5F"/>
    <w:rsid w:val="00877103"/>
    <w:rsid w:val="00877A11"/>
    <w:rsid w:val="00877F87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403A"/>
    <w:rsid w:val="008951CC"/>
    <w:rsid w:val="008A5928"/>
    <w:rsid w:val="008A67A5"/>
    <w:rsid w:val="008B24A8"/>
    <w:rsid w:val="008B6B07"/>
    <w:rsid w:val="008C051B"/>
    <w:rsid w:val="008C6CE7"/>
    <w:rsid w:val="008C6D80"/>
    <w:rsid w:val="008D1765"/>
    <w:rsid w:val="008D2374"/>
    <w:rsid w:val="008D3DF7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54551"/>
    <w:rsid w:val="00954C2F"/>
    <w:rsid w:val="009607A3"/>
    <w:rsid w:val="00962815"/>
    <w:rsid w:val="00963B9A"/>
    <w:rsid w:val="00966223"/>
    <w:rsid w:val="0097268E"/>
    <w:rsid w:val="00975036"/>
    <w:rsid w:val="00981D12"/>
    <w:rsid w:val="00981E82"/>
    <w:rsid w:val="0098709A"/>
    <w:rsid w:val="00992F74"/>
    <w:rsid w:val="009935D8"/>
    <w:rsid w:val="009A2887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C151D"/>
    <w:rsid w:val="00AC161B"/>
    <w:rsid w:val="00AC1EFA"/>
    <w:rsid w:val="00AC2935"/>
    <w:rsid w:val="00AC3C38"/>
    <w:rsid w:val="00AC487A"/>
    <w:rsid w:val="00AC6311"/>
    <w:rsid w:val="00AC76D6"/>
    <w:rsid w:val="00AD3DF8"/>
    <w:rsid w:val="00AE1172"/>
    <w:rsid w:val="00AE23F0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877A0"/>
    <w:rsid w:val="00B90A6A"/>
    <w:rsid w:val="00B93151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C31AF"/>
    <w:rsid w:val="00BC6A52"/>
    <w:rsid w:val="00BD2423"/>
    <w:rsid w:val="00BD2F8E"/>
    <w:rsid w:val="00BD4376"/>
    <w:rsid w:val="00BE0FBF"/>
    <w:rsid w:val="00BE402D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01E7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1AF5"/>
    <w:rsid w:val="00CB60DD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3547"/>
    <w:rsid w:val="00CF4A79"/>
    <w:rsid w:val="00CF5903"/>
    <w:rsid w:val="00CF7312"/>
    <w:rsid w:val="00D0032C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1070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29CA"/>
    <w:rsid w:val="00DD3EDD"/>
    <w:rsid w:val="00DD4AF1"/>
    <w:rsid w:val="00DD6F77"/>
    <w:rsid w:val="00DE2C38"/>
    <w:rsid w:val="00DE7A39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7068"/>
    <w:rsid w:val="00E175B8"/>
    <w:rsid w:val="00E21848"/>
    <w:rsid w:val="00E21B77"/>
    <w:rsid w:val="00E21C62"/>
    <w:rsid w:val="00E231EA"/>
    <w:rsid w:val="00E23288"/>
    <w:rsid w:val="00E243A2"/>
    <w:rsid w:val="00E376FC"/>
    <w:rsid w:val="00E40AD6"/>
    <w:rsid w:val="00E411D5"/>
    <w:rsid w:val="00E41CF0"/>
    <w:rsid w:val="00E425B3"/>
    <w:rsid w:val="00E42B44"/>
    <w:rsid w:val="00E45560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D3304"/>
    <w:rsid w:val="00EE237B"/>
    <w:rsid w:val="00EE50FA"/>
    <w:rsid w:val="00EE6E4D"/>
    <w:rsid w:val="00EE73F2"/>
    <w:rsid w:val="00EE7646"/>
    <w:rsid w:val="00EF3B6C"/>
    <w:rsid w:val="00F00EC3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B46"/>
    <w:rsid w:val="00FE4D33"/>
    <w:rsid w:val="00FE6AD9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9403A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2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6476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4</cp:revision>
  <cp:lastPrinted>2014-02-06T07:23:00Z</cp:lastPrinted>
  <dcterms:created xsi:type="dcterms:W3CDTF">2026-04-27T08:25:00Z</dcterms:created>
  <dcterms:modified xsi:type="dcterms:W3CDTF">2026-04-30T01:45:00Z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