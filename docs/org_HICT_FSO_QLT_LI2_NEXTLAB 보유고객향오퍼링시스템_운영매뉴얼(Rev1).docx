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38598" w14:textId="1ACB8402" w:rsidR="00CC63F7" w:rsidRPr="00563822" w:rsidRDefault="00BB602E" w:rsidP="00214F46">
      <w:pPr>
        <w:jc w:val="center"/>
        <w:rPr>
          <w:rStyle w:val="Title0"/>
        </w:rPr>
      </w:pPr>
      <w:r>
        <w:rPr>
          <w:noProof/>
        </w:rPr>
        <w:pict w14:anchorId="0B2B64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210.85pt;margin-top:540.35pt;width:146.95pt;height:52.7pt;z-index:4;mso-position-horizontal-relative:text;mso-position-vertical-relative:text">
            <v:imagedata r:id="rId11" o:title="Hanwha Systems_RGB_4_KH"/>
          </v:shape>
        </w:pict>
      </w:r>
      <w:r>
        <w:rPr>
          <w:noProof/>
        </w:rPr>
        <w:pict w14:anchorId="088387B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3.7pt;margin-top:293.6pt;width:262.3pt;height:241.2pt;z-index:1" stroked="f">
            <v:textbox style="mso-next-textbox:#_x0000_s1026;mso-fit-shape-to-text:t">
              <w:txbxContent>
                <w:p w14:paraId="088387DA" w14:textId="77777777" w:rsidR="00066FA9" w:rsidRPr="005D643C" w:rsidRDefault="00066FA9" w:rsidP="00CC63F7">
                  <w:pPr>
                    <w:rPr>
                      <w:rFonts w:ascii="굴림" w:eastAsia="굴림" w:hAnsi="굴림"/>
                      <w:color w:val="808080"/>
                      <w:sz w:val="24"/>
                    </w:rPr>
                  </w:pPr>
                </w:p>
                <w:p w14:paraId="088387DB" w14:textId="0D20CF77" w:rsidR="00066FA9" w:rsidRPr="004F74E3" w:rsidRDefault="00066FA9" w:rsidP="00CC63F7">
                  <w:pPr>
                    <w:rPr>
                      <w:color w:val="292929"/>
                      <w:sz w:val="24"/>
                    </w:rPr>
                  </w:pPr>
                  <w:proofErr w:type="gramStart"/>
                  <w:r w:rsidRPr="005D643C">
                    <w:rPr>
                      <w:rFonts w:hint="eastAsia"/>
                      <w:color w:val="292929"/>
                      <w:sz w:val="24"/>
                    </w:rPr>
                    <w:t>문서번호 :</w:t>
                  </w:r>
                  <w:proofErr w:type="gramEnd"/>
                  <w:r>
                    <w:rPr>
                      <w:rFonts w:hint="eastAsia"/>
                      <w:color w:val="292929"/>
                      <w:sz w:val="24"/>
                    </w:rPr>
                    <w:t xml:space="preserve"> </w:t>
                  </w:r>
                  <w:r w:rsidR="007961FE">
                    <w:rPr>
                      <w:color w:val="292929"/>
                      <w:sz w:val="24"/>
                    </w:rPr>
                    <w:t>HICT_FSO_</w:t>
                  </w:r>
                  <w:r w:rsidR="00C92CA2">
                    <w:rPr>
                      <w:rFonts w:hint="eastAsia"/>
                      <w:color w:val="292929"/>
                      <w:sz w:val="24"/>
                    </w:rPr>
                    <w:t>Q</w:t>
                  </w:r>
                  <w:r w:rsidR="00C92CA2">
                    <w:rPr>
                      <w:color w:val="292929"/>
                      <w:sz w:val="24"/>
                    </w:rPr>
                    <w:t>LT</w:t>
                  </w:r>
                  <w:r w:rsidR="007961FE">
                    <w:rPr>
                      <w:color w:val="292929"/>
                      <w:sz w:val="24"/>
                    </w:rPr>
                    <w:t>_</w:t>
                  </w:r>
                  <w:r w:rsidR="00C92CA2">
                    <w:rPr>
                      <w:color w:val="292929"/>
                      <w:sz w:val="24"/>
                    </w:rPr>
                    <w:t>LI2</w:t>
                  </w:r>
                </w:p>
                <w:p w14:paraId="088387DC" w14:textId="6ED05D51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Version </w:t>
                  </w:r>
                  <w:r w:rsidR="000B477B">
                    <w:rPr>
                      <w:color w:val="292929"/>
                      <w:sz w:val="24"/>
                    </w:rPr>
                    <w:t>1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</w:t>
                  </w:r>
                  <w:r w:rsidR="00796783">
                    <w:rPr>
                      <w:color w:val="292929"/>
                      <w:sz w:val="24"/>
                    </w:rPr>
                    <w:t>0</w:t>
                  </w:r>
                </w:p>
                <w:p w14:paraId="441F9843" w14:textId="1EF3EF59" w:rsidR="005A6CC6" w:rsidRDefault="005A6CC6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한화생명</w:t>
                  </w:r>
                </w:p>
                <w:p w14:paraId="088387E0" w14:textId="644B15CF" w:rsidR="00066FA9" w:rsidRPr="00796783" w:rsidRDefault="00796783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proofErr w:type="spellStart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생보</w:t>
                  </w:r>
                  <w:proofErr w:type="spellEnd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I</w:t>
                  </w:r>
                  <w:r w:rsidRPr="00796783">
                    <w:rPr>
                      <w:color w:val="292929"/>
                      <w:sz w:val="24"/>
                      <w:highlight w:val="yellow"/>
                    </w:rPr>
                    <w:t>TO</w:t>
                  </w:r>
                  <w:r w:rsidR="000B477B">
                    <w:rPr>
                      <w:color w:val="292929"/>
                      <w:sz w:val="24"/>
                      <w:highlight w:val="yellow"/>
                    </w:rPr>
                    <w:t>2</w:t>
                  </w:r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팀</w:t>
                  </w:r>
                </w:p>
                <w:p w14:paraId="6A3E1186" w14:textId="32013E55" w:rsidR="00796783" w:rsidRPr="00796783" w:rsidRDefault="000B477B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채널</w:t>
                  </w:r>
                  <w:r w:rsidR="00796783"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운영파트</w:t>
                  </w:r>
                </w:p>
                <w:p w14:paraId="088387E1" w14:textId="52984E87" w:rsidR="00066FA9" w:rsidRDefault="000B477B" w:rsidP="00CC63F7">
                  <w:pPr>
                    <w:rPr>
                      <w:color w:val="292929"/>
                      <w:sz w:val="24"/>
                    </w:rPr>
                  </w:pPr>
                  <w:r>
                    <w:rPr>
                      <w:rFonts w:hint="eastAsia"/>
                      <w:color w:val="292929"/>
                      <w:sz w:val="24"/>
                    </w:rPr>
                    <w:t>N</w:t>
                  </w:r>
                  <w:r>
                    <w:rPr>
                      <w:color w:val="292929"/>
                      <w:sz w:val="24"/>
                    </w:rPr>
                    <w:t xml:space="preserve">EXTLAB </w:t>
                  </w:r>
                  <w:r w:rsidR="006C71D3">
                    <w:rPr>
                      <w:rFonts w:hint="eastAsia"/>
                      <w:color w:val="292929"/>
                      <w:sz w:val="24"/>
                    </w:rPr>
                    <w:t xml:space="preserve">보유고객향 </w:t>
                  </w:r>
                  <w:proofErr w:type="spellStart"/>
                  <w:r w:rsidR="006C71D3">
                    <w:rPr>
                      <w:rFonts w:hint="eastAsia"/>
                      <w:color w:val="292929"/>
                      <w:sz w:val="24"/>
                    </w:rPr>
                    <w:t>오퍼링</w:t>
                  </w:r>
                  <w:proofErr w:type="spellEnd"/>
                  <w:r w:rsidR="006C71D3">
                    <w:rPr>
                      <w:rFonts w:hint="eastAsia"/>
                      <w:color w:val="292929"/>
                      <w:sz w:val="24"/>
                    </w:rPr>
                    <w:t xml:space="preserve"> 시스템</w:t>
                  </w:r>
                </w:p>
                <w:p w14:paraId="32EF21E1" w14:textId="2F32A188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6B9A80" w14:textId="77777777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C7B9EF" w14:textId="77777777" w:rsidR="00796783" w:rsidRP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3" w14:textId="77777777" w:rsidR="00066FA9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4" w14:textId="77777777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6" w14:textId="0E4F69AF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>20</w:t>
                  </w:r>
                  <w:r w:rsidR="00796783">
                    <w:rPr>
                      <w:color w:val="292929"/>
                      <w:sz w:val="24"/>
                    </w:rPr>
                    <w:t>26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 0</w:t>
                  </w:r>
                  <w:r w:rsidR="000B477B">
                    <w:rPr>
                      <w:color w:val="292929"/>
                      <w:sz w:val="24"/>
                    </w:rPr>
                    <w:t>4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. </w:t>
                  </w:r>
                  <w:r w:rsidR="006C71D3">
                    <w:rPr>
                      <w:color w:val="292929"/>
                      <w:sz w:val="24"/>
                    </w:rPr>
                    <w:t>24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88387C0">
          <v:line id="_x0000_s1028" style="position:absolute;left:0;text-align:left;z-index:2" from="210.85pt,316.9pt" to="210.85pt,529.4pt" strokecolor="gray" strokeweight="1.5pt"/>
        </w:pict>
      </w:r>
      <w:r>
        <w:rPr>
          <w:noProof/>
        </w:rPr>
        <w:pict w14:anchorId="088387C1">
          <v:shape id="_x0000_s1029" type="#_x0000_t202" style="position:absolute;left:0;text-align:left;margin-left:18pt;margin-top:66.8pt;width:450pt;height:140.2pt;z-index:3" filled="f" stroked="f" strokecolor="#2896d7">
            <v:textbox style="mso-next-textbox:#_x0000_s1029">
              <w:txbxContent>
                <w:p w14:paraId="088387E7" w14:textId="3E2B8C86" w:rsidR="00066FA9" w:rsidRPr="00604D0A" w:rsidRDefault="00066FA9" w:rsidP="001636EF">
                  <w:pPr>
                    <w:jc w:val="right"/>
                    <w:rPr>
                      <w:b/>
                      <w:bCs/>
                      <w:color w:val="333333"/>
                      <w:sz w:val="30"/>
                      <w:szCs w:val="30"/>
                    </w:rPr>
                  </w:pP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한화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시스템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금융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ITO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품질 U</w:t>
                  </w:r>
                  <w:r w:rsidR="00796783">
                    <w:rPr>
                      <w:b/>
                      <w:bCs/>
                      <w:color w:val="333333"/>
                      <w:sz w:val="30"/>
                      <w:szCs w:val="30"/>
                    </w:rPr>
                    <w:t>nit</w:t>
                  </w:r>
                </w:p>
                <w:p w14:paraId="0CF6E03D" w14:textId="77777777" w:rsidR="005A6CC6" w:rsidRDefault="005A6CC6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</w:p>
                <w:p w14:paraId="088387E9" w14:textId="768CA730" w:rsidR="00066FA9" w:rsidRPr="005A6CC6" w:rsidRDefault="00796783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  <w:r>
                    <w:rPr>
                      <w:rFonts w:hint="eastAsia"/>
                      <w:b/>
                      <w:bCs/>
                      <w:sz w:val="60"/>
                      <w:szCs w:val="60"/>
                    </w:rPr>
                    <w:t>운영자 매뉴얼</w:t>
                  </w:r>
                </w:p>
                <w:p w14:paraId="088387EA" w14:textId="77777777" w:rsidR="00066FA9" w:rsidRPr="00BB475C" w:rsidRDefault="00066FA9" w:rsidP="00CC63F7">
                  <w:pPr>
                    <w:jc w:val="right"/>
                    <w:rPr>
                      <w:b/>
                      <w:bCs/>
                      <w:sz w:val="70"/>
                      <w:szCs w:val="70"/>
                    </w:rPr>
                  </w:pPr>
                </w:p>
              </w:txbxContent>
            </v:textbox>
          </v:shape>
        </w:pict>
      </w:r>
      <w:r w:rsidR="00CC63F7">
        <w:br w:type="page"/>
      </w:r>
      <w:r w:rsidR="00CC63F7" w:rsidRPr="00563822">
        <w:rPr>
          <w:rStyle w:val="Title0"/>
          <w:rFonts w:hint="eastAsia"/>
        </w:rPr>
        <w:lastRenderedPageBreak/>
        <w:t>문 서 정 보</w:t>
      </w:r>
    </w:p>
    <w:tbl>
      <w:tblPr>
        <w:tblW w:w="10163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32"/>
        <w:gridCol w:w="2514"/>
        <w:gridCol w:w="1551"/>
        <w:gridCol w:w="1689"/>
        <w:gridCol w:w="2377"/>
      </w:tblGrid>
      <w:tr w:rsidR="00CC63F7" w:rsidRPr="00563822" w14:paraId="0883859E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구분</w:t>
            </w:r>
          </w:p>
        </w:tc>
        <w:tc>
          <w:tcPr>
            <w:tcW w:w="2514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A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소속</w:t>
            </w:r>
          </w:p>
        </w:tc>
        <w:tc>
          <w:tcPr>
            <w:tcW w:w="1551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B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이름</w:t>
            </w:r>
          </w:p>
        </w:tc>
        <w:tc>
          <w:tcPr>
            <w:tcW w:w="1689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C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일자</w:t>
            </w:r>
          </w:p>
        </w:tc>
        <w:tc>
          <w:tcPr>
            <w:tcW w:w="2377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D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서명</w:t>
            </w:r>
          </w:p>
        </w:tc>
      </w:tr>
      <w:tr w:rsidR="00E9238F" w:rsidRPr="00564306" w14:paraId="088385A4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9F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작성자</w:t>
            </w:r>
          </w:p>
        </w:tc>
        <w:tc>
          <w:tcPr>
            <w:tcW w:w="2514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0" w14:textId="0A8B0FBB" w:rsidR="00E9238F" w:rsidRPr="00E9238F" w:rsidRDefault="007961FE" w:rsidP="00C3024F">
            <w:pPr>
              <w:pStyle w:val="ae"/>
              <w:rPr>
                <w:rFonts w:ascii="돋움체" w:eastAsia="돋움체" w:hAnsi="돋움체"/>
              </w:rPr>
            </w:pPr>
            <w:proofErr w:type="spellStart"/>
            <w:r>
              <w:rPr>
                <w:rFonts w:ascii="돋움체" w:eastAsia="돋움체" w:hAnsi="돋움체" w:hint="eastAsia"/>
              </w:rPr>
              <w:t>생보</w:t>
            </w:r>
            <w:proofErr w:type="spellEnd"/>
            <w:r>
              <w:rPr>
                <w:rFonts w:ascii="돋움체" w:eastAsia="돋움체" w:hAnsi="돋움체" w:hint="eastAsia"/>
              </w:rPr>
              <w:t>I</w:t>
            </w:r>
            <w:r>
              <w:rPr>
                <w:rFonts w:ascii="돋움체" w:eastAsia="돋움체" w:hAnsi="돋움체"/>
              </w:rPr>
              <w:t>TO</w:t>
            </w:r>
            <w:r w:rsidR="000B477B">
              <w:rPr>
                <w:rFonts w:ascii="돋움체" w:eastAsia="돋움체" w:hAnsi="돋움체"/>
              </w:rPr>
              <w:t>2</w:t>
            </w:r>
            <w:r>
              <w:rPr>
                <w:rFonts w:ascii="돋움체" w:eastAsia="돋움체" w:hAnsi="돋움체" w:hint="eastAsia"/>
              </w:rPr>
              <w:t>팀</w:t>
            </w:r>
          </w:p>
        </w:tc>
        <w:tc>
          <w:tcPr>
            <w:tcW w:w="1551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1" w14:textId="2FAAE2C4" w:rsidR="00E9238F" w:rsidRPr="00E9238F" w:rsidRDefault="006C71D3" w:rsidP="000F0D5C">
            <w:pPr>
              <w:pStyle w:val="ac"/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권다인</w:t>
            </w:r>
          </w:p>
        </w:tc>
        <w:tc>
          <w:tcPr>
            <w:tcW w:w="1689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2" w14:textId="53299A5D" w:rsidR="00E9238F" w:rsidRPr="00E9238F" w:rsidRDefault="007961FE" w:rsidP="00E9238F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2</w:t>
            </w:r>
            <w:r>
              <w:rPr>
                <w:rFonts w:ascii="돋움체" w:eastAsia="돋움체" w:hAnsi="돋움체"/>
              </w:rPr>
              <w:t>026.0</w:t>
            </w:r>
            <w:r w:rsidR="000B477B">
              <w:rPr>
                <w:rFonts w:ascii="돋움체" w:eastAsia="돋움체" w:hAnsi="돋움체"/>
              </w:rPr>
              <w:t>4</w:t>
            </w:r>
            <w:r>
              <w:rPr>
                <w:rFonts w:ascii="돋움체" w:eastAsia="돋움체" w:hAnsi="돋움체"/>
              </w:rPr>
              <w:t>.</w:t>
            </w:r>
            <w:r w:rsidR="006C71D3">
              <w:rPr>
                <w:rFonts w:ascii="돋움체" w:eastAsia="돋움체" w:hAnsi="돋움체"/>
              </w:rPr>
              <w:t>24</w:t>
            </w:r>
          </w:p>
        </w:tc>
        <w:tc>
          <w:tcPr>
            <w:tcW w:w="2377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3" w14:textId="3026A757" w:rsidR="00E9238F" w:rsidRPr="005E0277" w:rsidRDefault="006C71D3" w:rsidP="00CC63F7">
            <w:pPr>
              <w:rPr>
                <w:color w:val="292929"/>
              </w:rPr>
            </w:pPr>
            <w:r>
              <w:rPr>
                <w:rFonts w:hint="eastAsia"/>
                <w:color w:val="292929"/>
              </w:rPr>
              <w:t>권다인</w:t>
            </w:r>
          </w:p>
        </w:tc>
      </w:tr>
      <w:tr w:rsidR="00E9238F" w:rsidRPr="00564306" w14:paraId="088385AA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5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검토자</w:t>
            </w:r>
          </w:p>
        </w:tc>
        <w:tc>
          <w:tcPr>
            <w:tcW w:w="25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6" w14:textId="17AFECF6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  <w:tc>
          <w:tcPr>
            <w:tcW w:w="15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7" w14:textId="42D46A86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8" w14:textId="6DB7E4E1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9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  <w:tr w:rsidR="00E9238F" w:rsidRPr="00564306" w14:paraId="088385B0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B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승</w:t>
            </w:r>
            <w:smartTag w:uri="urn:schemas:contacts" w:element="GivenName">
              <w:r w:rsidRPr="005E0277">
                <w:rPr>
                  <w:rFonts w:hint="eastAsia"/>
                  <w:color w:val="292929"/>
                </w:rPr>
                <w:t>인자</w:t>
              </w:r>
            </w:smartTag>
          </w:p>
        </w:tc>
        <w:tc>
          <w:tcPr>
            <w:tcW w:w="2514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C" w14:textId="0657B614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</w:t>
            </w:r>
            <w:r>
              <w:rPr>
                <w:rFonts w:ascii="돋움체" w:eastAsia="돋움체" w:hAnsi="돋움체"/>
              </w:rPr>
              <w:t>Unit</w:t>
            </w:r>
          </w:p>
        </w:tc>
        <w:tc>
          <w:tcPr>
            <w:tcW w:w="1551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D" w14:textId="049DEEC5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E" w14:textId="392CBEBB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F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</w:tbl>
    <w:p w14:paraId="088385B1" w14:textId="77777777" w:rsidR="00CC63F7" w:rsidRPr="00564306" w:rsidRDefault="00CC63F7" w:rsidP="00CC63F7">
      <w:pPr>
        <w:jc w:val="center"/>
      </w:pPr>
    </w:p>
    <w:p w14:paraId="088385B2" w14:textId="77777777" w:rsidR="00CC63F7" w:rsidRDefault="00CC63F7" w:rsidP="00CC63F7">
      <w:pPr>
        <w:jc w:val="center"/>
      </w:pPr>
    </w:p>
    <w:p w14:paraId="088385B3" w14:textId="77777777" w:rsidR="00CC63F7" w:rsidRPr="00563822" w:rsidRDefault="00CC63F7" w:rsidP="00563822">
      <w:pPr>
        <w:jc w:val="center"/>
        <w:rPr>
          <w:rStyle w:val="Title0"/>
          <w:bCs/>
        </w:rPr>
      </w:pPr>
      <w:proofErr w:type="spellStart"/>
      <w:r w:rsidRPr="00563822">
        <w:rPr>
          <w:rStyle w:val="Title0"/>
          <w:rFonts w:hint="eastAsia"/>
          <w:bCs/>
        </w:rPr>
        <w:t>제·개정</w:t>
      </w:r>
      <w:proofErr w:type="spellEnd"/>
      <w:r w:rsidRPr="00563822">
        <w:rPr>
          <w:rStyle w:val="Title0"/>
          <w:rFonts w:hint="eastAsia"/>
          <w:bCs/>
        </w:rPr>
        <w:t xml:space="preserve"> 이력</w:t>
      </w:r>
    </w:p>
    <w:tbl>
      <w:tblPr>
        <w:tblW w:w="10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86"/>
        <w:gridCol w:w="1080"/>
        <w:gridCol w:w="2942"/>
        <w:gridCol w:w="1134"/>
        <w:gridCol w:w="1173"/>
        <w:gridCol w:w="1174"/>
        <w:gridCol w:w="1174"/>
      </w:tblGrid>
      <w:tr w:rsidR="00CC63F7" w:rsidRPr="00563822" w14:paraId="088385BB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4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제·개정일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5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Version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6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</w:t>
            </w:r>
            <w:proofErr w:type="spellEnd"/>
            <w:r w:rsidRPr="00563822">
              <w:rPr>
                <w:rFonts w:hint="eastAsia"/>
              </w:rPr>
              <w:t xml:space="preserve"> 내용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7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개정위치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8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작성자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검토자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A" w14:textId="77777777" w:rsidR="00CC63F7" w:rsidRPr="00563822" w:rsidRDefault="00CC63F7" w:rsidP="00563822">
            <w:pPr>
              <w:pStyle w:val="Title"/>
            </w:pPr>
            <w:smartTag w:uri="urn:schemas-microsoft-com:office:smarttags" w:element="PersonName">
              <w:r w:rsidRPr="00563822">
                <w:rPr>
                  <w:rFonts w:hint="eastAsia"/>
                </w:rPr>
                <w:t>승인자</w:t>
              </w:r>
            </w:smartTag>
          </w:p>
        </w:tc>
      </w:tr>
      <w:tr w:rsidR="007961FE" w14:paraId="088385C3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C" w14:textId="069BB49A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20</w:t>
            </w:r>
            <w:r>
              <w:rPr>
                <w:rFonts w:ascii="돋움체" w:eastAsia="돋움체" w:hAnsi="돋움체"/>
              </w:rPr>
              <w:t>2</w:t>
            </w:r>
            <w:r w:rsidRPr="00E9238F">
              <w:rPr>
                <w:rFonts w:ascii="돋움체" w:eastAsia="돋움체" w:hAnsi="돋움체" w:hint="eastAsia"/>
              </w:rPr>
              <w:t>6.0</w:t>
            </w:r>
            <w:r w:rsidR="000B477B">
              <w:rPr>
                <w:rFonts w:ascii="돋움체" w:eastAsia="돋움체" w:hAnsi="돋움체"/>
              </w:rPr>
              <w:t>4</w:t>
            </w:r>
            <w:r w:rsidRPr="00E9238F">
              <w:rPr>
                <w:rFonts w:ascii="돋움체" w:eastAsia="돋움체" w:hAnsi="돋움체" w:hint="eastAsia"/>
              </w:rPr>
              <w:t>.</w:t>
            </w:r>
            <w:r w:rsidR="006C71D3">
              <w:rPr>
                <w:rFonts w:ascii="돋움체" w:eastAsia="돋움체" w:hAnsi="돋움체"/>
              </w:rPr>
              <w:t>24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D" w14:textId="2B5FE835" w:rsidR="007961FE" w:rsidRPr="00E9238F" w:rsidRDefault="00966223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1</w:t>
            </w:r>
            <w:r w:rsidR="007961FE" w:rsidRPr="00E9238F">
              <w:rPr>
                <w:rFonts w:ascii="돋움체" w:eastAsia="돋움체" w:hAnsi="돋움체" w:hint="eastAsia"/>
              </w:rPr>
              <w:t>.</w:t>
            </w:r>
            <w:r w:rsidR="00A640A2">
              <w:rPr>
                <w:rFonts w:ascii="돋움체" w:eastAsia="돋움체" w:hAnsi="돋움체"/>
              </w:rPr>
              <w:t>0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E" w14:textId="1EF7FA71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최초</w:t>
            </w:r>
            <w:r w:rsidR="00416890">
              <w:rPr>
                <w:rFonts w:ascii="돋움체" w:eastAsia="돋움체" w:hAnsi="돋움체" w:hint="eastAsia"/>
              </w:rPr>
              <w:t xml:space="preserve"> </w:t>
            </w:r>
            <w:r w:rsidRPr="00E9238F">
              <w:rPr>
                <w:rFonts w:ascii="돋움체" w:eastAsia="돋움체" w:hAnsi="돋움체" w:hint="eastAsia"/>
              </w:rPr>
              <w:t>작성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F" w14:textId="5711B13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0" w14:textId="7A56A600" w:rsidR="007961FE" w:rsidRPr="00E9238F" w:rsidRDefault="006C71D3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권다인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1" w14:textId="7AC8BCC2" w:rsidR="007961FE" w:rsidRPr="00E9238F" w:rsidRDefault="00C77200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  <w:r>
              <w:rPr>
                <w:rFonts w:ascii="돋움체" w:eastAsia="돋움체" w:hAnsi="돋움체" w:hint="eastAsia"/>
                <w:color w:val="0000FF"/>
              </w:rPr>
              <w:t>파트리더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2" w14:textId="7E453F64" w:rsidR="007961FE" w:rsidRPr="00E9238F" w:rsidRDefault="00C77200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</w:tr>
      <w:tr w:rsidR="007961FE" w14:paraId="088385C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4" w14:textId="1642FEDC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5" w14:textId="6F010C55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7" w14:textId="1C6F2592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8" w14:textId="5C4196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9" w14:textId="03B045B7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A" w14:textId="6C794746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B" w14:textId="24264D8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D" w14:textId="2EE925B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E" w14:textId="18DE9AE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F" w14:textId="7967A980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0" w14:textId="0AEC1DE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1" w14:textId="03DB30C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2" w14:textId="3E0FF0BF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3" w14:textId="18FD075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5" w14:textId="4E52E21E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6" w14:textId="7291616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7" w14:textId="60247B0C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8" w14:textId="40ED06A3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9" w14:textId="7925F9CC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A" w14:textId="2DDBBE3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B" w14:textId="04939C31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D" w14:textId="3D93FAC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E" w14:textId="208C332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F" w14:textId="50D1ED5F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0" w14:textId="5436AE8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1" w14:textId="5CB985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2" w14:textId="3E34567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3" w14:textId="621E4470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5" w14:textId="052779F5" w:rsidR="007961FE" w:rsidRPr="00564306" w:rsidRDefault="007961FE" w:rsidP="007961FE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6" w14:textId="6778176C" w:rsidR="007961FE" w:rsidRPr="00564306" w:rsidRDefault="007961FE" w:rsidP="007961FE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7" w14:textId="741F1511" w:rsidR="007961FE" w:rsidRPr="00564306" w:rsidRDefault="007961FE" w:rsidP="007961FE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8" w14:textId="654A72B2" w:rsidR="007961FE" w:rsidRPr="00564306" w:rsidRDefault="007961FE" w:rsidP="007961FE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9" w14:textId="710844F6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A" w14:textId="77777777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B" w14:textId="77777777" w:rsidR="007961FE" w:rsidRPr="00564306" w:rsidRDefault="007961FE" w:rsidP="007961FE"/>
        </w:tc>
      </w:tr>
      <w:tr w:rsidR="007961FE" w14:paraId="088385F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3" w14:textId="77777777" w:rsidR="007961FE" w:rsidRPr="00564306" w:rsidRDefault="007961FE" w:rsidP="007961FE"/>
        </w:tc>
      </w:tr>
      <w:tr w:rsidR="007961FE" w14:paraId="088385F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B" w14:textId="77777777" w:rsidR="007961FE" w:rsidRPr="00564306" w:rsidRDefault="007961FE" w:rsidP="007961FE"/>
        </w:tc>
      </w:tr>
      <w:tr w:rsidR="007961FE" w14:paraId="0883860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3" w14:textId="77777777" w:rsidR="007961FE" w:rsidRPr="00564306" w:rsidRDefault="007961FE" w:rsidP="007961FE"/>
        </w:tc>
      </w:tr>
      <w:tr w:rsidR="007961FE" w14:paraId="0883860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B" w14:textId="77777777" w:rsidR="007961FE" w:rsidRPr="00564306" w:rsidRDefault="007961FE" w:rsidP="007961FE"/>
        </w:tc>
      </w:tr>
      <w:tr w:rsidR="007961FE" w14:paraId="0883861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3" w14:textId="77777777" w:rsidR="007961FE" w:rsidRPr="00564306" w:rsidRDefault="007961FE" w:rsidP="007961FE"/>
        </w:tc>
      </w:tr>
    </w:tbl>
    <w:p w14:paraId="08838615" w14:textId="77777777" w:rsidR="00214F46" w:rsidRPr="00836171" w:rsidRDefault="005907E3" w:rsidP="00563822">
      <w:pPr>
        <w:rPr>
          <w:rStyle w:val="12pt"/>
        </w:rPr>
      </w:pPr>
      <w:r w:rsidRPr="00836171">
        <w:rPr>
          <w:rStyle w:val="12pt"/>
          <w:rFonts w:hint="eastAsia"/>
        </w:rPr>
        <w:t>1) 제 ·개정 내용 : 최초작성, 수정, 추가, 삭제로 구분하여 작성함. 수정, 추가, 삭제의 경우 괄호 안에 해당 내용 기술함</w:t>
      </w:r>
    </w:p>
    <w:p w14:paraId="08838616" w14:textId="77777777" w:rsidR="00563822" w:rsidRPr="00563822" w:rsidRDefault="00214F46" w:rsidP="00214F46">
      <w:pPr>
        <w:jc w:val="center"/>
        <w:rPr>
          <w:rStyle w:val="Title0"/>
        </w:rPr>
      </w:pPr>
      <w:r w:rsidRPr="00836171">
        <w:rPr>
          <w:rStyle w:val="12pt"/>
        </w:rPr>
        <w:br w:type="page"/>
      </w:r>
      <w:r w:rsidR="00563822" w:rsidRPr="00563822">
        <w:rPr>
          <w:rStyle w:val="Title0"/>
          <w:rFonts w:hint="eastAsia"/>
        </w:rPr>
        <w:lastRenderedPageBreak/>
        <w:t>목    차</w:t>
      </w:r>
    </w:p>
    <w:p w14:paraId="70E89058" w14:textId="3DAA706E" w:rsidR="00771FF9" w:rsidRPr="00BB602E" w:rsidRDefault="00A669CA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453434" w:history="1">
        <w:r w:rsidR="00771FF9" w:rsidRPr="00BE5AC0">
          <w:rPr>
            <w:rStyle w:val="ab"/>
            <w:noProof/>
          </w:rPr>
          <w:t>1. 목적</w:t>
        </w:r>
        <w:r w:rsidR="00771FF9">
          <w:rPr>
            <w:noProof/>
            <w:webHidden/>
          </w:rPr>
          <w:tab/>
        </w:r>
        <w:r w:rsidR="00771FF9">
          <w:rPr>
            <w:noProof/>
            <w:webHidden/>
          </w:rPr>
          <w:fldChar w:fldCharType="begin"/>
        </w:r>
        <w:r w:rsidR="00771FF9">
          <w:rPr>
            <w:noProof/>
            <w:webHidden/>
          </w:rPr>
          <w:instrText xml:space="preserve"> PAGEREF _Toc228453434 \h </w:instrText>
        </w:r>
        <w:r w:rsidR="00771FF9">
          <w:rPr>
            <w:noProof/>
            <w:webHidden/>
          </w:rPr>
        </w:r>
        <w:r w:rsidR="00771FF9">
          <w:rPr>
            <w:noProof/>
            <w:webHidden/>
          </w:rPr>
          <w:fldChar w:fldCharType="separate"/>
        </w:r>
        <w:r w:rsidR="00771FF9">
          <w:rPr>
            <w:noProof/>
            <w:webHidden/>
          </w:rPr>
          <w:t>4</w:t>
        </w:r>
        <w:r w:rsidR="00771FF9">
          <w:rPr>
            <w:noProof/>
            <w:webHidden/>
          </w:rPr>
          <w:fldChar w:fldCharType="end"/>
        </w:r>
      </w:hyperlink>
    </w:p>
    <w:p w14:paraId="24F67934" w14:textId="0F308A8C" w:rsidR="00771FF9" w:rsidRPr="00BB602E" w:rsidRDefault="00771FF9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28453435" w:history="1">
        <w:r w:rsidRPr="00BE5AC0">
          <w:rPr>
            <w:rStyle w:val="ab"/>
            <w:noProof/>
          </w:rPr>
          <w:t>2. 시스템 개요1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9495D6" w14:textId="150858A5" w:rsidR="00771FF9" w:rsidRPr="00BB602E" w:rsidRDefault="00771FF9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28453436" w:history="1">
        <w:r w:rsidRPr="00BE5AC0">
          <w:rPr>
            <w:rStyle w:val="ab"/>
            <w:noProof/>
          </w:rPr>
          <w:t>3. 담당자정보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44F355" w14:textId="09493973" w:rsidR="00771FF9" w:rsidRPr="00BB602E" w:rsidRDefault="00771FF9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28453437" w:history="1">
        <w:r w:rsidRPr="00BE5AC0">
          <w:rPr>
            <w:rStyle w:val="ab"/>
            <w:noProof/>
          </w:rPr>
          <w:t>4. 시스템 기본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37CD63" w14:textId="69D6F7B6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38" w:history="1">
        <w:r w:rsidRPr="00BE5AC0">
          <w:rPr>
            <w:rStyle w:val="ab"/>
            <w:noProof/>
          </w:rPr>
          <w:t>4.1 서비스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CF09B5" w14:textId="5555FB19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39" w:history="1">
        <w:r w:rsidRPr="00BE5AC0">
          <w:rPr>
            <w:rStyle w:val="ab"/>
            <w:noProof/>
          </w:rPr>
          <w:t>4.2 인프라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B44E2E" w14:textId="69C665AF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40" w:history="1">
        <w:r w:rsidRPr="00BE5AC0">
          <w:rPr>
            <w:rStyle w:val="ab"/>
            <w:noProof/>
          </w:rPr>
          <w:t>4.3 데이터베이스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280F75" w14:textId="783F681C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41" w:history="1">
        <w:r w:rsidRPr="00BE5AC0">
          <w:rPr>
            <w:rStyle w:val="ab"/>
            <w:noProof/>
          </w:rPr>
          <w:t>4.4 네트워크 / 서비스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E5BFB0" w14:textId="30CD037C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42" w:history="1">
        <w:r w:rsidRPr="00BE5AC0">
          <w:rPr>
            <w:rStyle w:val="ab"/>
            <w:noProof/>
          </w:rPr>
          <w:t>4.5 S/W정보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F7A804" w14:textId="6E3FFE3C" w:rsidR="00771FF9" w:rsidRPr="00BB602E" w:rsidRDefault="00771FF9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28453443" w:history="1">
        <w:r w:rsidRPr="00BE5AC0">
          <w:rPr>
            <w:rStyle w:val="ab"/>
            <w:noProof/>
          </w:rPr>
          <w:t>5. 시스템 연계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F57C91" w14:textId="4C655E5C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44" w:history="1">
        <w:r w:rsidRPr="00BE5AC0">
          <w:rPr>
            <w:rStyle w:val="ab"/>
            <w:noProof/>
          </w:rPr>
          <w:t>5.1 연계 서비스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B89BB9" w14:textId="115C6D78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45" w:history="1">
        <w:r w:rsidRPr="00BE5AC0">
          <w:rPr>
            <w:rStyle w:val="ab"/>
            <w:noProof/>
          </w:rPr>
          <w:t xml:space="preserve">5.2 연계 </w:t>
        </w:r>
        <w:r w:rsidRPr="00BE5AC0">
          <w:rPr>
            <w:rStyle w:val="ab"/>
            <w:noProof/>
          </w:rPr>
          <w:t>서</w:t>
        </w:r>
        <w:r w:rsidRPr="00BE5AC0">
          <w:rPr>
            <w:rStyle w:val="ab"/>
            <w:noProof/>
          </w:rPr>
          <w:t>비스 구성도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3AC1E7" w14:textId="58B0F17A" w:rsidR="00771FF9" w:rsidRPr="00BB602E" w:rsidRDefault="00771FF9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28453446" w:history="1">
        <w:r w:rsidRPr="00BE5AC0">
          <w:rPr>
            <w:rStyle w:val="ab"/>
            <w:noProof/>
          </w:rPr>
          <w:t>6. 기술 스택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2D8F83" w14:textId="19296F14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47" w:history="1">
        <w:r w:rsidRPr="00BE5AC0">
          <w:rPr>
            <w:rStyle w:val="ab"/>
            <w:noProof/>
          </w:rPr>
          <w:t>6.1 기술 스택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E77134" w14:textId="1815B825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48" w:history="1">
        <w:r w:rsidRPr="00BE5AC0">
          <w:rPr>
            <w:rStyle w:val="ab"/>
            <w:noProof/>
          </w:rPr>
          <w:t>6.2 어플리케이션 구성도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EE9ED9" w14:textId="2437C3E4" w:rsidR="00771FF9" w:rsidRPr="00BB602E" w:rsidRDefault="00771FF9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28453449" w:history="1">
        <w:r w:rsidRPr="00BE5AC0">
          <w:rPr>
            <w:rStyle w:val="ab"/>
            <w:noProof/>
          </w:rPr>
          <w:t>7. 연관자료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50C533" w14:textId="0073248B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50" w:history="1">
        <w:r w:rsidRPr="00BE5AC0">
          <w:rPr>
            <w:rStyle w:val="ab"/>
            <w:noProof/>
          </w:rPr>
          <w:t>7.1 서비스 기동/중지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A9EB41" w14:textId="4F3DF5FB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51" w:history="1">
        <w:r w:rsidRPr="00BE5AC0">
          <w:rPr>
            <w:rStyle w:val="ab"/>
            <w:noProof/>
          </w:rPr>
          <w:t>7.2 정기PM절차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B2D928" w14:textId="7BD51BCA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52" w:history="1">
        <w:r w:rsidRPr="00BE5AC0">
          <w:rPr>
            <w:rStyle w:val="ab"/>
            <w:noProof/>
          </w:rPr>
          <w:t>7.3 시스템 구성도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41A461" w14:textId="32CB4C3C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53" w:history="1">
        <w:r w:rsidRPr="00BE5AC0">
          <w:rPr>
            <w:rStyle w:val="ab"/>
            <w:noProof/>
          </w:rPr>
          <w:t>7.4 일일점검체크리스트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4BF6B4" w14:textId="37072363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54" w:history="1">
        <w:r w:rsidRPr="00BE5AC0">
          <w:rPr>
            <w:rStyle w:val="ab"/>
            <w:noProof/>
          </w:rPr>
          <w:t>7.5 배치목록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442C95" w14:textId="0E8BB1B2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55" w:history="1">
        <w:r w:rsidRPr="00BE5AC0">
          <w:rPr>
            <w:rStyle w:val="ab"/>
            <w:noProof/>
          </w:rPr>
          <w:t>7.6 비상연락망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6F3E1F" w14:textId="37B33A0D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56" w:history="1">
        <w:r w:rsidRPr="00BE5AC0">
          <w:rPr>
            <w:rStyle w:val="ab"/>
            <w:noProof/>
          </w:rPr>
          <w:t>7.7 문제 / 장애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AF1DFB" w14:textId="184F0364" w:rsidR="00771FF9" w:rsidRPr="00BB602E" w:rsidRDefault="00771FF9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28453457" w:history="1">
        <w:r w:rsidRPr="00BE5AC0">
          <w:rPr>
            <w:rStyle w:val="ab"/>
            <w:noProof/>
          </w:rPr>
          <w:t>8. 별첨 (Option)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1DDD41" w14:textId="7D31CCE3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58" w:history="1">
        <w:r w:rsidRPr="00BE5AC0">
          <w:rPr>
            <w:rStyle w:val="ab"/>
            <w:noProof/>
          </w:rPr>
          <w:t>8.1 개발환경 설치 및 개발가이드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BDF3DB" w14:textId="2AC5AB17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59" w:history="1">
        <w:r w:rsidRPr="00BE5AC0">
          <w:rPr>
            <w:rStyle w:val="ab"/>
            <w:noProof/>
          </w:rPr>
          <w:t>8.2 재해복구 매뉴얼(DR절차서)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411250" w14:textId="3148616E" w:rsidR="00771FF9" w:rsidRPr="00BB602E" w:rsidRDefault="00771FF9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453460" w:history="1">
        <w:r w:rsidRPr="00BE5AC0">
          <w:rPr>
            <w:rStyle w:val="ab"/>
            <w:noProof/>
          </w:rPr>
          <w:t>8.3 테이블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_Toc228453460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838640" w14:textId="0B688DB6" w:rsidR="00A669CA" w:rsidRDefault="00A669CA" w:rsidP="00563822">
      <w:pPr>
        <w:jc w:val="center"/>
        <w:rPr>
          <w:sz w:val="24"/>
        </w:rPr>
      </w:pPr>
      <w:r>
        <w:rPr>
          <w:sz w:val="24"/>
        </w:rPr>
        <w:fldChar w:fldCharType="end"/>
      </w:r>
    </w:p>
    <w:p w14:paraId="08838644" w14:textId="213E8701" w:rsidR="00842BF0" w:rsidRDefault="00842BF0" w:rsidP="00842BF0">
      <w:pPr>
        <w:pStyle w:val="41051"/>
      </w:pPr>
    </w:p>
    <w:p w14:paraId="08838650" w14:textId="4F9A4CE8" w:rsidR="00B2643D" w:rsidRDefault="000D7EEE" w:rsidP="000D7EEE">
      <w:pPr>
        <w:pStyle w:val="10"/>
      </w:pPr>
      <w:bookmarkStart w:id="0" w:name="_Toc228453434"/>
      <w:r>
        <w:rPr>
          <w:rFonts w:hint="eastAsia"/>
        </w:rPr>
        <w:lastRenderedPageBreak/>
        <w:t>목적</w:t>
      </w:r>
      <w:bookmarkEnd w:id="0"/>
    </w:p>
    <w:p w14:paraId="1EAE3B57" w14:textId="2134A432" w:rsidR="000B477B" w:rsidRPr="000B477B" w:rsidRDefault="000B477B" w:rsidP="00793A9C">
      <w:bookmarkStart w:id="1" w:name="_Toc166669187"/>
      <w:bookmarkStart w:id="2" w:name="_Toc235327438"/>
      <w:r w:rsidRPr="000B477B">
        <w:rPr>
          <w:rFonts w:hint="eastAsia"/>
        </w:rPr>
        <w:t>본</w:t>
      </w:r>
      <w:r w:rsidRPr="000B477B">
        <w:t xml:space="preserve"> 문서는 한화생명 마이크로 웹서비스 플랫폼(NEXTLAB)</w:t>
      </w:r>
      <w:r w:rsidR="00881FDC">
        <w:t xml:space="preserve"> </w:t>
      </w:r>
      <w:r w:rsidR="00881FDC">
        <w:rPr>
          <w:rFonts w:hint="eastAsia"/>
        </w:rPr>
        <w:t xml:space="preserve">내에서 운영되는 </w:t>
      </w:r>
      <w:proofErr w:type="spellStart"/>
      <w:r w:rsidR="00881FDC">
        <w:rPr>
          <w:rFonts w:hint="eastAsia"/>
        </w:rPr>
        <w:t>오퍼링</w:t>
      </w:r>
      <w:proofErr w:type="spellEnd"/>
      <w:r w:rsidR="00881FDC">
        <w:rPr>
          <w:rFonts w:hint="eastAsia"/>
        </w:rPr>
        <w:t xml:space="preserve"> 시스템</w:t>
      </w:r>
      <w:r w:rsidRPr="000B477B">
        <w:t>의 운영을 위한 필요 항목을 기술하여 업무 담당자로 하여금 시스템의 원활한 운영과 안정적인 관리를 할 수 있도록 합니다.</w:t>
      </w:r>
    </w:p>
    <w:p w14:paraId="08838652" w14:textId="74EB82D9" w:rsidR="00C62FBA" w:rsidRDefault="00C62FBA" w:rsidP="00672C20"/>
    <w:p w14:paraId="51C8E4BA" w14:textId="77777777" w:rsidR="008C6CE7" w:rsidRPr="00226456" w:rsidRDefault="008C6CE7" w:rsidP="008C6CE7"/>
    <w:p w14:paraId="22FB9009" w14:textId="01F144C8" w:rsidR="008C6CE7" w:rsidRDefault="008C6CE7" w:rsidP="008C6CE7">
      <w:pPr>
        <w:pStyle w:val="10"/>
      </w:pPr>
      <w:bookmarkStart w:id="3" w:name="_Toc228453435"/>
      <w:r>
        <w:rPr>
          <w:rFonts w:hint="eastAsia"/>
        </w:rPr>
        <w:t>시스템 개요</w:t>
      </w:r>
      <w:r w:rsidR="00C92CA2">
        <w:rPr>
          <w:rFonts w:hint="eastAsia"/>
        </w:rPr>
        <w:t>1</w:t>
      </w:r>
      <w:bookmarkEnd w:id="3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552"/>
        <w:gridCol w:w="1843"/>
        <w:gridCol w:w="3798"/>
      </w:tblGrid>
      <w:tr w:rsidR="008C6CE7" w14:paraId="28702117" w14:textId="77777777" w:rsidTr="005B2EDC">
        <w:tc>
          <w:tcPr>
            <w:tcW w:w="1696" w:type="dxa"/>
            <w:shd w:val="clear" w:color="auto" w:fill="EEECE1"/>
          </w:tcPr>
          <w:p w14:paraId="27D1624B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구분</w:t>
            </w:r>
          </w:p>
        </w:tc>
        <w:tc>
          <w:tcPr>
            <w:tcW w:w="2552" w:type="dxa"/>
            <w:shd w:val="clear" w:color="auto" w:fill="auto"/>
          </w:tcPr>
          <w:p w14:paraId="26B4937E" w14:textId="77777777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채널계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788AFDBF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시스템명</w:t>
            </w:r>
          </w:p>
        </w:tc>
        <w:tc>
          <w:tcPr>
            <w:tcW w:w="3798" w:type="dxa"/>
            <w:shd w:val="clear" w:color="auto" w:fill="auto"/>
          </w:tcPr>
          <w:p w14:paraId="07357257" w14:textId="674EA28D" w:rsidR="008C6CE7" w:rsidRPr="00AA546E" w:rsidRDefault="00881FDC" w:rsidP="005B2EDC">
            <w:pPr>
              <w:rPr>
                <w:szCs w:val="22"/>
              </w:rPr>
            </w:pPr>
            <w:r w:rsidRPr="00881FDC">
              <w:rPr>
                <w:szCs w:val="22"/>
              </w:rPr>
              <w:t>NEXTLAB보유고객향오퍼링</w:t>
            </w:r>
            <w:r w:rsidR="008C6CE7" w:rsidRPr="00AA546E">
              <w:rPr>
                <w:rFonts w:hint="eastAsia"/>
                <w:szCs w:val="22"/>
              </w:rPr>
              <w:t>(</w:t>
            </w:r>
            <w:r>
              <w:rPr>
                <w:szCs w:val="22"/>
              </w:rPr>
              <w:t>COS</w:t>
            </w:r>
            <w:r w:rsidR="000B477B">
              <w:rPr>
                <w:szCs w:val="22"/>
              </w:rPr>
              <w:t>)</w:t>
            </w:r>
          </w:p>
        </w:tc>
      </w:tr>
      <w:tr w:rsidR="008C6CE7" w14:paraId="695C56DD" w14:textId="77777777" w:rsidTr="005B2EDC">
        <w:tc>
          <w:tcPr>
            <w:tcW w:w="1696" w:type="dxa"/>
            <w:shd w:val="clear" w:color="auto" w:fill="EEECE1"/>
          </w:tcPr>
          <w:p w14:paraId="70B22CA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기능설명</w:t>
            </w:r>
          </w:p>
        </w:tc>
        <w:tc>
          <w:tcPr>
            <w:tcW w:w="8193" w:type="dxa"/>
            <w:gridSpan w:val="3"/>
            <w:shd w:val="clear" w:color="auto" w:fill="auto"/>
          </w:tcPr>
          <w:p w14:paraId="7E67A61B" w14:textId="7DF0B889" w:rsidR="008C6CE7" w:rsidRPr="00AA546E" w:rsidRDefault="00881FDC" w:rsidP="005B2EDC">
            <w:pPr>
              <w:rPr>
                <w:szCs w:val="22"/>
              </w:rPr>
            </w:pPr>
            <w:r w:rsidRPr="00881FDC">
              <w:rPr>
                <w:szCs w:val="22"/>
              </w:rPr>
              <w:t xml:space="preserve">FP가 고객에게 </w:t>
            </w:r>
            <w:r>
              <w:rPr>
                <w:rFonts w:hint="eastAsia"/>
                <w:szCs w:val="22"/>
              </w:rPr>
              <w:t>이벤트 및 컨텐츠를 제공하는 고객터치 시스템으로 최종 목적은 신규 가망고객 확보</w:t>
            </w:r>
          </w:p>
        </w:tc>
      </w:tr>
      <w:tr w:rsidR="008C6CE7" w14:paraId="50D95B14" w14:textId="77777777" w:rsidTr="005B2EDC">
        <w:tc>
          <w:tcPr>
            <w:tcW w:w="1696" w:type="dxa"/>
            <w:shd w:val="clear" w:color="auto" w:fill="EEECE1"/>
          </w:tcPr>
          <w:p w14:paraId="167D3C4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</w:t>
            </w:r>
            <w:r w:rsidRPr="00AA546E">
              <w:rPr>
                <w:b/>
                <w:bCs/>
                <w:szCs w:val="22"/>
              </w:rPr>
              <w:t>IT)</w:t>
            </w:r>
          </w:p>
        </w:tc>
        <w:tc>
          <w:tcPr>
            <w:tcW w:w="2552" w:type="dxa"/>
            <w:shd w:val="clear" w:color="auto" w:fill="auto"/>
          </w:tcPr>
          <w:p w14:paraId="5D7DF0B1" w14:textId="5979DB19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생보</w:t>
            </w:r>
            <w:proofErr w:type="spellEnd"/>
            <w:r w:rsidRPr="00AA546E">
              <w:rPr>
                <w:rFonts w:hint="eastAsia"/>
                <w:szCs w:val="22"/>
              </w:rPr>
              <w:t>I</w:t>
            </w:r>
            <w:r w:rsidRPr="00AA546E">
              <w:rPr>
                <w:szCs w:val="22"/>
              </w:rPr>
              <w:t>TO</w:t>
            </w:r>
            <w:r w:rsidR="000B477B">
              <w:rPr>
                <w:szCs w:val="22"/>
              </w:rPr>
              <w:t>2</w:t>
            </w:r>
            <w:r w:rsidRPr="00AA546E">
              <w:rPr>
                <w:rFonts w:hint="eastAsia"/>
                <w:szCs w:val="22"/>
              </w:rPr>
              <w:t>팀</w:t>
            </w:r>
            <w:r w:rsidR="00881FDC">
              <w:rPr>
                <w:rFonts w:hint="eastAsia"/>
                <w:szCs w:val="22"/>
              </w:rPr>
              <w:t>/</w:t>
            </w:r>
            <w:r w:rsidR="00881FDC">
              <w:rPr>
                <w:szCs w:val="22"/>
              </w:rPr>
              <w:t>IT</w:t>
            </w:r>
            <w:r w:rsidR="00881FDC">
              <w:rPr>
                <w:rFonts w:hint="eastAsia"/>
                <w:szCs w:val="22"/>
              </w:rPr>
              <w:t>운영팀</w:t>
            </w:r>
          </w:p>
        </w:tc>
        <w:tc>
          <w:tcPr>
            <w:tcW w:w="1843" w:type="dxa"/>
            <w:shd w:val="clear" w:color="auto" w:fill="EEECE1"/>
          </w:tcPr>
          <w:p w14:paraId="43879709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담당부서(현업)</w:t>
            </w:r>
          </w:p>
        </w:tc>
        <w:tc>
          <w:tcPr>
            <w:tcW w:w="3798" w:type="dxa"/>
            <w:shd w:val="clear" w:color="auto" w:fill="auto"/>
          </w:tcPr>
          <w:p w14:paraId="43B9FADA" w14:textId="71A86E35" w:rsidR="008C6CE7" w:rsidRPr="00AA546E" w:rsidRDefault="00881FDC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  <w:r>
              <w:rPr>
                <w:szCs w:val="22"/>
              </w:rPr>
              <w:t>X</w:t>
            </w:r>
            <w:r>
              <w:rPr>
                <w:rFonts w:hint="eastAsia"/>
                <w:szCs w:val="22"/>
              </w:rPr>
              <w:t>전략팀</w:t>
            </w:r>
          </w:p>
        </w:tc>
      </w:tr>
      <w:tr w:rsidR="008C6CE7" w14:paraId="092C414A" w14:textId="77777777" w:rsidTr="005B2EDC">
        <w:tc>
          <w:tcPr>
            <w:tcW w:w="1696" w:type="dxa"/>
            <w:shd w:val="clear" w:color="auto" w:fill="EEECE1"/>
          </w:tcPr>
          <w:p w14:paraId="3D87FEF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주요사용자</w:t>
            </w:r>
          </w:p>
        </w:tc>
        <w:tc>
          <w:tcPr>
            <w:tcW w:w="2552" w:type="dxa"/>
            <w:shd w:val="clear" w:color="auto" w:fill="auto"/>
          </w:tcPr>
          <w:p w14:paraId="254CDE0A" w14:textId="223E4FB9" w:rsidR="008C6CE7" w:rsidRPr="00AA546E" w:rsidRDefault="00881FDC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  <w:r>
              <w:rPr>
                <w:szCs w:val="22"/>
              </w:rPr>
              <w:t xml:space="preserve">P, </w:t>
            </w:r>
            <w:r>
              <w:rPr>
                <w:rFonts w:hint="eastAsia"/>
                <w:szCs w:val="22"/>
              </w:rPr>
              <w:t>고객</w:t>
            </w:r>
          </w:p>
        </w:tc>
        <w:tc>
          <w:tcPr>
            <w:tcW w:w="1843" w:type="dxa"/>
            <w:shd w:val="clear" w:color="auto" w:fill="EEECE1"/>
          </w:tcPr>
          <w:p w14:paraId="10EEE1BA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사용인원</w:t>
            </w:r>
          </w:p>
        </w:tc>
        <w:tc>
          <w:tcPr>
            <w:tcW w:w="3798" w:type="dxa"/>
            <w:shd w:val="clear" w:color="auto" w:fill="auto"/>
          </w:tcPr>
          <w:p w14:paraId="375669F9" w14:textId="4180A614" w:rsidR="008C6CE7" w:rsidRPr="00AA546E" w:rsidRDefault="00981ABE" w:rsidP="005B2EDC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월단위</w:t>
            </w:r>
            <w:proofErr w:type="spellEnd"/>
            <w:r>
              <w:rPr>
                <w:rFonts w:hint="eastAsia"/>
                <w:szCs w:val="22"/>
              </w:rPr>
              <w:t xml:space="preserve"> </w:t>
            </w:r>
            <w:r w:rsidR="00C77200">
              <w:rPr>
                <w:rFonts w:hint="eastAsia"/>
                <w:szCs w:val="22"/>
              </w:rPr>
              <w:t xml:space="preserve">약 </w:t>
            </w:r>
            <w:r w:rsidR="00DC5DFC">
              <w:rPr>
                <w:szCs w:val="22"/>
              </w:rPr>
              <w:t>24</w:t>
            </w:r>
            <w:r>
              <w:rPr>
                <w:szCs w:val="22"/>
              </w:rPr>
              <w:t>,000</w:t>
            </w:r>
            <w:r w:rsidR="008C6CE7" w:rsidRPr="00AA546E">
              <w:rPr>
                <w:rFonts w:hint="eastAsia"/>
                <w:szCs w:val="22"/>
              </w:rPr>
              <w:t>명</w:t>
            </w:r>
          </w:p>
        </w:tc>
      </w:tr>
      <w:tr w:rsidR="008C6CE7" w14:paraId="3804C728" w14:textId="77777777" w:rsidTr="005B2EDC">
        <w:tc>
          <w:tcPr>
            <w:tcW w:w="1696" w:type="dxa"/>
            <w:shd w:val="clear" w:color="auto" w:fill="EEECE1"/>
          </w:tcPr>
          <w:p w14:paraId="01D1607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중요도</w:t>
            </w:r>
          </w:p>
        </w:tc>
        <w:tc>
          <w:tcPr>
            <w:tcW w:w="2552" w:type="dxa"/>
            <w:shd w:val="clear" w:color="auto" w:fill="auto"/>
          </w:tcPr>
          <w:p w14:paraId="586E91FE" w14:textId="64DD704A" w:rsidR="008C6CE7" w:rsidRPr="00AA546E" w:rsidRDefault="000B477B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일반</w:t>
            </w:r>
          </w:p>
        </w:tc>
        <w:tc>
          <w:tcPr>
            <w:tcW w:w="1843" w:type="dxa"/>
            <w:shd w:val="clear" w:color="auto" w:fill="EEECE1"/>
          </w:tcPr>
          <w:p w14:paraId="24E3922C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재해복구(</w:t>
            </w:r>
            <w:r w:rsidRPr="00AA546E">
              <w:rPr>
                <w:b/>
                <w:bCs/>
                <w:szCs w:val="22"/>
              </w:rPr>
              <w:t>DR)</w:t>
            </w:r>
          </w:p>
        </w:tc>
        <w:tc>
          <w:tcPr>
            <w:tcW w:w="3798" w:type="dxa"/>
            <w:shd w:val="clear" w:color="auto" w:fill="auto"/>
          </w:tcPr>
          <w:p w14:paraId="496B64BF" w14:textId="355A9FEA" w:rsidR="008C6CE7" w:rsidRPr="00AA546E" w:rsidRDefault="000B477B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비</w:t>
            </w:r>
            <w:r w:rsidR="008C6CE7" w:rsidRPr="00AA546E">
              <w:rPr>
                <w:rFonts w:hint="eastAsia"/>
                <w:szCs w:val="22"/>
              </w:rPr>
              <w:t>대상</w:t>
            </w:r>
          </w:p>
        </w:tc>
      </w:tr>
      <w:tr w:rsidR="008C6CE7" w14:paraId="0F956049" w14:textId="77777777" w:rsidTr="005B2EDC">
        <w:tc>
          <w:tcPr>
            <w:tcW w:w="1696" w:type="dxa"/>
            <w:shd w:val="clear" w:color="auto" w:fill="EEECE1"/>
          </w:tcPr>
          <w:p w14:paraId="2A59263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도입 및 운영</w:t>
            </w:r>
          </w:p>
        </w:tc>
        <w:tc>
          <w:tcPr>
            <w:tcW w:w="2552" w:type="dxa"/>
            <w:shd w:val="clear" w:color="auto" w:fill="auto"/>
          </w:tcPr>
          <w:p w14:paraId="391C0045" w14:textId="5ADCB1DD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2</w:t>
            </w:r>
            <w:r w:rsidRPr="00AA546E">
              <w:rPr>
                <w:szCs w:val="22"/>
              </w:rPr>
              <w:t>02</w:t>
            </w:r>
            <w:r w:rsidR="00881FDC">
              <w:rPr>
                <w:szCs w:val="22"/>
              </w:rPr>
              <w:t>4</w:t>
            </w:r>
            <w:r w:rsidRPr="00AA546E">
              <w:rPr>
                <w:rFonts w:hint="eastAsia"/>
                <w:szCs w:val="22"/>
              </w:rPr>
              <w:t>년</w:t>
            </w:r>
            <w:r w:rsidR="000B477B">
              <w:rPr>
                <w:rFonts w:hint="eastAsia"/>
                <w:szCs w:val="22"/>
              </w:rPr>
              <w:t xml:space="preserve"> </w:t>
            </w:r>
            <w:r w:rsidR="00881FDC">
              <w:rPr>
                <w:szCs w:val="22"/>
              </w:rPr>
              <w:t>10</w:t>
            </w:r>
            <w:r w:rsidR="000B477B">
              <w:rPr>
                <w:rFonts w:hint="eastAsia"/>
                <w:szCs w:val="22"/>
              </w:rPr>
              <w:t xml:space="preserve">월 </w:t>
            </w:r>
            <w:r w:rsidR="00881FDC">
              <w:rPr>
                <w:szCs w:val="22"/>
              </w:rPr>
              <w:t>2</w:t>
            </w:r>
            <w:r w:rsidR="000B477B">
              <w:rPr>
                <w:szCs w:val="22"/>
              </w:rPr>
              <w:t>8</w:t>
            </w:r>
            <w:r w:rsidR="000B477B">
              <w:rPr>
                <w:rFonts w:hint="eastAsia"/>
                <w:szCs w:val="22"/>
              </w:rPr>
              <w:t>일</w:t>
            </w:r>
            <w:r w:rsidRPr="00AA546E">
              <w:rPr>
                <w:rFonts w:hint="eastAsia"/>
                <w:szCs w:val="22"/>
              </w:rPr>
              <w:t xml:space="preserve"> </w:t>
            </w:r>
            <w:r w:rsidR="00C77200">
              <w:rPr>
                <w:szCs w:val="22"/>
              </w:rPr>
              <w:t xml:space="preserve">~ </w:t>
            </w:r>
            <w:r w:rsidRPr="00AA546E">
              <w:rPr>
                <w:rFonts w:hint="eastAsia"/>
                <w:szCs w:val="22"/>
              </w:rPr>
              <w:t>현재</w:t>
            </w:r>
          </w:p>
        </w:tc>
        <w:tc>
          <w:tcPr>
            <w:tcW w:w="1843" w:type="dxa"/>
            <w:shd w:val="clear" w:color="auto" w:fill="EEECE1"/>
          </w:tcPr>
          <w:p w14:paraId="02432D50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개인정보처리</w:t>
            </w:r>
          </w:p>
        </w:tc>
        <w:tc>
          <w:tcPr>
            <w:tcW w:w="3798" w:type="dxa"/>
            <w:shd w:val="clear" w:color="auto" w:fill="auto"/>
          </w:tcPr>
          <w:p w14:paraId="662E0C29" w14:textId="7777777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대상</w:t>
            </w:r>
          </w:p>
        </w:tc>
      </w:tr>
      <w:tr w:rsidR="008C6CE7" w14:paraId="1E097632" w14:textId="77777777" w:rsidTr="005B2EDC">
        <w:tc>
          <w:tcPr>
            <w:tcW w:w="1696" w:type="dxa"/>
            <w:shd w:val="clear" w:color="auto" w:fill="EEECE1"/>
          </w:tcPr>
          <w:p w14:paraId="709B7D66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위치</w:t>
            </w:r>
          </w:p>
        </w:tc>
        <w:tc>
          <w:tcPr>
            <w:tcW w:w="2552" w:type="dxa"/>
            <w:shd w:val="clear" w:color="auto" w:fill="auto"/>
          </w:tcPr>
          <w:p w14:paraId="1826AAB1" w14:textId="45B9BE90" w:rsidR="008C6CE7" w:rsidRPr="00AA546E" w:rsidRDefault="00981ABE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</w:t>
            </w:r>
            <w:r>
              <w:rPr>
                <w:szCs w:val="22"/>
              </w:rPr>
              <w:t xml:space="preserve">CP </w:t>
            </w:r>
            <w:proofErr w:type="spellStart"/>
            <w:r>
              <w:rPr>
                <w:rFonts w:hint="eastAsia"/>
                <w:szCs w:val="22"/>
              </w:rPr>
              <w:t>금융존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1E6F0CDD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형상관리</w:t>
            </w:r>
          </w:p>
        </w:tc>
        <w:tc>
          <w:tcPr>
            <w:tcW w:w="3798" w:type="dxa"/>
            <w:shd w:val="clear" w:color="auto" w:fill="auto"/>
          </w:tcPr>
          <w:p w14:paraId="254D357B" w14:textId="0529199F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 xml:space="preserve">대상 </w:t>
            </w:r>
            <w:r w:rsidRPr="00AA546E">
              <w:rPr>
                <w:szCs w:val="22"/>
              </w:rPr>
              <w:t>(</w:t>
            </w:r>
            <w:r w:rsidR="00981ABE">
              <w:rPr>
                <w:szCs w:val="22"/>
              </w:rPr>
              <w:t>CMP</w:t>
            </w:r>
            <w:r w:rsidRPr="00AA546E">
              <w:rPr>
                <w:szCs w:val="22"/>
              </w:rPr>
              <w:t>)</w:t>
            </w:r>
          </w:p>
        </w:tc>
      </w:tr>
    </w:tbl>
    <w:p w14:paraId="4CB193D7" w14:textId="617AB366" w:rsidR="008C6CE7" w:rsidRDefault="005A6CC6" w:rsidP="00672C20">
      <w:r>
        <w:rPr>
          <w:rFonts w:hint="eastAsia"/>
        </w:rPr>
        <w:t>C</w:t>
      </w:r>
      <w:r>
        <w:t xml:space="preserve">FDA : </w:t>
      </w:r>
      <w:r>
        <w:rPr>
          <w:rFonts w:hint="eastAsia"/>
        </w:rPr>
        <w:t>한화생명 형상관리</w:t>
      </w:r>
      <w:r>
        <w:t xml:space="preserve"> </w:t>
      </w:r>
      <w:r>
        <w:rPr>
          <w:rFonts w:hint="eastAsia"/>
        </w:rPr>
        <w:t>및 배포통제 시스템</w:t>
      </w:r>
    </w:p>
    <w:p w14:paraId="536C8267" w14:textId="77777777" w:rsidR="008C6CE7" w:rsidRPr="005A6CC6" w:rsidRDefault="008C6CE7" w:rsidP="00672C20"/>
    <w:p w14:paraId="35D7C435" w14:textId="139A9414" w:rsidR="00DD192A" w:rsidRDefault="00DD192A" w:rsidP="00DD192A">
      <w:pPr>
        <w:pStyle w:val="10"/>
        <w:numPr>
          <w:ilvl w:val="0"/>
          <w:numId w:val="1"/>
        </w:numPr>
      </w:pPr>
      <w:bookmarkStart w:id="4" w:name="_Toc228453436"/>
      <w:r>
        <w:rPr>
          <w:rFonts w:hint="eastAsia"/>
        </w:rPr>
        <w:t>담당자정보</w:t>
      </w:r>
      <w:bookmarkEnd w:id="4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872"/>
        <w:gridCol w:w="6208"/>
      </w:tblGrid>
      <w:tr w:rsidR="00DD192A" w:rsidRPr="00AA546E" w14:paraId="426A8289" w14:textId="77777777" w:rsidTr="00A25EE2">
        <w:trPr>
          <w:trHeight w:val="265"/>
        </w:trPr>
        <w:tc>
          <w:tcPr>
            <w:tcW w:w="1809" w:type="dxa"/>
            <w:shd w:val="clear" w:color="auto" w:fill="EEECE1"/>
          </w:tcPr>
          <w:p w14:paraId="74F76E0C" w14:textId="4C5CD149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872" w:type="dxa"/>
            <w:shd w:val="clear" w:color="auto" w:fill="EEECE1"/>
          </w:tcPr>
          <w:p w14:paraId="5345A590" w14:textId="037219E7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성명</w:t>
            </w:r>
          </w:p>
        </w:tc>
        <w:tc>
          <w:tcPr>
            <w:tcW w:w="6208" w:type="dxa"/>
            <w:shd w:val="clear" w:color="auto" w:fill="EEECE1"/>
          </w:tcPr>
          <w:p w14:paraId="16DD49F2" w14:textId="694F49BA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역할</w:t>
            </w:r>
          </w:p>
        </w:tc>
      </w:tr>
      <w:tr w:rsidR="00DD192A" w:rsidRPr="00554073" w14:paraId="69E3FAAD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0B1E8F66" w14:textId="355B09F6" w:rsidR="00DD192A" w:rsidRPr="00554073" w:rsidRDefault="00DD192A" w:rsidP="004B18B3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</w:t>
            </w:r>
            <w:r w:rsidR="00981ABE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2E6FF66D" w14:textId="4E25323C" w:rsidR="00DD192A" w:rsidRPr="00554073" w:rsidRDefault="00881FDC" w:rsidP="00C77200">
            <w:pPr>
              <w:jc w:val="center"/>
            </w:pPr>
            <w:r>
              <w:rPr>
                <w:rFonts w:hint="eastAsia"/>
              </w:rPr>
              <w:t>권다인</w:t>
            </w:r>
          </w:p>
        </w:tc>
        <w:tc>
          <w:tcPr>
            <w:tcW w:w="6208" w:type="dxa"/>
            <w:shd w:val="clear" w:color="auto" w:fill="auto"/>
          </w:tcPr>
          <w:p w14:paraId="2E03FBEA" w14:textId="105E2FEA" w:rsidR="00DD192A" w:rsidRPr="00554073" w:rsidRDefault="00881FDC" w:rsidP="004B18B3">
            <w:r>
              <w:rPr>
                <w:rFonts w:hint="eastAsia"/>
              </w:rPr>
              <w:t xml:space="preserve">보유고객향 </w:t>
            </w:r>
            <w:proofErr w:type="spellStart"/>
            <w:r>
              <w:rPr>
                <w:rFonts w:hint="eastAsia"/>
              </w:rPr>
              <w:t>오퍼링</w:t>
            </w:r>
            <w:proofErr w:type="spellEnd"/>
            <w:r w:rsidR="00981ABE">
              <w:rPr>
                <w:rFonts w:hint="eastAsia"/>
              </w:rPr>
              <w:t xml:space="preserve"> 시스템 정담당자</w:t>
            </w:r>
          </w:p>
        </w:tc>
      </w:tr>
      <w:tr w:rsidR="00DD192A" w:rsidRPr="00554073" w14:paraId="301E9E2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6A14A14D" w14:textId="718B0124" w:rsidR="00DD192A" w:rsidRPr="00554073" w:rsidRDefault="00DD192A" w:rsidP="00DD192A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</w:t>
            </w:r>
            <w:r w:rsidR="00981ABE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347CFABD" w14:textId="00B8BC0A" w:rsidR="00DD192A" w:rsidRPr="00AA546E" w:rsidRDefault="00881FDC" w:rsidP="00C772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정승혜</w:t>
            </w:r>
          </w:p>
        </w:tc>
        <w:tc>
          <w:tcPr>
            <w:tcW w:w="6208" w:type="dxa"/>
            <w:shd w:val="clear" w:color="auto" w:fill="auto"/>
          </w:tcPr>
          <w:p w14:paraId="6CD485D1" w14:textId="13BEFC47" w:rsidR="00DD192A" w:rsidRPr="00554073" w:rsidRDefault="00881FDC" w:rsidP="00DD192A">
            <w:r>
              <w:rPr>
                <w:rFonts w:hint="eastAsia"/>
              </w:rPr>
              <w:t xml:space="preserve">보유고객향 </w:t>
            </w:r>
            <w:proofErr w:type="spellStart"/>
            <w:r>
              <w:rPr>
                <w:rFonts w:hint="eastAsia"/>
              </w:rPr>
              <w:t>오퍼링</w:t>
            </w:r>
            <w:proofErr w:type="spellEnd"/>
            <w:r w:rsidR="00981ABE">
              <w:rPr>
                <w:rFonts w:hint="eastAsia"/>
              </w:rPr>
              <w:t xml:space="preserve"> 시스템 부담당자</w:t>
            </w:r>
          </w:p>
        </w:tc>
      </w:tr>
      <w:tr w:rsidR="002B0B71" w:rsidRPr="00554073" w14:paraId="009EC787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5B7C2833" w14:textId="4E91622A" w:rsidR="002B0B71" w:rsidRDefault="002B0B71" w:rsidP="00DD192A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451F2550" w14:textId="3E9FEAAA" w:rsidR="002B0B71" w:rsidRDefault="002B0B71" w:rsidP="00C772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김수지</w:t>
            </w:r>
          </w:p>
        </w:tc>
        <w:tc>
          <w:tcPr>
            <w:tcW w:w="6208" w:type="dxa"/>
            <w:shd w:val="clear" w:color="auto" w:fill="auto"/>
          </w:tcPr>
          <w:p w14:paraId="56E74068" w14:textId="7AB9F4A3" w:rsidR="002B0B71" w:rsidRDefault="002B0B71" w:rsidP="00DD192A">
            <w:r>
              <w:rPr>
                <w:rFonts w:hint="eastAsia"/>
              </w:rPr>
              <w:t xml:space="preserve">보유고객향 </w:t>
            </w:r>
            <w:proofErr w:type="spellStart"/>
            <w:r>
              <w:rPr>
                <w:rFonts w:hint="eastAsia"/>
              </w:rPr>
              <w:t>오퍼링</w:t>
            </w:r>
            <w:proofErr w:type="spellEnd"/>
            <w:r>
              <w:rPr>
                <w:rFonts w:hint="eastAsia"/>
              </w:rPr>
              <w:t xml:space="preserve"> 시스템 디자이너</w:t>
            </w:r>
          </w:p>
        </w:tc>
      </w:tr>
    </w:tbl>
    <w:p w14:paraId="08838701" w14:textId="2FDBFEEC" w:rsidR="00DB1D28" w:rsidRPr="00DB1D28" w:rsidRDefault="003377E6" w:rsidP="00DB1D28">
      <w:r>
        <w:br w:type="page"/>
      </w:r>
    </w:p>
    <w:p w14:paraId="08838702" w14:textId="1F48D450" w:rsidR="00A303D7" w:rsidRDefault="003377E6" w:rsidP="00C56C04">
      <w:pPr>
        <w:pStyle w:val="10"/>
      </w:pPr>
      <w:bookmarkStart w:id="5" w:name="_Toc228453437"/>
      <w:r>
        <w:rPr>
          <w:rFonts w:hint="eastAsia"/>
        </w:rPr>
        <w:t>시스템 기본 정보</w:t>
      </w:r>
      <w:bookmarkEnd w:id="5"/>
    </w:p>
    <w:p w14:paraId="08838703" w14:textId="2CE92E12" w:rsidR="00B2643D" w:rsidRDefault="003377E6" w:rsidP="00672C20">
      <w:pPr>
        <w:pStyle w:val="2"/>
      </w:pPr>
      <w:bookmarkStart w:id="6" w:name="_Toc228453438"/>
      <w:bookmarkEnd w:id="1"/>
      <w:bookmarkEnd w:id="2"/>
      <w:r>
        <w:rPr>
          <w:rFonts w:hint="eastAsia"/>
        </w:rPr>
        <w:t>서비스 정보</w:t>
      </w:r>
      <w:bookmarkEnd w:id="6"/>
    </w:p>
    <w:p w14:paraId="08993BF0" w14:textId="338F24B7" w:rsidR="00AD3DF8" w:rsidRDefault="00AD3DF8" w:rsidP="00AD3DF8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)에서</w:t>
      </w:r>
      <w:r>
        <w:rPr>
          <w:rFonts w:hint="eastAsia"/>
        </w:rPr>
        <w:t xml:space="preserve"> 제공 되는 </w:t>
      </w:r>
      <w:r>
        <w:t>Domain(</w:t>
      </w:r>
      <w:r>
        <w:rPr>
          <w:rFonts w:hint="eastAsia"/>
        </w:rPr>
        <w:t>S</w:t>
      </w:r>
      <w:r>
        <w:t>SL</w:t>
      </w:r>
      <w:r>
        <w:rPr>
          <w:rFonts w:hint="eastAsia"/>
        </w:rPr>
        <w:t>인증서등)</w:t>
      </w:r>
      <w:r>
        <w:t xml:space="preserve"> </w:t>
      </w:r>
      <w:r>
        <w:rPr>
          <w:rFonts w:hint="eastAsia"/>
        </w:rPr>
        <w:t>및 기본 정보</w:t>
      </w:r>
    </w:p>
    <w:p w14:paraId="3CAE4C5A" w14:textId="77777777" w:rsidR="00AD3DF8" w:rsidRPr="00AD3DF8" w:rsidRDefault="00AD3DF8" w:rsidP="00AD3DF8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2977"/>
        <w:gridCol w:w="1843"/>
        <w:gridCol w:w="2693"/>
        <w:gridCol w:w="1814"/>
      </w:tblGrid>
      <w:tr w:rsidR="00AA546E" w14:paraId="75C69089" w14:textId="77777777" w:rsidTr="00AA546E">
        <w:trPr>
          <w:trHeight w:val="265"/>
        </w:trPr>
        <w:tc>
          <w:tcPr>
            <w:tcW w:w="704" w:type="dxa"/>
            <w:shd w:val="clear" w:color="auto" w:fill="EEECE1"/>
          </w:tcPr>
          <w:p w14:paraId="080255F3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2977" w:type="dxa"/>
            <w:shd w:val="clear" w:color="auto" w:fill="EEECE1"/>
          </w:tcPr>
          <w:p w14:paraId="5CA80E09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도메인</w:t>
            </w:r>
          </w:p>
        </w:tc>
        <w:tc>
          <w:tcPr>
            <w:tcW w:w="1843" w:type="dxa"/>
            <w:shd w:val="clear" w:color="auto" w:fill="EEECE1"/>
          </w:tcPr>
          <w:p w14:paraId="362F6967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설치</w:t>
            </w:r>
          </w:p>
        </w:tc>
        <w:tc>
          <w:tcPr>
            <w:tcW w:w="2693" w:type="dxa"/>
            <w:shd w:val="clear" w:color="auto" w:fill="EEECE1"/>
          </w:tcPr>
          <w:p w14:paraId="53EB711A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인증서기간</w:t>
            </w:r>
          </w:p>
        </w:tc>
        <w:tc>
          <w:tcPr>
            <w:tcW w:w="1814" w:type="dxa"/>
            <w:shd w:val="clear" w:color="auto" w:fill="EEECE1"/>
          </w:tcPr>
          <w:p w14:paraId="0A5EE6BD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비고</w:t>
            </w:r>
          </w:p>
        </w:tc>
      </w:tr>
      <w:tr w:rsidR="00AA546E" w14:paraId="34AD6AC5" w14:textId="77777777" w:rsidTr="00AA546E">
        <w:trPr>
          <w:trHeight w:val="265"/>
        </w:trPr>
        <w:tc>
          <w:tcPr>
            <w:tcW w:w="704" w:type="dxa"/>
            <w:shd w:val="clear" w:color="auto" w:fill="auto"/>
          </w:tcPr>
          <w:p w14:paraId="5DA3DA98" w14:textId="77777777" w:rsidR="003377E6" w:rsidRPr="00554073" w:rsidRDefault="003377E6" w:rsidP="004B18B3">
            <w:r w:rsidRPr="00554073">
              <w:rPr>
                <w:rFonts w:hint="eastAsia"/>
              </w:rPr>
              <w:t>개발</w:t>
            </w:r>
          </w:p>
        </w:tc>
        <w:tc>
          <w:tcPr>
            <w:tcW w:w="2977" w:type="dxa"/>
            <w:shd w:val="clear" w:color="auto" w:fill="auto"/>
          </w:tcPr>
          <w:p w14:paraId="7205D8C0" w14:textId="65617D2A" w:rsidR="003377E6" w:rsidRPr="00554073" w:rsidRDefault="00BE146C" w:rsidP="004B18B3">
            <w:r>
              <w:t>nxl-</w:t>
            </w:r>
            <w:r w:rsidR="00881FDC">
              <w:t>cos</w:t>
            </w:r>
            <w:r>
              <w:t>-dev.hanwhalife.com</w:t>
            </w:r>
          </w:p>
        </w:tc>
        <w:tc>
          <w:tcPr>
            <w:tcW w:w="1843" w:type="dxa"/>
            <w:shd w:val="clear" w:color="auto" w:fill="auto"/>
          </w:tcPr>
          <w:p w14:paraId="65592E4A" w14:textId="1E3B8DD9" w:rsidR="003377E6" w:rsidRPr="00554073" w:rsidRDefault="00BE146C" w:rsidP="004B18B3">
            <w:r>
              <w:rPr>
                <w:rFonts w:hint="eastAsia"/>
              </w:rPr>
              <w:t>N</w:t>
            </w:r>
            <w:r>
              <w:t>CP LB</w:t>
            </w:r>
          </w:p>
        </w:tc>
        <w:tc>
          <w:tcPr>
            <w:tcW w:w="2693" w:type="dxa"/>
            <w:shd w:val="clear" w:color="auto" w:fill="auto"/>
          </w:tcPr>
          <w:p w14:paraId="2951C67E" w14:textId="104FBDDC" w:rsidR="003377E6" w:rsidRPr="00554073" w:rsidRDefault="00BE146C" w:rsidP="004B18B3">
            <w:r w:rsidRPr="00554073">
              <w:t>2</w:t>
            </w:r>
            <w:r>
              <w:t>6</w:t>
            </w:r>
            <w:r w:rsidRPr="00554073">
              <w:t>.0</w:t>
            </w:r>
            <w:r>
              <w:t>2</w:t>
            </w:r>
            <w:r w:rsidRPr="00554073">
              <w:t>.</w:t>
            </w:r>
            <w:r>
              <w:t>11</w:t>
            </w:r>
            <w:r w:rsidRPr="00554073">
              <w:t xml:space="preserve">~ </w:t>
            </w:r>
            <w:r w:rsidRPr="00554073">
              <w:rPr>
                <w:rFonts w:hint="eastAsia"/>
              </w:rPr>
              <w:t>2</w:t>
            </w:r>
            <w:r>
              <w:t>7</w:t>
            </w:r>
            <w:r w:rsidRPr="00554073">
              <w:t>.0</w:t>
            </w:r>
            <w:r>
              <w:t>3</w:t>
            </w:r>
            <w:r w:rsidRPr="00554073">
              <w:t>.</w:t>
            </w:r>
            <w:r>
              <w:t>15</w:t>
            </w:r>
          </w:p>
        </w:tc>
        <w:tc>
          <w:tcPr>
            <w:tcW w:w="1814" w:type="dxa"/>
            <w:shd w:val="clear" w:color="auto" w:fill="auto"/>
          </w:tcPr>
          <w:p w14:paraId="4138A20C" w14:textId="77777777" w:rsidR="003377E6" w:rsidRPr="00554073" w:rsidRDefault="003377E6" w:rsidP="004B18B3">
            <w:r w:rsidRPr="00554073">
              <w:t>OV</w:t>
            </w:r>
          </w:p>
        </w:tc>
      </w:tr>
      <w:tr w:rsidR="00AA546E" w14:paraId="098AA155" w14:textId="77777777" w:rsidTr="00AA546E">
        <w:trPr>
          <w:trHeight w:val="265"/>
        </w:trPr>
        <w:tc>
          <w:tcPr>
            <w:tcW w:w="704" w:type="dxa"/>
            <w:shd w:val="clear" w:color="auto" w:fill="auto"/>
          </w:tcPr>
          <w:p w14:paraId="7BE5DB2F" w14:textId="77777777" w:rsidR="003377E6" w:rsidRPr="00554073" w:rsidRDefault="003377E6" w:rsidP="004B18B3">
            <w:r w:rsidRPr="00554073">
              <w:rPr>
                <w:rFonts w:hint="eastAsia"/>
              </w:rPr>
              <w:t>Q</w:t>
            </w:r>
            <w:r w:rsidRPr="00554073">
              <w:t>A</w:t>
            </w:r>
          </w:p>
        </w:tc>
        <w:tc>
          <w:tcPr>
            <w:tcW w:w="2977" w:type="dxa"/>
            <w:shd w:val="clear" w:color="auto" w:fill="auto"/>
          </w:tcPr>
          <w:p w14:paraId="3C168F30" w14:textId="5E9C9A4F" w:rsidR="003377E6" w:rsidRPr="00AA546E" w:rsidRDefault="00BE146C" w:rsidP="004B18B3">
            <w:pPr>
              <w:rPr>
                <w:szCs w:val="20"/>
              </w:rPr>
            </w:pPr>
            <w:r>
              <w:t>nxl-</w:t>
            </w:r>
            <w:r w:rsidR="00881FDC">
              <w:t>cos</w:t>
            </w:r>
            <w:r>
              <w:t>-stg.hanwhalife.com</w:t>
            </w:r>
          </w:p>
        </w:tc>
        <w:tc>
          <w:tcPr>
            <w:tcW w:w="1843" w:type="dxa"/>
            <w:shd w:val="clear" w:color="auto" w:fill="auto"/>
          </w:tcPr>
          <w:p w14:paraId="487FFAAE" w14:textId="7643F1A1" w:rsidR="003377E6" w:rsidRPr="00554073" w:rsidRDefault="00BE146C" w:rsidP="004B18B3">
            <w:r>
              <w:rPr>
                <w:rFonts w:hint="eastAsia"/>
              </w:rPr>
              <w:t>N</w:t>
            </w:r>
            <w:r>
              <w:t>CP LB</w:t>
            </w:r>
          </w:p>
        </w:tc>
        <w:tc>
          <w:tcPr>
            <w:tcW w:w="2693" w:type="dxa"/>
            <w:shd w:val="clear" w:color="auto" w:fill="auto"/>
          </w:tcPr>
          <w:p w14:paraId="70C0C1AB" w14:textId="45D14DF2" w:rsidR="003377E6" w:rsidRPr="00554073" w:rsidRDefault="00BE146C" w:rsidP="004B18B3">
            <w:r w:rsidRPr="00554073">
              <w:t>2</w:t>
            </w:r>
            <w:r>
              <w:t>6</w:t>
            </w:r>
            <w:r w:rsidRPr="00554073">
              <w:t>.0</w:t>
            </w:r>
            <w:r>
              <w:t>2</w:t>
            </w:r>
            <w:r w:rsidRPr="00554073">
              <w:t>.</w:t>
            </w:r>
            <w:r>
              <w:t>11</w:t>
            </w:r>
            <w:r w:rsidRPr="00554073">
              <w:t xml:space="preserve">~ </w:t>
            </w:r>
            <w:r w:rsidRPr="00554073">
              <w:rPr>
                <w:rFonts w:hint="eastAsia"/>
              </w:rPr>
              <w:t>2</w:t>
            </w:r>
            <w:r>
              <w:t>7</w:t>
            </w:r>
            <w:r w:rsidRPr="00554073">
              <w:t>.0</w:t>
            </w:r>
            <w:r>
              <w:t>3</w:t>
            </w:r>
            <w:r w:rsidRPr="00554073">
              <w:t>.</w:t>
            </w:r>
            <w:r>
              <w:t>15</w:t>
            </w:r>
          </w:p>
        </w:tc>
        <w:tc>
          <w:tcPr>
            <w:tcW w:w="1814" w:type="dxa"/>
            <w:shd w:val="clear" w:color="auto" w:fill="auto"/>
          </w:tcPr>
          <w:p w14:paraId="2DD2C2DF" w14:textId="77777777" w:rsidR="003377E6" w:rsidRPr="00554073" w:rsidRDefault="003377E6" w:rsidP="004B18B3">
            <w:r w:rsidRPr="00554073">
              <w:t>OV</w:t>
            </w:r>
          </w:p>
        </w:tc>
      </w:tr>
      <w:tr w:rsidR="00AA546E" w14:paraId="4416F796" w14:textId="77777777" w:rsidTr="00AA546E">
        <w:trPr>
          <w:trHeight w:val="265"/>
        </w:trPr>
        <w:tc>
          <w:tcPr>
            <w:tcW w:w="704" w:type="dxa"/>
            <w:shd w:val="clear" w:color="auto" w:fill="auto"/>
          </w:tcPr>
          <w:p w14:paraId="265BF5D3" w14:textId="77777777" w:rsidR="003377E6" w:rsidRPr="00554073" w:rsidRDefault="003377E6" w:rsidP="004B18B3">
            <w:r w:rsidRPr="00554073">
              <w:rPr>
                <w:rFonts w:hint="eastAsia"/>
              </w:rPr>
              <w:t>운영</w:t>
            </w:r>
          </w:p>
        </w:tc>
        <w:tc>
          <w:tcPr>
            <w:tcW w:w="2977" w:type="dxa"/>
            <w:shd w:val="clear" w:color="auto" w:fill="auto"/>
          </w:tcPr>
          <w:p w14:paraId="30F25F1E" w14:textId="79A9931E" w:rsidR="003377E6" w:rsidRPr="00554073" w:rsidRDefault="00BE146C" w:rsidP="004B18B3">
            <w:r>
              <w:t>nxl-</w:t>
            </w:r>
            <w:r w:rsidR="00881FDC">
              <w:t>cos</w:t>
            </w:r>
            <w:r w:rsidR="00BF2339">
              <w:t>.hanwhalife.com</w:t>
            </w:r>
          </w:p>
        </w:tc>
        <w:tc>
          <w:tcPr>
            <w:tcW w:w="1843" w:type="dxa"/>
            <w:shd w:val="clear" w:color="auto" w:fill="auto"/>
          </w:tcPr>
          <w:p w14:paraId="42185D4A" w14:textId="2799B1D0" w:rsidR="003377E6" w:rsidRPr="00554073" w:rsidRDefault="00BE146C" w:rsidP="00BF2339">
            <w:r>
              <w:rPr>
                <w:rFonts w:hint="eastAsia"/>
              </w:rPr>
              <w:t>N</w:t>
            </w:r>
            <w:r>
              <w:t>CP LB</w:t>
            </w:r>
          </w:p>
        </w:tc>
        <w:tc>
          <w:tcPr>
            <w:tcW w:w="2693" w:type="dxa"/>
            <w:shd w:val="clear" w:color="auto" w:fill="auto"/>
          </w:tcPr>
          <w:p w14:paraId="3BBFC3B0" w14:textId="419F4C64" w:rsidR="003377E6" w:rsidRPr="00554073" w:rsidRDefault="003377E6" w:rsidP="004B18B3">
            <w:r w:rsidRPr="00554073">
              <w:t>2</w:t>
            </w:r>
            <w:r w:rsidR="00BE146C">
              <w:t>6</w:t>
            </w:r>
            <w:r w:rsidRPr="00554073">
              <w:t>.0</w:t>
            </w:r>
            <w:r w:rsidR="00BE146C">
              <w:t>2</w:t>
            </w:r>
            <w:r w:rsidRPr="00554073">
              <w:t>.</w:t>
            </w:r>
            <w:r w:rsidR="00BE146C">
              <w:t>11</w:t>
            </w:r>
            <w:r w:rsidRPr="00554073">
              <w:t xml:space="preserve">~ </w:t>
            </w:r>
            <w:r w:rsidRPr="00554073">
              <w:rPr>
                <w:rFonts w:hint="eastAsia"/>
              </w:rPr>
              <w:t>2</w:t>
            </w:r>
            <w:r w:rsidR="00BE146C">
              <w:t>7</w:t>
            </w:r>
            <w:r w:rsidRPr="00554073">
              <w:t>.0</w:t>
            </w:r>
            <w:r w:rsidR="00BE146C">
              <w:t>3</w:t>
            </w:r>
            <w:r w:rsidRPr="00554073">
              <w:t>.</w:t>
            </w:r>
            <w:r w:rsidR="00BE146C">
              <w:t>15</w:t>
            </w:r>
          </w:p>
        </w:tc>
        <w:tc>
          <w:tcPr>
            <w:tcW w:w="1814" w:type="dxa"/>
            <w:shd w:val="clear" w:color="auto" w:fill="auto"/>
          </w:tcPr>
          <w:p w14:paraId="46C30EAE" w14:textId="68C42894" w:rsidR="00BF2339" w:rsidRPr="00554073" w:rsidRDefault="003377E6" w:rsidP="004B18B3">
            <w:r w:rsidRPr="00554073">
              <w:rPr>
                <w:rFonts w:hint="eastAsia"/>
              </w:rPr>
              <w:t>O</w:t>
            </w:r>
            <w:r w:rsidRPr="00554073">
              <w:t>V</w:t>
            </w:r>
          </w:p>
        </w:tc>
      </w:tr>
    </w:tbl>
    <w:p w14:paraId="5F2A75A3" w14:textId="77777777" w:rsidR="0046265F" w:rsidRDefault="0046265F" w:rsidP="00554073">
      <w:pPr>
        <w:rPr>
          <w:b/>
          <w:bCs/>
          <w:color w:val="FF0000"/>
        </w:rPr>
      </w:pPr>
    </w:p>
    <w:p w14:paraId="00120A26" w14:textId="6C629CFA" w:rsidR="00554073" w:rsidRDefault="00554073" w:rsidP="00845D7B">
      <w:pPr>
        <w:pStyle w:val="2"/>
      </w:pPr>
      <w:bookmarkStart w:id="7" w:name="_Toc228453439"/>
      <w:r>
        <w:rPr>
          <w:rFonts w:hint="eastAsia"/>
        </w:rPr>
        <w:t>인프라 정보</w:t>
      </w:r>
      <w:bookmarkEnd w:id="7"/>
    </w:p>
    <w:p w14:paraId="3DB32D08" w14:textId="78EA8EE1" w:rsidR="00AB749C" w:rsidRDefault="00427EF2" w:rsidP="00427EF2">
      <w:r>
        <w:rPr>
          <w:rFonts w:hint="eastAsia"/>
        </w:rPr>
        <w:t>인프라 정보는 시스템</w:t>
      </w:r>
      <w:r w:rsidR="00164FA1">
        <w:rPr>
          <w:rFonts w:hint="eastAsia"/>
        </w:rPr>
        <w:t>(서비스)이</w:t>
      </w:r>
      <w:r>
        <w:rPr>
          <w:rFonts w:hint="eastAsia"/>
        </w:rPr>
        <w:t xml:space="preserve"> 동작하기 위하여 필요한 하드웨어(서버)의 정보</w:t>
      </w:r>
    </w:p>
    <w:p w14:paraId="597849AB" w14:textId="301AC7C1" w:rsidR="00E36341" w:rsidRDefault="00E36341" w:rsidP="00E36341">
      <w:pPr>
        <w:numPr>
          <w:ilvl w:val="0"/>
          <w:numId w:val="34"/>
        </w:numPr>
      </w:pPr>
      <w:r>
        <w:rPr>
          <w:rFonts w:hint="eastAsia"/>
        </w:rPr>
        <w:t>N</w:t>
      </w:r>
      <w:r>
        <w:t xml:space="preserve">CP </w:t>
      </w:r>
      <w:r>
        <w:rPr>
          <w:rFonts w:hint="eastAsia"/>
        </w:rPr>
        <w:t>M</w:t>
      </w:r>
      <w:r>
        <w:t xml:space="preserve">ySQL DB </w:t>
      </w:r>
      <w:r>
        <w:rPr>
          <w:rFonts w:hint="eastAsia"/>
        </w:rPr>
        <w:t>서비스</w:t>
      </w:r>
      <w:r>
        <w:t xml:space="preserve"> </w:t>
      </w:r>
      <w:r>
        <w:rPr>
          <w:rFonts w:hint="eastAsia"/>
        </w:rPr>
        <w:t xml:space="preserve">사용 중으로 </w:t>
      </w:r>
      <w:r>
        <w:t xml:space="preserve">DBMS </w:t>
      </w:r>
      <w:r>
        <w:rPr>
          <w:rFonts w:hint="eastAsia"/>
        </w:rPr>
        <w:t>서버 정보는 확인 불가</w:t>
      </w:r>
    </w:p>
    <w:p w14:paraId="770D595B" w14:textId="77777777" w:rsidR="00164FA1" w:rsidRPr="00427EF2" w:rsidRDefault="00164FA1" w:rsidP="00427EF2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5"/>
        <w:gridCol w:w="1861"/>
        <w:gridCol w:w="1652"/>
        <w:gridCol w:w="542"/>
        <w:gridCol w:w="2162"/>
        <w:gridCol w:w="1573"/>
        <w:gridCol w:w="1616"/>
      </w:tblGrid>
      <w:tr w:rsidR="00A25EE2" w:rsidRPr="00AA546E" w14:paraId="14CF49E1" w14:textId="323A6FB1" w:rsidTr="00E36341">
        <w:trPr>
          <w:trHeight w:val="368"/>
        </w:trPr>
        <w:tc>
          <w:tcPr>
            <w:tcW w:w="625" w:type="dxa"/>
            <w:shd w:val="clear" w:color="auto" w:fill="EEECE1"/>
          </w:tcPr>
          <w:p w14:paraId="67687345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1861" w:type="dxa"/>
            <w:shd w:val="clear" w:color="auto" w:fill="EEECE1"/>
          </w:tcPr>
          <w:p w14:paraId="2D1B1BDF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시스템명</w:t>
            </w:r>
          </w:p>
        </w:tc>
        <w:tc>
          <w:tcPr>
            <w:tcW w:w="1652" w:type="dxa"/>
            <w:shd w:val="clear" w:color="auto" w:fill="EEECE1"/>
          </w:tcPr>
          <w:p w14:paraId="040912E1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H</w:t>
            </w:r>
            <w:r w:rsidRPr="00AA546E">
              <w:rPr>
                <w:b/>
                <w:bCs/>
              </w:rPr>
              <w:t>ost</w:t>
            </w:r>
          </w:p>
        </w:tc>
        <w:tc>
          <w:tcPr>
            <w:tcW w:w="542" w:type="dxa"/>
            <w:shd w:val="clear" w:color="auto" w:fill="EEECE1"/>
          </w:tcPr>
          <w:p w14:paraId="6B26058C" w14:textId="7A3B74AA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V</w:t>
            </w:r>
            <w:r w:rsidRPr="00AA546E">
              <w:rPr>
                <w:b/>
                <w:bCs/>
              </w:rPr>
              <w:t>M</w:t>
            </w:r>
          </w:p>
        </w:tc>
        <w:tc>
          <w:tcPr>
            <w:tcW w:w="2162" w:type="dxa"/>
            <w:shd w:val="clear" w:color="auto" w:fill="EEECE1"/>
          </w:tcPr>
          <w:p w14:paraId="2CAFB476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서버I</w:t>
            </w:r>
            <w:r w:rsidRPr="00AA546E">
              <w:rPr>
                <w:b/>
                <w:bCs/>
              </w:rPr>
              <w:t>P</w:t>
            </w:r>
          </w:p>
        </w:tc>
        <w:tc>
          <w:tcPr>
            <w:tcW w:w="1573" w:type="dxa"/>
            <w:shd w:val="clear" w:color="auto" w:fill="EEECE1"/>
          </w:tcPr>
          <w:p w14:paraId="6BAADC38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O</w:t>
            </w:r>
            <w:r w:rsidRPr="00AA546E">
              <w:rPr>
                <w:b/>
                <w:bCs/>
              </w:rPr>
              <w:t>S</w:t>
            </w:r>
          </w:p>
        </w:tc>
        <w:tc>
          <w:tcPr>
            <w:tcW w:w="1616" w:type="dxa"/>
            <w:shd w:val="clear" w:color="auto" w:fill="EEECE1"/>
          </w:tcPr>
          <w:p w14:paraId="06DBA941" w14:textId="1B8D704D" w:rsidR="00A25EE2" w:rsidRPr="00AA546E" w:rsidRDefault="00FD1DE1" w:rsidP="00AA54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</w:t>
            </w:r>
            <w:r w:rsidR="00A25EE2">
              <w:rPr>
                <w:rFonts w:hint="eastAsia"/>
                <w:b/>
                <w:bCs/>
              </w:rPr>
              <w:t>계정</w:t>
            </w:r>
          </w:p>
        </w:tc>
      </w:tr>
      <w:tr w:rsidR="00E36341" w:rsidRPr="00E36341" w14:paraId="7401114B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1308E" w14:textId="77777777" w:rsidR="00E36341" w:rsidRPr="00E36341" w:rsidRDefault="00E36341" w:rsidP="00E36341">
            <w:r w:rsidRPr="00E36341">
              <w:rPr>
                <w:rFonts w:hint="eastAsia"/>
              </w:rPr>
              <w:t>개발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0940C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C6FBF" w14:textId="77777777" w:rsidR="00E36341" w:rsidRPr="00E36341" w:rsidRDefault="00E36341" w:rsidP="00E36341">
            <w:r w:rsidRPr="00E36341">
              <w:rPr>
                <w:rFonts w:hint="eastAsia"/>
              </w:rPr>
              <w:t>hli-nxl-dev-knp-gaa1-w-ff8d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AEA1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331D4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10.239.249.12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559B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C8A4" w14:textId="77777777" w:rsidR="00E36341" w:rsidRPr="00E36341" w:rsidRDefault="00E36341" w:rsidP="00E36341"/>
        </w:tc>
      </w:tr>
      <w:tr w:rsidR="00E36341" w:rsidRPr="00E36341" w14:paraId="731DE5FD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162A7" w14:textId="77777777" w:rsidR="00E36341" w:rsidRPr="00E36341" w:rsidRDefault="00E36341" w:rsidP="00E36341">
            <w:r w:rsidRPr="00E36341">
              <w:rPr>
                <w:rFonts w:hint="eastAsia"/>
              </w:rPr>
              <w:t>개발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9CFA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CE368" w14:textId="77777777" w:rsidR="00E36341" w:rsidRPr="00E36341" w:rsidRDefault="00E36341" w:rsidP="00E36341">
            <w:r w:rsidRPr="00E36341">
              <w:rPr>
                <w:rFonts w:hint="eastAsia"/>
              </w:rPr>
              <w:t>hli-nxl-dev-knp-gaa1-w-268e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CFCA7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4D6A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10.239.249.13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9E91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B1052" w14:textId="77777777" w:rsidR="00E36341" w:rsidRPr="00E36341" w:rsidRDefault="00E36341" w:rsidP="00E36341"/>
        </w:tc>
      </w:tr>
      <w:tr w:rsidR="00E36341" w:rsidRPr="00E36341" w14:paraId="7CAAC5AC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D10B2" w14:textId="77777777" w:rsidR="00E36341" w:rsidRPr="00E36341" w:rsidRDefault="00E36341" w:rsidP="00E36341">
            <w:r w:rsidRPr="00E36341">
              <w:rPr>
                <w:rFonts w:hint="eastAsia"/>
              </w:rPr>
              <w:t>개발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6B2F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C0D6" w14:textId="77777777" w:rsidR="00E36341" w:rsidRPr="00E36341" w:rsidRDefault="00E36341" w:rsidP="00E36341">
            <w:r w:rsidRPr="00E36341">
              <w:rPr>
                <w:rFonts w:hint="eastAsia"/>
              </w:rPr>
              <w:t>hli-nxl-dev-knp-gaa1-w-84d1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4DEFB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2C28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10.239.249.14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E6BB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55280" w14:textId="77777777" w:rsidR="00E36341" w:rsidRPr="00E36341" w:rsidRDefault="00E36341" w:rsidP="00E36341"/>
        </w:tc>
      </w:tr>
      <w:tr w:rsidR="00E36341" w:rsidRPr="00E36341" w14:paraId="09449169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E5B22" w14:textId="77777777" w:rsidR="00E36341" w:rsidRPr="00E36341" w:rsidRDefault="00E36341" w:rsidP="00E36341">
            <w:r w:rsidRPr="00E36341">
              <w:rPr>
                <w:rFonts w:hint="eastAsia"/>
              </w:rPr>
              <w:t>QA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06BD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3CE6" w14:textId="77777777" w:rsidR="00E36341" w:rsidRPr="00E36341" w:rsidRDefault="00E36341" w:rsidP="00E36341">
            <w:r w:rsidRPr="00E36341">
              <w:rPr>
                <w:rFonts w:hint="eastAsia"/>
              </w:rPr>
              <w:t>hli-nxl-stg-knp-gaa1-w-b15e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4541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4B8A2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10.239.140.137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1FE2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FCC7D" w14:textId="77777777" w:rsidR="00E36341" w:rsidRPr="00E36341" w:rsidRDefault="00E36341" w:rsidP="00E36341"/>
        </w:tc>
      </w:tr>
      <w:tr w:rsidR="00E36341" w:rsidRPr="00E36341" w14:paraId="24D2BD99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B0CE3" w14:textId="77777777" w:rsidR="00E36341" w:rsidRPr="00E36341" w:rsidRDefault="00E36341" w:rsidP="00E36341">
            <w:r w:rsidRPr="00E36341">
              <w:rPr>
                <w:rFonts w:hint="eastAsia"/>
              </w:rPr>
              <w:t>QA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A2C98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8BAD" w14:textId="77777777" w:rsidR="00E36341" w:rsidRPr="00E36341" w:rsidRDefault="00E36341" w:rsidP="00E36341">
            <w:r w:rsidRPr="00E36341">
              <w:rPr>
                <w:rFonts w:hint="eastAsia"/>
              </w:rPr>
              <w:t>hli-nxl-stg-knp-gaa1-w-</w:t>
            </w:r>
            <w:r w:rsidRPr="00E36341">
              <w:rPr>
                <w:rFonts w:hint="eastAsia"/>
              </w:rPr>
              <w:lastRenderedPageBreak/>
              <w:t>df44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3821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lastRenderedPageBreak/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FA04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10.239.140.138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955DA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6357" w14:textId="77777777" w:rsidR="00E36341" w:rsidRPr="00E36341" w:rsidRDefault="00E36341" w:rsidP="00E36341"/>
        </w:tc>
      </w:tr>
      <w:tr w:rsidR="00E36341" w:rsidRPr="00E36341" w14:paraId="1AE2BDF5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06AE0" w14:textId="77777777" w:rsidR="00E36341" w:rsidRPr="00E36341" w:rsidRDefault="00E36341" w:rsidP="00E36341">
            <w:r w:rsidRPr="00E36341">
              <w:rPr>
                <w:rFonts w:hint="eastAsia"/>
              </w:rPr>
              <w:t>QA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FA7A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F1C3" w14:textId="77777777" w:rsidR="00E36341" w:rsidRPr="00E36341" w:rsidRDefault="00E36341" w:rsidP="00E36341">
            <w:r w:rsidRPr="00E36341">
              <w:rPr>
                <w:rFonts w:hint="eastAsia"/>
              </w:rPr>
              <w:t>hli-nxl-stg-knp-gaa1-w-bc2a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89EB4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4990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10.239.140.139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01E9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2375E" w14:textId="77777777" w:rsidR="00E36341" w:rsidRPr="00E36341" w:rsidRDefault="00E36341" w:rsidP="00E36341"/>
        </w:tc>
      </w:tr>
      <w:tr w:rsidR="00E36341" w:rsidRPr="00E36341" w14:paraId="767C2972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E2B50" w14:textId="77777777" w:rsidR="00E36341" w:rsidRPr="00E36341" w:rsidRDefault="00E36341" w:rsidP="00E36341">
            <w:r w:rsidRPr="00E36341">
              <w:rPr>
                <w:rFonts w:hint="eastAsia"/>
              </w:rPr>
              <w:t>운영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03E3B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30AD" w14:textId="77777777" w:rsidR="00E36341" w:rsidRPr="00E36341" w:rsidRDefault="00E36341" w:rsidP="00E36341">
            <w:r w:rsidRPr="00E36341">
              <w:rPr>
                <w:rFonts w:hint="eastAsia"/>
              </w:rPr>
              <w:t>hli-nxl-prd-knp-gaa1-w-cc7a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8557B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3A9B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10.239.15.15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2DDD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16428" w14:textId="77777777" w:rsidR="00E36341" w:rsidRPr="00E36341" w:rsidRDefault="00E36341" w:rsidP="00E36341"/>
        </w:tc>
      </w:tr>
      <w:tr w:rsidR="00E36341" w:rsidRPr="00E36341" w14:paraId="6A87A936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EF3B" w14:textId="77777777" w:rsidR="00E36341" w:rsidRPr="00E36341" w:rsidRDefault="00E36341" w:rsidP="00E36341">
            <w:r w:rsidRPr="00E36341">
              <w:rPr>
                <w:rFonts w:hint="eastAsia"/>
              </w:rPr>
              <w:t>운영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C64CE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3F96B" w14:textId="77777777" w:rsidR="00E36341" w:rsidRPr="00E36341" w:rsidRDefault="00E36341" w:rsidP="00E36341">
            <w:r w:rsidRPr="00E36341">
              <w:rPr>
                <w:rFonts w:hint="eastAsia"/>
              </w:rPr>
              <w:t>hli-nxl-prd-knp-gaa1-w-b242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45BC1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EBCF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10.239.15.8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1EDF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0D1C" w14:textId="77777777" w:rsidR="00E36341" w:rsidRPr="00E36341" w:rsidRDefault="00E36341" w:rsidP="00E36341"/>
        </w:tc>
      </w:tr>
      <w:tr w:rsidR="00E36341" w:rsidRPr="00E36341" w14:paraId="1F7F8980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365BD" w14:textId="77777777" w:rsidR="00E36341" w:rsidRPr="00E36341" w:rsidRDefault="00E36341" w:rsidP="00E36341">
            <w:r w:rsidRPr="00E36341">
              <w:rPr>
                <w:rFonts w:hint="eastAsia"/>
              </w:rPr>
              <w:t>운영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2FDCA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F3195" w14:textId="77777777" w:rsidR="00E36341" w:rsidRPr="00E36341" w:rsidRDefault="00E36341" w:rsidP="00E36341">
            <w:r w:rsidRPr="00E36341">
              <w:rPr>
                <w:rFonts w:hint="eastAsia"/>
              </w:rPr>
              <w:t>hli-nxl-prd-knp-gaa1-w-62ea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DFD12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4A25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10.239.15.7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34688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A81F" w14:textId="77777777" w:rsidR="00E36341" w:rsidRPr="00E36341" w:rsidRDefault="00E36341" w:rsidP="00E36341"/>
        </w:tc>
      </w:tr>
      <w:tr w:rsidR="00E36341" w:rsidRPr="00E36341" w14:paraId="4949A836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BDFA" w14:textId="77777777" w:rsidR="00E36341" w:rsidRPr="00E36341" w:rsidRDefault="00E36341" w:rsidP="00E36341">
            <w:r w:rsidRPr="00E36341">
              <w:rPr>
                <w:rFonts w:hint="eastAsia"/>
              </w:rPr>
              <w:t>운영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0ECA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35AD" w14:textId="77777777" w:rsidR="00E36341" w:rsidRPr="00E36341" w:rsidRDefault="00E36341" w:rsidP="00E36341">
            <w:r w:rsidRPr="00E36341">
              <w:rPr>
                <w:rFonts w:hint="eastAsia"/>
              </w:rPr>
              <w:t>hli-nxl-prd-knp-gaa1-w-fdc1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DC9A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E6F9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10.239.15.6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AEEE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BD72" w14:textId="77777777" w:rsidR="00E36341" w:rsidRPr="00E36341" w:rsidRDefault="00E36341" w:rsidP="00E36341"/>
        </w:tc>
      </w:tr>
    </w:tbl>
    <w:p w14:paraId="18CDB3B4" w14:textId="015A47E7" w:rsidR="00554073" w:rsidRPr="00554073" w:rsidRDefault="00554073" w:rsidP="00554073">
      <w:pPr>
        <w:rPr>
          <w:szCs w:val="22"/>
        </w:rPr>
      </w:pPr>
      <w:bookmarkStart w:id="8" w:name="_Toc246749442"/>
      <w:r>
        <w:rPr>
          <w:szCs w:val="22"/>
        </w:rPr>
        <w:br w:type="page"/>
      </w:r>
    </w:p>
    <w:p w14:paraId="0883871C" w14:textId="4D1EA8C3" w:rsidR="00992F74" w:rsidRDefault="00554073" w:rsidP="00992F74">
      <w:pPr>
        <w:pStyle w:val="2"/>
      </w:pPr>
      <w:bookmarkStart w:id="9" w:name="_Toc228453440"/>
      <w:r>
        <w:rPr>
          <w:rFonts w:hint="eastAsia"/>
        </w:rPr>
        <w:t>데이터베이스 정보</w:t>
      </w:r>
      <w:bookmarkEnd w:id="9"/>
    </w:p>
    <w:p w14:paraId="2C3D21B9" w14:textId="5D080FA7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(서비스)</w:t>
      </w:r>
      <w:r>
        <w:rPr>
          <w:rFonts w:hint="eastAsia"/>
        </w:rPr>
        <w:t>에서 사용하는 데이터베이스의 종류 및 연결정보에 관한 정보</w:t>
      </w:r>
    </w:p>
    <w:p w14:paraId="505DF668" w14:textId="77777777" w:rsidR="00427EF2" w:rsidRPr="00427EF2" w:rsidRDefault="00427EF2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2265"/>
        <w:gridCol w:w="1134"/>
        <w:gridCol w:w="1843"/>
        <w:gridCol w:w="2410"/>
        <w:gridCol w:w="1559"/>
      </w:tblGrid>
      <w:tr w:rsidR="00AA546E" w:rsidRPr="00AA546E" w14:paraId="2821A7D8" w14:textId="77777777" w:rsidTr="00AA546E">
        <w:trPr>
          <w:trHeight w:val="265"/>
        </w:trPr>
        <w:tc>
          <w:tcPr>
            <w:tcW w:w="678" w:type="dxa"/>
            <w:shd w:val="clear" w:color="auto" w:fill="EEECE1"/>
          </w:tcPr>
          <w:p w14:paraId="68783EDA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2265" w:type="dxa"/>
            <w:shd w:val="clear" w:color="auto" w:fill="EEECE1"/>
          </w:tcPr>
          <w:p w14:paraId="6810190B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서버명</w:t>
            </w:r>
            <w:proofErr w:type="spellEnd"/>
          </w:p>
        </w:tc>
        <w:tc>
          <w:tcPr>
            <w:tcW w:w="1134" w:type="dxa"/>
            <w:shd w:val="clear" w:color="auto" w:fill="EEECE1"/>
          </w:tcPr>
          <w:p w14:paraId="4C9DB1C2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B</w:t>
            </w: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1843" w:type="dxa"/>
            <w:shd w:val="clear" w:color="auto" w:fill="EEECE1"/>
          </w:tcPr>
          <w:p w14:paraId="58B9357E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E</w:t>
            </w:r>
            <w:r w:rsidRPr="00AA546E">
              <w:rPr>
                <w:b/>
                <w:bCs/>
                <w:szCs w:val="22"/>
              </w:rPr>
              <w:t>xportName</w:t>
            </w:r>
            <w:proofErr w:type="spellEnd"/>
          </w:p>
        </w:tc>
        <w:tc>
          <w:tcPr>
            <w:tcW w:w="2410" w:type="dxa"/>
            <w:shd w:val="clear" w:color="auto" w:fill="EEECE1"/>
          </w:tcPr>
          <w:p w14:paraId="544610B1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ataSource</w:t>
            </w:r>
            <w:proofErr w:type="spellEnd"/>
          </w:p>
        </w:tc>
        <w:tc>
          <w:tcPr>
            <w:tcW w:w="1559" w:type="dxa"/>
            <w:shd w:val="clear" w:color="auto" w:fill="EEECE1"/>
          </w:tcPr>
          <w:p w14:paraId="1EFB420D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atabase</w:t>
            </w:r>
            <w:r w:rsidRPr="00AA546E">
              <w:rPr>
                <w:rFonts w:hint="eastAsia"/>
                <w:b/>
                <w:bCs/>
                <w:szCs w:val="22"/>
              </w:rPr>
              <w:t>명</w:t>
            </w:r>
          </w:p>
        </w:tc>
      </w:tr>
      <w:tr w:rsidR="00AA546E" w:rsidRPr="00AA546E" w14:paraId="31E0F4BF" w14:textId="77777777" w:rsidTr="00AA546E">
        <w:trPr>
          <w:trHeight w:val="265"/>
        </w:trPr>
        <w:tc>
          <w:tcPr>
            <w:tcW w:w="678" w:type="dxa"/>
            <w:shd w:val="clear" w:color="auto" w:fill="auto"/>
          </w:tcPr>
          <w:p w14:paraId="2E30C902" w14:textId="77777777" w:rsidR="00554073" w:rsidRPr="00AA546E" w:rsidRDefault="00554073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2265" w:type="dxa"/>
            <w:shd w:val="clear" w:color="auto" w:fill="auto"/>
          </w:tcPr>
          <w:p w14:paraId="209C2CC4" w14:textId="5E5FD8CF" w:rsidR="00554073" w:rsidRPr="00AA546E" w:rsidRDefault="00E52E09" w:rsidP="004B18B3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보유고객향오퍼링시스템</w:t>
            </w:r>
            <w:proofErr w:type="spellEnd"/>
            <w:r>
              <w:rPr>
                <w:rFonts w:hint="eastAsia"/>
                <w:szCs w:val="22"/>
              </w:rPr>
              <w:t xml:space="preserve"> </w:t>
            </w:r>
            <w:r>
              <w:rPr>
                <w:szCs w:val="22"/>
              </w:rPr>
              <w:t>DB</w:t>
            </w:r>
          </w:p>
        </w:tc>
        <w:tc>
          <w:tcPr>
            <w:tcW w:w="1134" w:type="dxa"/>
            <w:shd w:val="clear" w:color="auto" w:fill="auto"/>
          </w:tcPr>
          <w:p w14:paraId="226E2948" w14:textId="5D73DDFD" w:rsidR="00554073" w:rsidRPr="00AA546E" w:rsidRDefault="00E36341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ySQL8</w:t>
            </w:r>
          </w:p>
        </w:tc>
        <w:tc>
          <w:tcPr>
            <w:tcW w:w="1843" w:type="dxa"/>
            <w:shd w:val="clear" w:color="auto" w:fill="auto"/>
          </w:tcPr>
          <w:p w14:paraId="77326CF8" w14:textId="482FA4A6" w:rsidR="00554073" w:rsidRPr="00AA546E" w:rsidRDefault="00E36341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 w:rsidR="002B0B71">
              <w:rPr>
                <w:rFonts w:hint="eastAsia"/>
                <w:szCs w:val="22"/>
              </w:rPr>
              <w:t>C</w:t>
            </w:r>
            <w:r w:rsidR="002B0B71">
              <w:rPr>
                <w:szCs w:val="22"/>
              </w:rPr>
              <w:t>OS</w:t>
            </w:r>
          </w:p>
        </w:tc>
        <w:tc>
          <w:tcPr>
            <w:tcW w:w="2410" w:type="dxa"/>
            <w:shd w:val="clear" w:color="auto" w:fill="auto"/>
          </w:tcPr>
          <w:p w14:paraId="648B60AD" w14:textId="614E2F18" w:rsidR="00554073" w:rsidRPr="00AA546E" w:rsidRDefault="00E23FF2" w:rsidP="004B18B3">
            <w:pPr>
              <w:rPr>
                <w:szCs w:val="22"/>
              </w:rPr>
            </w:pPr>
            <w:r>
              <w:rPr>
                <w:szCs w:val="22"/>
              </w:rPr>
              <w:t>N/A(</w:t>
            </w:r>
            <w:proofErr w:type="spellStart"/>
            <w:r>
              <w:rPr>
                <w:szCs w:val="22"/>
              </w:rPr>
              <w:t>HikariCP</w:t>
            </w:r>
            <w:proofErr w:type="spellEnd"/>
            <w:r>
              <w:rPr>
                <w:szCs w:val="22"/>
              </w:rPr>
              <w:t>)</w:t>
            </w:r>
          </w:p>
        </w:tc>
        <w:tc>
          <w:tcPr>
            <w:tcW w:w="1559" w:type="dxa"/>
            <w:shd w:val="clear" w:color="auto" w:fill="auto"/>
          </w:tcPr>
          <w:p w14:paraId="5208ACFB" w14:textId="69642FE9" w:rsidR="00554073" w:rsidRPr="00AA546E" w:rsidRDefault="00E36341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 w:rsidR="002B0B71">
              <w:rPr>
                <w:szCs w:val="22"/>
              </w:rPr>
              <w:t>COS</w:t>
            </w:r>
          </w:p>
        </w:tc>
      </w:tr>
      <w:tr w:rsidR="00E52E09" w:rsidRPr="00AA546E" w14:paraId="7058540F" w14:textId="77777777" w:rsidTr="00AA546E">
        <w:trPr>
          <w:trHeight w:val="265"/>
        </w:trPr>
        <w:tc>
          <w:tcPr>
            <w:tcW w:w="678" w:type="dxa"/>
            <w:shd w:val="clear" w:color="auto" w:fill="auto"/>
          </w:tcPr>
          <w:p w14:paraId="1E1A1BE1" w14:textId="77777777" w:rsidR="00E52E09" w:rsidRPr="00AA546E" w:rsidRDefault="00E52E09" w:rsidP="00E52E09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Q</w:t>
            </w:r>
            <w:r w:rsidRPr="00AA546E">
              <w:rPr>
                <w:szCs w:val="22"/>
              </w:rPr>
              <w:t>A</w:t>
            </w:r>
          </w:p>
        </w:tc>
        <w:tc>
          <w:tcPr>
            <w:tcW w:w="2265" w:type="dxa"/>
            <w:shd w:val="clear" w:color="auto" w:fill="auto"/>
          </w:tcPr>
          <w:p w14:paraId="6AAC4E11" w14:textId="05740C13" w:rsidR="00E52E09" w:rsidRPr="00AA546E" w:rsidRDefault="00E52E09" w:rsidP="00E52E09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보유고객향오퍼링시스템</w:t>
            </w:r>
            <w:proofErr w:type="spellEnd"/>
            <w:r>
              <w:rPr>
                <w:rFonts w:hint="eastAsia"/>
                <w:szCs w:val="22"/>
              </w:rPr>
              <w:t xml:space="preserve"> </w:t>
            </w:r>
            <w:r>
              <w:rPr>
                <w:szCs w:val="22"/>
              </w:rPr>
              <w:t>DB</w:t>
            </w:r>
          </w:p>
        </w:tc>
        <w:tc>
          <w:tcPr>
            <w:tcW w:w="1134" w:type="dxa"/>
            <w:shd w:val="clear" w:color="auto" w:fill="auto"/>
          </w:tcPr>
          <w:p w14:paraId="6F3BDF61" w14:textId="6BA75CB9" w:rsidR="00E52E09" w:rsidRPr="00AA546E" w:rsidRDefault="00E52E09" w:rsidP="00E52E0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ySQL8</w:t>
            </w:r>
          </w:p>
        </w:tc>
        <w:tc>
          <w:tcPr>
            <w:tcW w:w="1843" w:type="dxa"/>
            <w:shd w:val="clear" w:color="auto" w:fill="auto"/>
          </w:tcPr>
          <w:p w14:paraId="66F57A15" w14:textId="480CA8A2" w:rsidR="00E52E09" w:rsidRPr="00AA546E" w:rsidRDefault="00E52E09" w:rsidP="00E52E09">
            <w:pPr>
              <w:rPr>
                <w:szCs w:val="22"/>
              </w:rPr>
            </w:pPr>
            <w:r>
              <w:rPr>
                <w:szCs w:val="22"/>
              </w:rPr>
              <w:t xml:space="preserve">QCOS                                                     </w:t>
            </w:r>
          </w:p>
        </w:tc>
        <w:tc>
          <w:tcPr>
            <w:tcW w:w="2410" w:type="dxa"/>
            <w:shd w:val="clear" w:color="auto" w:fill="auto"/>
          </w:tcPr>
          <w:p w14:paraId="72595C8E" w14:textId="5BE3BB27" w:rsidR="00E52E09" w:rsidRPr="00AA546E" w:rsidRDefault="00E52E09" w:rsidP="00E52E09">
            <w:pPr>
              <w:rPr>
                <w:szCs w:val="22"/>
              </w:rPr>
            </w:pPr>
            <w:r>
              <w:rPr>
                <w:szCs w:val="22"/>
              </w:rPr>
              <w:t>N/A(</w:t>
            </w:r>
            <w:proofErr w:type="spellStart"/>
            <w:r>
              <w:rPr>
                <w:szCs w:val="22"/>
              </w:rPr>
              <w:t>HikariCP</w:t>
            </w:r>
            <w:proofErr w:type="spellEnd"/>
            <w:r>
              <w:rPr>
                <w:szCs w:val="22"/>
              </w:rPr>
              <w:t>)</w:t>
            </w:r>
          </w:p>
        </w:tc>
        <w:tc>
          <w:tcPr>
            <w:tcW w:w="1559" w:type="dxa"/>
            <w:shd w:val="clear" w:color="auto" w:fill="auto"/>
          </w:tcPr>
          <w:p w14:paraId="6940A720" w14:textId="7AA62553" w:rsidR="00E52E09" w:rsidRPr="00AA546E" w:rsidRDefault="00E52E09" w:rsidP="00E52E09">
            <w:pPr>
              <w:rPr>
                <w:szCs w:val="22"/>
              </w:rPr>
            </w:pPr>
            <w:r>
              <w:rPr>
                <w:szCs w:val="22"/>
              </w:rPr>
              <w:t>QCOS</w:t>
            </w:r>
          </w:p>
        </w:tc>
      </w:tr>
      <w:tr w:rsidR="00E52E09" w:rsidRPr="00AA546E" w14:paraId="4040724A" w14:textId="77777777" w:rsidTr="00AA546E">
        <w:trPr>
          <w:trHeight w:val="265"/>
        </w:trPr>
        <w:tc>
          <w:tcPr>
            <w:tcW w:w="678" w:type="dxa"/>
            <w:shd w:val="clear" w:color="auto" w:fill="auto"/>
          </w:tcPr>
          <w:p w14:paraId="079DB0B3" w14:textId="77777777" w:rsidR="00E52E09" w:rsidRPr="00AA546E" w:rsidRDefault="00E52E09" w:rsidP="00E52E09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운영</w:t>
            </w:r>
          </w:p>
        </w:tc>
        <w:tc>
          <w:tcPr>
            <w:tcW w:w="2265" w:type="dxa"/>
            <w:shd w:val="clear" w:color="auto" w:fill="auto"/>
          </w:tcPr>
          <w:p w14:paraId="47907035" w14:textId="115C9EF6" w:rsidR="00E52E09" w:rsidRPr="00AA546E" w:rsidRDefault="00E52E09" w:rsidP="00E52E09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보유고객향오퍼링시스템</w:t>
            </w:r>
            <w:proofErr w:type="spellEnd"/>
            <w:r>
              <w:rPr>
                <w:rFonts w:hint="eastAsia"/>
                <w:szCs w:val="22"/>
              </w:rPr>
              <w:t xml:space="preserve"> </w:t>
            </w:r>
            <w:r>
              <w:rPr>
                <w:szCs w:val="22"/>
              </w:rPr>
              <w:t>DB</w:t>
            </w:r>
          </w:p>
        </w:tc>
        <w:tc>
          <w:tcPr>
            <w:tcW w:w="1134" w:type="dxa"/>
            <w:shd w:val="clear" w:color="auto" w:fill="auto"/>
          </w:tcPr>
          <w:p w14:paraId="0B2D8F67" w14:textId="2AE9A8A4" w:rsidR="00E52E09" w:rsidRPr="00AA546E" w:rsidRDefault="00E52E09" w:rsidP="00E52E0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ySQL8</w:t>
            </w:r>
          </w:p>
        </w:tc>
        <w:tc>
          <w:tcPr>
            <w:tcW w:w="1843" w:type="dxa"/>
            <w:shd w:val="clear" w:color="auto" w:fill="auto"/>
          </w:tcPr>
          <w:p w14:paraId="6DE31657" w14:textId="382D2E4F" w:rsidR="00E52E09" w:rsidRPr="00AA546E" w:rsidRDefault="00E52E09" w:rsidP="00E52E09">
            <w:pPr>
              <w:rPr>
                <w:szCs w:val="22"/>
              </w:rPr>
            </w:pPr>
            <w:r>
              <w:rPr>
                <w:szCs w:val="22"/>
              </w:rPr>
              <w:t>PCOS</w:t>
            </w:r>
          </w:p>
        </w:tc>
        <w:tc>
          <w:tcPr>
            <w:tcW w:w="2410" w:type="dxa"/>
            <w:shd w:val="clear" w:color="auto" w:fill="auto"/>
          </w:tcPr>
          <w:p w14:paraId="3BDD0316" w14:textId="04E6C6F8" w:rsidR="00E52E09" w:rsidRPr="00AA546E" w:rsidRDefault="00E52E09" w:rsidP="00E52E09">
            <w:pPr>
              <w:rPr>
                <w:szCs w:val="22"/>
              </w:rPr>
            </w:pPr>
            <w:r>
              <w:rPr>
                <w:szCs w:val="22"/>
              </w:rPr>
              <w:t>N/A(</w:t>
            </w:r>
            <w:proofErr w:type="spellStart"/>
            <w:r>
              <w:rPr>
                <w:szCs w:val="22"/>
              </w:rPr>
              <w:t>HikariCP</w:t>
            </w:r>
            <w:proofErr w:type="spellEnd"/>
            <w:r>
              <w:rPr>
                <w:szCs w:val="22"/>
              </w:rPr>
              <w:t>)</w:t>
            </w:r>
          </w:p>
        </w:tc>
        <w:tc>
          <w:tcPr>
            <w:tcW w:w="1559" w:type="dxa"/>
            <w:shd w:val="clear" w:color="auto" w:fill="auto"/>
          </w:tcPr>
          <w:p w14:paraId="28CC4A05" w14:textId="6F210153" w:rsidR="00E52E09" w:rsidRPr="00AA546E" w:rsidRDefault="00E52E09" w:rsidP="00E52E09">
            <w:pPr>
              <w:rPr>
                <w:szCs w:val="22"/>
              </w:rPr>
            </w:pPr>
            <w:r>
              <w:rPr>
                <w:szCs w:val="22"/>
              </w:rPr>
              <w:t>PCOS</w:t>
            </w:r>
          </w:p>
        </w:tc>
      </w:tr>
    </w:tbl>
    <w:p w14:paraId="729B3082" w14:textId="4152E015" w:rsidR="00554073" w:rsidRDefault="00554073" w:rsidP="00A669CA"/>
    <w:p w14:paraId="4F2F54EC" w14:textId="0C9E8151" w:rsidR="00304C71" w:rsidRDefault="00304C71" w:rsidP="00304C71">
      <w:pPr>
        <w:pStyle w:val="2"/>
        <w:numPr>
          <w:ilvl w:val="1"/>
          <w:numId w:val="1"/>
        </w:numPr>
      </w:pPr>
      <w:bookmarkStart w:id="10" w:name="_Toc228453441"/>
      <w:r>
        <w:rPr>
          <w:rFonts w:hint="eastAsia"/>
        </w:rPr>
        <w:t>네트워크</w:t>
      </w:r>
      <w:r>
        <w:t xml:space="preserve"> / </w:t>
      </w:r>
      <w:r>
        <w:rPr>
          <w:rFonts w:hint="eastAsia"/>
        </w:rPr>
        <w:t>서비스 정보</w:t>
      </w:r>
      <w:bookmarkEnd w:id="10"/>
    </w:p>
    <w:p w14:paraId="65D9B055" w14:textId="0B44663E" w:rsidR="00304C71" w:rsidRDefault="00304C71" w:rsidP="00304C71">
      <w:r>
        <w:rPr>
          <w:rFonts w:hint="eastAsia"/>
        </w:rPr>
        <w:t>시스템(서비스)에서 사용하는 S</w:t>
      </w:r>
      <w:r>
        <w:t xml:space="preserve">ource / </w:t>
      </w:r>
      <w:proofErr w:type="spellStart"/>
      <w:r>
        <w:t>Dest</w:t>
      </w:r>
      <w:proofErr w:type="spellEnd"/>
      <w:r>
        <w:t xml:space="preserve">. </w:t>
      </w:r>
      <w:r>
        <w:rPr>
          <w:rFonts w:hint="eastAsia"/>
        </w:rPr>
        <w:t>관련 네트워크 정보</w:t>
      </w:r>
    </w:p>
    <w:p w14:paraId="5A1312D1" w14:textId="77777777" w:rsidR="001E2C78" w:rsidRDefault="001E2C78" w:rsidP="00304C71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3"/>
        <w:gridCol w:w="1845"/>
        <w:gridCol w:w="4063"/>
        <w:gridCol w:w="799"/>
        <w:gridCol w:w="2509"/>
      </w:tblGrid>
      <w:tr w:rsidR="005E07A9" w:rsidRPr="00AA546E" w14:paraId="7CB5F69A" w14:textId="77777777" w:rsidTr="00914C82">
        <w:trPr>
          <w:trHeight w:val="265"/>
        </w:trPr>
        <w:tc>
          <w:tcPr>
            <w:tcW w:w="673" w:type="dxa"/>
            <w:shd w:val="clear" w:color="auto" w:fill="EEECE1"/>
          </w:tcPr>
          <w:p w14:paraId="780036FC" w14:textId="7777777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845" w:type="dxa"/>
            <w:shd w:val="clear" w:color="auto" w:fill="EEECE1"/>
          </w:tcPr>
          <w:p w14:paraId="3B4A68DE" w14:textId="3407D72D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출발지</w:t>
            </w:r>
          </w:p>
        </w:tc>
        <w:tc>
          <w:tcPr>
            <w:tcW w:w="4063" w:type="dxa"/>
            <w:shd w:val="clear" w:color="auto" w:fill="EEECE1"/>
          </w:tcPr>
          <w:p w14:paraId="67CD17FA" w14:textId="17CFE569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목적지</w:t>
            </w:r>
          </w:p>
        </w:tc>
        <w:tc>
          <w:tcPr>
            <w:tcW w:w="799" w:type="dxa"/>
            <w:shd w:val="clear" w:color="auto" w:fill="EEECE1"/>
          </w:tcPr>
          <w:p w14:paraId="421DBB65" w14:textId="49D774EB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PORT</w:t>
            </w:r>
          </w:p>
        </w:tc>
        <w:tc>
          <w:tcPr>
            <w:tcW w:w="2509" w:type="dxa"/>
            <w:shd w:val="clear" w:color="auto" w:fill="EEECE1"/>
          </w:tcPr>
          <w:p w14:paraId="09AAE8E9" w14:textId="67FB22D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</w:t>
            </w:r>
          </w:p>
        </w:tc>
      </w:tr>
      <w:tr w:rsidR="00E52E09" w:rsidRPr="00AA546E" w14:paraId="56459736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6BC2687B" w14:textId="77777777" w:rsidR="00E52E09" w:rsidRPr="00AA546E" w:rsidRDefault="00E52E09" w:rsidP="00E52E09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1845" w:type="dxa"/>
            <w:shd w:val="clear" w:color="auto" w:fill="auto"/>
          </w:tcPr>
          <w:p w14:paraId="1C2F1E50" w14:textId="26FBA3D5" w:rsidR="00E52E09" w:rsidRPr="00AA546E" w:rsidRDefault="00E52E09" w:rsidP="00E52E0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중요P</w:t>
            </w:r>
            <w:r>
              <w:rPr>
                <w:szCs w:val="22"/>
              </w:rPr>
              <w:t>C</w:t>
            </w:r>
          </w:p>
        </w:tc>
        <w:tc>
          <w:tcPr>
            <w:tcW w:w="4063" w:type="dxa"/>
            <w:shd w:val="clear" w:color="auto" w:fill="auto"/>
          </w:tcPr>
          <w:p w14:paraId="15D8EC78" w14:textId="77777777" w:rsidR="00E52E09" w:rsidRDefault="00E52E09" w:rsidP="00E52E0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</w:t>
            </w:r>
            <w:r>
              <w:rPr>
                <w:szCs w:val="22"/>
              </w:rPr>
              <w:t>CP NPLB</w:t>
            </w:r>
          </w:p>
          <w:p w14:paraId="6A946FD6" w14:textId="22ABA566" w:rsidR="00E52E09" w:rsidRPr="00AA546E" w:rsidRDefault="00513FF2" w:rsidP="00E52E09">
            <w:pPr>
              <w:rPr>
                <w:szCs w:val="22"/>
              </w:rPr>
            </w:pPr>
            <w:r w:rsidRPr="00513FF2">
              <w:rPr>
                <w:szCs w:val="22"/>
              </w:rPr>
              <w:t xml:space="preserve">hli-nxl-dev-nplb-cos-int-a-21857584-a0837e5fea2c.kr-fin.lb.naverncp.com </w:t>
            </w:r>
            <w:r w:rsidR="00E52E09" w:rsidRPr="00F72289">
              <w:rPr>
                <w:szCs w:val="22"/>
              </w:rPr>
              <w:t>[</w:t>
            </w:r>
            <w:r w:rsidRPr="00513FF2">
              <w:rPr>
                <w:szCs w:val="22"/>
              </w:rPr>
              <w:t>10.239.248.21</w:t>
            </w:r>
            <w:r w:rsidR="00E52E09" w:rsidRPr="00F72289">
              <w:rPr>
                <w:szCs w:val="22"/>
              </w:rPr>
              <w:t>]</w:t>
            </w:r>
          </w:p>
        </w:tc>
        <w:tc>
          <w:tcPr>
            <w:tcW w:w="799" w:type="dxa"/>
            <w:shd w:val="clear" w:color="auto" w:fill="auto"/>
          </w:tcPr>
          <w:p w14:paraId="5B934D6A" w14:textId="02F1098B" w:rsidR="00E52E09" w:rsidRPr="00AA546E" w:rsidRDefault="00E52E09" w:rsidP="00E52E0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4</w:t>
            </w:r>
            <w:r>
              <w:rPr>
                <w:szCs w:val="22"/>
              </w:rPr>
              <w:t>43</w:t>
            </w:r>
          </w:p>
        </w:tc>
        <w:tc>
          <w:tcPr>
            <w:tcW w:w="2509" w:type="dxa"/>
            <w:shd w:val="clear" w:color="auto" w:fill="auto"/>
          </w:tcPr>
          <w:p w14:paraId="3D0DD232" w14:textId="659E97DB" w:rsidR="00E52E09" w:rsidRPr="00AA546E" w:rsidRDefault="00E52E09" w:rsidP="00E52E09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보유고객향오퍼링시스템</w:t>
            </w:r>
            <w:proofErr w:type="spellEnd"/>
            <w:r>
              <w:rPr>
                <w:rFonts w:hint="eastAsia"/>
                <w:szCs w:val="22"/>
              </w:rPr>
              <w:t xml:space="preserve"> 접속</w:t>
            </w:r>
          </w:p>
        </w:tc>
      </w:tr>
      <w:tr w:rsidR="00E52E09" w:rsidRPr="00AA546E" w14:paraId="5B538190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46C6E4A8" w14:textId="77777777" w:rsidR="00E52E09" w:rsidRPr="00AA546E" w:rsidRDefault="00E52E09" w:rsidP="00E52E09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Q</w:t>
            </w:r>
            <w:r w:rsidRPr="00AA546E">
              <w:rPr>
                <w:szCs w:val="22"/>
              </w:rPr>
              <w:t>A</w:t>
            </w:r>
          </w:p>
        </w:tc>
        <w:tc>
          <w:tcPr>
            <w:tcW w:w="1845" w:type="dxa"/>
            <w:shd w:val="clear" w:color="auto" w:fill="auto"/>
          </w:tcPr>
          <w:p w14:paraId="573EEC67" w14:textId="3BB1F6B6" w:rsidR="00E52E09" w:rsidRPr="00AA546E" w:rsidRDefault="00E52E09" w:rsidP="00E52E0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업무P</w:t>
            </w:r>
            <w:r>
              <w:rPr>
                <w:szCs w:val="22"/>
              </w:rPr>
              <w:t>C</w:t>
            </w:r>
          </w:p>
        </w:tc>
        <w:tc>
          <w:tcPr>
            <w:tcW w:w="4063" w:type="dxa"/>
            <w:shd w:val="clear" w:color="auto" w:fill="auto"/>
          </w:tcPr>
          <w:p w14:paraId="75724A73" w14:textId="77777777" w:rsidR="00E52E09" w:rsidRDefault="00E52E09" w:rsidP="00E52E0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</w:t>
            </w:r>
            <w:r>
              <w:rPr>
                <w:szCs w:val="22"/>
              </w:rPr>
              <w:t>CP NPLB</w:t>
            </w:r>
          </w:p>
          <w:p w14:paraId="3182D361" w14:textId="0BDC6BB3" w:rsidR="00E52E09" w:rsidRPr="00AA546E" w:rsidRDefault="00513FF2" w:rsidP="00E52E09">
            <w:pPr>
              <w:rPr>
                <w:szCs w:val="22"/>
              </w:rPr>
            </w:pPr>
            <w:r w:rsidRPr="00513FF2">
              <w:rPr>
                <w:szCs w:val="22"/>
              </w:rPr>
              <w:t xml:space="preserve">hli-nxl-stg-nplb-cos-int-a-21857993-2a8a0a0626b7.kr-fin.lb.naverncp.com </w:t>
            </w:r>
            <w:r w:rsidR="00E52E09" w:rsidRPr="00F72289">
              <w:rPr>
                <w:szCs w:val="22"/>
              </w:rPr>
              <w:t>[</w:t>
            </w:r>
            <w:r w:rsidRPr="00513FF2">
              <w:rPr>
                <w:szCs w:val="22"/>
              </w:rPr>
              <w:t>10.239.140.85</w:t>
            </w:r>
            <w:r w:rsidR="00E52E09" w:rsidRPr="00F72289">
              <w:rPr>
                <w:szCs w:val="22"/>
              </w:rPr>
              <w:t>]</w:t>
            </w:r>
          </w:p>
        </w:tc>
        <w:tc>
          <w:tcPr>
            <w:tcW w:w="799" w:type="dxa"/>
            <w:shd w:val="clear" w:color="auto" w:fill="auto"/>
          </w:tcPr>
          <w:p w14:paraId="02F40968" w14:textId="1156A97A" w:rsidR="00E52E09" w:rsidRPr="00AA546E" w:rsidRDefault="00E52E09" w:rsidP="00E52E0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4</w:t>
            </w:r>
            <w:r>
              <w:rPr>
                <w:szCs w:val="22"/>
              </w:rPr>
              <w:t>43</w:t>
            </w:r>
          </w:p>
        </w:tc>
        <w:tc>
          <w:tcPr>
            <w:tcW w:w="2509" w:type="dxa"/>
            <w:shd w:val="clear" w:color="auto" w:fill="auto"/>
          </w:tcPr>
          <w:p w14:paraId="67199419" w14:textId="2F70B28F" w:rsidR="00E52E09" w:rsidRPr="00AA546E" w:rsidRDefault="00E52E09" w:rsidP="00E52E09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보유고객향오퍼링시스템</w:t>
            </w:r>
            <w:proofErr w:type="spellEnd"/>
            <w:r>
              <w:rPr>
                <w:rFonts w:hint="eastAsia"/>
                <w:szCs w:val="22"/>
              </w:rPr>
              <w:t xml:space="preserve"> 접속</w:t>
            </w:r>
          </w:p>
        </w:tc>
      </w:tr>
      <w:tr w:rsidR="00E52E09" w:rsidRPr="00AA546E" w14:paraId="11B071C2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62CD8CC1" w14:textId="5978A983" w:rsidR="00E52E09" w:rsidRPr="00AA546E" w:rsidRDefault="00E52E09" w:rsidP="00E52E0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45" w:type="dxa"/>
            <w:shd w:val="clear" w:color="auto" w:fill="auto"/>
          </w:tcPr>
          <w:p w14:paraId="029DB703" w14:textId="01934663" w:rsidR="00E52E09" w:rsidRPr="00AA546E" w:rsidRDefault="00E52E09" w:rsidP="00E52E0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공중망</w:t>
            </w:r>
          </w:p>
        </w:tc>
        <w:tc>
          <w:tcPr>
            <w:tcW w:w="4063" w:type="dxa"/>
            <w:shd w:val="clear" w:color="auto" w:fill="auto"/>
          </w:tcPr>
          <w:p w14:paraId="12C756AC" w14:textId="3F31A661" w:rsidR="00E52E09" w:rsidRDefault="00E52E09" w:rsidP="00E52E0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</w:t>
            </w:r>
            <w:r>
              <w:rPr>
                <w:szCs w:val="22"/>
              </w:rPr>
              <w:t>CP NPLB</w:t>
            </w:r>
          </w:p>
          <w:p w14:paraId="36CAAC0C" w14:textId="77777777" w:rsidR="00513FF2" w:rsidRDefault="00513FF2" w:rsidP="00E52E09">
            <w:r w:rsidRPr="00513FF2">
              <w:t>hli-nxl-prd-nplb-cos-int-a-22229093-276bb76c542a.kr-fin.lb.naverncp.com</w:t>
            </w:r>
          </w:p>
          <w:p w14:paraId="77829AF8" w14:textId="55A6D47A" w:rsidR="00E52E09" w:rsidRPr="00AA546E" w:rsidRDefault="00513FF2" w:rsidP="00E52E09">
            <w:pPr>
              <w:rPr>
                <w:szCs w:val="22"/>
              </w:rPr>
            </w:pPr>
            <w:r w:rsidRPr="00513FF2">
              <w:t>10.239.14.151</w:t>
            </w:r>
          </w:p>
        </w:tc>
        <w:tc>
          <w:tcPr>
            <w:tcW w:w="799" w:type="dxa"/>
            <w:shd w:val="clear" w:color="auto" w:fill="auto"/>
          </w:tcPr>
          <w:p w14:paraId="688014BA" w14:textId="78D1C6FF" w:rsidR="00E52E09" w:rsidRPr="00AA546E" w:rsidRDefault="00E52E09" w:rsidP="00E52E09">
            <w:pPr>
              <w:rPr>
                <w:szCs w:val="22"/>
              </w:rPr>
            </w:pPr>
            <w:r>
              <w:rPr>
                <w:szCs w:val="22"/>
              </w:rPr>
              <w:t>443</w:t>
            </w:r>
          </w:p>
        </w:tc>
        <w:tc>
          <w:tcPr>
            <w:tcW w:w="2509" w:type="dxa"/>
            <w:shd w:val="clear" w:color="auto" w:fill="auto"/>
          </w:tcPr>
          <w:p w14:paraId="14A8256D" w14:textId="53B9CEA2" w:rsidR="00E52E09" w:rsidRPr="00AA546E" w:rsidRDefault="00E52E09" w:rsidP="00E52E09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보유고객향오퍼링시스템</w:t>
            </w:r>
            <w:proofErr w:type="spellEnd"/>
            <w:r>
              <w:rPr>
                <w:rFonts w:hint="eastAsia"/>
                <w:szCs w:val="22"/>
              </w:rPr>
              <w:t xml:space="preserve"> 접속</w:t>
            </w:r>
          </w:p>
        </w:tc>
      </w:tr>
    </w:tbl>
    <w:p w14:paraId="193BF046" w14:textId="77777777" w:rsidR="00304C71" w:rsidRDefault="00304C71" w:rsidP="00A669CA"/>
    <w:p w14:paraId="2BA2055E" w14:textId="2992F1EF" w:rsidR="00554073" w:rsidRDefault="00554073" w:rsidP="00554073">
      <w:pPr>
        <w:pStyle w:val="2"/>
        <w:numPr>
          <w:ilvl w:val="1"/>
          <w:numId w:val="1"/>
        </w:numPr>
      </w:pPr>
      <w:bookmarkStart w:id="11" w:name="_Toc228453442"/>
      <w:r>
        <w:rPr>
          <w:rFonts w:hint="eastAsia"/>
        </w:rPr>
        <w:lastRenderedPageBreak/>
        <w:t>S</w:t>
      </w:r>
      <w:r>
        <w:t>/W</w:t>
      </w:r>
      <w:r>
        <w:rPr>
          <w:rFonts w:hint="eastAsia"/>
        </w:rPr>
        <w:t>정보</w:t>
      </w:r>
      <w:bookmarkEnd w:id="11"/>
    </w:p>
    <w:p w14:paraId="055821DD" w14:textId="5629F351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</w:t>
      </w:r>
      <w:r>
        <w:rPr>
          <w:rFonts w:hint="eastAsia"/>
        </w:rPr>
        <w:t>에서 사용하는 소프트웨어 종류 및 제품 정보</w:t>
      </w:r>
    </w:p>
    <w:p w14:paraId="22683CA0" w14:textId="77777777" w:rsidR="00164FA1" w:rsidRPr="00427EF2" w:rsidRDefault="00164FA1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6"/>
        <w:gridCol w:w="1417"/>
        <w:gridCol w:w="3691"/>
        <w:gridCol w:w="1134"/>
        <w:gridCol w:w="1701"/>
      </w:tblGrid>
      <w:tr w:rsidR="00427EF2" w:rsidRPr="00AA546E" w14:paraId="7E12F643" w14:textId="77777777" w:rsidTr="008F6641">
        <w:trPr>
          <w:trHeight w:val="265"/>
        </w:trPr>
        <w:tc>
          <w:tcPr>
            <w:tcW w:w="1946" w:type="dxa"/>
            <w:shd w:val="clear" w:color="auto" w:fill="EEECE1"/>
          </w:tcPr>
          <w:p w14:paraId="373BA542" w14:textId="0AA94B44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417" w:type="dxa"/>
            <w:shd w:val="clear" w:color="auto" w:fill="EEECE1"/>
          </w:tcPr>
          <w:p w14:paraId="063FB856" w14:textId="43A8A88A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3691" w:type="dxa"/>
            <w:shd w:val="clear" w:color="auto" w:fill="EEECE1"/>
          </w:tcPr>
          <w:p w14:paraId="558F692C" w14:textId="7EB5C0A3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제품명</w:t>
            </w:r>
          </w:p>
        </w:tc>
        <w:tc>
          <w:tcPr>
            <w:tcW w:w="1134" w:type="dxa"/>
            <w:shd w:val="clear" w:color="auto" w:fill="EEECE1"/>
          </w:tcPr>
          <w:p w14:paraId="253A84AC" w14:textId="20B85221" w:rsidR="00427EF2" w:rsidRPr="00AA546E" w:rsidRDefault="008F6641" w:rsidP="00AA546E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담당자</w:t>
            </w:r>
          </w:p>
        </w:tc>
        <w:tc>
          <w:tcPr>
            <w:tcW w:w="1701" w:type="dxa"/>
            <w:shd w:val="clear" w:color="auto" w:fill="EEECE1"/>
          </w:tcPr>
          <w:p w14:paraId="79C2A415" w14:textId="46B4E824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비고</w:t>
            </w:r>
          </w:p>
        </w:tc>
      </w:tr>
      <w:tr w:rsidR="003A73AF" w:rsidRPr="00AA546E" w14:paraId="6D982D28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2AEE3E73" w14:textId="0D720D93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G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 xml:space="preserve">모바일위촉 </w:t>
            </w:r>
            <w:r>
              <w:rPr>
                <w:szCs w:val="22"/>
              </w:rPr>
              <w:t>Cluster</w:t>
            </w:r>
          </w:p>
        </w:tc>
        <w:tc>
          <w:tcPr>
            <w:tcW w:w="1417" w:type="dxa"/>
            <w:shd w:val="clear" w:color="auto" w:fill="auto"/>
          </w:tcPr>
          <w:p w14:paraId="10DE8E48" w14:textId="2245787F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S</w:t>
            </w:r>
            <w:r w:rsidRPr="00AA546E">
              <w:rPr>
                <w:szCs w:val="22"/>
              </w:rPr>
              <w:t xml:space="preserve">SL </w:t>
            </w:r>
            <w:r w:rsidRPr="00AA546E">
              <w:rPr>
                <w:rFonts w:hint="eastAsia"/>
                <w:szCs w:val="22"/>
              </w:rPr>
              <w:t>인증서</w:t>
            </w:r>
          </w:p>
        </w:tc>
        <w:tc>
          <w:tcPr>
            <w:tcW w:w="3691" w:type="dxa"/>
            <w:shd w:val="clear" w:color="auto" w:fill="auto"/>
          </w:tcPr>
          <w:p w14:paraId="45052517" w14:textId="3A3BA8E3" w:rsidR="003A73AF" w:rsidRPr="00AA546E" w:rsidRDefault="003A73AF" w:rsidP="003A73AF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S</w:t>
            </w:r>
            <w:r w:rsidRPr="00AA546E">
              <w:rPr>
                <w:szCs w:val="22"/>
              </w:rPr>
              <w:t>ectigo</w:t>
            </w:r>
            <w:proofErr w:type="spellEnd"/>
            <w:r w:rsidRPr="00AA546E">
              <w:rPr>
                <w:szCs w:val="22"/>
              </w:rPr>
              <w:t xml:space="preserve"> RSA Trust Wildcard OV</w:t>
            </w:r>
          </w:p>
        </w:tc>
        <w:tc>
          <w:tcPr>
            <w:tcW w:w="1134" w:type="dxa"/>
          </w:tcPr>
          <w:p w14:paraId="709BCDCA" w14:textId="284C3651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홍원교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716CC163" w14:textId="5908E169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A73AF" w:rsidRPr="00AA546E" w14:paraId="6F65ABDE" w14:textId="77777777" w:rsidTr="008F6641">
        <w:trPr>
          <w:trHeight w:val="302"/>
        </w:trPr>
        <w:tc>
          <w:tcPr>
            <w:tcW w:w="1946" w:type="dxa"/>
            <w:vMerge/>
            <w:shd w:val="clear" w:color="auto" w:fill="auto"/>
          </w:tcPr>
          <w:p w14:paraId="3938B2E9" w14:textId="62AAA08B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4F346139" w14:textId="1E13AAEE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W</w:t>
            </w:r>
            <w:r w:rsidRPr="00AA546E">
              <w:rPr>
                <w:szCs w:val="22"/>
              </w:rPr>
              <w:t>EB</w:t>
            </w:r>
          </w:p>
        </w:tc>
        <w:tc>
          <w:tcPr>
            <w:tcW w:w="3691" w:type="dxa"/>
            <w:shd w:val="clear" w:color="auto" w:fill="auto"/>
          </w:tcPr>
          <w:p w14:paraId="2782AA9D" w14:textId="7609295C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J</w:t>
            </w:r>
            <w:r w:rsidRPr="00AA546E">
              <w:rPr>
                <w:szCs w:val="22"/>
              </w:rPr>
              <w:t>BCS httpd/2.4</w:t>
            </w:r>
          </w:p>
        </w:tc>
        <w:tc>
          <w:tcPr>
            <w:tcW w:w="1134" w:type="dxa"/>
          </w:tcPr>
          <w:p w14:paraId="49843523" w14:textId="5F0B2384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홍원교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5AD819E2" w14:textId="48AB79EE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A73AF" w:rsidRPr="00AA546E" w14:paraId="1D8D2369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716BF34A" w14:textId="121BD050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561619B" w14:textId="114A0F0D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W</w:t>
            </w:r>
            <w:r w:rsidRPr="00AA546E">
              <w:rPr>
                <w:szCs w:val="22"/>
              </w:rPr>
              <w:t>AS</w:t>
            </w:r>
          </w:p>
        </w:tc>
        <w:tc>
          <w:tcPr>
            <w:tcW w:w="3691" w:type="dxa"/>
            <w:shd w:val="clear" w:color="auto" w:fill="auto"/>
          </w:tcPr>
          <w:p w14:paraId="13EA5DBD" w14:textId="6E2112AE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A</w:t>
            </w:r>
            <w:r w:rsidRPr="00AA546E">
              <w:rPr>
                <w:szCs w:val="22"/>
              </w:rPr>
              <w:t>pache Tomcat/9.0.30.redhat-6</w:t>
            </w:r>
          </w:p>
        </w:tc>
        <w:tc>
          <w:tcPr>
            <w:tcW w:w="1134" w:type="dxa"/>
          </w:tcPr>
          <w:p w14:paraId="01D6EFDF" w14:textId="44C4936D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홍원교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211ADAC1" w14:textId="176D42E5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A73AF" w:rsidRPr="00AA546E" w14:paraId="4A69571C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BEEE25E" w14:textId="77777777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66EF8D4" w14:textId="1F2C2812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D</w:t>
            </w:r>
            <w:r w:rsidRPr="00AA546E">
              <w:rPr>
                <w:szCs w:val="22"/>
              </w:rPr>
              <w:t>RM</w:t>
            </w:r>
          </w:p>
        </w:tc>
        <w:tc>
          <w:tcPr>
            <w:tcW w:w="3691" w:type="dxa"/>
            <w:shd w:val="clear" w:color="auto" w:fill="auto"/>
          </w:tcPr>
          <w:p w14:paraId="5A4CBE32" w14:textId="3AEE879E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D</w:t>
            </w:r>
            <w:r w:rsidRPr="00AA546E">
              <w:rPr>
                <w:szCs w:val="22"/>
              </w:rPr>
              <w:t>RM service Linker</w:t>
            </w:r>
            <w:r>
              <w:rPr>
                <w:szCs w:val="22"/>
              </w:rPr>
              <w:t xml:space="preserve"> for File</w:t>
            </w:r>
          </w:p>
        </w:tc>
        <w:tc>
          <w:tcPr>
            <w:tcW w:w="1134" w:type="dxa"/>
          </w:tcPr>
          <w:p w14:paraId="43136AE6" w14:textId="5B981C34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최한솔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4D29748E" w14:textId="1F760C73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A73AF" w:rsidRPr="00AA546E" w14:paraId="6C661380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2B28F4D6" w14:textId="77777777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D45847E" w14:textId="477F49F9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/S</w:t>
            </w:r>
          </w:p>
        </w:tc>
        <w:tc>
          <w:tcPr>
            <w:tcW w:w="3691" w:type="dxa"/>
            <w:shd w:val="clear" w:color="auto" w:fill="auto"/>
          </w:tcPr>
          <w:p w14:paraId="4EF8ABF1" w14:textId="7E6B50D6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R</w:t>
            </w:r>
            <w:r>
              <w:rPr>
                <w:szCs w:val="22"/>
              </w:rPr>
              <w:t>HEL7.6</w:t>
            </w:r>
          </w:p>
        </w:tc>
        <w:tc>
          <w:tcPr>
            <w:tcW w:w="1134" w:type="dxa"/>
          </w:tcPr>
          <w:p w14:paraId="144058FB" w14:textId="7412AD2F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홍원교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34E9120C" w14:textId="5792F0F4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A73AF" w:rsidRPr="00AA546E" w14:paraId="2033095C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65E33EE" w14:textId="77777777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66FAE6CF" w14:textId="1BEAA799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웹백신</w:t>
            </w:r>
            <w:proofErr w:type="spellEnd"/>
          </w:p>
        </w:tc>
        <w:tc>
          <w:tcPr>
            <w:tcW w:w="3691" w:type="dxa"/>
            <w:shd w:val="clear" w:color="auto" w:fill="auto"/>
          </w:tcPr>
          <w:p w14:paraId="427579A0" w14:textId="60C3E88D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A</w:t>
            </w:r>
            <w:r>
              <w:rPr>
                <w:szCs w:val="22"/>
              </w:rPr>
              <w:t>hnlab</w:t>
            </w:r>
            <w:proofErr w:type="spellEnd"/>
            <w:r>
              <w:rPr>
                <w:szCs w:val="22"/>
              </w:rPr>
              <w:t xml:space="preserve"> V3 Client</w:t>
            </w:r>
          </w:p>
        </w:tc>
        <w:tc>
          <w:tcPr>
            <w:tcW w:w="1134" w:type="dxa"/>
          </w:tcPr>
          <w:p w14:paraId="072B8625" w14:textId="01694BBB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최한솔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2FC7D494" w14:textId="3F8B0526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A73AF" w:rsidRPr="00AA546E" w14:paraId="275C7AFD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B81B04E" w14:textId="77777777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695595BF" w14:textId="41A34360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보안키패드</w:t>
            </w:r>
            <w:proofErr w:type="spellEnd"/>
          </w:p>
        </w:tc>
        <w:tc>
          <w:tcPr>
            <w:tcW w:w="3691" w:type="dxa"/>
            <w:shd w:val="clear" w:color="auto" w:fill="auto"/>
          </w:tcPr>
          <w:p w14:paraId="135EB281" w14:textId="761B6045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ancom</w:t>
            </w:r>
            <w:proofErr w:type="spellEnd"/>
            <w:r>
              <w:rPr>
                <w:szCs w:val="22"/>
              </w:rPr>
              <w:t xml:space="preserve"> </w:t>
            </w:r>
            <w:proofErr w:type="spellStart"/>
            <w:r>
              <w:rPr>
                <w:rFonts w:hint="eastAsia"/>
                <w:szCs w:val="22"/>
              </w:rPr>
              <w:t>x</w:t>
            </w:r>
            <w:r>
              <w:rPr>
                <w:szCs w:val="22"/>
              </w:rPr>
              <w:t>Keypad</w:t>
            </w:r>
            <w:proofErr w:type="spellEnd"/>
            <w:r>
              <w:rPr>
                <w:szCs w:val="22"/>
              </w:rPr>
              <w:t xml:space="preserve"> v.1.0 Mobile Web</w:t>
            </w:r>
          </w:p>
        </w:tc>
        <w:tc>
          <w:tcPr>
            <w:tcW w:w="1134" w:type="dxa"/>
          </w:tcPr>
          <w:p w14:paraId="6121FBEF" w14:textId="166A949E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최한솔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32F2CAD7" w14:textId="2D2E14D4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A73AF" w:rsidRPr="00AA546E" w14:paraId="261ED35F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5C0A9FC" w14:textId="77777777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B45FDE4" w14:textId="6BDF77D5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J</w:t>
            </w:r>
            <w:r w:rsidRPr="00AA546E">
              <w:rPr>
                <w:szCs w:val="22"/>
              </w:rPr>
              <w:t>ava</w:t>
            </w:r>
          </w:p>
        </w:tc>
        <w:tc>
          <w:tcPr>
            <w:tcW w:w="3691" w:type="dxa"/>
            <w:shd w:val="clear" w:color="auto" w:fill="auto"/>
          </w:tcPr>
          <w:p w14:paraId="2729E966" w14:textId="2C6948FF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O</w:t>
            </w:r>
            <w:r w:rsidRPr="00AA546E">
              <w:rPr>
                <w:szCs w:val="22"/>
              </w:rPr>
              <w:t>penJDK 1.8.0_</w:t>
            </w:r>
            <w:r>
              <w:rPr>
                <w:szCs w:val="22"/>
              </w:rPr>
              <w:t>181</w:t>
            </w:r>
          </w:p>
        </w:tc>
        <w:tc>
          <w:tcPr>
            <w:tcW w:w="1134" w:type="dxa"/>
          </w:tcPr>
          <w:p w14:paraId="3B3EE27F" w14:textId="217A6AB1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홍원교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0DEBB22B" w14:textId="0F7556F6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A73AF" w:rsidRPr="00AA546E" w14:paraId="66E798C0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890EB29" w14:textId="77777777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A9A48E8" w14:textId="0547E722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리포트</w:t>
            </w:r>
          </w:p>
        </w:tc>
        <w:tc>
          <w:tcPr>
            <w:tcW w:w="3691" w:type="dxa"/>
            <w:shd w:val="clear" w:color="auto" w:fill="auto"/>
          </w:tcPr>
          <w:p w14:paraId="5BEBAAEC" w14:textId="164A2263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Z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szCs w:val="22"/>
              </w:rPr>
              <w:t>Report</w:t>
            </w:r>
          </w:p>
        </w:tc>
        <w:tc>
          <w:tcPr>
            <w:tcW w:w="1134" w:type="dxa"/>
          </w:tcPr>
          <w:p w14:paraId="7B08F3E0" w14:textId="4C564734" w:rsidR="003A73AF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최한솔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2180D7E8" w14:textId="24F66D1C" w:rsidR="003A73AF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A73AF" w:rsidRPr="00AA546E" w14:paraId="6ABC0885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3AAAA578" w14:textId="77777777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F9AC576" w14:textId="3A234C46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J</w:t>
            </w:r>
            <w:r w:rsidRPr="00AA546E">
              <w:rPr>
                <w:szCs w:val="22"/>
              </w:rPr>
              <w:t>ava</w:t>
            </w:r>
          </w:p>
        </w:tc>
        <w:tc>
          <w:tcPr>
            <w:tcW w:w="3691" w:type="dxa"/>
            <w:shd w:val="clear" w:color="auto" w:fill="auto"/>
          </w:tcPr>
          <w:p w14:paraId="2F9603AE" w14:textId="7731F524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O</w:t>
            </w:r>
            <w:r w:rsidRPr="00AA546E">
              <w:rPr>
                <w:szCs w:val="22"/>
              </w:rPr>
              <w:t>penJDK 1.8.0_222-ea-b03</w:t>
            </w:r>
          </w:p>
        </w:tc>
        <w:tc>
          <w:tcPr>
            <w:tcW w:w="1134" w:type="dxa"/>
          </w:tcPr>
          <w:p w14:paraId="2917EC73" w14:textId="40FEAE9D" w:rsidR="003A73AF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홍원교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15D6C123" w14:textId="3E961B19" w:rsidR="003A73AF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A73AF" w:rsidRPr="00AA546E" w14:paraId="7E6D1D87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C32280F" w14:textId="77777777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B37ADE2" w14:textId="0904BB69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모니터링</w:t>
            </w:r>
          </w:p>
        </w:tc>
        <w:tc>
          <w:tcPr>
            <w:tcW w:w="3691" w:type="dxa"/>
            <w:shd w:val="clear" w:color="auto" w:fill="auto"/>
          </w:tcPr>
          <w:p w14:paraId="72165B4A" w14:textId="66986DA6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J</w:t>
            </w:r>
            <w:r w:rsidRPr="00AA546E">
              <w:rPr>
                <w:szCs w:val="22"/>
              </w:rPr>
              <w:t>ennifer Agent</w:t>
            </w:r>
          </w:p>
        </w:tc>
        <w:tc>
          <w:tcPr>
            <w:tcW w:w="1134" w:type="dxa"/>
          </w:tcPr>
          <w:p w14:paraId="0F5BA9D4" w14:textId="41C4FEBA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김철인</w:t>
            </w:r>
          </w:p>
        </w:tc>
        <w:tc>
          <w:tcPr>
            <w:tcW w:w="1701" w:type="dxa"/>
            <w:shd w:val="clear" w:color="auto" w:fill="auto"/>
          </w:tcPr>
          <w:p w14:paraId="5EB91BD2" w14:textId="7769211B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A73AF" w:rsidRPr="00AA546E" w14:paraId="09697BE4" w14:textId="77777777" w:rsidTr="008F6641">
        <w:trPr>
          <w:trHeight w:val="265"/>
        </w:trPr>
        <w:tc>
          <w:tcPr>
            <w:tcW w:w="1946" w:type="dxa"/>
            <w:shd w:val="clear" w:color="auto" w:fill="auto"/>
          </w:tcPr>
          <w:p w14:paraId="5C4FEC74" w14:textId="12BA91F6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G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모바일위촉</w:t>
            </w:r>
            <w:r w:rsidRPr="00AA546E">
              <w:rPr>
                <w:rFonts w:hint="eastAsia"/>
                <w:szCs w:val="22"/>
              </w:rPr>
              <w:t xml:space="preserve"> </w:t>
            </w:r>
            <w:r w:rsidRPr="00AA546E">
              <w:rPr>
                <w:szCs w:val="22"/>
              </w:rPr>
              <w:t>DB</w:t>
            </w:r>
          </w:p>
        </w:tc>
        <w:tc>
          <w:tcPr>
            <w:tcW w:w="1417" w:type="dxa"/>
            <w:shd w:val="clear" w:color="auto" w:fill="auto"/>
          </w:tcPr>
          <w:p w14:paraId="012EFFB4" w14:textId="52148E5F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D</w:t>
            </w:r>
            <w:r w:rsidRPr="00AA546E">
              <w:rPr>
                <w:szCs w:val="22"/>
              </w:rPr>
              <w:t>BMS</w:t>
            </w:r>
          </w:p>
        </w:tc>
        <w:tc>
          <w:tcPr>
            <w:tcW w:w="3691" w:type="dxa"/>
            <w:shd w:val="clear" w:color="auto" w:fill="auto"/>
          </w:tcPr>
          <w:p w14:paraId="03143C8A" w14:textId="7DF3CA25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ySQL8</w:t>
            </w:r>
          </w:p>
        </w:tc>
        <w:tc>
          <w:tcPr>
            <w:tcW w:w="1134" w:type="dxa"/>
          </w:tcPr>
          <w:p w14:paraId="65D0C099" w14:textId="470EFD39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홍원교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3A632AB0" w14:textId="3D13481E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</w:tbl>
    <w:p w14:paraId="5428964B" w14:textId="43D37064" w:rsidR="00554073" w:rsidRPr="00CE7FE9" w:rsidRDefault="008C6CE7" w:rsidP="00A669CA">
      <w:r>
        <w:br w:type="page"/>
      </w:r>
    </w:p>
    <w:p w14:paraId="08838730" w14:textId="4E6D7EB4" w:rsidR="006F142D" w:rsidRDefault="00CE7FE9" w:rsidP="006B49C6">
      <w:pPr>
        <w:pStyle w:val="10"/>
      </w:pPr>
      <w:bookmarkStart w:id="12" w:name="_Toc228453443"/>
      <w:bookmarkEnd w:id="8"/>
      <w:r>
        <w:rPr>
          <w:rFonts w:hint="eastAsia"/>
          <w:color w:val="292929"/>
        </w:rPr>
        <w:t>시스템 연계 정보</w:t>
      </w:r>
      <w:bookmarkEnd w:id="12"/>
    </w:p>
    <w:p w14:paraId="028B6169" w14:textId="1A334E83" w:rsidR="00771FF9" w:rsidRDefault="00CE7FE9" w:rsidP="00375B79">
      <w:pPr>
        <w:pStyle w:val="2"/>
        <w:rPr>
          <w:rFonts w:hint="eastAsia"/>
        </w:rPr>
      </w:pPr>
      <w:bookmarkStart w:id="13" w:name="_Toc228453444"/>
      <w:r>
        <w:rPr>
          <w:rFonts w:hint="eastAsia"/>
        </w:rPr>
        <w:t xml:space="preserve">연계 서비스 </w:t>
      </w:r>
      <w:r w:rsidR="00771FF9">
        <w:rPr>
          <w:rFonts w:hint="eastAsia"/>
        </w:rPr>
        <w:t>목록</w:t>
      </w:r>
      <w:bookmarkEnd w:id="13"/>
    </w:p>
    <w:p w14:paraId="1EC34B7B" w14:textId="77777777" w:rsidR="00771FF9" w:rsidRDefault="00771FF9" w:rsidP="00771FF9">
      <w:r>
        <w:rPr>
          <w:rFonts w:hint="eastAsia"/>
        </w:rPr>
        <w:t>시스템</w:t>
      </w:r>
      <w:r>
        <w:t>(</w:t>
      </w:r>
      <w:r>
        <w:rPr>
          <w:rFonts w:hint="eastAsia"/>
        </w:rPr>
        <w:t>서비스)이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연결 되는</w:t>
      </w:r>
      <w:proofErr w:type="gramEnd"/>
      <w:r>
        <w:rPr>
          <w:rFonts w:hint="eastAsia"/>
        </w:rPr>
        <w:t xml:space="preserve"> 방식 및 통신방법에 대한 목록</w:t>
      </w:r>
    </w:p>
    <w:p w14:paraId="4533729E" w14:textId="77777777" w:rsidR="00771FF9" w:rsidRPr="00375B79" w:rsidRDefault="00771FF9" w:rsidP="00771FF9">
      <w:r>
        <w:rPr>
          <w:rFonts w:hint="eastAsia"/>
        </w:rPr>
        <w:t>(</w:t>
      </w:r>
      <w:r>
        <w:t>2026</w:t>
      </w:r>
      <w:r>
        <w:rPr>
          <w:rFonts w:hint="eastAsia"/>
        </w:rPr>
        <w:t xml:space="preserve">년 </w:t>
      </w:r>
      <w:r>
        <w:t>4</w:t>
      </w:r>
      <w:r>
        <w:rPr>
          <w:rFonts w:hint="eastAsia"/>
        </w:rPr>
        <w:t>월1</w:t>
      </w:r>
      <w:r>
        <w:t>6</w:t>
      </w:r>
      <w:r>
        <w:rPr>
          <w:rFonts w:hint="eastAsia"/>
        </w:rPr>
        <w:t xml:space="preserve">일 </w:t>
      </w:r>
      <w:r w:rsidRPr="001F01C3">
        <w:rPr>
          <w:b/>
          <w:bCs/>
        </w:rPr>
        <w:t xml:space="preserve">Peak Day </w:t>
      </w:r>
      <w:r w:rsidRPr="001F01C3">
        <w:rPr>
          <w:rFonts w:hint="eastAsia"/>
          <w:b/>
          <w:bCs/>
        </w:rPr>
        <w:t>기준</w:t>
      </w:r>
      <w:r>
        <w:rPr>
          <w:rFonts w:hint="eastAsia"/>
        </w:rPr>
        <w:t>)</w:t>
      </w: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79"/>
        <w:gridCol w:w="951"/>
        <w:gridCol w:w="1188"/>
        <w:gridCol w:w="2228"/>
        <w:gridCol w:w="1652"/>
        <w:gridCol w:w="1273"/>
        <w:gridCol w:w="1509"/>
      </w:tblGrid>
      <w:tr w:rsidR="00771FF9" w:rsidRPr="00B766C4" w14:paraId="3823A991" w14:textId="77777777" w:rsidTr="0077316F">
        <w:trPr>
          <w:trHeight w:val="292"/>
        </w:trPr>
        <w:tc>
          <w:tcPr>
            <w:tcW w:w="1079" w:type="dxa"/>
            <w:shd w:val="clear" w:color="auto" w:fill="EEECE1"/>
            <w:vAlign w:val="center"/>
            <w:hideMark/>
          </w:tcPr>
          <w:p w14:paraId="61C0F56F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연계구분</w:t>
            </w:r>
          </w:p>
        </w:tc>
        <w:tc>
          <w:tcPr>
            <w:tcW w:w="951" w:type="dxa"/>
            <w:shd w:val="clear" w:color="auto" w:fill="EEECE1"/>
            <w:vAlign w:val="center"/>
            <w:hideMark/>
          </w:tcPr>
          <w:p w14:paraId="42947B97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송/수신</w:t>
            </w:r>
          </w:p>
        </w:tc>
        <w:tc>
          <w:tcPr>
            <w:tcW w:w="1188" w:type="dxa"/>
            <w:shd w:val="clear" w:color="auto" w:fill="EEECE1"/>
            <w:vAlign w:val="center"/>
            <w:hideMark/>
          </w:tcPr>
          <w:p w14:paraId="555628A5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통신방법</w:t>
            </w:r>
          </w:p>
        </w:tc>
        <w:tc>
          <w:tcPr>
            <w:tcW w:w="2228" w:type="dxa"/>
            <w:shd w:val="clear" w:color="auto" w:fill="EEECE1"/>
            <w:vAlign w:val="center"/>
            <w:hideMark/>
          </w:tcPr>
          <w:p w14:paraId="65622525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시스템명</w:t>
            </w:r>
          </w:p>
        </w:tc>
        <w:tc>
          <w:tcPr>
            <w:tcW w:w="1652" w:type="dxa"/>
            <w:shd w:val="clear" w:color="auto" w:fill="EEECE1"/>
            <w:vAlign w:val="center"/>
          </w:tcPr>
          <w:p w14:paraId="0137E92B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서비스</w:t>
            </w:r>
          </w:p>
        </w:tc>
        <w:tc>
          <w:tcPr>
            <w:tcW w:w="1273" w:type="dxa"/>
            <w:shd w:val="clear" w:color="auto" w:fill="EEECE1"/>
          </w:tcPr>
          <w:p w14:paraId="58F8B93D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거래량(건)</w:t>
            </w:r>
          </w:p>
        </w:tc>
        <w:tc>
          <w:tcPr>
            <w:tcW w:w="1509" w:type="dxa"/>
            <w:shd w:val="clear" w:color="auto" w:fill="EEECE1"/>
          </w:tcPr>
          <w:p w14:paraId="58E72FDA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평균속도</w:t>
            </w:r>
          </w:p>
        </w:tc>
      </w:tr>
      <w:tr w:rsidR="00771FF9" w:rsidRPr="00B766C4" w14:paraId="7F0C56FA" w14:textId="77777777" w:rsidTr="0077316F">
        <w:trPr>
          <w:trHeight w:val="283"/>
        </w:trPr>
        <w:tc>
          <w:tcPr>
            <w:tcW w:w="1079" w:type="dxa"/>
            <w:vMerge w:val="restart"/>
            <w:shd w:val="clear" w:color="auto" w:fill="auto"/>
            <w:vAlign w:val="center"/>
            <w:hideMark/>
          </w:tcPr>
          <w:p w14:paraId="4B2D04AE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MCI</w:t>
            </w:r>
          </w:p>
        </w:tc>
        <w:tc>
          <w:tcPr>
            <w:tcW w:w="951" w:type="dxa"/>
            <w:vMerge w:val="restart"/>
            <w:shd w:val="clear" w:color="auto" w:fill="auto"/>
            <w:vAlign w:val="center"/>
            <w:hideMark/>
          </w:tcPr>
          <w:p w14:paraId="19195B5C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7CD28B38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228" w:type="dxa"/>
            <w:shd w:val="clear" w:color="auto" w:fill="auto"/>
            <w:vAlign w:val="center"/>
          </w:tcPr>
          <w:p w14:paraId="3433E964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영업지원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468D7985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B</w:t>
            </w:r>
            <w:r>
              <w:rPr>
                <w:rFonts w:cs="굴림"/>
                <w:kern w:val="0"/>
                <w:szCs w:val="22"/>
              </w:rPr>
              <w:t>SM</w:t>
            </w:r>
          </w:p>
        </w:tc>
        <w:tc>
          <w:tcPr>
            <w:tcW w:w="1273" w:type="dxa"/>
          </w:tcPr>
          <w:p w14:paraId="3C7BB523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6</w:t>
            </w:r>
            <w:r>
              <w:rPr>
                <w:rFonts w:cs="굴림"/>
                <w:kern w:val="0"/>
                <w:szCs w:val="22"/>
              </w:rPr>
              <w:t>33</w:t>
            </w:r>
          </w:p>
        </w:tc>
        <w:tc>
          <w:tcPr>
            <w:tcW w:w="1509" w:type="dxa"/>
          </w:tcPr>
          <w:p w14:paraId="70E0E70A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.021</w:t>
            </w:r>
            <w:r>
              <w:rPr>
                <w:rFonts w:cs="굴림" w:hint="eastAsia"/>
                <w:kern w:val="0"/>
                <w:szCs w:val="22"/>
              </w:rPr>
              <w:t xml:space="preserve"> 초</w:t>
            </w:r>
          </w:p>
        </w:tc>
      </w:tr>
      <w:tr w:rsidR="00771FF9" w:rsidRPr="00B766C4" w14:paraId="43B06D53" w14:textId="77777777" w:rsidTr="0077316F">
        <w:trPr>
          <w:trHeight w:val="283"/>
        </w:trPr>
        <w:tc>
          <w:tcPr>
            <w:tcW w:w="1079" w:type="dxa"/>
            <w:vMerge/>
            <w:shd w:val="clear" w:color="auto" w:fill="auto"/>
            <w:vAlign w:val="center"/>
          </w:tcPr>
          <w:p w14:paraId="1771A7D7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vMerge/>
            <w:shd w:val="clear" w:color="auto" w:fill="auto"/>
            <w:vAlign w:val="center"/>
          </w:tcPr>
          <w:p w14:paraId="7E408FAF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0DD52FB4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228" w:type="dxa"/>
            <w:shd w:val="clear" w:color="auto" w:fill="auto"/>
            <w:vAlign w:val="center"/>
          </w:tcPr>
          <w:p w14:paraId="4693BB12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보험코어-업무공통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2C7C8199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C</w:t>
            </w:r>
            <w:r>
              <w:rPr>
                <w:rFonts w:cs="굴림"/>
                <w:kern w:val="0"/>
                <w:szCs w:val="22"/>
              </w:rPr>
              <w:t>OM</w:t>
            </w:r>
          </w:p>
        </w:tc>
        <w:tc>
          <w:tcPr>
            <w:tcW w:w="1273" w:type="dxa"/>
          </w:tcPr>
          <w:p w14:paraId="3F849F2D" w14:textId="77777777" w:rsidR="00771FF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9</w:t>
            </w:r>
            <w:r>
              <w:rPr>
                <w:rFonts w:cs="굴림"/>
                <w:kern w:val="0"/>
                <w:szCs w:val="22"/>
              </w:rPr>
              <w:t>14</w:t>
            </w:r>
          </w:p>
        </w:tc>
        <w:tc>
          <w:tcPr>
            <w:tcW w:w="1509" w:type="dxa"/>
          </w:tcPr>
          <w:p w14:paraId="5DDB5DF5" w14:textId="77777777" w:rsidR="00771FF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.012</w:t>
            </w:r>
            <w:r>
              <w:rPr>
                <w:rFonts w:cs="굴림" w:hint="eastAsia"/>
                <w:kern w:val="0"/>
                <w:szCs w:val="22"/>
              </w:rPr>
              <w:t xml:space="preserve"> 초</w:t>
            </w:r>
          </w:p>
        </w:tc>
      </w:tr>
      <w:tr w:rsidR="00771FF9" w:rsidRPr="00B766C4" w14:paraId="5FC882AA" w14:textId="77777777" w:rsidTr="0077316F">
        <w:trPr>
          <w:trHeight w:val="258"/>
        </w:trPr>
        <w:tc>
          <w:tcPr>
            <w:tcW w:w="1079" w:type="dxa"/>
            <w:vMerge/>
            <w:vAlign w:val="center"/>
            <w:hideMark/>
          </w:tcPr>
          <w:p w14:paraId="625EE384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6D4B1B0A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75593189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228" w:type="dxa"/>
            <w:shd w:val="clear" w:color="auto" w:fill="auto"/>
            <w:vAlign w:val="center"/>
          </w:tcPr>
          <w:p w14:paraId="79CE4BFA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통합고객지원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7A45B5B8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I</w:t>
            </w:r>
            <w:r>
              <w:rPr>
                <w:rFonts w:cs="굴림"/>
                <w:kern w:val="0"/>
                <w:szCs w:val="22"/>
              </w:rPr>
              <w:t>CS</w:t>
            </w:r>
          </w:p>
        </w:tc>
        <w:tc>
          <w:tcPr>
            <w:tcW w:w="1273" w:type="dxa"/>
          </w:tcPr>
          <w:p w14:paraId="5F595671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4</w:t>
            </w:r>
            <w:r>
              <w:rPr>
                <w:rFonts w:cs="굴림"/>
                <w:kern w:val="0"/>
                <w:szCs w:val="22"/>
              </w:rPr>
              <w:t>,080</w:t>
            </w:r>
          </w:p>
        </w:tc>
        <w:tc>
          <w:tcPr>
            <w:tcW w:w="1509" w:type="dxa"/>
          </w:tcPr>
          <w:p w14:paraId="01561DF9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.355</w:t>
            </w:r>
            <w:r>
              <w:rPr>
                <w:rFonts w:cs="굴림" w:hint="eastAsia"/>
                <w:kern w:val="0"/>
                <w:szCs w:val="22"/>
              </w:rPr>
              <w:t xml:space="preserve"> 초</w:t>
            </w:r>
          </w:p>
        </w:tc>
      </w:tr>
      <w:tr w:rsidR="00771FF9" w:rsidRPr="00B766C4" w14:paraId="5B283C44" w14:textId="77777777" w:rsidTr="0077316F">
        <w:trPr>
          <w:trHeight w:val="276"/>
        </w:trPr>
        <w:tc>
          <w:tcPr>
            <w:tcW w:w="1079" w:type="dxa"/>
            <w:vMerge/>
            <w:vAlign w:val="center"/>
            <w:hideMark/>
          </w:tcPr>
          <w:p w14:paraId="2A49B037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67FA07F8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7E1094B3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228" w:type="dxa"/>
            <w:shd w:val="clear" w:color="auto" w:fill="auto"/>
            <w:vAlign w:val="center"/>
          </w:tcPr>
          <w:p w14:paraId="5D258E89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마케팅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04DA1330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M</w:t>
            </w:r>
            <w:r>
              <w:rPr>
                <w:rFonts w:cs="굴림"/>
                <w:kern w:val="0"/>
                <w:szCs w:val="22"/>
              </w:rPr>
              <w:t>KT</w:t>
            </w:r>
          </w:p>
        </w:tc>
        <w:tc>
          <w:tcPr>
            <w:tcW w:w="1273" w:type="dxa"/>
          </w:tcPr>
          <w:p w14:paraId="3D1EBDC1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6</w:t>
            </w:r>
            <w:r>
              <w:rPr>
                <w:rFonts w:cs="굴림"/>
                <w:kern w:val="0"/>
                <w:szCs w:val="22"/>
              </w:rPr>
              <w:t>54</w:t>
            </w:r>
          </w:p>
        </w:tc>
        <w:tc>
          <w:tcPr>
            <w:tcW w:w="1509" w:type="dxa"/>
          </w:tcPr>
          <w:p w14:paraId="5F625A1F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.053</w:t>
            </w:r>
            <w:r>
              <w:rPr>
                <w:rFonts w:cs="굴림" w:hint="eastAsia"/>
                <w:kern w:val="0"/>
                <w:szCs w:val="22"/>
              </w:rPr>
              <w:t xml:space="preserve"> 초</w:t>
            </w:r>
          </w:p>
        </w:tc>
      </w:tr>
      <w:tr w:rsidR="00771FF9" w:rsidRPr="00B766C4" w14:paraId="11DB55A8" w14:textId="77777777" w:rsidTr="0077316F">
        <w:trPr>
          <w:trHeight w:val="279"/>
        </w:trPr>
        <w:tc>
          <w:tcPr>
            <w:tcW w:w="1079" w:type="dxa"/>
            <w:vMerge/>
            <w:vAlign w:val="center"/>
            <w:hideMark/>
          </w:tcPr>
          <w:p w14:paraId="319CD0D9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6804EDFF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202B2F53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228" w:type="dxa"/>
            <w:shd w:val="clear" w:color="auto" w:fill="auto"/>
            <w:vAlign w:val="center"/>
          </w:tcPr>
          <w:p w14:paraId="33C334E8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proofErr w:type="spellStart"/>
            <w:r>
              <w:rPr>
                <w:rFonts w:cs="굴림" w:hint="eastAsia"/>
                <w:kern w:val="0"/>
                <w:szCs w:val="22"/>
              </w:rPr>
              <w:t>넥스트랩</w:t>
            </w:r>
            <w:proofErr w:type="spellEnd"/>
            <w:r>
              <w:rPr>
                <w:rFonts w:cs="굴림" w:hint="eastAsia"/>
                <w:kern w:val="0"/>
                <w:szCs w:val="22"/>
              </w:rPr>
              <w:t xml:space="preserve"> 통합관리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62D17322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N</w:t>
            </w:r>
            <w:r>
              <w:rPr>
                <w:rFonts w:cs="굴림"/>
                <w:kern w:val="0"/>
                <w:szCs w:val="22"/>
              </w:rPr>
              <w:t>LM</w:t>
            </w:r>
          </w:p>
        </w:tc>
        <w:tc>
          <w:tcPr>
            <w:tcW w:w="1273" w:type="dxa"/>
          </w:tcPr>
          <w:p w14:paraId="183ACACD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807</w:t>
            </w:r>
          </w:p>
        </w:tc>
        <w:tc>
          <w:tcPr>
            <w:tcW w:w="1509" w:type="dxa"/>
          </w:tcPr>
          <w:p w14:paraId="2282E015" w14:textId="77777777" w:rsidR="00771FF9" w:rsidRPr="00CE7FE9" w:rsidRDefault="00771FF9" w:rsidP="0077316F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.023</w:t>
            </w:r>
            <w:r>
              <w:rPr>
                <w:rFonts w:cs="굴림" w:hint="eastAsia"/>
                <w:kern w:val="0"/>
                <w:szCs w:val="22"/>
              </w:rPr>
              <w:t>초</w:t>
            </w:r>
          </w:p>
        </w:tc>
      </w:tr>
    </w:tbl>
    <w:p w14:paraId="2671C136" w14:textId="77777777" w:rsidR="00771FF9" w:rsidRDefault="00771FF9" w:rsidP="00771FF9"/>
    <w:p w14:paraId="40FF5742" w14:textId="640230E4" w:rsidR="00771FF9" w:rsidRDefault="00771FF9" w:rsidP="00375B79">
      <w:pPr>
        <w:pStyle w:val="2"/>
        <w:rPr>
          <w:rFonts w:hint="eastAsia"/>
        </w:rPr>
      </w:pPr>
      <w:bookmarkStart w:id="14" w:name="_Toc228453445"/>
      <w:r>
        <w:rPr>
          <w:rFonts w:hint="eastAsia"/>
        </w:rPr>
        <w:t xml:space="preserve">연계 서비스 </w:t>
      </w:r>
      <w:r>
        <w:rPr>
          <w:rFonts w:hint="eastAsia"/>
        </w:rPr>
        <w:t>구성도</w:t>
      </w:r>
      <w:bookmarkEnd w:id="14"/>
    </w:p>
    <w:p w14:paraId="3F16EB02" w14:textId="7203456D" w:rsid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연결 되는</w:t>
      </w:r>
      <w:proofErr w:type="gramEnd"/>
      <w:r>
        <w:rPr>
          <w:rFonts w:hint="eastAsia"/>
        </w:rPr>
        <w:t xml:space="preserve"> 흐름에 대한 도식 </w:t>
      </w:r>
    </w:p>
    <w:p w14:paraId="5FA5DF50" w14:textId="48C3FBB0" w:rsidR="00E17E95" w:rsidRPr="00375B79" w:rsidRDefault="00771FF9" w:rsidP="00375B79">
      <w:r>
        <w:rPr>
          <w:noProof/>
        </w:rPr>
        <w:pict w14:anchorId="37D02FBB">
          <v:shape id="그림 1" o:spid="_x0000_i1025" type="#_x0000_t75" style="width:481.45pt;height:267.35pt;visibility:visible;mso-wrap-style:square">
            <v:imagedata r:id="rId12" o:title=""/>
          </v:shape>
        </w:pict>
      </w:r>
    </w:p>
    <w:p w14:paraId="71EA2BAE" w14:textId="3F9AA946" w:rsidR="0035624C" w:rsidRDefault="0035624C" w:rsidP="00510C89">
      <w:r>
        <w:rPr>
          <w:noProof/>
        </w:rPr>
        <w:br w:type="page"/>
      </w:r>
    </w:p>
    <w:p w14:paraId="0883875A" w14:textId="64DA4095" w:rsidR="00153F4F" w:rsidRDefault="00510C89" w:rsidP="00BF6BBD">
      <w:pPr>
        <w:pStyle w:val="10"/>
      </w:pPr>
      <w:bookmarkStart w:id="15" w:name="_Toc228453446"/>
      <w:r>
        <w:rPr>
          <w:rFonts w:hint="eastAsia"/>
        </w:rPr>
        <w:t>기술 스택</w:t>
      </w:r>
      <w:bookmarkEnd w:id="15"/>
    </w:p>
    <w:p w14:paraId="0883875B" w14:textId="0538AF7F" w:rsidR="00153F4F" w:rsidRDefault="00510C89" w:rsidP="00153F4F">
      <w:pPr>
        <w:pStyle w:val="2"/>
      </w:pPr>
      <w:bookmarkStart w:id="16" w:name="_Toc228453447"/>
      <w:r>
        <w:rPr>
          <w:rFonts w:hint="eastAsia"/>
        </w:rPr>
        <w:t>기술 스택 목록</w:t>
      </w:r>
      <w:bookmarkEnd w:id="16"/>
    </w:p>
    <w:p w14:paraId="6AB1532E" w14:textId="2CEAFF92" w:rsid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</w:t>
      </w:r>
      <w:r w:rsidR="00164FA1">
        <w:rPr>
          <w:rFonts w:hint="eastAsia"/>
        </w:rPr>
        <w:t>을</w:t>
      </w:r>
      <w:r>
        <w:rPr>
          <w:rFonts w:hint="eastAsia"/>
        </w:rPr>
        <w:t xml:space="preserve"> 운영하기 위한 기술(</w:t>
      </w:r>
      <w:r>
        <w:t>IT)</w:t>
      </w:r>
      <w:r>
        <w:rPr>
          <w:rFonts w:hint="eastAsia"/>
        </w:rPr>
        <w:t>들의 목록</w:t>
      </w:r>
    </w:p>
    <w:p w14:paraId="100F9F41" w14:textId="77777777" w:rsidR="00375B79" w:rsidRPr="00375B79" w:rsidRDefault="00375B79" w:rsidP="00375B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7493"/>
      </w:tblGrid>
      <w:tr w:rsidR="00AA546E" w:rsidRPr="00AA546E" w14:paraId="0AEDA1D8" w14:textId="77777777" w:rsidTr="00AA546E">
        <w:tc>
          <w:tcPr>
            <w:tcW w:w="2254" w:type="dxa"/>
            <w:shd w:val="clear" w:color="auto" w:fill="EEECE1"/>
          </w:tcPr>
          <w:p w14:paraId="37EE70FE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493" w:type="dxa"/>
            <w:shd w:val="clear" w:color="auto" w:fill="EEECE1"/>
          </w:tcPr>
          <w:p w14:paraId="5171844F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내용</w:t>
            </w:r>
          </w:p>
        </w:tc>
      </w:tr>
      <w:tr w:rsidR="00AA546E" w:rsidRPr="00AA546E" w14:paraId="012CE015" w14:textId="77777777" w:rsidTr="00AA546E">
        <w:tc>
          <w:tcPr>
            <w:tcW w:w="2254" w:type="dxa"/>
            <w:shd w:val="clear" w:color="auto" w:fill="auto"/>
          </w:tcPr>
          <w:p w14:paraId="59669876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프론트엔드</w:t>
            </w:r>
            <w:proofErr w:type="spellEnd"/>
            <w:r w:rsidRPr="00510C89">
              <w:t xml:space="preserve"> </w:t>
            </w:r>
          </w:p>
        </w:tc>
        <w:tc>
          <w:tcPr>
            <w:tcW w:w="7493" w:type="dxa"/>
            <w:shd w:val="clear" w:color="auto" w:fill="auto"/>
          </w:tcPr>
          <w:p w14:paraId="545FFAFF" w14:textId="57AB9344" w:rsidR="00510C89" w:rsidRPr="00510C89" w:rsidRDefault="00510C89" w:rsidP="004B18B3">
            <w:r w:rsidRPr="00510C89">
              <w:rPr>
                <w:rFonts w:hint="eastAsia"/>
              </w:rPr>
              <w:t>H</w:t>
            </w:r>
            <w:r w:rsidRPr="00510C89">
              <w:t>TML / CSS / JAVASCRIPT</w:t>
            </w:r>
            <w:r w:rsidR="00E17E95">
              <w:t xml:space="preserve"> / Typescript</w:t>
            </w:r>
            <w:r w:rsidR="00E17E95">
              <w:rPr>
                <w:rFonts w:hint="eastAsia"/>
              </w:rPr>
              <w:t xml:space="preserve"> </w:t>
            </w:r>
            <w:r w:rsidR="00E17E95">
              <w:t>/ React</w:t>
            </w:r>
          </w:p>
        </w:tc>
      </w:tr>
      <w:tr w:rsidR="00AA546E" w:rsidRPr="00AA546E" w14:paraId="6600FCFE" w14:textId="77777777" w:rsidTr="00AA546E">
        <w:tc>
          <w:tcPr>
            <w:tcW w:w="2254" w:type="dxa"/>
            <w:shd w:val="clear" w:color="auto" w:fill="auto"/>
          </w:tcPr>
          <w:p w14:paraId="319D3822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백엔드</w:t>
            </w:r>
            <w:proofErr w:type="spellEnd"/>
          </w:p>
        </w:tc>
        <w:tc>
          <w:tcPr>
            <w:tcW w:w="7493" w:type="dxa"/>
            <w:shd w:val="clear" w:color="auto" w:fill="auto"/>
          </w:tcPr>
          <w:p w14:paraId="777F3429" w14:textId="0C2B53D1" w:rsidR="00510C89" w:rsidRPr="00510C89" w:rsidRDefault="00510C89" w:rsidP="004B18B3">
            <w:r w:rsidRPr="00510C89">
              <w:rPr>
                <w:rFonts w:hint="eastAsia"/>
              </w:rPr>
              <w:t>J</w:t>
            </w:r>
            <w:r w:rsidRPr="00510C89">
              <w:t xml:space="preserve">ava, Spring , </w:t>
            </w:r>
            <w:proofErr w:type="spellStart"/>
            <w:r w:rsidR="00E17E95">
              <w:t>m</w:t>
            </w:r>
            <w:r w:rsidRPr="00510C89">
              <w:t>ybatis</w:t>
            </w:r>
            <w:proofErr w:type="spellEnd"/>
          </w:p>
        </w:tc>
      </w:tr>
      <w:tr w:rsidR="00AA546E" w:rsidRPr="00AA546E" w14:paraId="31678D4A" w14:textId="77777777" w:rsidTr="00AA546E">
        <w:tc>
          <w:tcPr>
            <w:tcW w:w="2254" w:type="dxa"/>
            <w:shd w:val="clear" w:color="auto" w:fill="auto"/>
          </w:tcPr>
          <w:p w14:paraId="4EF69AAD" w14:textId="77777777" w:rsidR="00510C89" w:rsidRPr="00510C89" w:rsidRDefault="00510C89" w:rsidP="004B18B3">
            <w:r w:rsidRPr="00510C89">
              <w:rPr>
                <w:rFonts w:hint="eastAsia"/>
              </w:rPr>
              <w:t>데이터베이스</w:t>
            </w:r>
          </w:p>
        </w:tc>
        <w:tc>
          <w:tcPr>
            <w:tcW w:w="7493" w:type="dxa"/>
            <w:shd w:val="clear" w:color="auto" w:fill="auto"/>
          </w:tcPr>
          <w:p w14:paraId="6598C918" w14:textId="2ED28082" w:rsidR="00510C89" w:rsidRPr="00510C89" w:rsidRDefault="00510C89" w:rsidP="004B18B3">
            <w:r w:rsidRPr="00510C89">
              <w:rPr>
                <w:rFonts w:hint="eastAsia"/>
              </w:rPr>
              <w:t>R</w:t>
            </w:r>
            <w:r w:rsidRPr="00510C89">
              <w:t>DBMS (</w:t>
            </w:r>
            <w:r w:rsidR="00E17E95">
              <w:t>MySQL8</w:t>
            </w:r>
            <w:r w:rsidRPr="00510C89">
              <w:t>) , Query</w:t>
            </w:r>
          </w:p>
        </w:tc>
      </w:tr>
      <w:tr w:rsidR="00AA546E" w:rsidRPr="00AA546E" w14:paraId="1DEA2446" w14:textId="77777777" w:rsidTr="00AA546E">
        <w:tc>
          <w:tcPr>
            <w:tcW w:w="2254" w:type="dxa"/>
            <w:shd w:val="clear" w:color="auto" w:fill="auto"/>
          </w:tcPr>
          <w:p w14:paraId="6CA4151D" w14:textId="77777777" w:rsidR="00510C89" w:rsidRPr="00510C89" w:rsidRDefault="00510C89" w:rsidP="004B18B3">
            <w:r w:rsidRPr="00510C89">
              <w:rPr>
                <w:rFonts w:hint="eastAsia"/>
              </w:rPr>
              <w:t xml:space="preserve">서버 </w:t>
            </w:r>
            <w:r w:rsidRPr="00510C89">
              <w:t xml:space="preserve">/ </w:t>
            </w:r>
            <w:r w:rsidRPr="00510C89">
              <w:rPr>
                <w:rFonts w:hint="eastAsia"/>
              </w:rPr>
              <w:t>O</w:t>
            </w:r>
            <w:r w:rsidRPr="00510C89">
              <w:t>S</w:t>
            </w:r>
          </w:p>
        </w:tc>
        <w:tc>
          <w:tcPr>
            <w:tcW w:w="7493" w:type="dxa"/>
            <w:shd w:val="clear" w:color="auto" w:fill="auto"/>
          </w:tcPr>
          <w:p w14:paraId="6DCAF371" w14:textId="77777777" w:rsidR="00510C89" w:rsidRPr="00510C89" w:rsidRDefault="00510C89" w:rsidP="004B18B3">
            <w:r w:rsidRPr="00510C89">
              <w:rPr>
                <w:rFonts w:hint="eastAsia"/>
              </w:rPr>
              <w:t>L</w:t>
            </w:r>
            <w:r w:rsidRPr="00510C89">
              <w:t xml:space="preserve">inux </w:t>
            </w:r>
            <w:r w:rsidRPr="00510C89">
              <w:rPr>
                <w:rFonts w:hint="eastAsia"/>
              </w:rPr>
              <w:t xml:space="preserve">계열 </w:t>
            </w:r>
            <w:r w:rsidRPr="00510C89">
              <w:t>OS</w:t>
            </w:r>
          </w:p>
        </w:tc>
      </w:tr>
      <w:tr w:rsidR="00AA546E" w:rsidRPr="00AA546E" w14:paraId="00714C1A" w14:textId="77777777" w:rsidTr="00AA546E">
        <w:tc>
          <w:tcPr>
            <w:tcW w:w="2254" w:type="dxa"/>
            <w:shd w:val="clear" w:color="auto" w:fill="auto"/>
          </w:tcPr>
          <w:p w14:paraId="3A7E4C66" w14:textId="77777777" w:rsidR="00510C89" w:rsidRPr="00510C89" w:rsidRDefault="00510C89" w:rsidP="004B18B3">
            <w:r w:rsidRPr="00510C89">
              <w:rPr>
                <w:rFonts w:hint="eastAsia"/>
              </w:rPr>
              <w:t>W</w:t>
            </w:r>
            <w:r w:rsidRPr="00510C89">
              <w:t>EB/WAS</w:t>
            </w:r>
          </w:p>
        </w:tc>
        <w:tc>
          <w:tcPr>
            <w:tcW w:w="7493" w:type="dxa"/>
            <w:shd w:val="clear" w:color="auto" w:fill="auto"/>
          </w:tcPr>
          <w:p w14:paraId="1A45BD06" w14:textId="77777777" w:rsidR="00510C89" w:rsidRPr="00510C89" w:rsidRDefault="00510C89" w:rsidP="004B18B3">
            <w:r w:rsidRPr="00510C89">
              <w:rPr>
                <w:rFonts w:hint="eastAsia"/>
              </w:rPr>
              <w:t>A</w:t>
            </w:r>
            <w:r w:rsidRPr="00510C89">
              <w:t xml:space="preserve">pache </w:t>
            </w:r>
            <w:r w:rsidRPr="00510C89">
              <w:rPr>
                <w:rFonts w:hint="eastAsia"/>
              </w:rPr>
              <w:t xml:space="preserve">계열 </w:t>
            </w:r>
            <w:r w:rsidRPr="00510C89">
              <w:t xml:space="preserve">Web , Tomcat </w:t>
            </w:r>
            <w:r w:rsidRPr="00510C89">
              <w:rPr>
                <w:rFonts w:hint="eastAsia"/>
              </w:rPr>
              <w:t xml:space="preserve">계열 </w:t>
            </w:r>
            <w:r w:rsidRPr="00510C89">
              <w:t>Was</w:t>
            </w:r>
          </w:p>
        </w:tc>
      </w:tr>
      <w:tr w:rsidR="00AA546E" w:rsidRPr="00AA546E" w14:paraId="447E4DEE" w14:textId="77777777" w:rsidTr="00AA546E">
        <w:tc>
          <w:tcPr>
            <w:tcW w:w="2254" w:type="dxa"/>
            <w:shd w:val="clear" w:color="auto" w:fill="auto"/>
          </w:tcPr>
          <w:p w14:paraId="15812869" w14:textId="77777777" w:rsidR="00510C89" w:rsidRPr="00510C89" w:rsidRDefault="00510C89" w:rsidP="004B18B3">
            <w:r w:rsidRPr="00510C89">
              <w:rPr>
                <w:rFonts w:hint="eastAsia"/>
              </w:rPr>
              <w:t>기타</w:t>
            </w:r>
          </w:p>
        </w:tc>
        <w:tc>
          <w:tcPr>
            <w:tcW w:w="7493" w:type="dxa"/>
            <w:shd w:val="clear" w:color="auto" w:fill="auto"/>
          </w:tcPr>
          <w:p w14:paraId="16F80902" w14:textId="3DDFF932" w:rsidR="00510C89" w:rsidRPr="00510C89" w:rsidRDefault="00510C89" w:rsidP="004B18B3"/>
        </w:tc>
      </w:tr>
    </w:tbl>
    <w:p w14:paraId="332EFA80" w14:textId="2402D211" w:rsidR="003E4C02" w:rsidRDefault="003E4C02" w:rsidP="00153F4F"/>
    <w:p w14:paraId="1B41A065" w14:textId="77777777" w:rsidR="008C6CE7" w:rsidRDefault="008C6CE7" w:rsidP="00153F4F"/>
    <w:p w14:paraId="21BB7845" w14:textId="11559694" w:rsidR="00510C89" w:rsidRDefault="00510C89" w:rsidP="00510C89">
      <w:pPr>
        <w:pStyle w:val="2"/>
        <w:numPr>
          <w:ilvl w:val="1"/>
          <w:numId w:val="1"/>
        </w:numPr>
      </w:pPr>
      <w:bookmarkStart w:id="17" w:name="_Toc228453448"/>
      <w:r>
        <w:rPr>
          <w:rFonts w:hint="eastAsia"/>
        </w:rPr>
        <w:t>어플리케이션 구성도</w:t>
      </w:r>
      <w:bookmarkEnd w:id="17"/>
    </w:p>
    <w:p w14:paraId="1B7E6F81" w14:textId="56B23B29" w:rsidR="00164FA1" w:rsidRDefault="00164FA1" w:rsidP="00164FA1">
      <w:r>
        <w:rPr>
          <w:rFonts w:hint="eastAsia"/>
        </w:rPr>
        <w:t>시스템(서비스)을 구성하는 어플리케이션 모듈,</w:t>
      </w:r>
      <w:r>
        <w:t xml:space="preserve"> </w:t>
      </w:r>
      <w:r>
        <w:rPr>
          <w:rFonts w:hint="eastAsia"/>
        </w:rPr>
        <w:t>컴포넌트 등의 관계 및 상호 작용 구조를 시각적으로 표현</w:t>
      </w:r>
    </w:p>
    <w:p w14:paraId="36BDC35B" w14:textId="45CBDA76" w:rsidR="00E17E95" w:rsidRDefault="00771FF9" w:rsidP="00164FA1">
      <w:r>
        <w:pict w14:anchorId="3065828C">
          <v:shape id="_x0000_i1026" type="#_x0000_t75" style="width:465.2pt;height:241.65pt;mso-left-percent:-10001;mso-top-percent:-10001;mso-position-horizontal:absolute;mso-position-horizontal-relative:char;mso-position-vertical:absolute;mso-position-vertical-relative:line;mso-left-percent:-10001;mso-top-percent:-10001">
            <v:imagedata r:id="rId13" o:title=""/>
          </v:shape>
        </w:pict>
      </w:r>
    </w:p>
    <w:p w14:paraId="3888C3B3" w14:textId="77777777" w:rsidR="00E17E95" w:rsidRDefault="00E17E95" w:rsidP="00164FA1"/>
    <w:p w14:paraId="33D3A368" w14:textId="0BDE2C54" w:rsidR="00164FA1" w:rsidRPr="00164FA1" w:rsidRDefault="00771FF9" w:rsidP="00164FA1">
      <w:r>
        <w:lastRenderedPageBreak/>
        <w:pict w14:anchorId="1EC86BD7">
          <v:shape id="_x0000_i1027" type="#_x0000_t75" style="width:461.45pt;height:263.6pt;mso-left-percent:-10001;mso-top-percent:-10001;mso-position-horizontal:absolute;mso-position-horizontal-relative:char;mso-position-vertical:absolute;mso-position-vertical-relative:line;mso-left-percent:-10001;mso-top-percent:-10001">
            <v:imagedata r:id="rId14" o:title=""/>
          </v:shape>
        </w:pict>
      </w:r>
    </w:p>
    <w:p w14:paraId="13F8872D" w14:textId="65573C19" w:rsidR="00510C89" w:rsidRDefault="00510C89" w:rsidP="00153F4F">
      <w:pPr>
        <w:rPr>
          <w:noProof/>
        </w:rPr>
      </w:pPr>
    </w:p>
    <w:p w14:paraId="7D799E3F" w14:textId="2B5CAE09" w:rsidR="0006241D" w:rsidRDefault="0035624C" w:rsidP="00153F4F">
      <w:r>
        <w:br w:type="page"/>
      </w:r>
    </w:p>
    <w:p w14:paraId="0883878F" w14:textId="1A90BE9B" w:rsidR="006F0F63" w:rsidRDefault="00510C89" w:rsidP="001945ED">
      <w:pPr>
        <w:pStyle w:val="10"/>
      </w:pPr>
      <w:bookmarkStart w:id="18" w:name="_Toc228453449"/>
      <w:r>
        <w:rPr>
          <w:rFonts w:hint="eastAsia"/>
        </w:rPr>
        <w:t>연관자료</w:t>
      </w:r>
      <w:bookmarkEnd w:id="18"/>
    </w:p>
    <w:p w14:paraId="2878432E" w14:textId="47C8B150" w:rsidR="00510C89" w:rsidRDefault="00510C89" w:rsidP="00510C89">
      <w:pPr>
        <w:pStyle w:val="2"/>
      </w:pPr>
      <w:bookmarkStart w:id="19" w:name="_Toc228453450"/>
      <w:r>
        <w:rPr>
          <w:rFonts w:hint="eastAsia"/>
        </w:rPr>
        <w:t>서비스 기동/중지</w:t>
      </w:r>
      <w:bookmarkEnd w:id="19"/>
    </w:p>
    <w:p w14:paraId="0514BCC1" w14:textId="4968E01E" w:rsidR="00E17E95" w:rsidRDefault="00E17E95" w:rsidP="00E17E95">
      <w:pPr>
        <w:ind w:firstLineChars="100" w:firstLine="220"/>
      </w:pPr>
      <w:r>
        <w:rPr>
          <w:rFonts w:hint="eastAsia"/>
        </w:rPr>
        <w:t>N</w:t>
      </w:r>
      <w:r>
        <w:t xml:space="preserve">EXTLAB </w:t>
      </w:r>
      <w:r>
        <w:rPr>
          <w:rFonts w:hint="eastAsia"/>
        </w:rPr>
        <w:t xml:space="preserve">플랫폼 산하 서비스의 기동/중지는 </w:t>
      </w:r>
      <w:r>
        <w:t>MSP</w:t>
      </w:r>
      <w:r>
        <w:rPr>
          <w:rFonts w:hint="eastAsia"/>
        </w:rPr>
        <w:t>업체(</w:t>
      </w:r>
      <w:proofErr w:type="spellStart"/>
      <w:r>
        <w:rPr>
          <w:rFonts w:hint="eastAsia"/>
        </w:rPr>
        <w:t>베스핀글로벌</w:t>
      </w:r>
      <w:proofErr w:type="spellEnd"/>
      <w:r>
        <w:rPr>
          <w:rFonts w:hint="eastAsia"/>
        </w:rPr>
        <w:t>)의 클라우드 담당자(박준수,</w:t>
      </w:r>
      <w:r>
        <w:t xml:space="preserve"> </w:t>
      </w:r>
      <w:proofErr w:type="spellStart"/>
      <w:r>
        <w:rPr>
          <w:rFonts w:hint="eastAsia"/>
        </w:rPr>
        <w:t>홍원교</w:t>
      </w:r>
      <w:proofErr w:type="spellEnd"/>
      <w:r>
        <w:rPr>
          <w:rFonts w:hint="eastAsia"/>
        </w:rPr>
        <w:t>)가 진행할 수 있으며</w:t>
      </w:r>
      <w:r>
        <w:t xml:space="preserve">, </w:t>
      </w:r>
      <w:r>
        <w:rPr>
          <w:rFonts w:hint="eastAsia"/>
        </w:rPr>
        <w:t>각 단위시스템 운영담당자는 수행할 수 없음</w:t>
      </w:r>
    </w:p>
    <w:p w14:paraId="3DD52CD2" w14:textId="77777777" w:rsidR="00164FA1" w:rsidRPr="00164FA1" w:rsidRDefault="00164FA1" w:rsidP="00164FA1"/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1096"/>
        <w:gridCol w:w="4497"/>
        <w:gridCol w:w="1381"/>
        <w:gridCol w:w="1553"/>
        <w:gridCol w:w="1281"/>
      </w:tblGrid>
      <w:tr w:rsidR="00D147C9" w:rsidRPr="00AA546E" w14:paraId="63A77150" w14:textId="77777777" w:rsidTr="00D147C9">
        <w:trPr>
          <w:trHeight w:val="265"/>
        </w:trPr>
        <w:tc>
          <w:tcPr>
            <w:tcW w:w="648" w:type="dxa"/>
            <w:shd w:val="clear" w:color="auto" w:fill="EEECE1"/>
          </w:tcPr>
          <w:p w14:paraId="698577A8" w14:textId="77777777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096" w:type="dxa"/>
            <w:shd w:val="clear" w:color="auto" w:fill="EEECE1"/>
          </w:tcPr>
          <w:p w14:paraId="404C4864" w14:textId="62B77CB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서비스</w:t>
            </w:r>
          </w:p>
        </w:tc>
        <w:tc>
          <w:tcPr>
            <w:tcW w:w="4497" w:type="dxa"/>
            <w:shd w:val="clear" w:color="auto" w:fill="EEECE1"/>
          </w:tcPr>
          <w:p w14:paraId="4981EE6F" w14:textId="112DEC8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설치경로</w:t>
            </w:r>
          </w:p>
        </w:tc>
        <w:tc>
          <w:tcPr>
            <w:tcW w:w="1381" w:type="dxa"/>
            <w:shd w:val="clear" w:color="auto" w:fill="EEECE1"/>
          </w:tcPr>
          <w:p w14:paraId="18A4E474" w14:textId="48BCE3B0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시작</w:t>
            </w:r>
          </w:p>
        </w:tc>
        <w:tc>
          <w:tcPr>
            <w:tcW w:w="1553" w:type="dxa"/>
            <w:shd w:val="clear" w:color="auto" w:fill="EEECE1"/>
          </w:tcPr>
          <w:p w14:paraId="08DCFE9A" w14:textId="69CFF8F4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중지</w:t>
            </w:r>
          </w:p>
        </w:tc>
        <w:tc>
          <w:tcPr>
            <w:tcW w:w="1281" w:type="dxa"/>
            <w:shd w:val="clear" w:color="auto" w:fill="EEECE1"/>
          </w:tcPr>
          <w:p w14:paraId="211FFFDC" w14:textId="1DB4396C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계정</w:t>
            </w:r>
          </w:p>
        </w:tc>
      </w:tr>
      <w:tr w:rsidR="00D147C9" w:rsidRPr="00AA546E" w14:paraId="5363DC03" w14:textId="77777777" w:rsidTr="00D147C9">
        <w:trPr>
          <w:trHeight w:val="265"/>
        </w:trPr>
        <w:tc>
          <w:tcPr>
            <w:tcW w:w="648" w:type="dxa"/>
            <w:shd w:val="clear" w:color="auto" w:fill="auto"/>
          </w:tcPr>
          <w:p w14:paraId="29B2F476" w14:textId="77777777" w:rsidR="00D147C9" w:rsidRPr="00D147C9" w:rsidRDefault="00D147C9" w:rsidP="001961F0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096" w:type="dxa"/>
            <w:vMerge w:val="restart"/>
            <w:shd w:val="clear" w:color="auto" w:fill="auto"/>
          </w:tcPr>
          <w:p w14:paraId="51592A02" w14:textId="61647AC8" w:rsidR="00D147C9" w:rsidRPr="00D147C9" w:rsidRDefault="00E17E95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/A</w:t>
            </w:r>
          </w:p>
        </w:tc>
        <w:tc>
          <w:tcPr>
            <w:tcW w:w="4497" w:type="dxa"/>
            <w:vMerge w:val="restart"/>
            <w:shd w:val="clear" w:color="auto" w:fill="auto"/>
          </w:tcPr>
          <w:p w14:paraId="64AD7214" w14:textId="669B752A" w:rsidR="00D147C9" w:rsidRPr="00D147C9" w:rsidRDefault="00E17E95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/A</w:t>
            </w:r>
          </w:p>
        </w:tc>
        <w:tc>
          <w:tcPr>
            <w:tcW w:w="1381" w:type="dxa"/>
            <w:vMerge w:val="restart"/>
            <w:shd w:val="clear" w:color="auto" w:fill="auto"/>
          </w:tcPr>
          <w:p w14:paraId="6CFE63EC" w14:textId="74EAB8C0" w:rsidR="00D147C9" w:rsidRPr="00D147C9" w:rsidRDefault="00E17E95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/A</w:t>
            </w:r>
          </w:p>
        </w:tc>
        <w:tc>
          <w:tcPr>
            <w:tcW w:w="1553" w:type="dxa"/>
            <w:vMerge w:val="restart"/>
            <w:shd w:val="clear" w:color="auto" w:fill="auto"/>
          </w:tcPr>
          <w:p w14:paraId="764C3BD5" w14:textId="6BBE9E8D" w:rsidR="00D147C9" w:rsidRPr="00D147C9" w:rsidRDefault="00E17E95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/A</w:t>
            </w:r>
          </w:p>
        </w:tc>
        <w:tc>
          <w:tcPr>
            <w:tcW w:w="1281" w:type="dxa"/>
            <w:vMerge w:val="restart"/>
            <w:shd w:val="clear" w:color="auto" w:fill="auto"/>
          </w:tcPr>
          <w:p w14:paraId="65A0582E" w14:textId="0AD56A5B" w:rsidR="00D147C9" w:rsidRPr="00D147C9" w:rsidRDefault="00E17E95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/A</w:t>
            </w:r>
          </w:p>
        </w:tc>
      </w:tr>
      <w:tr w:rsidR="00D147C9" w:rsidRPr="00AA546E" w14:paraId="6C916786" w14:textId="77777777" w:rsidTr="00D147C9">
        <w:trPr>
          <w:trHeight w:val="265"/>
        </w:trPr>
        <w:tc>
          <w:tcPr>
            <w:tcW w:w="648" w:type="dxa"/>
            <w:shd w:val="clear" w:color="auto" w:fill="auto"/>
          </w:tcPr>
          <w:p w14:paraId="38FC503B" w14:textId="77777777" w:rsidR="00D147C9" w:rsidRPr="00D147C9" w:rsidRDefault="00D147C9" w:rsidP="00D273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Q</w:t>
            </w:r>
            <w:r w:rsidRPr="00D147C9">
              <w:rPr>
                <w:sz w:val="20"/>
                <w:szCs w:val="20"/>
              </w:rPr>
              <w:t>A</w:t>
            </w:r>
          </w:p>
        </w:tc>
        <w:tc>
          <w:tcPr>
            <w:tcW w:w="1096" w:type="dxa"/>
            <w:vMerge/>
            <w:shd w:val="clear" w:color="auto" w:fill="auto"/>
          </w:tcPr>
          <w:p w14:paraId="429ECBEA" w14:textId="1AEF056A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4497" w:type="dxa"/>
            <w:vMerge/>
            <w:shd w:val="clear" w:color="auto" w:fill="auto"/>
          </w:tcPr>
          <w:p w14:paraId="610199BC" w14:textId="154D070B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Merge/>
            <w:shd w:val="clear" w:color="auto" w:fill="auto"/>
          </w:tcPr>
          <w:p w14:paraId="1573B750" w14:textId="22DECE1C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  <w:vMerge/>
            <w:shd w:val="clear" w:color="auto" w:fill="auto"/>
          </w:tcPr>
          <w:p w14:paraId="134C2EC3" w14:textId="38D47146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1281" w:type="dxa"/>
            <w:vMerge/>
            <w:shd w:val="clear" w:color="auto" w:fill="auto"/>
          </w:tcPr>
          <w:p w14:paraId="6CAAB93E" w14:textId="197A73A4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</w:tr>
      <w:tr w:rsidR="00D147C9" w:rsidRPr="00AA546E" w14:paraId="512F8C4C" w14:textId="77777777" w:rsidTr="00D147C9">
        <w:trPr>
          <w:trHeight w:val="265"/>
        </w:trPr>
        <w:tc>
          <w:tcPr>
            <w:tcW w:w="648" w:type="dxa"/>
            <w:shd w:val="clear" w:color="auto" w:fill="auto"/>
          </w:tcPr>
          <w:p w14:paraId="213D5E04" w14:textId="77777777" w:rsidR="00D147C9" w:rsidRPr="00D147C9" w:rsidRDefault="00D147C9" w:rsidP="00D273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1096" w:type="dxa"/>
            <w:vMerge/>
            <w:shd w:val="clear" w:color="auto" w:fill="auto"/>
          </w:tcPr>
          <w:p w14:paraId="4A4C8D4E" w14:textId="1F6904EF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4497" w:type="dxa"/>
            <w:vMerge/>
            <w:shd w:val="clear" w:color="auto" w:fill="auto"/>
          </w:tcPr>
          <w:p w14:paraId="75D5B89B" w14:textId="4713FC4D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Merge/>
            <w:shd w:val="clear" w:color="auto" w:fill="auto"/>
          </w:tcPr>
          <w:p w14:paraId="23181942" w14:textId="64C2DE80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  <w:vMerge/>
            <w:shd w:val="clear" w:color="auto" w:fill="auto"/>
          </w:tcPr>
          <w:p w14:paraId="6E8DB1B2" w14:textId="490A592E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1281" w:type="dxa"/>
            <w:vMerge/>
            <w:shd w:val="clear" w:color="auto" w:fill="auto"/>
          </w:tcPr>
          <w:p w14:paraId="4CE6E6C2" w14:textId="09B326DC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</w:tr>
    </w:tbl>
    <w:p w14:paraId="17657534" w14:textId="77777777" w:rsidR="0006241D" w:rsidRPr="0006241D" w:rsidRDefault="0006241D" w:rsidP="0006241D"/>
    <w:p w14:paraId="27015801" w14:textId="4DFFB302" w:rsidR="00C930E7" w:rsidRDefault="005C43B1" w:rsidP="00C930E7">
      <w:pPr>
        <w:pStyle w:val="2"/>
        <w:numPr>
          <w:ilvl w:val="1"/>
          <w:numId w:val="1"/>
        </w:numPr>
      </w:pPr>
      <w:bookmarkStart w:id="20" w:name="_Toc228453451"/>
      <w:r>
        <w:rPr>
          <w:rFonts w:hint="eastAsia"/>
        </w:rPr>
        <w:t>정기P</w:t>
      </w:r>
      <w:r>
        <w:t>M</w:t>
      </w:r>
      <w:r>
        <w:rPr>
          <w:rFonts w:hint="eastAsia"/>
        </w:rPr>
        <w:t>절차</w:t>
      </w:r>
      <w:bookmarkEnd w:id="20"/>
    </w:p>
    <w:p w14:paraId="65832F36" w14:textId="7D707D82" w:rsidR="00164FA1" w:rsidRDefault="00164FA1" w:rsidP="00164FA1">
      <w:r>
        <w:rPr>
          <w:rFonts w:hint="eastAsia"/>
        </w:rPr>
        <w:t>정기P</w:t>
      </w:r>
      <w:r>
        <w:t>M</w:t>
      </w:r>
      <w:r w:rsidR="0033421E">
        <w:rPr>
          <w:rFonts w:hint="eastAsia"/>
        </w:rPr>
        <w:t xml:space="preserve"> 시에도 기동/중지는 </w:t>
      </w:r>
      <w:r w:rsidR="0033421E">
        <w:t>MSP</w:t>
      </w:r>
      <w:r w:rsidR="0033421E">
        <w:rPr>
          <w:rFonts w:hint="eastAsia"/>
        </w:rPr>
        <w:t>업체(</w:t>
      </w:r>
      <w:proofErr w:type="spellStart"/>
      <w:r w:rsidR="0033421E">
        <w:rPr>
          <w:rFonts w:hint="eastAsia"/>
        </w:rPr>
        <w:t>베스핀글로벌</w:t>
      </w:r>
      <w:proofErr w:type="spellEnd"/>
      <w:r w:rsidR="0033421E">
        <w:rPr>
          <w:rFonts w:hint="eastAsia"/>
        </w:rPr>
        <w:t>)의 클라우드 담당자(박준수,</w:t>
      </w:r>
      <w:r w:rsidR="0033421E">
        <w:t xml:space="preserve"> </w:t>
      </w:r>
      <w:proofErr w:type="spellStart"/>
      <w:r w:rsidR="0033421E">
        <w:rPr>
          <w:rFonts w:hint="eastAsia"/>
        </w:rPr>
        <w:t>홍원교</w:t>
      </w:r>
      <w:proofErr w:type="spellEnd"/>
      <w:r w:rsidR="0033421E">
        <w:rPr>
          <w:rFonts w:hint="eastAsia"/>
        </w:rPr>
        <w:t>)가 진행</w:t>
      </w:r>
    </w:p>
    <w:p w14:paraId="55B0A7E9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709"/>
        <w:gridCol w:w="1276"/>
        <w:gridCol w:w="7371"/>
      </w:tblGrid>
      <w:tr w:rsidR="00B95A10" w:rsidRPr="00AA546E" w14:paraId="25170C1C" w14:textId="77777777" w:rsidTr="00B95A10">
        <w:tc>
          <w:tcPr>
            <w:tcW w:w="675" w:type="dxa"/>
            <w:shd w:val="clear" w:color="auto" w:fill="EEECE1"/>
          </w:tcPr>
          <w:p w14:paraId="6779213C" w14:textId="431095E8" w:rsidR="00B95A10" w:rsidRPr="00AA546E" w:rsidRDefault="00B95A10" w:rsidP="001961F0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09" w:type="dxa"/>
            <w:shd w:val="clear" w:color="auto" w:fill="EEECE1"/>
          </w:tcPr>
          <w:p w14:paraId="2CFCF6BB" w14:textId="77F8336C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1276" w:type="dxa"/>
            <w:shd w:val="clear" w:color="auto" w:fill="EEECE1"/>
          </w:tcPr>
          <w:p w14:paraId="38F29B1A" w14:textId="691F289E" w:rsidR="00B95A10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소요시간</w:t>
            </w:r>
          </w:p>
        </w:tc>
        <w:tc>
          <w:tcPr>
            <w:tcW w:w="7371" w:type="dxa"/>
            <w:shd w:val="clear" w:color="auto" w:fill="EEECE1"/>
          </w:tcPr>
          <w:p w14:paraId="7F92280A" w14:textId="34FF15C3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작업절차</w:t>
            </w:r>
          </w:p>
        </w:tc>
      </w:tr>
      <w:tr w:rsidR="00B95A10" w:rsidRPr="00510C89" w14:paraId="1BD8D0D2" w14:textId="77777777" w:rsidTr="00B95A10">
        <w:tc>
          <w:tcPr>
            <w:tcW w:w="675" w:type="dxa"/>
            <w:vMerge w:val="restart"/>
            <w:shd w:val="clear" w:color="auto" w:fill="auto"/>
          </w:tcPr>
          <w:p w14:paraId="0038470C" w14:textId="7F96E84E" w:rsidR="00B95A10" w:rsidRPr="00510C89" w:rsidRDefault="00B95A10" w:rsidP="001961F0">
            <w:r>
              <w:rPr>
                <w:rFonts w:hint="eastAsia"/>
              </w:rPr>
              <w:t>중단</w:t>
            </w:r>
          </w:p>
        </w:tc>
        <w:tc>
          <w:tcPr>
            <w:tcW w:w="709" w:type="dxa"/>
            <w:shd w:val="clear" w:color="auto" w:fill="auto"/>
          </w:tcPr>
          <w:p w14:paraId="0A0A45AB" w14:textId="1938640D" w:rsidR="00B95A10" w:rsidRPr="00510C89" w:rsidRDefault="00B95A10" w:rsidP="001961F0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65A56A5A" w14:textId="7A9E1DFA" w:rsidR="00B95A10" w:rsidRDefault="00B95A10" w:rsidP="00484442">
            <w:pPr>
              <w:jc w:val="left"/>
            </w:pPr>
          </w:p>
        </w:tc>
        <w:tc>
          <w:tcPr>
            <w:tcW w:w="7371" w:type="dxa"/>
          </w:tcPr>
          <w:p w14:paraId="471F6E57" w14:textId="5F8BDEA8" w:rsidR="00B95A10" w:rsidRPr="00510C89" w:rsidRDefault="00B95A10" w:rsidP="00484442">
            <w:pPr>
              <w:jc w:val="left"/>
            </w:pPr>
          </w:p>
        </w:tc>
      </w:tr>
      <w:tr w:rsidR="00B95A10" w:rsidRPr="00510C89" w14:paraId="66C93A56" w14:textId="77777777" w:rsidTr="00B95A10">
        <w:tc>
          <w:tcPr>
            <w:tcW w:w="675" w:type="dxa"/>
            <w:vMerge/>
            <w:shd w:val="clear" w:color="auto" w:fill="auto"/>
          </w:tcPr>
          <w:p w14:paraId="67CFCEF2" w14:textId="43B46CB0" w:rsidR="00B95A10" w:rsidRPr="00510C89" w:rsidRDefault="00B95A10" w:rsidP="001961F0"/>
        </w:tc>
        <w:tc>
          <w:tcPr>
            <w:tcW w:w="709" w:type="dxa"/>
            <w:shd w:val="clear" w:color="auto" w:fill="auto"/>
          </w:tcPr>
          <w:p w14:paraId="2A42FEC5" w14:textId="7D41E66C" w:rsidR="00B95A10" w:rsidRPr="00510C89" w:rsidRDefault="00FF24B5" w:rsidP="001961F0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637010B8" w14:textId="1EF10B0A" w:rsidR="00B95A10" w:rsidRDefault="00B95A10" w:rsidP="00484442">
            <w:pPr>
              <w:tabs>
                <w:tab w:val="left" w:pos="1571"/>
              </w:tabs>
              <w:jc w:val="left"/>
            </w:pPr>
          </w:p>
        </w:tc>
        <w:tc>
          <w:tcPr>
            <w:tcW w:w="7371" w:type="dxa"/>
          </w:tcPr>
          <w:p w14:paraId="673491C6" w14:textId="13E9CBBE" w:rsidR="00B95A10" w:rsidRPr="00510C89" w:rsidRDefault="00B95A10" w:rsidP="00484442">
            <w:pPr>
              <w:tabs>
                <w:tab w:val="left" w:pos="1571"/>
              </w:tabs>
              <w:jc w:val="left"/>
            </w:pPr>
          </w:p>
        </w:tc>
      </w:tr>
      <w:tr w:rsidR="00B95A10" w:rsidRPr="00510C89" w14:paraId="1A41DD16" w14:textId="77777777" w:rsidTr="00B95A10">
        <w:tc>
          <w:tcPr>
            <w:tcW w:w="675" w:type="dxa"/>
            <w:vMerge/>
            <w:shd w:val="clear" w:color="auto" w:fill="auto"/>
          </w:tcPr>
          <w:p w14:paraId="50CFD42D" w14:textId="7BBA80DD" w:rsidR="00B95A10" w:rsidRPr="00510C89" w:rsidRDefault="00B95A10" w:rsidP="001961F0"/>
        </w:tc>
        <w:tc>
          <w:tcPr>
            <w:tcW w:w="709" w:type="dxa"/>
            <w:shd w:val="clear" w:color="auto" w:fill="auto"/>
          </w:tcPr>
          <w:p w14:paraId="693FC5ED" w14:textId="63A1DEFB" w:rsidR="00B95A10" w:rsidRPr="00510C89" w:rsidRDefault="00FF24B5" w:rsidP="001961F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3C53C194" w14:textId="204144FE" w:rsidR="00B95A10" w:rsidRDefault="00B95A10" w:rsidP="00484442">
            <w:pPr>
              <w:jc w:val="left"/>
            </w:pPr>
          </w:p>
        </w:tc>
        <w:tc>
          <w:tcPr>
            <w:tcW w:w="7371" w:type="dxa"/>
          </w:tcPr>
          <w:p w14:paraId="5E2706EF" w14:textId="0B3A0368" w:rsidR="00B95A10" w:rsidRPr="00510C89" w:rsidRDefault="00B95A10" w:rsidP="00484442">
            <w:pPr>
              <w:jc w:val="left"/>
            </w:pPr>
          </w:p>
        </w:tc>
      </w:tr>
      <w:tr w:rsidR="00B95A10" w:rsidRPr="00510C89" w14:paraId="00E9D115" w14:textId="77777777" w:rsidTr="00B95A10">
        <w:tc>
          <w:tcPr>
            <w:tcW w:w="675" w:type="dxa"/>
            <w:vMerge/>
            <w:shd w:val="clear" w:color="auto" w:fill="auto"/>
          </w:tcPr>
          <w:p w14:paraId="72E9F9F2" w14:textId="3CEE91D3" w:rsidR="00B95A10" w:rsidRDefault="00B95A10" w:rsidP="001961F0"/>
        </w:tc>
        <w:tc>
          <w:tcPr>
            <w:tcW w:w="709" w:type="dxa"/>
            <w:shd w:val="clear" w:color="auto" w:fill="auto"/>
          </w:tcPr>
          <w:p w14:paraId="15269DC5" w14:textId="5A7139AA" w:rsidR="00B95A10" w:rsidRDefault="00FF24B5" w:rsidP="001961F0">
            <w:r>
              <w:rPr>
                <w:rFonts w:hint="eastAsia"/>
              </w:rPr>
              <w:t>4</w:t>
            </w:r>
          </w:p>
        </w:tc>
        <w:tc>
          <w:tcPr>
            <w:tcW w:w="1276" w:type="dxa"/>
          </w:tcPr>
          <w:p w14:paraId="58C0272A" w14:textId="03008D42" w:rsidR="00B95A10" w:rsidRDefault="00B95A10" w:rsidP="00484442">
            <w:pPr>
              <w:jc w:val="left"/>
            </w:pPr>
          </w:p>
        </w:tc>
        <w:tc>
          <w:tcPr>
            <w:tcW w:w="7371" w:type="dxa"/>
          </w:tcPr>
          <w:p w14:paraId="057F54EE" w14:textId="4BA155EB" w:rsidR="00B95A10" w:rsidRDefault="00B95A10" w:rsidP="00484442">
            <w:pPr>
              <w:jc w:val="left"/>
            </w:pPr>
          </w:p>
        </w:tc>
      </w:tr>
      <w:tr w:rsidR="00B95A10" w:rsidRPr="00510C89" w14:paraId="02845D7A" w14:textId="77777777" w:rsidTr="00B95A10">
        <w:tc>
          <w:tcPr>
            <w:tcW w:w="675" w:type="dxa"/>
            <w:vMerge/>
            <w:shd w:val="clear" w:color="auto" w:fill="auto"/>
          </w:tcPr>
          <w:p w14:paraId="5D8945C2" w14:textId="275D2917" w:rsidR="00B95A10" w:rsidRDefault="00B95A10" w:rsidP="001961F0"/>
        </w:tc>
        <w:tc>
          <w:tcPr>
            <w:tcW w:w="709" w:type="dxa"/>
            <w:shd w:val="clear" w:color="auto" w:fill="auto"/>
          </w:tcPr>
          <w:p w14:paraId="76461075" w14:textId="4BE36A28" w:rsidR="00B95A10" w:rsidRDefault="00FF24B5" w:rsidP="001961F0">
            <w:r>
              <w:rPr>
                <w:rFonts w:hint="eastAsia"/>
              </w:rPr>
              <w:t>5</w:t>
            </w:r>
          </w:p>
        </w:tc>
        <w:tc>
          <w:tcPr>
            <w:tcW w:w="1276" w:type="dxa"/>
          </w:tcPr>
          <w:p w14:paraId="7045FD0F" w14:textId="4737CD4E" w:rsidR="00B95A10" w:rsidRDefault="00B95A10" w:rsidP="00484442">
            <w:pPr>
              <w:jc w:val="left"/>
            </w:pPr>
          </w:p>
        </w:tc>
        <w:tc>
          <w:tcPr>
            <w:tcW w:w="7371" w:type="dxa"/>
          </w:tcPr>
          <w:p w14:paraId="78F24D17" w14:textId="0769E780" w:rsidR="00B95A10" w:rsidRDefault="00B95A10" w:rsidP="00484442">
            <w:pPr>
              <w:jc w:val="left"/>
            </w:pPr>
          </w:p>
        </w:tc>
      </w:tr>
      <w:tr w:rsidR="00B95A10" w:rsidRPr="00510C89" w14:paraId="68F22A1A" w14:textId="77777777" w:rsidTr="00B95A10">
        <w:tc>
          <w:tcPr>
            <w:tcW w:w="675" w:type="dxa"/>
            <w:vMerge w:val="restart"/>
            <w:shd w:val="clear" w:color="auto" w:fill="auto"/>
          </w:tcPr>
          <w:p w14:paraId="3FB74693" w14:textId="76E19E06" w:rsidR="00B95A10" w:rsidRDefault="00B95A10" w:rsidP="00B95A10">
            <w:r>
              <w:rPr>
                <w:rFonts w:hint="eastAsia"/>
              </w:rPr>
              <w:t>기동</w:t>
            </w:r>
          </w:p>
        </w:tc>
        <w:tc>
          <w:tcPr>
            <w:tcW w:w="709" w:type="dxa"/>
            <w:shd w:val="clear" w:color="auto" w:fill="auto"/>
          </w:tcPr>
          <w:p w14:paraId="751B3DC8" w14:textId="48784976" w:rsidR="00B95A10" w:rsidRDefault="00B95A10" w:rsidP="00B95A10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44FACC20" w14:textId="42CC093F" w:rsidR="00B95A10" w:rsidRDefault="00B95A10" w:rsidP="00B95A10">
            <w:pPr>
              <w:jc w:val="left"/>
            </w:pPr>
          </w:p>
        </w:tc>
        <w:tc>
          <w:tcPr>
            <w:tcW w:w="7371" w:type="dxa"/>
          </w:tcPr>
          <w:p w14:paraId="311E0D54" w14:textId="04E2C5C9" w:rsidR="00B95A10" w:rsidRDefault="00B95A10" w:rsidP="00B95A10">
            <w:pPr>
              <w:jc w:val="left"/>
            </w:pPr>
          </w:p>
        </w:tc>
      </w:tr>
      <w:tr w:rsidR="00B95A10" w:rsidRPr="00510C89" w14:paraId="308867C0" w14:textId="77777777" w:rsidTr="00B95A10">
        <w:tc>
          <w:tcPr>
            <w:tcW w:w="675" w:type="dxa"/>
            <w:vMerge/>
            <w:shd w:val="clear" w:color="auto" w:fill="auto"/>
          </w:tcPr>
          <w:p w14:paraId="1F4BE7D2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3E091617" w14:textId="49A70251" w:rsidR="00B95A10" w:rsidRDefault="00B95A10" w:rsidP="00B95A10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174C0438" w14:textId="288B938D" w:rsidR="00B95A10" w:rsidRDefault="00B95A10" w:rsidP="00B95A10">
            <w:pPr>
              <w:jc w:val="left"/>
            </w:pPr>
          </w:p>
        </w:tc>
        <w:tc>
          <w:tcPr>
            <w:tcW w:w="7371" w:type="dxa"/>
          </w:tcPr>
          <w:p w14:paraId="7DA15009" w14:textId="0ACA70E9" w:rsidR="00B95A10" w:rsidRDefault="00B95A10" w:rsidP="00B95A10">
            <w:pPr>
              <w:jc w:val="left"/>
            </w:pPr>
          </w:p>
        </w:tc>
      </w:tr>
      <w:tr w:rsidR="00B95A10" w:rsidRPr="00510C89" w14:paraId="048DD823" w14:textId="77777777" w:rsidTr="00B95A10">
        <w:tc>
          <w:tcPr>
            <w:tcW w:w="675" w:type="dxa"/>
            <w:vMerge/>
            <w:shd w:val="clear" w:color="auto" w:fill="auto"/>
          </w:tcPr>
          <w:p w14:paraId="04AE8A58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36FE090B" w14:textId="2710BE16" w:rsidR="00B95A10" w:rsidRDefault="00B95A10" w:rsidP="00B95A1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7CBCBC99" w14:textId="0DA83DA6" w:rsidR="00B95A10" w:rsidRDefault="00B95A10" w:rsidP="00B95A10">
            <w:pPr>
              <w:jc w:val="left"/>
            </w:pPr>
          </w:p>
        </w:tc>
        <w:tc>
          <w:tcPr>
            <w:tcW w:w="7371" w:type="dxa"/>
          </w:tcPr>
          <w:p w14:paraId="4AADB1E1" w14:textId="135A59AA" w:rsidR="00B95A10" w:rsidRDefault="00B95A10" w:rsidP="00B95A10">
            <w:pPr>
              <w:jc w:val="left"/>
            </w:pPr>
          </w:p>
        </w:tc>
      </w:tr>
      <w:tr w:rsidR="00B95A10" w:rsidRPr="00510C89" w14:paraId="47FF0429" w14:textId="77777777" w:rsidTr="00B95A10">
        <w:tc>
          <w:tcPr>
            <w:tcW w:w="675" w:type="dxa"/>
            <w:vMerge/>
            <w:shd w:val="clear" w:color="auto" w:fill="auto"/>
          </w:tcPr>
          <w:p w14:paraId="2F2C37CB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4E653A11" w14:textId="3A3D0FB8" w:rsidR="00B95A10" w:rsidRDefault="00FF24B5" w:rsidP="00B95A1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58337C40" w14:textId="0A51D057" w:rsidR="00B95A10" w:rsidRDefault="00B95A10" w:rsidP="00B95A10">
            <w:pPr>
              <w:jc w:val="left"/>
            </w:pPr>
          </w:p>
        </w:tc>
        <w:tc>
          <w:tcPr>
            <w:tcW w:w="7371" w:type="dxa"/>
          </w:tcPr>
          <w:p w14:paraId="1C71776B" w14:textId="0C2E7905" w:rsidR="00B95A10" w:rsidRDefault="00B95A10" w:rsidP="00B95A10">
            <w:pPr>
              <w:jc w:val="left"/>
            </w:pPr>
          </w:p>
        </w:tc>
      </w:tr>
      <w:tr w:rsidR="00B95A10" w:rsidRPr="00510C89" w14:paraId="5A0650D6" w14:textId="77777777" w:rsidTr="00B95A10">
        <w:tc>
          <w:tcPr>
            <w:tcW w:w="675" w:type="dxa"/>
            <w:vMerge/>
            <w:shd w:val="clear" w:color="auto" w:fill="auto"/>
          </w:tcPr>
          <w:p w14:paraId="4D547FBD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3DB546F5" w14:textId="781E6B87" w:rsidR="00B95A10" w:rsidRDefault="00FF24B5" w:rsidP="00B95A1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0ED02334" w14:textId="7FB25492" w:rsidR="00B95A10" w:rsidRDefault="00B95A10" w:rsidP="00B95A10">
            <w:pPr>
              <w:jc w:val="left"/>
            </w:pPr>
          </w:p>
        </w:tc>
        <w:tc>
          <w:tcPr>
            <w:tcW w:w="7371" w:type="dxa"/>
          </w:tcPr>
          <w:p w14:paraId="6E7001EA" w14:textId="6DE57960" w:rsidR="00B95A10" w:rsidRDefault="00B95A10" w:rsidP="00B95A10">
            <w:pPr>
              <w:jc w:val="left"/>
            </w:pPr>
          </w:p>
        </w:tc>
      </w:tr>
    </w:tbl>
    <w:p w14:paraId="13B58600" w14:textId="77777777" w:rsidR="005C43B1" w:rsidRPr="005C43B1" w:rsidRDefault="005C43B1" w:rsidP="005C43B1"/>
    <w:p w14:paraId="7999F67A" w14:textId="77EACB36" w:rsidR="00C930E7" w:rsidRDefault="00C930E7" w:rsidP="00C930E7">
      <w:pPr>
        <w:pStyle w:val="2"/>
        <w:numPr>
          <w:ilvl w:val="1"/>
          <w:numId w:val="1"/>
        </w:numPr>
      </w:pPr>
      <w:bookmarkStart w:id="21" w:name="_Toc228453452"/>
      <w:r>
        <w:rPr>
          <w:rFonts w:hint="eastAsia"/>
        </w:rPr>
        <w:t>시스템</w:t>
      </w:r>
      <w:r w:rsidR="001A186C">
        <w:rPr>
          <w:rFonts w:hint="eastAsia"/>
        </w:rPr>
        <w:t xml:space="preserve"> </w:t>
      </w:r>
      <w:r>
        <w:rPr>
          <w:rFonts w:hint="eastAsia"/>
        </w:rPr>
        <w:t>구성도</w:t>
      </w:r>
      <w:bookmarkEnd w:id="21"/>
    </w:p>
    <w:p w14:paraId="0582D27A" w14:textId="7CEEB496" w:rsidR="00164FA1" w:rsidRPr="00164FA1" w:rsidRDefault="00164FA1" w:rsidP="00164FA1">
      <w:r>
        <w:rPr>
          <w:rFonts w:hint="eastAsia"/>
        </w:rPr>
        <w:t>시스템을 구성하는 주요 인프라 구조와 연결 관계를 시각적으로 표현</w:t>
      </w:r>
    </w:p>
    <w:p w14:paraId="77E9F99A" w14:textId="3B1B425A" w:rsidR="00B95A10" w:rsidRDefault="00B95A10" w:rsidP="00B95A10">
      <w:pPr>
        <w:rPr>
          <w:noProof/>
        </w:rPr>
      </w:pPr>
    </w:p>
    <w:p w14:paraId="4110FD88" w14:textId="657B7317" w:rsidR="0035624C" w:rsidRDefault="0035624C" w:rsidP="00B95A10">
      <w:r>
        <w:br w:type="page"/>
      </w:r>
      <w:r w:rsidR="00771FF9">
        <w:rPr>
          <w:noProof/>
        </w:rPr>
        <w:lastRenderedPageBreak/>
        <w:pict w14:anchorId="309C8641">
          <v:shape id="그림 4" o:spid="_x0000_i1028" type="#_x0000_t75" style="width:463.3pt;height:303.65pt;visibility:visible;mso-wrap-style:square">
            <v:imagedata r:id="rId15" o:title=""/>
          </v:shape>
        </w:pict>
      </w:r>
    </w:p>
    <w:p w14:paraId="7E11F8A2" w14:textId="77777777" w:rsidR="00670796" w:rsidRPr="00B95A10" w:rsidRDefault="00670796" w:rsidP="00B95A10"/>
    <w:p w14:paraId="466F4E4B" w14:textId="007739F9" w:rsidR="00C930E7" w:rsidRDefault="00C930E7" w:rsidP="00C930E7">
      <w:pPr>
        <w:pStyle w:val="2"/>
        <w:numPr>
          <w:ilvl w:val="1"/>
          <w:numId w:val="1"/>
        </w:numPr>
      </w:pPr>
      <w:bookmarkStart w:id="22" w:name="_Toc228453453"/>
      <w:proofErr w:type="spellStart"/>
      <w:r>
        <w:rPr>
          <w:rFonts w:hint="eastAsia"/>
        </w:rPr>
        <w:t>일일점검체크리스트</w:t>
      </w:r>
      <w:bookmarkEnd w:id="22"/>
      <w:proofErr w:type="spellEnd"/>
    </w:p>
    <w:p w14:paraId="78F7C37F" w14:textId="2A8C1E76" w:rsidR="00164FA1" w:rsidRDefault="00164FA1" w:rsidP="00164FA1">
      <w:r>
        <w:rPr>
          <w:rFonts w:hint="eastAsia"/>
        </w:rPr>
        <w:t>시스템(서비스)을 매일 운영 시간 전 점검하기 위해 사용하는 체크리스트</w:t>
      </w:r>
    </w:p>
    <w:p w14:paraId="15F691BA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693"/>
        <w:gridCol w:w="5387"/>
      </w:tblGrid>
      <w:tr w:rsidR="0080339E" w:rsidRPr="00AA546E" w14:paraId="727C9420" w14:textId="529CC7FA" w:rsidTr="0080339E">
        <w:tc>
          <w:tcPr>
            <w:tcW w:w="1951" w:type="dxa"/>
            <w:shd w:val="clear" w:color="auto" w:fill="EEECE1"/>
          </w:tcPr>
          <w:p w14:paraId="286EA573" w14:textId="173EB729" w:rsidR="0080339E" w:rsidRPr="00AA546E" w:rsidRDefault="0080339E" w:rsidP="0080339E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점검명</w:t>
            </w:r>
            <w:proofErr w:type="spellEnd"/>
          </w:p>
        </w:tc>
        <w:tc>
          <w:tcPr>
            <w:tcW w:w="2693" w:type="dxa"/>
            <w:shd w:val="clear" w:color="auto" w:fill="EEECE1"/>
          </w:tcPr>
          <w:p w14:paraId="37CDEFFD" w14:textId="03B3828B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점검항목</w:t>
            </w:r>
          </w:p>
        </w:tc>
        <w:tc>
          <w:tcPr>
            <w:tcW w:w="5387" w:type="dxa"/>
            <w:shd w:val="clear" w:color="auto" w:fill="EEECE1"/>
          </w:tcPr>
          <w:p w14:paraId="63B0ACAB" w14:textId="0CE163C4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점검방법</w:t>
            </w:r>
          </w:p>
        </w:tc>
      </w:tr>
      <w:tr w:rsidR="00670796" w14:paraId="2B710866" w14:textId="77777777" w:rsidTr="00670796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D841E" w14:textId="77777777" w:rsidR="00670796" w:rsidRPr="00670796" w:rsidRDefault="00670796" w:rsidP="00670796">
            <w:r>
              <w:t>APM 점검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2665D" w14:textId="77777777" w:rsidR="00670796" w:rsidRDefault="00670796" w:rsidP="00670796">
            <w:r>
              <w:t>Jennifer APM 정상여부 확인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DD42E" w14:textId="77777777" w:rsidR="00670796" w:rsidRDefault="00670796" w:rsidP="00670796">
            <w:r>
              <w:t xml:space="preserve">10.10.28.190:20102 로그인 ( monitor / </w:t>
            </w:r>
            <w:proofErr w:type="spellStart"/>
            <w:r>
              <w:t>monitormonitor</w:t>
            </w:r>
            <w:proofErr w:type="spellEnd"/>
            <w:r>
              <w:t xml:space="preserve"> ) 하여 점검</w:t>
            </w:r>
          </w:p>
          <w:p w14:paraId="25F1ACBF" w14:textId="77777777" w:rsidR="00670796" w:rsidRPr="00670796" w:rsidRDefault="00670796" w:rsidP="00670796">
            <w:pPr>
              <w:pStyle w:val="af3"/>
              <w:numPr>
                <w:ilvl w:val="0"/>
                <w:numId w:val="36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 xml:space="preserve">컨테이너 상태 </w:t>
            </w:r>
          </w:p>
          <w:p w14:paraId="437CF287" w14:textId="77777777" w:rsidR="00670796" w:rsidRPr="00670796" w:rsidRDefault="00670796" w:rsidP="00670796">
            <w:pPr>
              <w:pStyle w:val="af3"/>
              <w:numPr>
                <w:ilvl w:val="0"/>
                <w:numId w:val="36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proofErr w:type="spellStart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액티브서비스</w:t>
            </w:r>
            <w:proofErr w:type="spellEnd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 xml:space="preserve"> 현황, X-View 응답속도, TPS 등 점검</w:t>
            </w:r>
          </w:p>
        </w:tc>
      </w:tr>
      <w:tr w:rsidR="00670796" w14:paraId="28A39D2E" w14:textId="77777777" w:rsidTr="00670796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C055A" w14:textId="77777777" w:rsidR="00670796" w:rsidRDefault="00670796" w:rsidP="00670796">
            <w:r>
              <w:t>서비스 정상 확인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60E6F" w14:textId="2636D6F1" w:rsidR="00670796" w:rsidRDefault="002303C9" w:rsidP="00670796">
            <w:proofErr w:type="spellStart"/>
            <w:r>
              <w:rPr>
                <w:rFonts w:hint="eastAsia"/>
              </w:rPr>
              <w:t>오퍼링</w:t>
            </w:r>
            <w:proofErr w:type="spellEnd"/>
            <w:r>
              <w:rPr>
                <w:rFonts w:hint="eastAsia"/>
              </w:rPr>
              <w:t xml:space="preserve"> 시스템 이벤트 응모이력 확인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8FC4" w14:textId="77777777" w:rsidR="00670796" w:rsidRPr="00670796" w:rsidRDefault="00670796" w:rsidP="00670796">
            <w:pPr>
              <w:pStyle w:val="af3"/>
              <w:numPr>
                <w:ilvl w:val="0"/>
                <w:numId w:val="37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[</w:t>
            </w:r>
            <w:proofErr w:type="spellStart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넥스트랩</w:t>
            </w:r>
            <w:proofErr w:type="spellEnd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 xml:space="preserve"> 통합관리자 운영] </w:t>
            </w:r>
            <w:hyperlink r:id="rId16" w:tgtFrame="_blank" w:history="1">
              <w:r w:rsidRPr="00670796">
                <w:rPr>
                  <w:rStyle w:val="ab"/>
                  <w:rFonts w:ascii="돋움" w:eastAsia="돋움" w:hAnsi="돋움" w:cs="Times New Roman"/>
                  <w:kern w:val="2"/>
                  <w:sz w:val="22"/>
                </w:rPr>
                <w:t>https://nxl-nlm.hanwhalife.com/ 로그인</w:t>
              </w:r>
            </w:hyperlink>
          </w:p>
          <w:p w14:paraId="552C2B11" w14:textId="6A5409F9" w:rsidR="00670796" w:rsidRPr="00670796" w:rsidRDefault="002303C9" w:rsidP="00670796">
            <w:pPr>
              <w:pStyle w:val="af3"/>
              <w:numPr>
                <w:ilvl w:val="0"/>
                <w:numId w:val="38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proofErr w:type="spellStart"/>
            <w:r>
              <w:rPr>
                <w:rFonts w:ascii="돋움" w:eastAsia="돋움" w:hAnsi="돋움" w:cs="Times New Roman" w:hint="eastAsia"/>
                <w:kern w:val="2"/>
                <w:sz w:val="22"/>
              </w:rPr>
              <w:t>오퍼링</w:t>
            </w:r>
            <w:proofErr w:type="spellEnd"/>
            <w:r>
              <w:rPr>
                <w:rFonts w:ascii="돋움" w:eastAsia="돋움" w:hAnsi="돋움" w:cs="Times New Roman" w:hint="eastAsia"/>
                <w:kern w:val="2"/>
                <w:sz w:val="22"/>
              </w:rPr>
              <w:t xml:space="preserve"> 시스템 관리 </w:t>
            </w:r>
            <w:r w:rsidR="00670796" w:rsidRPr="00670796">
              <w:rPr>
                <w:rFonts w:ascii="돋움" w:eastAsia="돋움" w:hAnsi="돋움" w:cs="Times New Roman"/>
                <w:kern w:val="2"/>
                <w:sz w:val="22"/>
              </w:rPr>
              <w:t xml:space="preserve">&gt; </w:t>
            </w:r>
            <w:r>
              <w:rPr>
                <w:rFonts w:ascii="돋움" w:eastAsia="돋움" w:hAnsi="돋움" w:cs="Times New Roman" w:hint="eastAsia"/>
                <w:kern w:val="2"/>
                <w:sz w:val="22"/>
              </w:rPr>
              <w:t xml:space="preserve">콘텐츠 관리 </w:t>
            </w:r>
            <w:r>
              <w:rPr>
                <w:rFonts w:ascii="돋움" w:eastAsia="돋움" w:hAnsi="돋움" w:cs="Times New Roman"/>
                <w:kern w:val="2"/>
                <w:sz w:val="22"/>
              </w:rPr>
              <w:t xml:space="preserve">&gt; </w:t>
            </w:r>
            <w:r>
              <w:rPr>
                <w:rFonts w:ascii="돋움" w:eastAsia="돋움" w:hAnsi="돋움" w:cs="Times New Roman" w:hint="eastAsia"/>
                <w:kern w:val="2"/>
                <w:sz w:val="22"/>
              </w:rPr>
              <w:t xml:space="preserve">이벤트 관리 </w:t>
            </w:r>
            <w:r>
              <w:rPr>
                <w:rFonts w:ascii="돋움" w:eastAsia="돋움" w:hAnsi="돋움" w:cs="Times New Roman"/>
                <w:kern w:val="2"/>
                <w:sz w:val="22"/>
              </w:rPr>
              <w:t xml:space="preserve">&gt; </w:t>
            </w:r>
            <w:r>
              <w:rPr>
                <w:rFonts w:ascii="돋움" w:eastAsia="돋움" w:hAnsi="돋움" w:cs="Times New Roman" w:hint="eastAsia"/>
                <w:kern w:val="2"/>
                <w:sz w:val="22"/>
              </w:rPr>
              <w:t>응모자 조회</w:t>
            </w:r>
          </w:p>
          <w:p w14:paraId="4BA8DFEE" w14:textId="5523E910" w:rsidR="00670796" w:rsidRPr="002303C9" w:rsidRDefault="00670796" w:rsidP="002303C9">
            <w:pPr>
              <w:pStyle w:val="af3"/>
              <w:numPr>
                <w:ilvl w:val="0"/>
                <w:numId w:val="38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lastRenderedPageBreak/>
              <w:t xml:space="preserve">현재 진행 중인 </w:t>
            </w:r>
            <w:r w:rsidR="002303C9">
              <w:rPr>
                <w:rFonts w:ascii="돋움" w:eastAsia="돋움" w:hAnsi="돋움" w:cs="Times New Roman" w:hint="eastAsia"/>
                <w:kern w:val="2"/>
                <w:sz w:val="22"/>
              </w:rPr>
              <w:t xml:space="preserve">이벤트 응모이력 </w:t>
            </w: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여부 확인</w:t>
            </w:r>
          </w:p>
        </w:tc>
      </w:tr>
      <w:tr w:rsidR="00670796" w14:paraId="3F820703" w14:textId="77777777" w:rsidTr="00670796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1C0E2" w14:textId="77777777" w:rsidR="00670796" w:rsidRDefault="00670796" w:rsidP="00670796">
            <w:r>
              <w:t>배치 수행 점검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16968" w14:textId="77777777" w:rsidR="00670796" w:rsidRDefault="00670796" w:rsidP="00670796">
            <w:r>
              <w:t>배치 결과 확인 및 결재 상신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8350" w14:textId="77777777" w:rsidR="00670796" w:rsidRPr="00670796" w:rsidRDefault="00670796" w:rsidP="00670796">
            <w:pPr>
              <w:pStyle w:val="af3"/>
              <w:numPr>
                <w:ilvl w:val="0"/>
                <w:numId w:val="39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[</w:t>
            </w:r>
            <w:proofErr w:type="spellStart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넥스트랩</w:t>
            </w:r>
            <w:proofErr w:type="spellEnd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 xml:space="preserve"> 통합관리자 운영] </w:t>
            </w:r>
            <w:hyperlink r:id="rId17" w:tgtFrame="_blank" w:history="1">
              <w:r w:rsidRPr="00670796">
                <w:rPr>
                  <w:rStyle w:val="ab"/>
                  <w:rFonts w:ascii="돋움" w:eastAsia="돋움" w:hAnsi="돋움" w:cs="Times New Roman"/>
                  <w:kern w:val="2"/>
                  <w:sz w:val="22"/>
                </w:rPr>
                <w:t>https://nxl-nlm.hanwhalife.com/ 로그인</w:t>
              </w:r>
            </w:hyperlink>
          </w:p>
          <w:p w14:paraId="70DB674E" w14:textId="77777777" w:rsidR="00670796" w:rsidRPr="00670796" w:rsidRDefault="00670796" w:rsidP="00670796">
            <w:pPr>
              <w:pStyle w:val="af3"/>
              <w:numPr>
                <w:ilvl w:val="0"/>
                <w:numId w:val="39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시스템 관리 &gt; 운영관리 &gt; 배치 이력 관리 메뉴 접근</w:t>
            </w:r>
          </w:p>
          <w:p w14:paraId="2C1713F9" w14:textId="2717DEA0" w:rsidR="00670796" w:rsidRPr="00670796" w:rsidRDefault="00670796" w:rsidP="00670796">
            <w:pPr>
              <w:pStyle w:val="af3"/>
              <w:numPr>
                <w:ilvl w:val="0"/>
                <w:numId w:val="39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 xml:space="preserve">업무구분 </w:t>
            </w:r>
            <w:r w:rsidR="002303C9">
              <w:rPr>
                <w:rFonts w:ascii="돋움" w:eastAsia="돋움" w:hAnsi="돋움" w:cs="Times New Roman" w:hint="eastAsia"/>
                <w:kern w:val="2"/>
                <w:sz w:val="22"/>
              </w:rPr>
              <w:t xml:space="preserve">고객 </w:t>
            </w:r>
            <w:proofErr w:type="spellStart"/>
            <w:r w:rsidR="002303C9">
              <w:rPr>
                <w:rFonts w:ascii="돋움" w:eastAsia="돋움" w:hAnsi="돋움" w:cs="Times New Roman" w:hint="eastAsia"/>
                <w:kern w:val="2"/>
                <w:sz w:val="22"/>
              </w:rPr>
              <w:t>오퍼링</w:t>
            </w:r>
            <w:proofErr w:type="spellEnd"/>
            <w:r w:rsidR="002303C9">
              <w:rPr>
                <w:rFonts w:ascii="돋움" w:eastAsia="돋움" w:hAnsi="돋움" w:cs="Times New Roman" w:hint="eastAsia"/>
                <w:kern w:val="2"/>
                <w:sz w:val="22"/>
              </w:rPr>
              <w:t xml:space="preserve"> 시스템 </w:t>
            </w: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선택 후 조회</w:t>
            </w:r>
          </w:p>
          <w:p w14:paraId="0C65FC05" w14:textId="0548DA11" w:rsidR="00670796" w:rsidRPr="00670796" w:rsidRDefault="00670796" w:rsidP="00670796">
            <w:pPr>
              <w:pStyle w:val="af3"/>
              <w:numPr>
                <w:ilvl w:val="0"/>
                <w:numId w:val="39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 xml:space="preserve">배치 정상 동작여부확인 </w:t>
            </w:r>
          </w:p>
        </w:tc>
      </w:tr>
      <w:tr w:rsidR="00670796" w14:paraId="5888A05E" w14:textId="77777777" w:rsidTr="00670796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3C498" w14:textId="77777777" w:rsidR="00670796" w:rsidRDefault="00670796" w:rsidP="00670796">
            <w:r>
              <w:t>발생 오류 점검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9F87F" w14:textId="77777777" w:rsidR="00670796" w:rsidRDefault="00670796" w:rsidP="00670796">
            <w:r>
              <w:t>Grafana pod 로그 확인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14F3" w14:textId="77777777" w:rsidR="00670796" w:rsidRPr="00670796" w:rsidRDefault="00670796" w:rsidP="00670796">
            <w:pPr>
              <w:pStyle w:val="af3"/>
              <w:numPr>
                <w:ilvl w:val="0"/>
                <w:numId w:val="40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https://grafana-mcp.hanwhalife.com 로그인</w:t>
            </w:r>
          </w:p>
          <w:p w14:paraId="08C38F03" w14:textId="77777777" w:rsidR="00670796" w:rsidRPr="00670796" w:rsidRDefault="00670796" w:rsidP="00670796">
            <w:pPr>
              <w:pStyle w:val="af3"/>
              <w:numPr>
                <w:ilvl w:val="0"/>
                <w:numId w:val="40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[NKS] Pod Log Viewer 메뉴 접근</w:t>
            </w:r>
          </w:p>
          <w:p w14:paraId="51522CAC" w14:textId="77777777" w:rsidR="00670796" w:rsidRPr="00670796" w:rsidRDefault="00670796" w:rsidP="00670796">
            <w:pPr>
              <w:pStyle w:val="af3"/>
              <w:numPr>
                <w:ilvl w:val="0"/>
                <w:numId w:val="40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Exception 로그 조회 및 점검</w:t>
            </w:r>
          </w:p>
        </w:tc>
      </w:tr>
    </w:tbl>
    <w:p w14:paraId="4D191FD7" w14:textId="57E74B34" w:rsidR="0080339E" w:rsidRDefault="0080339E" w:rsidP="0080339E"/>
    <w:p w14:paraId="2E52DAE0" w14:textId="77777777" w:rsidR="00571AAF" w:rsidRPr="00571AAF" w:rsidRDefault="00571AAF" w:rsidP="00FE4D33"/>
    <w:p w14:paraId="68BF3A0C" w14:textId="7BDAC640" w:rsidR="00FE4D33" w:rsidRDefault="00FE4D33" w:rsidP="00FE4D33">
      <w:pPr>
        <w:pStyle w:val="2"/>
        <w:numPr>
          <w:ilvl w:val="1"/>
          <w:numId w:val="1"/>
        </w:numPr>
      </w:pPr>
      <w:bookmarkStart w:id="23" w:name="_Toc228453454"/>
      <w:r>
        <w:rPr>
          <w:rFonts w:hint="eastAsia"/>
        </w:rPr>
        <w:t>배치목록</w:t>
      </w:r>
      <w:bookmarkEnd w:id="23"/>
    </w:p>
    <w:p w14:paraId="12F48A2D" w14:textId="72740A73" w:rsidR="00164FA1" w:rsidRDefault="00164FA1" w:rsidP="00164FA1">
      <w:r>
        <w:rPr>
          <w:rFonts w:hint="eastAsia"/>
        </w:rPr>
        <w:t>스케쥴 기반으로 자동 실행되는 작업 대상 목록</w:t>
      </w:r>
    </w:p>
    <w:p w14:paraId="2E75C4B8" w14:textId="77777777" w:rsidR="005A132A" w:rsidRP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09C95169" w14:textId="2B3869F4" w:rsidR="005A132A" w:rsidRDefault="00BB602E" w:rsidP="00FE4D33">
      <w:hyperlink r:id="rId18" w:history="1">
        <w:r w:rsidR="00EC6587" w:rsidRPr="00651D12">
          <w:rPr>
            <w:rStyle w:val="ab"/>
          </w:rPr>
          <w:t>https://cleverse.hanwhalife.com/paper/viewer/CROU20250519094418332MoqT/5568063</w:t>
        </w:r>
      </w:hyperlink>
      <w:r w:rsidR="00EC6587">
        <w:t xml:space="preserve"> </w:t>
      </w:r>
      <w:r w:rsidR="00571AAF">
        <w:rPr>
          <w:rFonts w:hint="eastAsia"/>
        </w:rPr>
        <w:t>배치프로세스 참고</w:t>
      </w:r>
    </w:p>
    <w:p w14:paraId="5AA4FF8C" w14:textId="77777777" w:rsidR="00571AAF" w:rsidRPr="00571AAF" w:rsidRDefault="00571AAF" w:rsidP="00FE4D33"/>
    <w:p w14:paraId="45739722" w14:textId="68C1E180" w:rsidR="00C930E7" w:rsidRDefault="005E67A4" w:rsidP="00C930E7">
      <w:pPr>
        <w:pStyle w:val="2"/>
        <w:numPr>
          <w:ilvl w:val="1"/>
          <w:numId w:val="1"/>
        </w:numPr>
      </w:pPr>
      <w:bookmarkStart w:id="24" w:name="_Toc228453455"/>
      <w:r>
        <w:rPr>
          <w:rFonts w:hint="eastAsia"/>
        </w:rPr>
        <w:t>비상연락망</w:t>
      </w:r>
      <w:bookmarkEnd w:id="24"/>
    </w:p>
    <w:p w14:paraId="113861EA" w14:textId="4AE56B50" w:rsidR="00510C89" w:rsidRDefault="005E67A4" w:rsidP="00510C89">
      <w:r w:rsidRPr="002033C1">
        <w:rPr>
          <w:rFonts w:hint="eastAsia"/>
          <w:b/>
          <w:bCs/>
        </w:rPr>
        <w:t>#필요시 작성</w:t>
      </w:r>
      <w:r w:rsidR="002033C1">
        <w:rPr>
          <w:rFonts w:hint="eastAsia"/>
        </w:rPr>
        <w:t xml:space="preserve"> </w:t>
      </w:r>
      <w:r w:rsidR="002033C1">
        <w:t xml:space="preserve">: </w:t>
      </w:r>
      <w:r w:rsidR="00EC6587">
        <w:t xml:space="preserve">COS </w:t>
      </w:r>
      <w:proofErr w:type="spellStart"/>
      <w:r w:rsidR="00EC6587">
        <w:rPr>
          <w:rFonts w:hint="eastAsia"/>
        </w:rPr>
        <w:t>오퍼링</w:t>
      </w:r>
      <w:proofErr w:type="spellEnd"/>
      <w:r w:rsidR="00EC6587">
        <w:rPr>
          <w:rFonts w:hint="eastAsia"/>
        </w:rPr>
        <w:t xml:space="preserve"> 시스템 </w:t>
      </w:r>
      <w:r w:rsidR="002033C1">
        <w:rPr>
          <w:rFonts w:hint="eastAsia"/>
        </w:rPr>
        <w:t>해당 없음.</w:t>
      </w:r>
    </w:p>
    <w:p w14:paraId="08D336F8" w14:textId="29F0702F" w:rsidR="00914944" w:rsidRDefault="00914944" w:rsidP="00510C89"/>
    <w:p w14:paraId="1A7DB213" w14:textId="3AF168AA" w:rsidR="00914944" w:rsidRDefault="00CF092A" w:rsidP="00914944">
      <w:pPr>
        <w:pStyle w:val="2"/>
        <w:numPr>
          <w:ilvl w:val="1"/>
          <w:numId w:val="1"/>
        </w:numPr>
      </w:pPr>
      <w:bookmarkStart w:id="25" w:name="_Toc228453456"/>
      <w:r>
        <w:rPr>
          <w:rFonts w:hint="eastAsia"/>
        </w:rPr>
        <w:t>문제</w:t>
      </w:r>
      <w:r w:rsidR="00BC6A52">
        <w:rPr>
          <w:rFonts w:hint="eastAsia"/>
        </w:rPr>
        <w:t xml:space="preserve"> </w:t>
      </w:r>
      <w:r>
        <w:rPr>
          <w:rFonts w:hint="eastAsia"/>
        </w:rPr>
        <w:t>/</w:t>
      </w:r>
      <w:r w:rsidR="00BC6A52">
        <w:t xml:space="preserve"> </w:t>
      </w:r>
      <w:r w:rsidR="00914944">
        <w:rPr>
          <w:rFonts w:hint="eastAsia"/>
        </w:rPr>
        <w:t>장애</w:t>
      </w:r>
      <w:r>
        <w:rPr>
          <w:rFonts w:hint="eastAsia"/>
        </w:rPr>
        <w:t xml:space="preserve"> 관리</w:t>
      </w:r>
      <w:bookmarkEnd w:id="25"/>
    </w:p>
    <w:p w14:paraId="080C755F" w14:textId="1C5676F2" w:rsidR="00914944" w:rsidRDefault="00914944" w:rsidP="00510C89">
      <w:r>
        <w:rPr>
          <w:rFonts w:hint="eastAsia"/>
        </w:rPr>
        <w:t>시스템(서비스)</w:t>
      </w:r>
      <w:r>
        <w:t xml:space="preserve"> </w:t>
      </w:r>
      <w:r>
        <w:rPr>
          <w:rFonts w:hint="eastAsia"/>
        </w:rPr>
        <w:t xml:space="preserve">운영 과정에서 발생한 </w:t>
      </w:r>
      <w:r w:rsidR="00BC6A52">
        <w:rPr>
          <w:rFonts w:hint="eastAsia"/>
        </w:rPr>
        <w:t>문제(해결된,</w:t>
      </w:r>
      <w:r w:rsidR="00BC6A52">
        <w:t xml:space="preserve"> </w:t>
      </w:r>
      <w:r w:rsidR="00BC6A52">
        <w:rPr>
          <w:rFonts w:hint="eastAsia"/>
        </w:rPr>
        <w:t>진행중인)</w:t>
      </w:r>
      <w:r w:rsidR="00BC6A52">
        <w:t xml:space="preserve"> </w:t>
      </w:r>
      <w:r w:rsidR="00BC6A52">
        <w:rPr>
          <w:rFonts w:hint="eastAsia"/>
        </w:rPr>
        <w:t xml:space="preserve">관리 및 </w:t>
      </w:r>
      <w:r>
        <w:rPr>
          <w:rFonts w:hint="eastAsia"/>
        </w:rPr>
        <w:t>장애</w:t>
      </w:r>
      <w:r w:rsidR="00BC6A52">
        <w:t xml:space="preserve"> </w:t>
      </w:r>
      <w:r w:rsidR="00BC6A52">
        <w:rPr>
          <w:rFonts w:hint="eastAsia"/>
        </w:rPr>
        <w:t>관리 내용 기록</w:t>
      </w:r>
    </w:p>
    <w:p w14:paraId="55029E92" w14:textId="608A2A9E" w:rsidR="00914944" w:rsidRDefault="00914944" w:rsidP="00510C89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108"/>
        <w:gridCol w:w="2294"/>
        <w:gridCol w:w="2551"/>
        <w:gridCol w:w="2835"/>
      </w:tblGrid>
      <w:tr w:rsidR="00AF5FB4" w:rsidRPr="00AA546E" w14:paraId="309CCF25" w14:textId="2D9B7B12" w:rsidTr="00AF5FB4">
        <w:tc>
          <w:tcPr>
            <w:tcW w:w="1101" w:type="dxa"/>
            <w:shd w:val="clear" w:color="auto" w:fill="EEECE1"/>
          </w:tcPr>
          <w:p w14:paraId="029EAAEF" w14:textId="61AD9506" w:rsidR="00AF5FB4" w:rsidRPr="00AA546E" w:rsidRDefault="00AF5FB4" w:rsidP="00914944">
            <w:pPr>
              <w:tabs>
                <w:tab w:val="left" w:pos="729"/>
                <w:tab w:val="center" w:pos="1019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발생시간</w:t>
            </w:r>
          </w:p>
        </w:tc>
        <w:tc>
          <w:tcPr>
            <w:tcW w:w="1108" w:type="dxa"/>
            <w:shd w:val="clear" w:color="auto" w:fill="EEECE1"/>
          </w:tcPr>
          <w:p w14:paraId="1C103E36" w14:textId="7D19E322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종료시간</w:t>
            </w:r>
          </w:p>
        </w:tc>
        <w:tc>
          <w:tcPr>
            <w:tcW w:w="2294" w:type="dxa"/>
            <w:shd w:val="clear" w:color="auto" w:fill="EEECE1"/>
          </w:tcPr>
          <w:p w14:paraId="362F579D" w14:textId="696F523D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유형</w:t>
            </w:r>
          </w:p>
        </w:tc>
        <w:tc>
          <w:tcPr>
            <w:tcW w:w="2551" w:type="dxa"/>
            <w:shd w:val="clear" w:color="auto" w:fill="EEECE1"/>
          </w:tcPr>
          <w:p w14:paraId="51410324" w14:textId="7A1B19DE" w:rsidR="00AF5FB4" w:rsidRPr="00AA546E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영향도</w:t>
            </w:r>
          </w:p>
        </w:tc>
        <w:tc>
          <w:tcPr>
            <w:tcW w:w="2835" w:type="dxa"/>
            <w:shd w:val="clear" w:color="auto" w:fill="EEECE1"/>
          </w:tcPr>
          <w:p w14:paraId="40CD2FEA" w14:textId="0B6D6079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리포트</w:t>
            </w:r>
          </w:p>
        </w:tc>
      </w:tr>
      <w:tr w:rsidR="00AF5FB4" w:rsidRPr="00510C89" w14:paraId="48813EB0" w14:textId="1AB3FDB3" w:rsidTr="00AF5FB4">
        <w:tc>
          <w:tcPr>
            <w:tcW w:w="1101" w:type="dxa"/>
            <w:shd w:val="clear" w:color="auto" w:fill="auto"/>
          </w:tcPr>
          <w:p w14:paraId="0AC38AA6" w14:textId="6E709113" w:rsidR="00AF5FB4" w:rsidRPr="00510C89" w:rsidRDefault="00571AAF" w:rsidP="00914944">
            <w:pPr>
              <w:jc w:val="center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  <w:tc>
          <w:tcPr>
            <w:tcW w:w="1108" w:type="dxa"/>
          </w:tcPr>
          <w:p w14:paraId="0AAAAB5E" w14:textId="60F70831" w:rsidR="00AF5FB4" w:rsidRPr="00510C89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507CFD4E" w14:textId="2C26A0E4" w:rsidR="00AF5FB4" w:rsidRPr="00510C89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660E701A" w14:textId="6B5EBA86" w:rsidR="00AF5FB4" w:rsidRPr="00510C89" w:rsidRDefault="00AF5FB4" w:rsidP="00AF5FB4">
            <w:pPr>
              <w:jc w:val="left"/>
            </w:pPr>
          </w:p>
        </w:tc>
        <w:tc>
          <w:tcPr>
            <w:tcW w:w="2835" w:type="dxa"/>
          </w:tcPr>
          <w:p w14:paraId="06187FC4" w14:textId="13C44383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  <w:tr w:rsidR="00AF5FB4" w:rsidRPr="00510C89" w14:paraId="381E9D58" w14:textId="77777777" w:rsidTr="00AF5FB4">
        <w:tc>
          <w:tcPr>
            <w:tcW w:w="1101" w:type="dxa"/>
            <w:shd w:val="clear" w:color="auto" w:fill="auto"/>
          </w:tcPr>
          <w:p w14:paraId="05B3AC70" w14:textId="029BD2D1" w:rsidR="00AF5FB4" w:rsidRDefault="00AF5FB4" w:rsidP="00BC6A52">
            <w:pPr>
              <w:jc w:val="center"/>
            </w:pPr>
          </w:p>
        </w:tc>
        <w:tc>
          <w:tcPr>
            <w:tcW w:w="1108" w:type="dxa"/>
          </w:tcPr>
          <w:p w14:paraId="58EAF47E" w14:textId="55FA6905" w:rsidR="00AF5FB4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48B25B44" w14:textId="27507DE4" w:rsidR="00AF5FB4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7D642334" w14:textId="700267AE" w:rsidR="00AF5FB4" w:rsidRDefault="00AF5FB4" w:rsidP="00914944">
            <w:pPr>
              <w:jc w:val="center"/>
            </w:pPr>
          </w:p>
        </w:tc>
        <w:tc>
          <w:tcPr>
            <w:tcW w:w="2835" w:type="dxa"/>
          </w:tcPr>
          <w:p w14:paraId="077895FC" w14:textId="6ECBC80E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</w:tbl>
    <w:p w14:paraId="2F91E410" w14:textId="184E4A6D" w:rsidR="0035624C" w:rsidRDefault="0035624C" w:rsidP="00510C89"/>
    <w:p w14:paraId="50DBB8D3" w14:textId="77777777" w:rsidR="00914944" w:rsidRPr="00914944" w:rsidRDefault="0035624C" w:rsidP="00510C89">
      <w:r>
        <w:br w:type="page"/>
      </w:r>
    </w:p>
    <w:p w14:paraId="0CD78FFF" w14:textId="669118C4" w:rsidR="0006241D" w:rsidRDefault="0006241D" w:rsidP="0006241D">
      <w:pPr>
        <w:pStyle w:val="10"/>
        <w:numPr>
          <w:ilvl w:val="0"/>
          <w:numId w:val="1"/>
        </w:numPr>
      </w:pPr>
      <w:bookmarkStart w:id="26" w:name="_Toc228453457"/>
      <w:r>
        <w:rPr>
          <w:rFonts w:hint="eastAsia"/>
        </w:rPr>
        <w:t>별첨</w:t>
      </w:r>
      <w:r w:rsidR="005E67A4">
        <w:rPr>
          <w:rFonts w:hint="eastAsia"/>
        </w:rPr>
        <w:t xml:space="preserve"> </w:t>
      </w:r>
      <w:r w:rsidR="005E67A4">
        <w:t>(</w:t>
      </w:r>
      <w:r w:rsidR="005E67A4">
        <w:rPr>
          <w:rFonts w:hint="eastAsia"/>
        </w:rPr>
        <w:t>O</w:t>
      </w:r>
      <w:r w:rsidR="005E67A4">
        <w:t>ption)</w:t>
      </w:r>
      <w:bookmarkEnd w:id="26"/>
    </w:p>
    <w:p w14:paraId="676FFF0D" w14:textId="49F91C90" w:rsidR="00615AE2" w:rsidRDefault="00615AE2" w:rsidP="00615AE2">
      <w:r>
        <w:rPr>
          <w:rFonts w:hint="eastAsia"/>
        </w:rPr>
        <w:t>별첨</w:t>
      </w:r>
      <w:r w:rsidRPr="00843526">
        <w:t xml:space="preserve">의 목적은 </w:t>
      </w:r>
      <w:r>
        <w:rPr>
          <w:rFonts w:hint="eastAsia"/>
        </w:rPr>
        <w:t>각 운영 시스템별 다양한 형태로 존재하는 비표준 자료를 등록하기 위함.</w:t>
      </w:r>
    </w:p>
    <w:p w14:paraId="0BE94395" w14:textId="77777777" w:rsidR="00615AE2" w:rsidRDefault="00615AE2" w:rsidP="00615AE2"/>
    <w:p w14:paraId="10320579" w14:textId="77777777" w:rsidR="00C930E7" w:rsidRDefault="00C930E7" w:rsidP="00C930E7">
      <w:pPr>
        <w:pStyle w:val="2"/>
        <w:numPr>
          <w:ilvl w:val="1"/>
          <w:numId w:val="1"/>
        </w:numPr>
      </w:pPr>
      <w:bookmarkStart w:id="27" w:name="_Toc228453458"/>
      <w:r>
        <w:rPr>
          <w:rFonts w:hint="eastAsia"/>
        </w:rPr>
        <w:t>개발환경 설치</w:t>
      </w:r>
      <w:r>
        <w:t xml:space="preserve"> </w:t>
      </w:r>
      <w:r>
        <w:rPr>
          <w:rFonts w:hint="eastAsia"/>
        </w:rPr>
        <w:t>및 개발가이드</w:t>
      </w:r>
      <w:bookmarkEnd w:id="27"/>
    </w:p>
    <w:p w14:paraId="2EAA2E51" w14:textId="5281F719" w:rsidR="00510C89" w:rsidRDefault="00C930E7" w:rsidP="00510C89">
      <w:pPr>
        <w:rPr>
          <w:b/>
          <w:bCs/>
        </w:rPr>
      </w:pPr>
      <w:r w:rsidRPr="002033C1">
        <w:rPr>
          <w:rFonts w:hint="eastAsia"/>
          <w:b/>
          <w:bCs/>
        </w:rPr>
        <w:t>#별도첨부</w:t>
      </w:r>
    </w:p>
    <w:p w14:paraId="4D240CF6" w14:textId="576C250A" w:rsidR="002033C1" w:rsidRDefault="00571AAF" w:rsidP="002033C1">
      <w:r w:rsidRPr="00571AAF">
        <w:rPr>
          <w:rFonts w:hint="eastAsia"/>
        </w:rPr>
        <w:t>개발환경</w:t>
      </w:r>
      <w:r w:rsidRPr="00571AAF">
        <w:t xml:space="preserve"> 세팅 가이드 - HSH / GAA / COS</w:t>
      </w:r>
    </w:p>
    <w:p w14:paraId="5462864A" w14:textId="043E8705" w:rsidR="00571AAF" w:rsidRDefault="00BB602E" w:rsidP="002033C1">
      <w:hyperlink r:id="rId19" w:history="1">
        <w:r w:rsidR="00571AAF" w:rsidRPr="0050376B">
          <w:rPr>
            <w:rStyle w:val="ab"/>
          </w:rPr>
          <w:t>https://cleverse.hanwhalife.com/paper/PAPE20251201132547235ZxCg</w:t>
        </w:r>
      </w:hyperlink>
    </w:p>
    <w:p w14:paraId="1F5AB1D8" w14:textId="21458688" w:rsidR="0080339E" w:rsidRDefault="0080339E" w:rsidP="006F0F63"/>
    <w:p w14:paraId="50FC183E" w14:textId="42F48756" w:rsidR="0080339E" w:rsidRDefault="0080339E" w:rsidP="0080339E">
      <w:pPr>
        <w:pStyle w:val="2"/>
        <w:numPr>
          <w:ilvl w:val="1"/>
          <w:numId w:val="1"/>
        </w:numPr>
      </w:pPr>
      <w:bookmarkStart w:id="28" w:name="_Toc228453459"/>
      <w:r>
        <w:rPr>
          <w:rFonts w:hint="eastAsia"/>
        </w:rPr>
        <w:t>재해복구 매뉴얼</w:t>
      </w:r>
      <w:r w:rsidR="00615AE2">
        <w:rPr>
          <w:rFonts w:hint="eastAsia"/>
        </w:rPr>
        <w:t>(</w:t>
      </w:r>
      <w:r w:rsidR="00615AE2">
        <w:t>DR</w:t>
      </w:r>
      <w:r w:rsidR="00615AE2">
        <w:rPr>
          <w:rFonts w:hint="eastAsia"/>
        </w:rPr>
        <w:t>절차서)</w:t>
      </w:r>
      <w:bookmarkEnd w:id="28"/>
    </w:p>
    <w:p w14:paraId="39F8D532" w14:textId="54681C9E" w:rsidR="00874067" w:rsidRPr="00874067" w:rsidRDefault="00874067" w:rsidP="00874067">
      <w:r>
        <w:t>DR</w:t>
      </w:r>
      <w:r>
        <w:rPr>
          <w:rFonts w:hint="eastAsia"/>
        </w:rPr>
        <w:t>환경 없음</w:t>
      </w:r>
    </w:p>
    <w:p w14:paraId="723AD671" w14:textId="1CF96146" w:rsidR="0080339E" w:rsidRDefault="0080339E" w:rsidP="0080339E">
      <w:pPr>
        <w:rPr>
          <w:b/>
          <w:bCs/>
        </w:rPr>
      </w:pPr>
      <w:r w:rsidRPr="002033C1">
        <w:rPr>
          <w:rFonts w:hint="eastAsia"/>
          <w:b/>
          <w:bCs/>
        </w:rPr>
        <w:t>#별도첨부</w:t>
      </w:r>
    </w:p>
    <w:p w14:paraId="61448329" w14:textId="391EAD3E" w:rsidR="00CD1074" w:rsidRDefault="00CD1074" w:rsidP="0080339E"/>
    <w:p w14:paraId="0346DF95" w14:textId="3C9E1AA4" w:rsidR="0080339E" w:rsidRDefault="0080339E" w:rsidP="006F0F63"/>
    <w:p w14:paraId="73592D71" w14:textId="22F1DF4A" w:rsidR="005E67A4" w:rsidRDefault="005E67A4" w:rsidP="005E67A4">
      <w:pPr>
        <w:pStyle w:val="2"/>
        <w:numPr>
          <w:ilvl w:val="1"/>
          <w:numId w:val="1"/>
        </w:numPr>
      </w:pPr>
      <w:bookmarkStart w:id="29" w:name="_Toc228453460"/>
      <w:r>
        <w:rPr>
          <w:rFonts w:hint="eastAsia"/>
        </w:rPr>
        <w:t>테이블 목록</w:t>
      </w:r>
      <w:bookmarkEnd w:id="29"/>
    </w:p>
    <w:p w14:paraId="3F314C26" w14:textId="15CBB415" w:rsidR="005E67A4" w:rsidRPr="00CD1074" w:rsidRDefault="005E67A4" w:rsidP="005E67A4">
      <w:pPr>
        <w:rPr>
          <w:b/>
          <w:bCs/>
        </w:rPr>
      </w:pPr>
      <w:r w:rsidRPr="00CD1074">
        <w:rPr>
          <w:rFonts w:hint="eastAsia"/>
          <w:b/>
          <w:bCs/>
        </w:rPr>
        <w:t>#별도첨부</w:t>
      </w:r>
    </w:p>
    <w:p w14:paraId="7E7A1FDE" w14:textId="081E5722" w:rsidR="00CD1074" w:rsidRDefault="00571AAF" w:rsidP="00CD1074">
      <w:r>
        <w:rPr>
          <w:rFonts w:hint="eastAsia"/>
        </w:rPr>
        <w:t>메타시스템 참고</w:t>
      </w:r>
    </w:p>
    <w:p w14:paraId="1870DE39" w14:textId="012DB264" w:rsidR="005E67A4" w:rsidRPr="00CD1074" w:rsidRDefault="005E67A4" w:rsidP="006F0F63"/>
    <w:p w14:paraId="74A79539" w14:textId="77777777" w:rsidR="008F060E" w:rsidRPr="008F060E" w:rsidRDefault="008F060E" w:rsidP="006F0F63"/>
    <w:sectPr w:rsidR="008F060E" w:rsidRPr="008F060E" w:rsidSect="005907E3">
      <w:headerReference w:type="default" r:id="rId20"/>
      <w:footerReference w:type="default" r:id="rId21"/>
      <w:footerReference w:type="first" r:id="rId22"/>
      <w:pgSz w:w="11906" w:h="16838" w:code="9"/>
      <w:pgMar w:top="1985" w:right="1134" w:bottom="1701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5E949" w14:textId="77777777" w:rsidR="00BB602E" w:rsidRDefault="00BB602E">
      <w:r>
        <w:separator/>
      </w:r>
    </w:p>
  </w:endnote>
  <w:endnote w:type="continuationSeparator" w:id="0">
    <w:p w14:paraId="5F8BD103" w14:textId="77777777" w:rsidR="00BB602E" w:rsidRDefault="00BB6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387D3" w14:textId="691621E2" w:rsidR="00066FA9" w:rsidRPr="00AF539C" w:rsidRDefault="00066FA9" w:rsidP="00CC63F7">
    <w:pPr>
      <w:pStyle w:val="a5"/>
      <w:framePr w:h="264" w:hRule="exact" w:wrap="around" w:vAnchor="text" w:hAnchor="page" w:x="5842" w:y="442"/>
      <w:rPr>
        <w:color w:val="292929"/>
        <w:sz w:val="16"/>
        <w:szCs w:val="16"/>
      </w:rPr>
    </w:pPr>
    <w:r w:rsidRPr="00AF539C">
      <w:rPr>
        <w:color w:val="292929"/>
        <w:sz w:val="16"/>
        <w:szCs w:val="16"/>
      </w:rPr>
      <w:fldChar w:fldCharType="begin"/>
    </w:r>
    <w:r w:rsidRPr="00AF539C">
      <w:rPr>
        <w:color w:val="292929"/>
        <w:sz w:val="16"/>
        <w:szCs w:val="16"/>
      </w:rPr>
      <w:instrText xml:space="preserve">PAGE  </w:instrText>
    </w:r>
    <w:r w:rsidRPr="00AF539C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AF539C">
      <w:rPr>
        <w:color w:val="292929"/>
        <w:sz w:val="16"/>
        <w:szCs w:val="16"/>
      </w:rPr>
      <w:fldChar w:fldCharType="end"/>
    </w:r>
    <w:r w:rsidRPr="00AF539C">
      <w:rPr>
        <w:rFonts w:hint="eastAsia"/>
        <w:color w:val="292929"/>
        <w:sz w:val="16"/>
        <w:szCs w:val="16"/>
      </w:rPr>
      <w:t>/</w:t>
    </w:r>
    <w:r w:rsidRPr="00465809">
      <w:rPr>
        <w:color w:val="292929"/>
        <w:sz w:val="16"/>
        <w:szCs w:val="16"/>
      </w:rPr>
      <w:fldChar w:fldCharType="begin"/>
    </w:r>
    <w:r w:rsidRPr="00465809">
      <w:rPr>
        <w:color w:val="292929"/>
        <w:sz w:val="16"/>
        <w:szCs w:val="16"/>
      </w:rPr>
      <w:instrText xml:space="preserve"> NUMPAGES </w:instrText>
    </w:r>
    <w:r w:rsidRPr="00465809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465809">
      <w:rPr>
        <w:color w:val="292929"/>
        <w:sz w:val="16"/>
        <w:szCs w:val="16"/>
      </w:rPr>
      <w:fldChar w:fldCharType="end"/>
    </w:r>
  </w:p>
  <w:p w14:paraId="088387D4" w14:textId="7898AFB9" w:rsidR="00066FA9" w:rsidRPr="009F3E1A" w:rsidRDefault="00BB602E" w:rsidP="009F3E1A">
    <w:pPr>
      <w:pStyle w:val="a5"/>
      <w:jc w:val="right"/>
      <w:rPr>
        <w:b/>
        <w:bCs/>
      </w:rPr>
    </w:pPr>
    <w:r>
      <w:rPr>
        <w:b/>
        <w:bCs/>
        <w:noProof/>
      </w:rPr>
      <w:pict w14:anchorId="088387D8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left:0;text-align:left;margin-left:-18pt;margin-top:20.25pt;width:142.95pt;height:27pt;z-index:3" filled="f" stroked="f">
          <v:textbox style="mso-next-textbox:#_x0000_s2052">
            <w:txbxContent>
              <w:p w14:paraId="088387EB" w14:textId="5C9E7DA6" w:rsidR="00066FA9" w:rsidRPr="00AF539C" w:rsidRDefault="00066FA9" w:rsidP="00E70B05">
                <w:pPr>
                  <w:rPr>
                    <w:color w:val="292929"/>
                    <w:sz w:val="16"/>
                    <w:szCs w:val="16"/>
                  </w:rPr>
                </w:pP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한화 </w:t>
                </w:r>
                <w:r>
                  <w:rPr>
                    <w:rFonts w:hint="eastAsia"/>
                    <w:color w:val="292929"/>
                    <w:sz w:val="16"/>
                    <w:szCs w:val="16"/>
                  </w:rPr>
                  <w:t>시스템</w:t>
                </w: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금융</w:t>
                </w:r>
                <w:r w:rsidR="000F0545">
                  <w:rPr>
                    <w:color w:val="292929"/>
                    <w:sz w:val="16"/>
                    <w:szCs w:val="16"/>
                  </w:rPr>
                  <w:t xml:space="preserve">ITO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품질 U</w:t>
                </w:r>
                <w:r w:rsidR="000F0545">
                  <w:rPr>
                    <w:color w:val="292929"/>
                    <w:sz w:val="16"/>
                    <w:szCs w:val="16"/>
                  </w:rPr>
                  <w:t>nit</w:t>
                </w:r>
                <w:r w:rsidR="009F3E1A">
                  <w:rPr>
                    <w:color w:val="292929"/>
                    <w:sz w:val="16"/>
                    <w:szCs w:val="16"/>
                  </w:rPr>
                  <w:t xml:space="preserve">                                                                                        </w:t>
                </w:r>
              </w:p>
            </w:txbxContent>
          </v:textbox>
        </v:shape>
      </w:pict>
    </w:r>
    <w:r w:rsidR="00771FF9">
      <w:rPr>
        <w:b/>
        <w:bCs/>
      </w:rPr>
      <w:pict w14:anchorId="6905D4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10" o:spid="_x0000_i1030" type="#_x0000_t75" style="width:61.35pt;height:20.05pt;visibility:visible;mso-wrap-style:square">
          <v:imagedata r:id="rId1" o:title=""/>
        </v:shape>
      </w:pict>
    </w:r>
    <w:r>
      <w:rPr>
        <w:b/>
        <w:bCs/>
        <w:noProof/>
      </w:rPr>
      <w:pict w14:anchorId="088387D6">
        <v:line id="_x0000_s2051" style="position:absolute;left:0;text-align:left;flip:x;z-index:2;mso-position-horizontal-relative:text;mso-position-vertical-relative:text" from="5in,21.05pt" to="5in,26.7pt" strokecolor="#4d4d4d" strokeweight=".5pt"/>
      </w:pict>
    </w:r>
    <w:r>
      <w:rPr>
        <w:b/>
        <w:bCs/>
        <w:noProof/>
      </w:rPr>
      <w:pict w14:anchorId="088387D7">
        <v:line id="_x0000_s2053" style="position:absolute;left:0;text-align:left;flip:x;z-index:4;mso-position-horizontal-relative:text;mso-position-vertical-relative:text" from="134.25pt,21.05pt" to="134.25pt,26.7pt" strokecolor="#4d4d4d" strokeweight=".5pt"/>
      </w:pict>
    </w:r>
    <w:r>
      <w:rPr>
        <w:b/>
        <w:bCs/>
        <w:noProof/>
      </w:rPr>
      <w:pict w14:anchorId="088387D9">
        <v:line id="_x0000_s2050" style="position:absolute;left:0;text-align:left;z-index:1;mso-position-horizontal-relative:text;mso-position-vertical-relative:text" from="-13.95pt,23.25pt" to="495pt,23.25pt" strokeweight=".5pt"/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2C1D" w14:textId="78D340DF" w:rsidR="00416890" w:rsidRDefault="005A6CC6" w:rsidP="005A6CC6">
    <w:pPr>
      <w:pStyle w:val="a5"/>
      <w:tabs>
        <w:tab w:val="clear" w:pos="4252"/>
        <w:tab w:val="center" w:pos="4819"/>
        <w:tab w:val="left" w:pos="4895"/>
      </w:tabs>
      <w:jc w:val="left"/>
    </w:pPr>
    <w:r>
      <w:tab/>
      <w:t xml:space="preserve">                            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A9C34" w14:textId="77777777" w:rsidR="00BB602E" w:rsidRDefault="00BB602E">
      <w:r>
        <w:separator/>
      </w:r>
    </w:p>
  </w:footnote>
  <w:footnote w:type="continuationSeparator" w:id="0">
    <w:p w14:paraId="1F43600E" w14:textId="77777777" w:rsidR="00BB602E" w:rsidRDefault="00BB6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8" w:space="0" w:color="auto"/>
        <w:left w:val="single" w:sz="4" w:space="0" w:color="808080"/>
        <w:bottom w:val="single" w:sz="8" w:space="0" w:color="auto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Look w:val="01E0" w:firstRow="1" w:lastRow="1" w:firstColumn="1" w:lastColumn="1" w:noHBand="0" w:noVBand="0"/>
    </w:tblPr>
    <w:tblGrid>
      <w:gridCol w:w="711"/>
      <w:gridCol w:w="1557"/>
      <w:gridCol w:w="1015"/>
      <w:gridCol w:w="3125"/>
      <w:gridCol w:w="1015"/>
      <w:gridCol w:w="2736"/>
    </w:tblGrid>
    <w:tr w:rsidR="00066FA9" w:rsidRPr="00781744" w14:paraId="088387CA" w14:textId="77777777">
      <w:trPr>
        <w:trHeight w:val="707"/>
        <w:jc w:val="center"/>
      </w:trPr>
      <w:tc>
        <w:tcPr>
          <w:tcW w:w="2268" w:type="dxa"/>
          <w:gridSpan w:val="2"/>
          <w:shd w:val="clear" w:color="auto" w:fill="auto"/>
          <w:vAlign w:val="center"/>
        </w:tcPr>
        <w:p w14:paraId="088387C8" w14:textId="17C4F0B9" w:rsidR="00066FA9" w:rsidRPr="00781744" w:rsidRDefault="00BB602E" w:rsidP="00494CAB">
          <w:pPr>
            <w:spacing w:line="240" w:lineRule="auto"/>
            <w:jc w:val="center"/>
          </w:pPr>
          <w:r>
            <w:pict w14:anchorId="08AFFE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100.15pt;height:36.3pt">
                <v:imagedata r:id="rId1" o:title="Hanwha Systems_RGB_4_KH"/>
              </v:shape>
            </w:pict>
          </w:r>
        </w:p>
      </w:tc>
      <w:tc>
        <w:tcPr>
          <w:tcW w:w="7891" w:type="dxa"/>
          <w:gridSpan w:val="4"/>
          <w:shd w:val="clear" w:color="auto" w:fill="auto"/>
          <w:vAlign w:val="center"/>
        </w:tcPr>
        <w:p w14:paraId="088387C9" w14:textId="19A979E9" w:rsidR="00066FA9" w:rsidRPr="00AF539C" w:rsidRDefault="00796783" w:rsidP="00494CAB">
          <w:pPr>
            <w:spacing w:line="240" w:lineRule="auto"/>
            <w:jc w:val="center"/>
            <w:rPr>
              <w:b/>
              <w:bCs/>
              <w:sz w:val="30"/>
              <w:szCs w:val="30"/>
            </w:rPr>
          </w:pPr>
          <w:r>
            <w:rPr>
              <w:rFonts w:hint="eastAsia"/>
              <w:b/>
              <w:bCs/>
              <w:sz w:val="30"/>
              <w:szCs w:val="30"/>
            </w:rPr>
            <w:t>운영자 매뉴얼</w:t>
          </w:r>
        </w:p>
      </w:tc>
    </w:tr>
    <w:tr w:rsidR="00066FA9" w:rsidRPr="009026D6" w14:paraId="088387D1" w14:textId="77777777">
      <w:trPr>
        <w:trHeight w:val="354"/>
        <w:jc w:val="center"/>
      </w:trPr>
      <w:tc>
        <w:tcPr>
          <w:tcW w:w="711" w:type="dxa"/>
          <w:shd w:val="clear" w:color="auto" w:fill="auto"/>
          <w:vAlign w:val="center"/>
        </w:tcPr>
        <w:p w14:paraId="088387CB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날 짜</w:t>
          </w:r>
        </w:p>
      </w:tc>
      <w:tc>
        <w:tcPr>
          <w:tcW w:w="1557" w:type="dxa"/>
          <w:shd w:val="clear" w:color="auto" w:fill="auto"/>
          <w:vAlign w:val="center"/>
        </w:tcPr>
        <w:p w14:paraId="088387CC" w14:textId="6AD72446" w:rsidR="00066FA9" w:rsidRPr="00AF539C" w:rsidRDefault="00066FA9" w:rsidP="00C3024F">
          <w:pPr>
            <w:spacing w:line="240" w:lineRule="auto"/>
            <w:rPr>
              <w:color w:val="292929"/>
              <w:sz w:val="18"/>
              <w:szCs w:val="18"/>
            </w:rPr>
          </w:pPr>
          <w:r w:rsidRPr="00AF539C">
            <w:rPr>
              <w:rFonts w:hint="eastAsia"/>
              <w:color w:val="292929"/>
              <w:sz w:val="18"/>
              <w:szCs w:val="18"/>
            </w:rPr>
            <w:t>20</w:t>
          </w:r>
          <w:r w:rsidR="00796783">
            <w:rPr>
              <w:color w:val="292929"/>
              <w:sz w:val="18"/>
              <w:szCs w:val="18"/>
            </w:rPr>
            <w:t>26</w:t>
          </w:r>
          <w:r w:rsidRPr="00AF539C">
            <w:rPr>
              <w:rFonts w:hint="eastAsia"/>
              <w:color w:val="292929"/>
              <w:sz w:val="18"/>
              <w:szCs w:val="18"/>
            </w:rPr>
            <w:t>. 0</w:t>
          </w:r>
          <w:r w:rsidR="000B477B">
            <w:rPr>
              <w:color w:val="292929"/>
              <w:sz w:val="18"/>
              <w:szCs w:val="18"/>
            </w:rPr>
            <w:t>4</w:t>
          </w:r>
          <w:r w:rsidRPr="00AF539C">
            <w:rPr>
              <w:rFonts w:hint="eastAsia"/>
              <w:color w:val="292929"/>
              <w:sz w:val="18"/>
              <w:szCs w:val="18"/>
            </w:rPr>
            <w:t xml:space="preserve">. </w:t>
          </w:r>
          <w:r w:rsidR="006C71D3">
            <w:rPr>
              <w:color w:val="292929"/>
              <w:sz w:val="18"/>
              <w:szCs w:val="18"/>
            </w:rPr>
            <w:t>24</w:t>
          </w:r>
        </w:p>
      </w:tc>
      <w:tc>
        <w:tcPr>
          <w:tcW w:w="1015" w:type="dxa"/>
          <w:shd w:val="clear" w:color="auto" w:fill="auto"/>
          <w:vAlign w:val="center"/>
        </w:tcPr>
        <w:p w14:paraId="088387CD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문서번호</w:t>
          </w:r>
        </w:p>
      </w:tc>
      <w:tc>
        <w:tcPr>
          <w:tcW w:w="3125" w:type="dxa"/>
          <w:shd w:val="clear" w:color="auto" w:fill="auto"/>
          <w:vAlign w:val="center"/>
        </w:tcPr>
        <w:p w14:paraId="088387CE" w14:textId="70EEC3D4" w:rsidR="00066FA9" w:rsidRPr="00416890" w:rsidRDefault="00416890" w:rsidP="00416890">
          <w:pPr>
            <w:rPr>
              <w:color w:val="292929"/>
              <w:sz w:val="18"/>
              <w:szCs w:val="18"/>
            </w:rPr>
          </w:pPr>
          <w:r w:rsidRPr="00416890">
            <w:rPr>
              <w:color w:val="292929"/>
              <w:sz w:val="18"/>
              <w:szCs w:val="18"/>
            </w:rPr>
            <w:t>HICT_FSO_</w:t>
          </w:r>
          <w:r w:rsidR="00C92CA2">
            <w:rPr>
              <w:color w:val="292929"/>
              <w:sz w:val="18"/>
              <w:szCs w:val="18"/>
            </w:rPr>
            <w:t>QLT</w:t>
          </w:r>
          <w:r w:rsidR="006C71D3">
            <w:rPr>
              <w:color w:val="292929"/>
              <w:sz w:val="18"/>
              <w:szCs w:val="18"/>
            </w:rPr>
            <w:t>_</w:t>
          </w:r>
          <w:r w:rsidR="00C92CA2">
            <w:rPr>
              <w:color w:val="292929"/>
              <w:sz w:val="18"/>
              <w:szCs w:val="18"/>
            </w:rPr>
            <w:t>LI2</w:t>
          </w:r>
        </w:p>
      </w:tc>
      <w:tc>
        <w:tcPr>
          <w:tcW w:w="1015" w:type="dxa"/>
          <w:shd w:val="clear" w:color="auto" w:fill="auto"/>
          <w:vAlign w:val="center"/>
        </w:tcPr>
        <w:p w14:paraId="088387CF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개정번호</w:t>
          </w:r>
        </w:p>
      </w:tc>
      <w:tc>
        <w:tcPr>
          <w:tcW w:w="2736" w:type="dxa"/>
          <w:shd w:val="clear" w:color="auto" w:fill="auto"/>
          <w:vAlign w:val="center"/>
        </w:tcPr>
        <w:p w14:paraId="088387D0" w14:textId="4904A496" w:rsidR="00066FA9" w:rsidRPr="00AF539C" w:rsidRDefault="00066FA9" w:rsidP="006F2247">
          <w:pPr>
            <w:spacing w:line="240" w:lineRule="auto"/>
            <w:rPr>
              <w:color w:val="292929"/>
              <w:sz w:val="18"/>
              <w:szCs w:val="18"/>
            </w:rPr>
          </w:pPr>
          <w:r>
            <w:rPr>
              <w:rFonts w:hint="eastAsia"/>
              <w:color w:val="292929"/>
              <w:sz w:val="18"/>
              <w:szCs w:val="18"/>
            </w:rPr>
            <w:t xml:space="preserve">Version </w:t>
          </w:r>
          <w:r w:rsidR="000B477B">
            <w:rPr>
              <w:color w:val="292929"/>
              <w:sz w:val="18"/>
              <w:szCs w:val="18"/>
            </w:rPr>
            <w:t>1</w:t>
          </w:r>
          <w:r>
            <w:rPr>
              <w:rFonts w:hint="eastAsia"/>
              <w:color w:val="292929"/>
              <w:sz w:val="18"/>
              <w:szCs w:val="18"/>
            </w:rPr>
            <w:t>.</w:t>
          </w:r>
          <w:r w:rsidR="00796783">
            <w:rPr>
              <w:color w:val="292929"/>
              <w:sz w:val="18"/>
              <w:szCs w:val="18"/>
            </w:rPr>
            <w:t>0</w:t>
          </w:r>
        </w:p>
      </w:tc>
    </w:tr>
  </w:tbl>
  <w:p w14:paraId="088387D2" w14:textId="77777777" w:rsidR="00066FA9" w:rsidRPr="009026D6" w:rsidRDefault="00066FA9">
    <w:pPr>
      <w:rPr>
        <w:color w:val="292929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4942A9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964" w:hanging="907"/>
      </w:pPr>
      <w:rPr>
        <w:rFonts w:hint="eastAsia"/>
      </w:rPr>
    </w:lvl>
    <w:lvl w:ilvl="7">
      <w:start w:val="1"/>
      <w:numFmt w:val="decimal"/>
      <w:pStyle w:val="8"/>
      <w:suff w:val="space"/>
      <w:lvlText w:val="%1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pStyle w:val="9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" w15:restartNumberingAfterBreak="0">
    <w:nsid w:val="008C250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" w15:restartNumberingAfterBreak="0">
    <w:nsid w:val="02051FEE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" w15:restartNumberingAfterBreak="0">
    <w:nsid w:val="03311AD0"/>
    <w:multiLevelType w:val="hybridMultilevel"/>
    <w:tmpl w:val="860E667C"/>
    <w:lvl w:ilvl="0" w:tplc="3578CE38">
      <w:start w:val="1"/>
      <w:numFmt w:val="bullet"/>
      <w:lvlText w:val="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ACA17EC"/>
    <w:multiLevelType w:val="hybridMultilevel"/>
    <w:tmpl w:val="93E05FAC"/>
    <w:lvl w:ilvl="0" w:tplc="E76831BE">
      <w:start w:val="1"/>
      <w:numFmt w:val="bullet"/>
      <w:lvlText w:val=""/>
      <w:lvlJc w:val="left"/>
      <w:pPr>
        <w:tabs>
          <w:tab w:val="num" w:pos="362"/>
        </w:tabs>
        <w:ind w:left="362" w:hanging="362"/>
      </w:pPr>
      <w:rPr>
        <w:rFonts w:ascii="Wingdings" w:hAnsi="Wingdings" w:hint="default"/>
      </w:rPr>
    </w:lvl>
    <w:lvl w:ilvl="1" w:tplc="C82AB184">
      <w:start w:val="1"/>
      <w:numFmt w:val="bullet"/>
      <w:lvlText w:val=""/>
      <w:lvlJc w:val="left"/>
      <w:pPr>
        <w:tabs>
          <w:tab w:val="num" w:pos="916"/>
        </w:tabs>
        <w:ind w:left="916" w:hanging="400"/>
      </w:pPr>
      <w:rPr>
        <w:rFonts w:ascii="Wingdings" w:hAnsi="Wingdings" w:hint="default"/>
      </w:rPr>
    </w:lvl>
    <w:lvl w:ilvl="2" w:tplc="3578CE38">
      <w:start w:val="1"/>
      <w:numFmt w:val="bullet"/>
      <w:lvlText w:val=""/>
      <w:lvlJc w:val="left"/>
      <w:pPr>
        <w:tabs>
          <w:tab w:val="num" w:pos="1200"/>
        </w:tabs>
        <w:ind w:left="1200" w:hanging="284"/>
      </w:pPr>
      <w:rPr>
        <w:rFonts w:ascii="Wingdings 2" w:hAnsi="Wingdings 2" w:hint="default"/>
      </w:rPr>
    </w:lvl>
    <w:lvl w:ilvl="3" w:tplc="04090009">
      <w:start w:val="1"/>
      <w:numFmt w:val="bullet"/>
      <w:lvlText w:val=""/>
      <w:lvlJc w:val="left"/>
      <w:pPr>
        <w:ind w:left="1676" w:hanging="360"/>
      </w:pPr>
      <w:rPr>
        <w:rFonts w:ascii="Wingdings" w:hAnsi="Wingdings" w:hint="default"/>
      </w:rPr>
    </w:lvl>
    <w:lvl w:ilvl="4" w:tplc="6C7C31C8" w:tentative="1">
      <w:start w:val="1"/>
      <w:numFmt w:val="bullet"/>
      <w:lvlText w:val=""/>
      <w:lvlJc w:val="left"/>
      <w:pPr>
        <w:tabs>
          <w:tab w:val="num" w:pos="2116"/>
        </w:tabs>
        <w:ind w:left="2116" w:hanging="400"/>
      </w:pPr>
      <w:rPr>
        <w:rFonts w:ascii="Wingdings" w:hAnsi="Wingdings" w:hint="default"/>
      </w:rPr>
    </w:lvl>
    <w:lvl w:ilvl="5" w:tplc="27F090DE" w:tentative="1">
      <w:start w:val="1"/>
      <w:numFmt w:val="bullet"/>
      <w:lvlText w:val=""/>
      <w:lvlJc w:val="left"/>
      <w:pPr>
        <w:tabs>
          <w:tab w:val="num" w:pos="2516"/>
        </w:tabs>
        <w:ind w:left="2516" w:hanging="400"/>
      </w:pPr>
      <w:rPr>
        <w:rFonts w:ascii="Wingdings" w:hAnsi="Wingdings" w:hint="default"/>
      </w:rPr>
    </w:lvl>
    <w:lvl w:ilvl="6" w:tplc="0AEE8CFE" w:tentative="1">
      <w:start w:val="1"/>
      <w:numFmt w:val="bullet"/>
      <w:lvlText w:val=""/>
      <w:lvlJc w:val="left"/>
      <w:pPr>
        <w:tabs>
          <w:tab w:val="num" w:pos="2916"/>
        </w:tabs>
        <w:ind w:left="2916" w:hanging="400"/>
      </w:pPr>
      <w:rPr>
        <w:rFonts w:ascii="Wingdings" w:hAnsi="Wingdings" w:hint="default"/>
      </w:rPr>
    </w:lvl>
    <w:lvl w:ilvl="7" w:tplc="74F8CB3C" w:tentative="1">
      <w:start w:val="1"/>
      <w:numFmt w:val="bullet"/>
      <w:lvlText w:val=""/>
      <w:lvlJc w:val="left"/>
      <w:pPr>
        <w:tabs>
          <w:tab w:val="num" w:pos="3316"/>
        </w:tabs>
        <w:ind w:left="3316" w:hanging="400"/>
      </w:pPr>
      <w:rPr>
        <w:rFonts w:ascii="Wingdings" w:hAnsi="Wingdings" w:hint="default"/>
      </w:rPr>
    </w:lvl>
    <w:lvl w:ilvl="8" w:tplc="5608F632" w:tentative="1">
      <w:start w:val="1"/>
      <w:numFmt w:val="bullet"/>
      <w:lvlText w:val=""/>
      <w:lvlJc w:val="left"/>
      <w:pPr>
        <w:tabs>
          <w:tab w:val="num" w:pos="3716"/>
        </w:tabs>
        <w:ind w:left="3716" w:hanging="400"/>
      </w:pPr>
      <w:rPr>
        <w:rFonts w:ascii="Wingdings" w:hAnsi="Wingdings" w:hint="default"/>
      </w:rPr>
    </w:lvl>
  </w:abstractNum>
  <w:abstractNum w:abstractNumId="5" w15:restartNumberingAfterBreak="0">
    <w:nsid w:val="10315976"/>
    <w:multiLevelType w:val="hybridMultilevel"/>
    <w:tmpl w:val="950C7716"/>
    <w:lvl w:ilvl="0" w:tplc="543275C0">
      <w:start w:val="1"/>
      <w:numFmt w:val="bullet"/>
      <w:pStyle w:val="-3"/>
      <w:lvlText w:val=""/>
      <w:lvlJc w:val="left"/>
      <w:pPr>
        <w:tabs>
          <w:tab w:val="num" w:pos="1194"/>
        </w:tabs>
        <w:ind w:left="1194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15E7F7D"/>
    <w:multiLevelType w:val="multilevel"/>
    <w:tmpl w:val="479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55BC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8" w15:restartNumberingAfterBreak="0">
    <w:nsid w:val="1387447E"/>
    <w:multiLevelType w:val="hybridMultilevel"/>
    <w:tmpl w:val="B50C2298"/>
    <w:lvl w:ilvl="0" w:tplc="DB784D2A">
      <w:start w:val="1"/>
      <w:numFmt w:val="decimalEnclosedCircle"/>
      <w:pStyle w:val="1"/>
      <w:lvlText w:val="%1"/>
      <w:lvlJc w:val="left"/>
      <w:pPr>
        <w:tabs>
          <w:tab w:val="num" w:pos="1367"/>
        </w:tabs>
        <w:ind w:left="1367" w:hanging="567"/>
      </w:pPr>
      <w:rPr>
        <w:rFonts w:ascii="돋움" w:eastAsia="돋움"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19371A28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0" w15:restartNumberingAfterBreak="0">
    <w:nsid w:val="193A7CBA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1" w15:restartNumberingAfterBreak="0">
    <w:nsid w:val="19E1125B"/>
    <w:multiLevelType w:val="multilevel"/>
    <w:tmpl w:val="AC5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F7F2E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3" w15:restartNumberingAfterBreak="0">
    <w:nsid w:val="23EE2564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4" w15:restartNumberingAfterBreak="0">
    <w:nsid w:val="262A545C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5" w15:restartNumberingAfterBreak="0">
    <w:nsid w:val="30E33FA7"/>
    <w:multiLevelType w:val="multilevel"/>
    <w:tmpl w:val="663C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F7FE5"/>
    <w:multiLevelType w:val="multilevel"/>
    <w:tmpl w:val="FCC6E00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11"/>
      <w:lvlText w:val="%1.%2."/>
      <w:lvlJc w:val="left"/>
      <w:pPr>
        <w:tabs>
          <w:tab w:val="num" w:pos="737"/>
        </w:tabs>
        <w:ind w:left="907" w:hanging="90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7" w15:restartNumberingAfterBreak="0">
    <w:nsid w:val="48215779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8" w15:restartNumberingAfterBreak="0">
    <w:nsid w:val="48785C14"/>
    <w:multiLevelType w:val="multilevel"/>
    <w:tmpl w:val="43603530"/>
    <w:lvl w:ilvl="0">
      <w:start w:val="1"/>
      <w:numFmt w:val="decimal"/>
      <w:pStyle w:val="10"/>
      <w:suff w:val="space"/>
      <w:lvlText w:val="%1."/>
      <w:lvlJc w:val="left"/>
      <w:pPr>
        <w:ind w:left="907" w:hanging="907"/>
      </w:pPr>
      <w:rPr>
        <w:rFonts w:ascii="돋움" w:eastAsia="돋움" w:hAnsi="돋움" w:hint="eastAsia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3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1021" w:hanging="851"/>
      </w:pPr>
      <w:rPr>
        <w:rFonts w:hint="eastAsia"/>
      </w:rPr>
    </w:lvl>
    <w:lvl w:ilvl="7">
      <w:start w:val="1"/>
      <w:numFmt w:val="decimal"/>
      <w:suff w:val="space"/>
      <w:lvlText w:val="%8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9" w15:restartNumberingAfterBreak="0">
    <w:nsid w:val="4DDB120C"/>
    <w:multiLevelType w:val="multilevel"/>
    <w:tmpl w:val="101E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C6637"/>
    <w:multiLevelType w:val="multilevel"/>
    <w:tmpl w:val="FA16E1E0"/>
    <w:numStyleLink w:val="a"/>
  </w:abstractNum>
  <w:abstractNum w:abstractNumId="21" w15:restartNumberingAfterBreak="0">
    <w:nsid w:val="51E057D7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2" w15:restartNumberingAfterBreak="0">
    <w:nsid w:val="54DF3B82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3" w15:restartNumberingAfterBreak="0">
    <w:nsid w:val="5C271E1D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4" w15:restartNumberingAfterBreak="0">
    <w:nsid w:val="5D66656D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5" w15:restartNumberingAfterBreak="0">
    <w:nsid w:val="5D9C7DE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6" w15:restartNumberingAfterBreak="0">
    <w:nsid w:val="5DD1584E"/>
    <w:multiLevelType w:val="multilevel"/>
    <w:tmpl w:val="E7A8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2060A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8" w15:restartNumberingAfterBreak="0">
    <w:nsid w:val="609E4721"/>
    <w:multiLevelType w:val="hybridMultilevel"/>
    <w:tmpl w:val="9F8C5B18"/>
    <w:lvl w:ilvl="0" w:tplc="B9DCB43A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5CA337C"/>
    <w:multiLevelType w:val="multilevel"/>
    <w:tmpl w:val="FA16E1E0"/>
    <w:numStyleLink w:val="a"/>
  </w:abstractNum>
  <w:abstractNum w:abstractNumId="30" w15:restartNumberingAfterBreak="0">
    <w:nsid w:val="6E5500D0"/>
    <w:multiLevelType w:val="hybridMultilevel"/>
    <w:tmpl w:val="C258424C"/>
    <w:lvl w:ilvl="0" w:tplc="4986E668">
      <w:start w:val="10"/>
      <w:numFmt w:val="bullet"/>
      <w:lvlText w:val="-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0181DA8"/>
    <w:multiLevelType w:val="multilevel"/>
    <w:tmpl w:val="FA16E1E0"/>
    <w:styleLink w:val="a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2" w15:restartNumberingAfterBreak="0">
    <w:nsid w:val="735E23DB"/>
    <w:multiLevelType w:val="multilevel"/>
    <w:tmpl w:val="FA16E1E0"/>
    <w:numStyleLink w:val="a"/>
  </w:abstractNum>
  <w:abstractNum w:abstractNumId="33" w15:restartNumberingAfterBreak="0">
    <w:nsid w:val="73B95CC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4" w15:restartNumberingAfterBreak="0">
    <w:nsid w:val="75896522"/>
    <w:multiLevelType w:val="multilevel"/>
    <w:tmpl w:val="2FFA1A4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35" w15:restartNumberingAfterBreak="0">
    <w:nsid w:val="77BE03B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6" w15:restartNumberingAfterBreak="0">
    <w:nsid w:val="78756723"/>
    <w:multiLevelType w:val="hybridMultilevel"/>
    <w:tmpl w:val="661EEE10"/>
    <w:lvl w:ilvl="0" w:tplc="6C3E1BA8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9E6313A"/>
    <w:multiLevelType w:val="multilevel"/>
    <w:tmpl w:val="74CC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95F9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num w:numId="1">
    <w:abstractNumId w:val="18"/>
  </w:num>
  <w:num w:numId="2">
    <w:abstractNumId w:val="0"/>
  </w:num>
  <w:num w:numId="3">
    <w:abstractNumId w:val="16"/>
  </w:num>
  <w:num w:numId="4">
    <w:abstractNumId w:val="32"/>
  </w:num>
  <w:num w:numId="5">
    <w:abstractNumId w:val="31"/>
  </w:num>
  <w:num w:numId="6">
    <w:abstractNumId w:val="18"/>
  </w:num>
  <w:num w:numId="7">
    <w:abstractNumId w:val="4"/>
  </w:num>
  <w:num w:numId="8">
    <w:abstractNumId w:val="3"/>
  </w:num>
  <w:num w:numId="9">
    <w:abstractNumId w:val="20"/>
  </w:num>
  <w:num w:numId="10">
    <w:abstractNumId w:val="29"/>
  </w:num>
  <w:num w:numId="11">
    <w:abstractNumId w:val="8"/>
  </w:num>
  <w:num w:numId="12">
    <w:abstractNumId w:val="1"/>
  </w:num>
  <w:num w:numId="13">
    <w:abstractNumId w:val="23"/>
  </w:num>
  <w:num w:numId="14">
    <w:abstractNumId w:val="5"/>
  </w:num>
  <w:num w:numId="15">
    <w:abstractNumId w:val="27"/>
  </w:num>
  <w:num w:numId="16">
    <w:abstractNumId w:val="13"/>
  </w:num>
  <w:num w:numId="17">
    <w:abstractNumId w:val="2"/>
  </w:num>
  <w:num w:numId="18">
    <w:abstractNumId w:val="22"/>
  </w:num>
  <w:num w:numId="19">
    <w:abstractNumId w:val="24"/>
  </w:num>
  <w:num w:numId="20">
    <w:abstractNumId w:val="17"/>
  </w:num>
  <w:num w:numId="21">
    <w:abstractNumId w:val="38"/>
  </w:num>
  <w:num w:numId="22">
    <w:abstractNumId w:val="14"/>
  </w:num>
  <w:num w:numId="23">
    <w:abstractNumId w:val="21"/>
  </w:num>
  <w:num w:numId="24">
    <w:abstractNumId w:val="9"/>
  </w:num>
  <w:num w:numId="25">
    <w:abstractNumId w:val="33"/>
  </w:num>
  <w:num w:numId="26">
    <w:abstractNumId w:val="35"/>
  </w:num>
  <w:num w:numId="27">
    <w:abstractNumId w:val="25"/>
  </w:num>
  <w:num w:numId="28">
    <w:abstractNumId w:val="10"/>
  </w:num>
  <w:num w:numId="29">
    <w:abstractNumId w:val="7"/>
  </w:num>
  <w:num w:numId="30">
    <w:abstractNumId w:val="12"/>
  </w:num>
  <w:num w:numId="31">
    <w:abstractNumId w:val="36"/>
  </w:num>
  <w:num w:numId="32">
    <w:abstractNumId w:val="28"/>
  </w:num>
  <w:num w:numId="33">
    <w:abstractNumId w:val="34"/>
  </w:num>
  <w:num w:numId="34">
    <w:abstractNumId w:val="30"/>
  </w:num>
  <w:num w:numId="35">
    <w:abstractNumId w:val="6"/>
  </w:num>
  <w:num w:numId="36">
    <w:abstractNumId w:val="11"/>
  </w:num>
  <w:num w:numId="37">
    <w:abstractNumId w:val="19"/>
  </w:num>
  <w:num w:numId="38">
    <w:abstractNumId w:val="15"/>
  </w:num>
  <w:num w:numId="39">
    <w:abstractNumId w:val="26"/>
  </w:num>
  <w:num w:numId="40">
    <w:abstractNumId w:val="3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125"/>
    <w:rsid w:val="00002D5B"/>
    <w:rsid w:val="00003631"/>
    <w:rsid w:val="00006A8F"/>
    <w:rsid w:val="000118E6"/>
    <w:rsid w:val="00011E48"/>
    <w:rsid w:val="000147F8"/>
    <w:rsid w:val="0001731C"/>
    <w:rsid w:val="00020F9D"/>
    <w:rsid w:val="00021A97"/>
    <w:rsid w:val="00023EB5"/>
    <w:rsid w:val="00030755"/>
    <w:rsid w:val="00030D1A"/>
    <w:rsid w:val="00032C06"/>
    <w:rsid w:val="00037644"/>
    <w:rsid w:val="00037652"/>
    <w:rsid w:val="00042EBF"/>
    <w:rsid w:val="00043493"/>
    <w:rsid w:val="000507B8"/>
    <w:rsid w:val="00050FF4"/>
    <w:rsid w:val="00060D1C"/>
    <w:rsid w:val="00062334"/>
    <w:rsid w:val="0006241D"/>
    <w:rsid w:val="00066FA9"/>
    <w:rsid w:val="000677E9"/>
    <w:rsid w:val="00067B50"/>
    <w:rsid w:val="00070E34"/>
    <w:rsid w:val="00072FE1"/>
    <w:rsid w:val="00081D51"/>
    <w:rsid w:val="0009273D"/>
    <w:rsid w:val="00092E7B"/>
    <w:rsid w:val="00094E1D"/>
    <w:rsid w:val="000A3501"/>
    <w:rsid w:val="000A373A"/>
    <w:rsid w:val="000A3D15"/>
    <w:rsid w:val="000A5AC9"/>
    <w:rsid w:val="000A62E4"/>
    <w:rsid w:val="000A6973"/>
    <w:rsid w:val="000A70E1"/>
    <w:rsid w:val="000B1B75"/>
    <w:rsid w:val="000B4253"/>
    <w:rsid w:val="000B477B"/>
    <w:rsid w:val="000C4332"/>
    <w:rsid w:val="000C4A44"/>
    <w:rsid w:val="000C5C68"/>
    <w:rsid w:val="000C6485"/>
    <w:rsid w:val="000D0AE8"/>
    <w:rsid w:val="000D48F4"/>
    <w:rsid w:val="000D5E60"/>
    <w:rsid w:val="000D7EEE"/>
    <w:rsid w:val="000E15A0"/>
    <w:rsid w:val="000E2047"/>
    <w:rsid w:val="000E5DD9"/>
    <w:rsid w:val="000F0545"/>
    <w:rsid w:val="000F0D5C"/>
    <w:rsid w:val="000F148B"/>
    <w:rsid w:val="000F3936"/>
    <w:rsid w:val="001006E4"/>
    <w:rsid w:val="00100A1C"/>
    <w:rsid w:val="00100EFD"/>
    <w:rsid w:val="00106F7E"/>
    <w:rsid w:val="001119C0"/>
    <w:rsid w:val="0011388A"/>
    <w:rsid w:val="00114D41"/>
    <w:rsid w:val="00117E5F"/>
    <w:rsid w:val="00121A3E"/>
    <w:rsid w:val="00121CB5"/>
    <w:rsid w:val="00124DD7"/>
    <w:rsid w:val="00126081"/>
    <w:rsid w:val="001304FC"/>
    <w:rsid w:val="001319D8"/>
    <w:rsid w:val="001343D6"/>
    <w:rsid w:val="00134D0C"/>
    <w:rsid w:val="00134FE8"/>
    <w:rsid w:val="00135831"/>
    <w:rsid w:val="00141014"/>
    <w:rsid w:val="001457AD"/>
    <w:rsid w:val="001503FB"/>
    <w:rsid w:val="00151F03"/>
    <w:rsid w:val="00152CFB"/>
    <w:rsid w:val="00153F4F"/>
    <w:rsid w:val="001630DC"/>
    <w:rsid w:val="001636EF"/>
    <w:rsid w:val="00164FA1"/>
    <w:rsid w:val="001759D6"/>
    <w:rsid w:val="0018241C"/>
    <w:rsid w:val="00183A42"/>
    <w:rsid w:val="00185883"/>
    <w:rsid w:val="001945ED"/>
    <w:rsid w:val="001A186C"/>
    <w:rsid w:val="001B27A3"/>
    <w:rsid w:val="001B6F0D"/>
    <w:rsid w:val="001C34AE"/>
    <w:rsid w:val="001C5503"/>
    <w:rsid w:val="001C71AD"/>
    <w:rsid w:val="001D0A8A"/>
    <w:rsid w:val="001D40FE"/>
    <w:rsid w:val="001D5143"/>
    <w:rsid w:val="001D7B62"/>
    <w:rsid w:val="001E2C78"/>
    <w:rsid w:val="001E34B0"/>
    <w:rsid w:val="001E5A5E"/>
    <w:rsid w:val="001F01C3"/>
    <w:rsid w:val="001F4678"/>
    <w:rsid w:val="001F730C"/>
    <w:rsid w:val="00200CF5"/>
    <w:rsid w:val="002033C1"/>
    <w:rsid w:val="00207532"/>
    <w:rsid w:val="002076BC"/>
    <w:rsid w:val="00207AC3"/>
    <w:rsid w:val="0021053D"/>
    <w:rsid w:val="002130A4"/>
    <w:rsid w:val="00214F46"/>
    <w:rsid w:val="0021641D"/>
    <w:rsid w:val="00217B4C"/>
    <w:rsid w:val="0022514D"/>
    <w:rsid w:val="00225838"/>
    <w:rsid w:val="00226456"/>
    <w:rsid w:val="00230334"/>
    <w:rsid w:val="002303C9"/>
    <w:rsid w:val="002310CE"/>
    <w:rsid w:val="00233EB9"/>
    <w:rsid w:val="00235824"/>
    <w:rsid w:val="00240488"/>
    <w:rsid w:val="0024151C"/>
    <w:rsid w:val="00243A02"/>
    <w:rsid w:val="00246337"/>
    <w:rsid w:val="002500A0"/>
    <w:rsid w:val="00250316"/>
    <w:rsid w:val="002528FD"/>
    <w:rsid w:val="00267ED8"/>
    <w:rsid w:val="00270543"/>
    <w:rsid w:val="00271F23"/>
    <w:rsid w:val="00277C9D"/>
    <w:rsid w:val="00281A50"/>
    <w:rsid w:val="002840E9"/>
    <w:rsid w:val="00284439"/>
    <w:rsid w:val="0028674E"/>
    <w:rsid w:val="002916A6"/>
    <w:rsid w:val="00293551"/>
    <w:rsid w:val="00293E1A"/>
    <w:rsid w:val="002A315A"/>
    <w:rsid w:val="002A4551"/>
    <w:rsid w:val="002A5E60"/>
    <w:rsid w:val="002B070F"/>
    <w:rsid w:val="002B0B71"/>
    <w:rsid w:val="002B39CE"/>
    <w:rsid w:val="002B4A3E"/>
    <w:rsid w:val="002C1F75"/>
    <w:rsid w:val="002D0DF1"/>
    <w:rsid w:val="002D11E5"/>
    <w:rsid w:val="002D5C31"/>
    <w:rsid w:val="002D6032"/>
    <w:rsid w:val="002D60E1"/>
    <w:rsid w:val="002D7F50"/>
    <w:rsid w:val="002E12CE"/>
    <w:rsid w:val="002E5A89"/>
    <w:rsid w:val="002E68EC"/>
    <w:rsid w:val="002F38F0"/>
    <w:rsid w:val="002F7909"/>
    <w:rsid w:val="00300A1A"/>
    <w:rsid w:val="00304C71"/>
    <w:rsid w:val="00305723"/>
    <w:rsid w:val="00305CCA"/>
    <w:rsid w:val="00307754"/>
    <w:rsid w:val="00311345"/>
    <w:rsid w:val="0031275B"/>
    <w:rsid w:val="00317636"/>
    <w:rsid w:val="00320A7C"/>
    <w:rsid w:val="00323160"/>
    <w:rsid w:val="0032341F"/>
    <w:rsid w:val="003240ED"/>
    <w:rsid w:val="00325599"/>
    <w:rsid w:val="00333920"/>
    <w:rsid w:val="0033421E"/>
    <w:rsid w:val="0033589E"/>
    <w:rsid w:val="003369BC"/>
    <w:rsid w:val="003377E6"/>
    <w:rsid w:val="00340922"/>
    <w:rsid w:val="00340F72"/>
    <w:rsid w:val="003415CE"/>
    <w:rsid w:val="003514EF"/>
    <w:rsid w:val="0035624C"/>
    <w:rsid w:val="00356D29"/>
    <w:rsid w:val="00356DA9"/>
    <w:rsid w:val="00357EED"/>
    <w:rsid w:val="00363BF5"/>
    <w:rsid w:val="003673F9"/>
    <w:rsid w:val="003730B4"/>
    <w:rsid w:val="00375B79"/>
    <w:rsid w:val="003829C9"/>
    <w:rsid w:val="0038365A"/>
    <w:rsid w:val="0038477C"/>
    <w:rsid w:val="003920FC"/>
    <w:rsid w:val="003A73AF"/>
    <w:rsid w:val="003B3C8E"/>
    <w:rsid w:val="003B4415"/>
    <w:rsid w:val="003B488E"/>
    <w:rsid w:val="003B6138"/>
    <w:rsid w:val="003C2FCF"/>
    <w:rsid w:val="003C3B95"/>
    <w:rsid w:val="003C40BA"/>
    <w:rsid w:val="003D117C"/>
    <w:rsid w:val="003D2BAD"/>
    <w:rsid w:val="003D2DA3"/>
    <w:rsid w:val="003D3C5B"/>
    <w:rsid w:val="003D6038"/>
    <w:rsid w:val="003D6C6A"/>
    <w:rsid w:val="003D72CA"/>
    <w:rsid w:val="003D736F"/>
    <w:rsid w:val="003E4C02"/>
    <w:rsid w:val="003E5DCD"/>
    <w:rsid w:val="003F7081"/>
    <w:rsid w:val="00404C6A"/>
    <w:rsid w:val="004072FB"/>
    <w:rsid w:val="00411B84"/>
    <w:rsid w:val="00413180"/>
    <w:rsid w:val="00413448"/>
    <w:rsid w:val="00414045"/>
    <w:rsid w:val="00414A90"/>
    <w:rsid w:val="00415CC3"/>
    <w:rsid w:val="00416410"/>
    <w:rsid w:val="00416890"/>
    <w:rsid w:val="00420BAF"/>
    <w:rsid w:val="0042129E"/>
    <w:rsid w:val="00427EF2"/>
    <w:rsid w:val="00434F4D"/>
    <w:rsid w:val="00450070"/>
    <w:rsid w:val="00451E9B"/>
    <w:rsid w:val="0045348F"/>
    <w:rsid w:val="00456AE8"/>
    <w:rsid w:val="00461455"/>
    <w:rsid w:val="0046265F"/>
    <w:rsid w:val="00467799"/>
    <w:rsid w:val="00470BBF"/>
    <w:rsid w:val="00470D84"/>
    <w:rsid w:val="00473705"/>
    <w:rsid w:val="0047747F"/>
    <w:rsid w:val="0048186D"/>
    <w:rsid w:val="00481E0F"/>
    <w:rsid w:val="00484442"/>
    <w:rsid w:val="004859F4"/>
    <w:rsid w:val="00491627"/>
    <w:rsid w:val="00491E27"/>
    <w:rsid w:val="0049201F"/>
    <w:rsid w:val="00492B4D"/>
    <w:rsid w:val="00494CAB"/>
    <w:rsid w:val="00497B93"/>
    <w:rsid w:val="004A0A00"/>
    <w:rsid w:val="004A3F91"/>
    <w:rsid w:val="004B243A"/>
    <w:rsid w:val="004C24A2"/>
    <w:rsid w:val="004C49A1"/>
    <w:rsid w:val="004C6CD5"/>
    <w:rsid w:val="004D0A98"/>
    <w:rsid w:val="004D3AF8"/>
    <w:rsid w:val="004D5E1B"/>
    <w:rsid w:val="004E2CDB"/>
    <w:rsid w:val="004E4379"/>
    <w:rsid w:val="004E4645"/>
    <w:rsid w:val="004F68BD"/>
    <w:rsid w:val="004F74E3"/>
    <w:rsid w:val="004F74EC"/>
    <w:rsid w:val="0050460E"/>
    <w:rsid w:val="00505F5A"/>
    <w:rsid w:val="00510C89"/>
    <w:rsid w:val="00513FF2"/>
    <w:rsid w:val="00514576"/>
    <w:rsid w:val="00514AB9"/>
    <w:rsid w:val="00525026"/>
    <w:rsid w:val="00537D0F"/>
    <w:rsid w:val="00541C08"/>
    <w:rsid w:val="00542B48"/>
    <w:rsid w:val="005437A1"/>
    <w:rsid w:val="0055160E"/>
    <w:rsid w:val="005524D3"/>
    <w:rsid w:val="00554073"/>
    <w:rsid w:val="00554C7B"/>
    <w:rsid w:val="00560BCF"/>
    <w:rsid w:val="00561420"/>
    <w:rsid w:val="00562939"/>
    <w:rsid w:val="00563822"/>
    <w:rsid w:val="00563F86"/>
    <w:rsid w:val="0056496F"/>
    <w:rsid w:val="005700F0"/>
    <w:rsid w:val="00571785"/>
    <w:rsid w:val="00571AAF"/>
    <w:rsid w:val="00572CDD"/>
    <w:rsid w:val="00574A6F"/>
    <w:rsid w:val="00575476"/>
    <w:rsid w:val="00575A53"/>
    <w:rsid w:val="00577BDD"/>
    <w:rsid w:val="00577F18"/>
    <w:rsid w:val="005847AC"/>
    <w:rsid w:val="005858FC"/>
    <w:rsid w:val="00587625"/>
    <w:rsid w:val="005907E3"/>
    <w:rsid w:val="005916A1"/>
    <w:rsid w:val="00592826"/>
    <w:rsid w:val="005931D9"/>
    <w:rsid w:val="005A132A"/>
    <w:rsid w:val="005A2483"/>
    <w:rsid w:val="005A6CC6"/>
    <w:rsid w:val="005A768F"/>
    <w:rsid w:val="005B21CA"/>
    <w:rsid w:val="005B3E17"/>
    <w:rsid w:val="005B6F94"/>
    <w:rsid w:val="005B7D3B"/>
    <w:rsid w:val="005C36F4"/>
    <w:rsid w:val="005C43B1"/>
    <w:rsid w:val="005C7B1E"/>
    <w:rsid w:val="005E07A9"/>
    <w:rsid w:val="005E197D"/>
    <w:rsid w:val="005E67A4"/>
    <w:rsid w:val="005F0C84"/>
    <w:rsid w:val="00601545"/>
    <w:rsid w:val="006021AF"/>
    <w:rsid w:val="00604D0A"/>
    <w:rsid w:val="006068DE"/>
    <w:rsid w:val="00612C81"/>
    <w:rsid w:val="00615AE2"/>
    <w:rsid w:val="006166DF"/>
    <w:rsid w:val="00624B6A"/>
    <w:rsid w:val="00625DCD"/>
    <w:rsid w:val="00635B8B"/>
    <w:rsid w:val="00636679"/>
    <w:rsid w:val="006410A9"/>
    <w:rsid w:val="00642948"/>
    <w:rsid w:val="00645D82"/>
    <w:rsid w:val="006534E0"/>
    <w:rsid w:val="00660E98"/>
    <w:rsid w:val="0066530C"/>
    <w:rsid w:val="006658A0"/>
    <w:rsid w:val="00670796"/>
    <w:rsid w:val="00671BE7"/>
    <w:rsid w:val="00672C20"/>
    <w:rsid w:val="00673682"/>
    <w:rsid w:val="0067381A"/>
    <w:rsid w:val="00675473"/>
    <w:rsid w:val="00676645"/>
    <w:rsid w:val="00681BA1"/>
    <w:rsid w:val="006850D7"/>
    <w:rsid w:val="00687934"/>
    <w:rsid w:val="00694E9B"/>
    <w:rsid w:val="006A1FAA"/>
    <w:rsid w:val="006A44E5"/>
    <w:rsid w:val="006B49C6"/>
    <w:rsid w:val="006B578E"/>
    <w:rsid w:val="006B672C"/>
    <w:rsid w:val="006B6D3D"/>
    <w:rsid w:val="006B7A40"/>
    <w:rsid w:val="006B7F01"/>
    <w:rsid w:val="006C5EF3"/>
    <w:rsid w:val="006C62FD"/>
    <w:rsid w:val="006C71D3"/>
    <w:rsid w:val="006D4080"/>
    <w:rsid w:val="006E6A03"/>
    <w:rsid w:val="006E7B8F"/>
    <w:rsid w:val="006F07F6"/>
    <w:rsid w:val="006F0F63"/>
    <w:rsid w:val="006F142D"/>
    <w:rsid w:val="006F2247"/>
    <w:rsid w:val="006F61CB"/>
    <w:rsid w:val="006F6763"/>
    <w:rsid w:val="00707E1C"/>
    <w:rsid w:val="00712CD7"/>
    <w:rsid w:val="00713E39"/>
    <w:rsid w:val="0073002B"/>
    <w:rsid w:val="0073434D"/>
    <w:rsid w:val="007360B8"/>
    <w:rsid w:val="0074060A"/>
    <w:rsid w:val="0074549E"/>
    <w:rsid w:val="00746316"/>
    <w:rsid w:val="00756D33"/>
    <w:rsid w:val="007577E8"/>
    <w:rsid w:val="0076354A"/>
    <w:rsid w:val="007646C4"/>
    <w:rsid w:val="00764DD0"/>
    <w:rsid w:val="00765087"/>
    <w:rsid w:val="00771FF9"/>
    <w:rsid w:val="00782D5E"/>
    <w:rsid w:val="0078433E"/>
    <w:rsid w:val="00785901"/>
    <w:rsid w:val="00785F34"/>
    <w:rsid w:val="00792041"/>
    <w:rsid w:val="00793A9C"/>
    <w:rsid w:val="0079502B"/>
    <w:rsid w:val="007961FE"/>
    <w:rsid w:val="007963BF"/>
    <w:rsid w:val="00796783"/>
    <w:rsid w:val="00796D97"/>
    <w:rsid w:val="007976B4"/>
    <w:rsid w:val="007A1094"/>
    <w:rsid w:val="007A2903"/>
    <w:rsid w:val="007A2F69"/>
    <w:rsid w:val="007A55A4"/>
    <w:rsid w:val="007B1624"/>
    <w:rsid w:val="007B2674"/>
    <w:rsid w:val="007B3159"/>
    <w:rsid w:val="007C1EEC"/>
    <w:rsid w:val="007C24BF"/>
    <w:rsid w:val="007C463E"/>
    <w:rsid w:val="007C656F"/>
    <w:rsid w:val="007D032D"/>
    <w:rsid w:val="007D1330"/>
    <w:rsid w:val="007D7FB0"/>
    <w:rsid w:val="007E5CE9"/>
    <w:rsid w:val="007E60D5"/>
    <w:rsid w:val="007E6461"/>
    <w:rsid w:val="007E71D1"/>
    <w:rsid w:val="007F063C"/>
    <w:rsid w:val="007F0832"/>
    <w:rsid w:val="007F2142"/>
    <w:rsid w:val="007F6785"/>
    <w:rsid w:val="0080339E"/>
    <w:rsid w:val="00805B44"/>
    <w:rsid w:val="00810075"/>
    <w:rsid w:val="00816046"/>
    <w:rsid w:val="00816159"/>
    <w:rsid w:val="008214EE"/>
    <w:rsid w:val="008239A0"/>
    <w:rsid w:val="00830FE2"/>
    <w:rsid w:val="00832071"/>
    <w:rsid w:val="008325EF"/>
    <w:rsid w:val="00832E5C"/>
    <w:rsid w:val="00833375"/>
    <w:rsid w:val="00836171"/>
    <w:rsid w:val="00842339"/>
    <w:rsid w:val="00842BF0"/>
    <w:rsid w:val="00843526"/>
    <w:rsid w:val="00844904"/>
    <w:rsid w:val="008530BB"/>
    <w:rsid w:val="008543C9"/>
    <w:rsid w:val="0085485F"/>
    <w:rsid w:val="00856A0B"/>
    <w:rsid w:val="00856C7F"/>
    <w:rsid w:val="00856EAE"/>
    <w:rsid w:val="00865DE3"/>
    <w:rsid w:val="00865F5D"/>
    <w:rsid w:val="00867F11"/>
    <w:rsid w:val="008724CA"/>
    <w:rsid w:val="00873C6C"/>
    <w:rsid w:val="00874067"/>
    <w:rsid w:val="00876D5F"/>
    <w:rsid w:val="00877103"/>
    <w:rsid w:val="00877A11"/>
    <w:rsid w:val="00881FDC"/>
    <w:rsid w:val="00882DAD"/>
    <w:rsid w:val="00882FE1"/>
    <w:rsid w:val="008844DB"/>
    <w:rsid w:val="00884E19"/>
    <w:rsid w:val="00885D54"/>
    <w:rsid w:val="00887A52"/>
    <w:rsid w:val="00891A0E"/>
    <w:rsid w:val="008929DA"/>
    <w:rsid w:val="00893CE6"/>
    <w:rsid w:val="008951CC"/>
    <w:rsid w:val="008A5928"/>
    <w:rsid w:val="008B24A8"/>
    <w:rsid w:val="008B6B07"/>
    <w:rsid w:val="008C051B"/>
    <w:rsid w:val="008C6CE7"/>
    <w:rsid w:val="008C6D80"/>
    <w:rsid w:val="008D1765"/>
    <w:rsid w:val="008D2374"/>
    <w:rsid w:val="008E0534"/>
    <w:rsid w:val="008E5125"/>
    <w:rsid w:val="008E7D72"/>
    <w:rsid w:val="008F0033"/>
    <w:rsid w:val="008F060E"/>
    <w:rsid w:val="008F123C"/>
    <w:rsid w:val="008F3CD1"/>
    <w:rsid w:val="008F6641"/>
    <w:rsid w:val="00900C16"/>
    <w:rsid w:val="009026D6"/>
    <w:rsid w:val="009057CA"/>
    <w:rsid w:val="00905A14"/>
    <w:rsid w:val="009065A0"/>
    <w:rsid w:val="00914944"/>
    <w:rsid w:val="00914C82"/>
    <w:rsid w:val="00916106"/>
    <w:rsid w:val="009161E1"/>
    <w:rsid w:val="0091694A"/>
    <w:rsid w:val="009300AD"/>
    <w:rsid w:val="0093532C"/>
    <w:rsid w:val="00942991"/>
    <w:rsid w:val="00944D04"/>
    <w:rsid w:val="00954551"/>
    <w:rsid w:val="00954C2F"/>
    <w:rsid w:val="009607A3"/>
    <w:rsid w:val="00962815"/>
    <w:rsid w:val="00963B9A"/>
    <w:rsid w:val="00966223"/>
    <w:rsid w:val="0097268E"/>
    <w:rsid w:val="00975036"/>
    <w:rsid w:val="00981ABE"/>
    <w:rsid w:val="00981D12"/>
    <w:rsid w:val="00981E82"/>
    <w:rsid w:val="0098709A"/>
    <w:rsid w:val="00992F74"/>
    <w:rsid w:val="009A3043"/>
    <w:rsid w:val="009A5BBF"/>
    <w:rsid w:val="009A7846"/>
    <w:rsid w:val="009A7CAE"/>
    <w:rsid w:val="009A7EE2"/>
    <w:rsid w:val="009B06E2"/>
    <w:rsid w:val="009B29BD"/>
    <w:rsid w:val="009B2A35"/>
    <w:rsid w:val="009C13FC"/>
    <w:rsid w:val="009C2698"/>
    <w:rsid w:val="009C4672"/>
    <w:rsid w:val="009C46EF"/>
    <w:rsid w:val="009C7EDD"/>
    <w:rsid w:val="009D2ACC"/>
    <w:rsid w:val="009D5A11"/>
    <w:rsid w:val="009D6236"/>
    <w:rsid w:val="009E0A3C"/>
    <w:rsid w:val="009E23CE"/>
    <w:rsid w:val="009E3282"/>
    <w:rsid w:val="009E4A23"/>
    <w:rsid w:val="009F02B7"/>
    <w:rsid w:val="009F3E1A"/>
    <w:rsid w:val="009F48C5"/>
    <w:rsid w:val="00A0770C"/>
    <w:rsid w:val="00A12315"/>
    <w:rsid w:val="00A12A67"/>
    <w:rsid w:val="00A17675"/>
    <w:rsid w:val="00A24AF2"/>
    <w:rsid w:val="00A25EE2"/>
    <w:rsid w:val="00A30098"/>
    <w:rsid w:val="00A303D7"/>
    <w:rsid w:val="00A32527"/>
    <w:rsid w:val="00A35414"/>
    <w:rsid w:val="00A411D1"/>
    <w:rsid w:val="00A41214"/>
    <w:rsid w:val="00A429AB"/>
    <w:rsid w:val="00A4343D"/>
    <w:rsid w:val="00A4583D"/>
    <w:rsid w:val="00A50043"/>
    <w:rsid w:val="00A52318"/>
    <w:rsid w:val="00A53FF5"/>
    <w:rsid w:val="00A569AA"/>
    <w:rsid w:val="00A57144"/>
    <w:rsid w:val="00A62AFE"/>
    <w:rsid w:val="00A640A2"/>
    <w:rsid w:val="00A64C6D"/>
    <w:rsid w:val="00A669CA"/>
    <w:rsid w:val="00A72482"/>
    <w:rsid w:val="00A7406C"/>
    <w:rsid w:val="00A76611"/>
    <w:rsid w:val="00A83ED3"/>
    <w:rsid w:val="00A86877"/>
    <w:rsid w:val="00A87FD4"/>
    <w:rsid w:val="00A90216"/>
    <w:rsid w:val="00A94AB3"/>
    <w:rsid w:val="00A95637"/>
    <w:rsid w:val="00A97C95"/>
    <w:rsid w:val="00AA051B"/>
    <w:rsid w:val="00AA546E"/>
    <w:rsid w:val="00AA7AD4"/>
    <w:rsid w:val="00AB0A46"/>
    <w:rsid w:val="00AB3C45"/>
    <w:rsid w:val="00AB749C"/>
    <w:rsid w:val="00AC161B"/>
    <w:rsid w:val="00AC1EFA"/>
    <w:rsid w:val="00AC3C38"/>
    <w:rsid w:val="00AC487A"/>
    <w:rsid w:val="00AC6311"/>
    <w:rsid w:val="00AC76D6"/>
    <w:rsid w:val="00AD3DF8"/>
    <w:rsid w:val="00AE1172"/>
    <w:rsid w:val="00AE5484"/>
    <w:rsid w:val="00AF0FD1"/>
    <w:rsid w:val="00AF1AE3"/>
    <w:rsid w:val="00AF29A2"/>
    <w:rsid w:val="00AF3623"/>
    <w:rsid w:val="00AF5FB4"/>
    <w:rsid w:val="00AF605D"/>
    <w:rsid w:val="00B02C8B"/>
    <w:rsid w:val="00B03966"/>
    <w:rsid w:val="00B03C77"/>
    <w:rsid w:val="00B07727"/>
    <w:rsid w:val="00B107D6"/>
    <w:rsid w:val="00B131E9"/>
    <w:rsid w:val="00B21A4B"/>
    <w:rsid w:val="00B2643D"/>
    <w:rsid w:val="00B34B25"/>
    <w:rsid w:val="00B46F02"/>
    <w:rsid w:val="00B50763"/>
    <w:rsid w:val="00B6150E"/>
    <w:rsid w:val="00B62BE7"/>
    <w:rsid w:val="00B6332F"/>
    <w:rsid w:val="00B63FE3"/>
    <w:rsid w:val="00B64157"/>
    <w:rsid w:val="00B64C0A"/>
    <w:rsid w:val="00B653B3"/>
    <w:rsid w:val="00B65F4A"/>
    <w:rsid w:val="00B67896"/>
    <w:rsid w:val="00B7166F"/>
    <w:rsid w:val="00B819A6"/>
    <w:rsid w:val="00B81A32"/>
    <w:rsid w:val="00B8777A"/>
    <w:rsid w:val="00B90A6A"/>
    <w:rsid w:val="00B95A10"/>
    <w:rsid w:val="00B961F2"/>
    <w:rsid w:val="00B9647C"/>
    <w:rsid w:val="00B964F4"/>
    <w:rsid w:val="00B96746"/>
    <w:rsid w:val="00BA34CC"/>
    <w:rsid w:val="00BA612E"/>
    <w:rsid w:val="00BB3359"/>
    <w:rsid w:val="00BB4541"/>
    <w:rsid w:val="00BB602E"/>
    <w:rsid w:val="00BC31AF"/>
    <w:rsid w:val="00BC6A52"/>
    <w:rsid w:val="00BD2423"/>
    <w:rsid w:val="00BD2F8E"/>
    <w:rsid w:val="00BD4376"/>
    <w:rsid w:val="00BE0FBF"/>
    <w:rsid w:val="00BE146C"/>
    <w:rsid w:val="00BE638E"/>
    <w:rsid w:val="00BF2339"/>
    <w:rsid w:val="00BF2D10"/>
    <w:rsid w:val="00BF4F3C"/>
    <w:rsid w:val="00BF6BBD"/>
    <w:rsid w:val="00C002BA"/>
    <w:rsid w:val="00C005D7"/>
    <w:rsid w:val="00C0075F"/>
    <w:rsid w:val="00C0116D"/>
    <w:rsid w:val="00C05B3C"/>
    <w:rsid w:val="00C12786"/>
    <w:rsid w:val="00C14D9A"/>
    <w:rsid w:val="00C17508"/>
    <w:rsid w:val="00C2143F"/>
    <w:rsid w:val="00C22ACC"/>
    <w:rsid w:val="00C249C9"/>
    <w:rsid w:val="00C27F6D"/>
    <w:rsid w:val="00C3024F"/>
    <w:rsid w:val="00C3743F"/>
    <w:rsid w:val="00C375CB"/>
    <w:rsid w:val="00C42EEC"/>
    <w:rsid w:val="00C56C04"/>
    <w:rsid w:val="00C577BE"/>
    <w:rsid w:val="00C60B07"/>
    <w:rsid w:val="00C62C30"/>
    <w:rsid w:val="00C62FBA"/>
    <w:rsid w:val="00C72B29"/>
    <w:rsid w:val="00C77200"/>
    <w:rsid w:val="00C83448"/>
    <w:rsid w:val="00C83817"/>
    <w:rsid w:val="00C84006"/>
    <w:rsid w:val="00C9064B"/>
    <w:rsid w:val="00C90BD4"/>
    <w:rsid w:val="00C92CA2"/>
    <w:rsid w:val="00C930E7"/>
    <w:rsid w:val="00C937A4"/>
    <w:rsid w:val="00CA303F"/>
    <w:rsid w:val="00CB06F2"/>
    <w:rsid w:val="00CB10C9"/>
    <w:rsid w:val="00CB60DD"/>
    <w:rsid w:val="00CC63F7"/>
    <w:rsid w:val="00CD1074"/>
    <w:rsid w:val="00CD2FC9"/>
    <w:rsid w:val="00CD7382"/>
    <w:rsid w:val="00CE20DC"/>
    <w:rsid w:val="00CE6D46"/>
    <w:rsid w:val="00CE7FE9"/>
    <w:rsid w:val="00CF092A"/>
    <w:rsid w:val="00CF16B5"/>
    <w:rsid w:val="00CF2B45"/>
    <w:rsid w:val="00CF4A79"/>
    <w:rsid w:val="00CF5903"/>
    <w:rsid w:val="00CF7312"/>
    <w:rsid w:val="00D07A1A"/>
    <w:rsid w:val="00D10EEE"/>
    <w:rsid w:val="00D11204"/>
    <w:rsid w:val="00D147C9"/>
    <w:rsid w:val="00D174EF"/>
    <w:rsid w:val="00D27354"/>
    <w:rsid w:val="00D30493"/>
    <w:rsid w:val="00D30671"/>
    <w:rsid w:val="00D3365B"/>
    <w:rsid w:val="00D336B4"/>
    <w:rsid w:val="00D34507"/>
    <w:rsid w:val="00D42A5D"/>
    <w:rsid w:val="00D44A10"/>
    <w:rsid w:val="00D4632C"/>
    <w:rsid w:val="00D46B9E"/>
    <w:rsid w:val="00D5431E"/>
    <w:rsid w:val="00D57427"/>
    <w:rsid w:val="00D81B93"/>
    <w:rsid w:val="00D83D31"/>
    <w:rsid w:val="00D84048"/>
    <w:rsid w:val="00D84ACC"/>
    <w:rsid w:val="00D9304B"/>
    <w:rsid w:val="00D96E01"/>
    <w:rsid w:val="00D97420"/>
    <w:rsid w:val="00DA21A5"/>
    <w:rsid w:val="00DA6D1F"/>
    <w:rsid w:val="00DB1D28"/>
    <w:rsid w:val="00DB4BAB"/>
    <w:rsid w:val="00DB54BE"/>
    <w:rsid w:val="00DB67A3"/>
    <w:rsid w:val="00DC35D9"/>
    <w:rsid w:val="00DC3A6E"/>
    <w:rsid w:val="00DC5DFC"/>
    <w:rsid w:val="00DC78B4"/>
    <w:rsid w:val="00DD11D9"/>
    <w:rsid w:val="00DD13B4"/>
    <w:rsid w:val="00DD192A"/>
    <w:rsid w:val="00DD281F"/>
    <w:rsid w:val="00DD3EDD"/>
    <w:rsid w:val="00DD4AF1"/>
    <w:rsid w:val="00DD6F77"/>
    <w:rsid w:val="00DE2C38"/>
    <w:rsid w:val="00DF014A"/>
    <w:rsid w:val="00DF1A98"/>
    <w:rsid w:val="00DF46E0"/>
    <w:rsid w:val="00E01DEC"/>
    <w:rsid w:val="00E04E18"/>
    <w:rsid w:val="00E071F0"/>
    <w:rsid w:val="00E07340"/>
    <w:rsid w:val="00E12923"/>
    <w:rsid w:val="00E1442C"/>
    <w:rsid w:val="00E16B3D"/>
    <w:rsid w:val="00E175B8"/>
    <w:rsid w:val="00E17E95"/>
    <w:rsid w:val="00E21B77"/>
    <w:rsid w:val="00E21C62"/>
    <w:rsid w:val="00E231EA"/>
    <w:rsid w:val="00E23FF2"/>
    <w:rsid w:val="00E243A2"/>
    <w:rsid w:val="00E36341"/>
    <w:rsid w:val="00E376FC"/>
    <w:rsid w:val="00E40AD6"/>
    <w:rsid w:val="00E411D5"/>
    <w:rsid w:val="00E41CF0"/>
    <w:rsid w:val="00E425B3"/>
    <w:rsid w:val="00E42B44"/>
    <w:rsid w:val="00E45560"/>
    <w:rsid w:val="00E52E09"/>
    <w:rsid w:val="00E56662"/>
    <w:rsid w:val="00E64066"/>
    <w:rsid w:val="00E65707"/>
    <w:rsid w:val="00E67BAB"/>
    <w:rsid w:val="00E70B05"/>
    <w:rsid w:val="00E743F6"/>
    <w:rsid w:val="00E840C8"/>
    <w:rsid w:val="00E845C1"/>
    <w:rsid w:val="00E902D3"/>
    <w:rsid w:val="00E91509"/>
    <w:rsid w:val="00E9238F"/>
    <w:rsid w:val="00E92748"/>
    <w:rsid w:val="00E9349A"/>
    <w:rsid w:val="00E9645F"/>
    <w:rsid w:val="00EA253A"/>
    <w:rsid w:val="00EA3539"/>
    <w:rsid w:val="00EA493E"/>
    <w:rsid w:val="00EA7896"/>
    <w:rsid w:val="00EB2620"/>
    <w:rsid w:val="00EC068F"/>
    <w:rsid w:val="00EC1343"/>
    <w:rsid w:val="00EC142D"/>
    <w:rsid w:val="00EC32D6"/>
    <w:rsid w:val="00EC3462"/>
    <w:rsid w:val="00EC379C"/>
    <w:rsid w:val="00EC5D1D"/>
    <w:rsid w:val="00EC6587"/>
    <w:rsid w:val="00ED3304"/>
    <w:rsid w:val="00EE237B"/>
    <w:rsid w:val="00EE50FA"/>
    <w:rsid w:val="00EE6E4D"/>
    <w:rsid w:val="00F03667"/>
    <w:rsid w:val="00F05182"/>
    <w:rsid w:val="00F0657B"/>
    <w:rsid w:val="00F07986"/>
    <w:rsid w:val="00F123C5"/>
    <w:rsid w:val="00F12827"/>
    <w:rsid w:val="00F13D5E"/>
    <w:rsid w:val="00F13D97"/>
    <w:rsid w:val="00F2362E"/>
    <w:rsid w:val="00F23672"/>
    <w:rsid w:val="00F25462"/>
    <w:rsid w:val="00F25716"/>
    <w:rsid w:val="00F25F36"/>
    <w:rsid w:val="00F30439"/>
    <w:rsid w:val="00F30925"/>
    <w:rsid w:val="00F363EC"/>
    <w:rsid w:val="00F37AD6"/>
    <w:rsid w:val="00F454C1"/>
    <w:rsid w:val="00F46F9D"/>
    <w:rsid w:val="00F52E37"/>
    <w:rsid w:val="00F571D6"/>
    <w:rsid w:val="00F574C4"/>
    <w:rsid w:val="00F57663"/>
    <w:rsid w:val="00F57F05"/>
    <w:rsid w:val="00F61B4D"/>
    <w:rsid w:val="00F631F9"/>
    <w:rsid w:val="00F638F8"/>
    <w:rsid w:val="00F66C6A"/>
    <w:rsid w:val="00F70383"/>
    <w:rsid w:val="00F72289"/>
    <w:rsid w:val="00F737CC"/>
    <w:rsid w:val="00F7385E"/>
    <w:rsid w:val="00F73C6D"/>
    <w:rsid w:val="00F7686A"/>
    <w:rsid w:val="00F849A4"/>
    <w:rsid w:val="00F84F6F"/>
    <w:rsid w:val="00F85AE5"/>
    <w:rsid w:val="00F97739"/>
    <w:rsid w:val="00F97EB2"/>
    <w:rsid w:val="00FA3C9B"/>
    <w:rsid w:val="00FA5CCD"/>
    <w:rsid w:val="00FA7542"/>
    <w:rsid w:val="00FB0291"/>
    <w:rsid w:val="00FB0D4E"/>
    <w:rsid w:val="00FB3CA9"/>
    <w:rsid w:val="00FB4857"/>
    <w:rsid w:val="00FC2C12"/>
    <w:rsid w:val="00FC6CF4"/>
    <w:rsid w:val="00FC7067"/>
    <w:rsid w:val="00FD1206"/>
    <w:rsid w:val="00FD1DE1"/>
    <w:rsid w:val="00FD7516"/>
    <w:rsid w:val="00FD7861"/>
    <w:rsid w:val="00FE070B"/>
    <w:rsid w:val="00FE3BD1"/>
    <w:rsid w:val="00FE4D33"/>
    <w:rsid w:val="00FE6AD9"/>
    <w:rsid w:val="00FF24B5"/>
    <w:rsid w:val="00F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hapeDefaults>
    <o:shapedefaults v:ext="edit" spidmax="2054"/>
    <o:shapelayout v:ext="edit">
      <o:idmap v:ext="edit" data="1"/>
    </o:shapelayout>
  </w:shapeDefaults>
  <w:decimalSymbol w:val="."/>
  <w:listSeparator w:val=","/>
  <w14:docId w14:val="08838598"/>
  <w15:docId w15:val="{3E41E9BD-E729-423B-A91E-6AD262F1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F060E"/>
    <w:pPr>
      <w:widowControl w:val="0"/>
      <w:wordWrap w:val="0"/>
      <w:autoSpaceDE w:val="0"/>
      <w:autoSpaceDN w:val="0"/>
      <w:spacing w:line="280" w:lineRule="atLeast"/>
      <w:jc w:val="both"/>
    </w:pPr>
    <w:rPr>
      <w:rFonts w:ascii="돋움" w:eastAsia="돋움" w:hAnsi="돋움"/>
      <w:kern w:val="2"/>
      <w:sz w:val="22"/>
      <w:szCs w:val="24"/>
    </w:rPr>
  </w:style>
  <w:style w:type="paragraph" w:styleId="10">
    <w:name w:val="heading 1"/>
    <w:basedOn w:val="a0"/>
    <w:link w:val="1Char"/>
    <w:autoRedefine/>
    <w:qFormat/>
    <w:rsid w:val="000D7EEE"/>
    <w:pPr>
      <w:keepNext/>
      <w:numPr>
        <w:numId w:val="6"/>
      </w:numPr>
      <w:autoSpaceDE/>
      <w:autoSpaceDN/>
      <w:adjustRightInd w:val="0"/>
      <w:spacing w:before="120" w:after="120"/>
      <w:textAlignment w:val="baseline"/>
      <w:outlineLvl w:val="0"/>
    </w:pPr>
    <w:rPr>
      <w:rFonts w:cs="굴림"/>
      <w:b/>
      <w:kern w:val="0"/>
      <w:sz w:val="28"/>
      <w:szCs w:val="26"/>
    </w:rPr>
  </w:style>
  <w:style w:type="paragraph" w:styleId="20">
    <w:name w:val="heading 2"/>
    <w:basedOn w:val="a0"/>
    <w:next w:val="a0"/>
    <w:autoRedefine/>
    <w:qFormat/>
    <w:rsid w:val="00D84048"/>
    <w:pPr>
      <w:keepNext/>
      <w:wordWrap/>
      <w:autoSpaceDE/>
      <w:autoSpaceDN/>
      <w:adjustRightInd w:val="0"/>
      <w:spacing w:line="360" w:lineRule="atLeast"/>
      <w:textAlignment w:val="baseline"/>
      <w:outlineLvl w:val="1"/>
    </w:pPr>
    <w:rPr>
      <w:b/>
      <w:kern w:val="0"/>
      <w:sz w:val="24"/>
      <w:szCs w:val="20"/>
    </w:rPr>
  </w:style>
  <w:style w:type="paragraph" w:styleId="3">
    <w:name w:val="heading 3"/>
    <w:basedOn w:val="a0"/>
    <w:next w:val="a0"/>
    <w:autoRedefine/>
    <w:qFormat/>
    <w:rsid w:val="00563F86"/>
    <w:pPr>
      <w:keepNext/>
      <w:numPr>
        <w:ilvl w:val="2"/>
        <w:numId w:val="1"/>
      </w:numPr>
      <w:wordWrap/>
      <w:autoSpaceDE/>
      <w:autoSpaceDN/>
      <w:adjustRightInd w:val="0"/>
      <w:spacing w:before="120" w:after="120"/>
      <w:ind w:left="0"/>
      <w:textAlignment w:val="baseline"/>
      <w:outlineLvl w:val="2"/>
    </w:pPr>
    <w:rPr>
      <w:rFonts w:hAnsi="Arial"/>
      <w:b/>
      <w:bCs/>
      <w:kern w:val="0"/>
      <w:sz w:val="24"/>
    </w:rPr>
  </w:style>
  <w:style w:type="paragraph" w:styleId="4">
    <w:name w:val="heading 4"/>
    <w:basedOn w:val="a0"/>
    <w:next w:val="a0"/>
    <w:autoRedefine/>
    <w:qFormat/>
    <w:rsid w:val="00B2643D"/>
    <w:pPr>
      <w:keepNext/>
      <w:autoSpaceDE/>
      <w:autoSpaceDN/>
      <w:adjustRightInd w:val="0"/>
      <w:spacing w:before="240" w:after="240" w:line="240" w:lineRule="atLeast"/>
      <w:textAlignment w:val="baseline"/>
      <w:outlineLvl w:val="3"/>
    </w:pPr>
    <w:rPr>
      <w:rFonts w:ascii="바탕체" w:eastAsia="바탕체"/>
      <w:b/>
      <w:kern w:val="0"/>
      <w:szCs w:val="20"/>
    </w:rPr>
  </w:style>
  <w:style w:type="paragraph" w:styleId="5">
    <w:name w:val="heading 5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spacing w:before="240" w:after="240" w:line="240" w:lineRule="atLeast"/>
      <w:textAlignment w:val="baseline"/>
      <w:outlineLvl w:val="4"/>
    </w:pPr>
    <w:rPr>
      <w:rFonts w:ascii="바탕체" w:eastAsia="바탕체" w:hAnsi="Arial"/>
      <w:b/>
      <w:kern w:val="0"/>
      <w:szCs w:val="20"/>
    </w:rPr>
  </w:style>
  <w:style w:type="paragraph" w:styleId="6">
    <w:name w:val="heading 6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textAlignment w:val="baseline"/>
      <w:outlineLvl w:val="5"/>
    </w:pPr>
    <w:rPr>
      <w:rFonts w:ascii="바탕체" w:eastAsia="바탕체"/>
      <w:b/>
      <w:kern w:val="28"/>
      <w:szCs w:val="20"/>
    </w:rPr>
  </w:style>
  <w:style w:type="paragraph" w:styleId="8">
    <w:name w:val="heading 8"/>
    <w:basedOn w:val="a0"/>
    <w:next w:val="a0"/>
    <w:qFormat/>
    <w:rsid w:val="00B2643D"/>
    <w:pPr>
      <w:keepNext/>
      <w:numPr>
        <w:ilvl w:val="7"/>
        <w:numId w:val="2"/>
      </w:numPr>
      <w:autoSpaceDE/>
      <w:autoSpaceDN/>
      <w:adjustRightInd w:val="0"/>
      <w:textAlignment w:val="baseline"/>
      <w:outlineLvl w:val="7"/>
    </w:pPr>
    <w:rPr>
      <w:rFonts w:ascii="바탕체" w:eastAsia="바탕체"/>
      <w:kern w:val="0"/>
      <w:szCs w:val="20"/>
    </w:rPr>
  </w:style>
  <w:style w:type="paragraph" w:styleId="9">
    <w:name w:val="heading 9"/>
    <w:basedOn w:val="a0"/>
    <w:next w:val="a0"/>
    <w:qFormat/>
    <w:rsid w:val="00B2643D"/>
    <w:pPr>
      <w:keepNext/>
      <w:numPr>
        <w:ilvl w:val="8"/>
        <w:numId w:val="2"/>
      </w:numPr>
      <w:autoSpaceDE/>
      <w:autoSpaceDN/>
      <w:adjustRightInd w:val="0"/>
      <w:textAlignment w:val="baseline"/>
      <w:outlineLvl w:val="8"/>
    </w:pPr>
    <w:rPr>
      <w:rFonts w:ascii="바탕체" w:eastAsia="바탕체"/>
      <w:kern w:val="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itle">
    <w:name w:val="제개정이력_표_Title"/>
    <w:basedOn w:val="a0"/>
    <w:rsid w:val="00563822"/>
    <w:pPr>
      <w:jc w:val="center"/>
    </w:pPr>
    <w:rPr>
      <w:b/>
      <w:bCs/>
    </w:rPr>
  </w:style>
  <w:style w:type="paragraph" w:styleId="a4">
    <w:name w:val="header"/>
    <w:basedOn w:val="a0"/>
    <w:rsid w:val="00494CAB"/>
    <w:pPr>
      <w:tabs>
        <w:tab w:val="center" w:pos="4252"/>
        <w:tab w:val="right" w:pos="8504"/>
      </w:tabs>
      <w:snapToGrid w:val="0"/>
    </w:pPr>
  </w:style>
  <w:style w:type="character" w:customStyle="1" w:styleId="Title0">
    <w:name w:val="제개정_Title"/>
    <w:rsid w:val="00563822"/>
    <w:rPr>
      <w:rFonts w:ascii="돋움" w:eastAsia="돋움" w:hAnsi="돋움"/>
      <w:b/>
      <w:sz w:val="32"/>
      <w:szCs w:val="32"/>
    </w:rPr>
  </w:style>
  <w:style w:type="paragraph" w:styleId="a5">
    <w:name w:val="footer"/>
    <w:basedOn w:val="a0"/>
    <w:rsid w:val="00CC63F7"/>
    <w:pPr>
      <w:tabs>
        <w:tab w:val="center" w:pos="4252"/>
        <w:tab w:val="right" w:pos="8504"/>
      </w:tabs>
      <w:snapToGrid w:val="0"/>
    </w:pPr>
  </w:style>
  <w:style w:type="paragraph" w:styleId="12">
    <w:name w:val="toc 1"/>
    <w:basedOn w:val="a0"/>
    <w:next w:val="a0"/>
    <w:autoRedefine/>
    <w:uiPriority w:val="39"/>
    <w:rsid w:val="00A669CA"/>
    <w:pPr>
      <w:tabs>
        <w:tab w:val="right" w:leader="dot" w:pos="9628"/>
      </w:tabs>
      <w:spacing w:line="360" w:lineRule="auto"/>
    </w:pPr>
    <w:rPr>
      <w:b/>
      <w:sz w:val="24"/>
    </w:rPr>
  </w:style>
  <w:style w:type="paragraph" w:styleId="21">
    <w:name w:val="toc 2"/>
    <w:basedOn w:val="a0"/>
    <w:next w:val="a0"/>
    <w:autoRedefine/>
    <w:uiPriority w:val="39"/>
    <w:rsid w:val="00A669CA"/>
    <w:pPr>
      <w:spacing w:line="240" w:lineRule="auto"/>
      <w:ind w:leftChars="200" w:left="200"/>
    </w:pPr>
  </w:style>
  <w:style w:type="paragraph" w:styleId="30">
    <w:name w:val="toc 3"/>
    <w:basedOn w:val="a0"/>
    <w:next w:val="a0"/>
    <w:autoRedefine/>
    <w:uiPriority w:val="39"/>
    <w:rsid w:val="00A669CA"/>
    <w:pPr>
      <w:tabs>
        <w:tab w:val="right" w:leader="dot" w:pos="9628"/>
      </w:tabs>
      <w:spacing w:line="240" w:lineRule="auto"/>
      <w:ind w:leftChars="400" w:left="400"/>
    </w:pPr>
    <w:rPr>
      <w:noProof/>
    </w:rPr>
  </w:style>
  <w:style w:type="paragraph" w:customStyle="1" w:styleId="a6">
    <w:name w:val="본문돋움"/>
    <w:basedOn w:val="a7"/>
    <w:rsid w:val="00A4583D"/>
    <w:pPr>
      <w:autoSpaceDE/>
      <w:autoSpaceDN/>
      <w:adjustRightInd w:val="0"/>
      <w:spacing w:line="360" w:lineRule="atLeast"/>
      <w:ind w:left="1440"/>
      <w:textAlignment w:val="baseline"/>
    </w:pPr>
    <w:rPr>
      <w:rFonts w:ascii="Arial" w:hAnsi="Arial"/>
      <w:spacing w:val="-6"/>
      <w:w w:val="95"/>
      <w:kern w:val="0"/>
      <w:szCs w:val="20"/>
    </w:rPr>
  </w:style>
  <w:style w:type="paragraph" w:styleId="a7">
    <w:name w:val="Body Text"/>
    <w:basedOn w:val="a0"/>
    <w:rsid w:val="00A4583D"/>
    <w:pPr>
      <w:spacing w:after="180"/>
    </w:pPr>
  </w:style>
  <w:style w:type="numbering" w:customStyle="1" w:styleId="a">
    <w:name w:val="번호매기기"/>
    <w:basedOn w:val="a3"/>
    <w:rsid w:val="00A4583D"/>
    <w:pPr>
      <w:numPr>
        <w:numId w:val="5"/>
      </w:numPr>
    </w:pPr>
  </w:style>
  <w:style w:type="paragraph" w:customStyle="1" w:styleId="11">
    <w:name w:val="1.1"/>
    <w:basedOn w:val="a0"/>
    <w:next w:val="a0"/>
    <w:rsid w:val="00A4583D"/>
    <w:pPr>
      <w:keepNext/>
      <w:numPr>
        <w:ilvl w:val="1"/>
        <w:numId w:val="3"/>
      </w:numPr>
      <w:wordWrap/>
      <w:autoSpaceDE/>
      <w:autoSpaceDN/>
      <w:adjustRightInd w:val="0"/>
      <w:spacing w:before="120" w:after="120"/>
      <w:contextualSpacing/>
      <w:textAlignment w:val="baseline"/>
      <w:outlineLvl w:val="1"/>
    </w:pPr>
    <w:rPr>
      <w:b/>
      <w:kern w:val="0"/>
      <w:sz w:val="26"/>
      <w:szCs w:val="28"/>
    </w:rPr>
  </w:style>
  <w:style w:type="paragraph" w:customStyle="1" w:styleId="13">
    <w:name w:val="스타일1"/>
    <w:basedOn w:val="a0"/>
    <w:rsid w:val="00EC1343"/>
    <w:pPr>
      <w:spacing w:line="20" w:lineRule="exact"/>
    </w:pPr>
  </w:style>
  <w:style w:type="paragraph" w:customStyle="1" w:styleId="a8">
    <w:name w:val="[표] 제목"/>
    <w:basedOn w:val="a9"/>
    <w:next w:val="a0"/>
    <w:autoRedefine/>
    <w:rsid w:val="00756D33"/>
    <w:pPr>
      <w:widowControl/>
      <w:wordWrap/>
      <w:autoSpaceDE/>
      <w:autoSpaceDN/>
      <w:adjustRightInd w:val="0"/>
      <w:jc w:val="center"/>
      <w:textAlignment w:val="baseline"/>
    </w:pPr>
    <w:rPr>
      <w:kern w:val="0"/>
      <w:sz w:val="20"/>
      <w:szCs w:val="20"/>
    </w:rPr>
  </w:style>
  <w:style w:type="paragraph" w:customStyle="1" w:styleId="aa">
    <w:name w:val="[그림] 제목"/>
    <w:basedOn w:val="a8"/>
    <w:next w:val="a0"/>
    <w:autoRedefine/>
    <w:rsid w:val="00A669CA"/>
    <w:pPr>
      <w:ind w:left="516" w:hanging="232"/>
    </w:pPr>
  </w:style>
  <w:style w:type="paragraph" w:customStyle="1" w:styleId="-11">
    <w:name w:val="표준-(1)자동번호매김(1단계)"/>
    <w:basedOn w:val="a0"/>
    <w:rsid w:val="00660E98"/>
    <w:pPr>
      <w:widowControl/>
      <w:wordWrap/>
      <w:autoSpaceDE/>
      <w:autoSpaceDN/>
      <w:adjustRightInd w:val="0"/>
      <w:ind w:left="1021" w:hanging="851"/>
      <w:textAlignment w:val="baseline"/>
    </w:pPr>
    <w:rPr>
      <w:rFonts w:ascii="바탕체" w:eastAsia="바탕체"/>
      <w:kern w:val="0"/>
      <w:szCs w:val="20"/>
    </w:rPr>
  </w:style>
  <w:style w:type="paragraph" w:styleId="a9">
    <w:name w:val="table of figures"/>
    <w:basedOn w:val="a0"/>
    <w:next w:val="a0"/>
    <w:uiPriority w:val="99"/>
    <w:rsid w:val="00836171"/>
  </w:style>
  <w:style w:type="paragraph" w:customStyle="1" w:styleId="-12">
    <w:name w:val="표준-1)자동번호매김(2단계)"/>
    <w:basedOn w:val="a0"/>
    <w:rsid w:val="00660E98"/>
    <w:pPr>
      <w:wordWrap/>
      <w:spacing w:line="240" w:lineRule="auto"/>
      <w:ind w:left="1247" w:hanging="623"/>
      <w:jc w:val="left"/>
    </w:pPr>
    <w:rPr>
      <w:rFonts w:ascii="바탕체" w:eastAsia="바탕체"/>
      <w:kern w:val="0"/>
      <w:szCs w:val="20"/>
    </w:rPr>
  </w:style>
  <w:style w:type="paragraph" w:customStyle="1" w:styleId="-30">
    <w:name w:val="표준-①자동번호매김(3단계)"/>
    <w:basedOn w:val="a0"/>
    <w:rsid w:val="00660E98"/>
    <w:pPr>
      <w:wordWrap/>
      <w:spacing w:line="240" w:lineRule="auto"/>
      <w:ind w:left="1701" w:hanging="624"/>
      <w:jc w:val="left"/>
    </w:pPr>
    <w:rPr>
      <w:rFonts w:ascii="바탕체" w:eastAsia="바탕체"/>
      <w:kern w:val="0"/>
      <w:szCs w:val="20"/>
    </w:rPr>
  </w:style>
  <w:style w:type="character" w:styleId="ab">
    <w:name w:val="Hyperlink"/>
    <w:uiPriority w:val="99"/>
    <w:rsid w:val="00836171"/>
    <w:rPr>
      <w:color w:val="0000FF"/>
      <w:u w:val="single"/>
    </w:rPr>
  </w:style>
  <w:style w:type="paragraph" w:customStyle="1" w:styleId="42">
    <w:name w:val="스타일 그림 목차 + 앞: 4 글자 내어쓰기:  2 글자"/>
    <w:basedOn w:val="a9"/>
    <w:rsid w:val="00836171"/>
    <w:pPr>
      <w:ind w:left="400"/>
    </w:pPr>
  </w:style>
  <w:style w:type="paragraph" w:customStyle="1" w:styleId="424">
    <w:name w:val="스타일 스타일 그림 목차 + 앞: 4 글자 내어쓰기:  2 글자 + 앞: 4 글자"/>
    <w:basedOn w:val="42"/>
    <w:rsid w:val="00836171"/>
    <w:pPr>
      <w:ind w:left="0"/>
    </w:pPr>
  </w:style>
  <w:style w:type="paragraph" w:customStyle="1" w:styleId="copyright">
    <w:name w:val="copyright문구"/>
    <w:basedOn w:val="a0"/>
    <w:rsid w:val="00836171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/>
      <w:kern w:val="0"/>
      <w:sz w:val="16"/>
      <w:szCs w:val="20"/>
    </w:rPr>
  </w:style>
  <w:style w:type="paragraph" w:customStyle="1" w:styleId="421">
    <w:name w:val="스타일 그림 목차 + 앞: 4 글자 내어쓰기:  2 글자1"/>
    <w:basedOn w:val="a9"/>
    <w:rsid w:val="00836171"/>
    <w:pPr>
      <w:ind w:left="200"/>
    </w:pPr>
  </w:style>
  <w:style w:type="paragraph" w:customStyle="1" w:styleId="40">
    <w:name w:val="스타일 그림 목차 + 앞: 4 글자"/>
    <w:basedOn w:val="a9"/>
    <w:rsid w:val="00836171"/>
  </w:style>
  <w:style w:type="paragraph" w:customStyle="1" w:styleId="ac">
    <w:name w:val="표준(왼쪽)"/>
    <w:basedOn w:val="a0"/>
    <w:rsid w:val="00836171"/>
    <w:pPr>
      <w:widowControl/>
      <w:wordWrap/>
      <w:autoSpaceDE/>
      <w:autoSpaceDN/>
      <w:adjustRightInd w:val="0"/>
      <w:jc w:val="left"/>
      <w:textAlignment w:val="baseline"/>
    </w:pPr>
    <w:rPr>
      <w:rFonts w:ascii="바탕체" w:eastAsia="바탕체"/>
      <w:kern w:val="0"/>
      <w:szCs w:val="20"/>
    </w:rPr>
  </w:style>
  <w:style w:type="paragraph" w:customStyle="1" w:styleId="41">
    <w:name w:val="스타일 그림 목차 + 앞: 4 글자1"/>
    <w:basedOn w:val="a9"/>
    <w:autoRedefine/>
    <w:rsid w:val="00836171"/>
    <w:pPr>
      <w:ind w:leftChars="50" w:left="50"/>
    </w:pPr>
  </w:style>
  <w:style w:type="paragraph" w:customStyle="1" w:styleId="4105">
    <w:name w:val="스타일 스타일 그림 목차 + 앞: 4 글자1 + 앞: 0.5 글자"/>
    <w:basedOn w:val="41"/>
    <w:rsid w:val="00836171"/>
    <w:pPr>
      <w:ind w:leftChars="0" w:left="0" w:rightChars="100" w:right="100"/>
    </w:pPr>
  </w:style>
  <w:style w:type="paragraph" w:customStyle="1" w:styleId="41051">
    <w:name w:val="스타일 스타일 그림 목차 + 앞: 4 글자1 + 앞: 0.5 글자1"/>
    <w:basedOn w:val="41"/>
    <w:rsid w:val="00836171"/>
    <w:pPr>
      <w:ind w:leftChars="0" w:left="0"/>
    </w:pPr>
  </w:style>
  <w:style w:type="character" w:customStyle="1" w:styleId="12pt">
    <w:name w:val="스타일 돋움 12 pt"/>
    <w:rsid w:val="00836171"/>
    <w:rPr>
      <w:rFonts w:ascii="돋움" w:hAnsi="돋움"/>
      <w:sz w:val="22"/>
    </w:rPr>
  </w:style>
  <w:style w:type="paragraph" w:customStyle="1" w:styleId="1">
    <w:name w:val="((1))번호매기기"/>
    <w:basedOn w:val="a0"/>
    <w:rsid w:val="00AB3C45"/>
    <w:pPr>
      <w:numPr>
        <w:numId w:val="11"/>
      </w:numPr>
    </w:pPr>
    <w:rPr>
      <w:sz w:val="20"/>
    </w:rPr>
  </w:style>
  <w:style w:type="paragraph" w:customStyle="1" w:styleId="ad">
    <w:name w:val="머리글(오른쪽)"/>
    <w:basedOn w:val="a4"/>
    <w:rsid w:val="00F66C6A"/>
    <w:pPr>
      <w:widowControl/>
      <w:wordWrap/>
      <w:autoSpaceDE/>
      <w:autoSpaceDN/>
      <w:adjustRightInd w:val="0"/>
      <w:jc w:val="right"/>
      <w:textAlignment w:val="baseline"/>
    </w:pPr>
    <w:rPr>
      <w:rFonts w:ascii="바탕체" w:eastAsia="바탕체" w:hAnsi="Times New Roman"/>
      <w:b/>
      <w:kern w:val="0"/>
      <w:sz w:val="20"/>
      <w:szCs w:val="20"/>
    </w:rPr>
  </w:style>
  <w:style w:type="paragraph" w:customStyle="1" w:styleId="155cm44">
    <w:name w:val="스타일 [그림] 제목 + 앞: 1.55 cm 내어쓰기:  4.4 글자"/>
    <w:basedOn w:val="aa"/>
    <w:rsid w:val="00207AC3"/>
    <w:pPr>
      <w:ind w:left="1320" w:hanging="440"/>
    </w:pPr>
  </w:style>
  <w:style w:type="paragraph" w:customStyle="1" w:styleId="2">
    <w:name w:val="제목2"/>
    <w:basedOn w:val="20"/>
    <w:next w:val="a0"/>
    <w:rsid w:val="00672C20"/>
    <w:pPr>
      <w:numPr>
        <w:ilvl w:val="1"/>
        <w:numId w:val="6"/>
      </w:numPr>
      <w:spacing w:before="120" w:after="120" w:line="280" w:lineRule="atLeast"/>
    </w:pPr>
    <w:rPr>
      <w:sz w:val="26"/>
    </w:rPr>
  </w:style>
  <w:style w:type="paragraph" w:customStyle="1" w:styleId="-1">
    <w:name w:val="표준-글머리(1단계)"/>
    <w:basedOn w:val="a0"/>
    <w:rsid w:val="00785F34"/>
    <w:pPr>
      <w:widowControl/>
      <w:tabs>
        <w:tab w:val="num" w:pos="646"/>
      </w:tabs>
      <w:wordWrap/>
      <w:autoSpaceDE/>
      <w:autoSpaceDN/>
      <w:adjustRightInd w:val="0"/>
      <w:ind w:left="646" w:hanging="362"/>
      <w:textAlignment w:val="baseline"/>
    </w:pPr>
    <w:rPr>
      <w:rFonts w:ascii="바탕체" w:eastAsia="바탕체" w:hAnsi="Times New Roman"/>
      <w:kern w:val="0"/>
      <w:szCs w:val="20"/>
    </w:rPr>
  </w:style>
  <w:style w:type="paragraph" w:customStyle="1" w:styleId="311pt">
    <w:name w:val="스타일 제목 3 + 11 pt"/>
    <w:basedOn w:val="4"/>
    <w:rsid w:val="00317636"/>
  </w:style>
  <w:style w:type="paragraph" w:styleId="43">
    <w:name w:val="toc 4"/>
    <w:basedOn w:val="a0"/>
    <w:next w:val="a0"/>
    <w:autoRedefine/>
    <w:semiHidden/>
    <w:rsid w:val="00134D0C"/>
    <w:pPr>
      <w:spacing w:line="240" w:lineRule="auto"/>
      <w:ind w:leftChars="600" w:left="1275"/>
    </w:pPr>
    <w:rPr>
      <w:rFonts w:ascii="바탕" w:eastAsia="바탕" w:hAnsi="Times New Roman"/>
      <w:sz w:val="20"/>
    </w:rPr>
  </w:style>
  <w:style w:type="paragraph" w:styleId="50">
    <w:name w:val="toc 5"/>
    <w:basedOn w:val="a0"/>
    <w:next w:val="a0"/>
    <w:autoRedefine/>
    <w:semiHidden/>
    <w:rsid w:val="00134D0C"/>
    <w:pPr>
      <w:spacing w:line="240" w:lineRule="auto"/>
      <w:ind w:leftChars="800" w:left="1700"/>
    </w:pPr>
    <w:rPr>
      <w:rFonts w:ascii="바탕" w:eastAsia="바탕" w:hAnsi="Times New Roman"/>
      <w:sz w:val="20"/>
    </w:rPr>
  </w:style>
  <w:style w:type="paragraph" w:styleId="60">
    <w:name w:val="toc 6"/>
    <w:basedOn w:val="a0"/>
    <w:next w:val="a0"/>
    <w:autoRedefine/>
    <w:semiHidden/>
    <w:rsid w:val="00134D0C"/>
    <w:pPr>
      <w:spacing w:line="240" w:lineRule="auto"/>
      <w:ind w:leftChars="1000" w:left="2125"/>
    </w:pPr>
    <w:rPr>
      <w:rFonts w:ascii="바탕" w:eastAsia="바탕" w:hAnsi="Times New Roman"/>
      <w:sz w:val="20"/>
    </w:rPr>
  </w:style>
  <w:style w:type="paragraph" w:styleId="7">
    <w:name w:val="toc 7"/>
    <w:basedOn w:val="a0"/>
    <w:next w:val="a0"/>
    <w:autoRedefine/>
    <w:semiHidden/>
    <w:rsid w:val="00134D0C"/>
    <w:pPr>
      <w:spacing w:line="240" w:lineRule="auto"/>
      <w:ind w:leftChars="1200" w:left="2550"/>
    </w:pPr>
    <w:rPr>
      <w:rFonts w:ascii="바탕" w:eastAsia="바탕" w:hAnsi="Times New Roman"/>
      <w:sz w:val="20"/>
    </w:rPr>
  </w:style>
  <w:style w:type="paragraph" w:styleId="80">
    <w:name w:val="toc 8"/>
    <w:basedOn w:val="a0"/>
    <w:next w:val="a0"/>
    <w:autoRedefine/>
    <w:semiHidden/>
    <w:rsid w:val="00134D0C"/>
    <w:pPr>
      <w:spacing w:line="240" w:lineRule="auto"/>
      <w:ind w:leftChars="1400" w:left="2975"/>
    </w:pPr>
    <w:rPr>
      <w:rFonts w:ascii="바탕" w:eastAsia="바탕" w:hAnsi="Times New Roman"/>
      <w:sz w:val="20"/>
    </w:rPr>
  </w:style>
  <w:style w:type="paragraph" w:styleId="90">
    <w:name w:val="toc 9"/>
    <w:basedOn w:val="a0"/>
    <w:next w:val="a0"/>
    <w:autoRedefine/>
    <w:semiHidden/>
    <w:rsid w:val="00134D0C"/>
    <w:pPr>
      <w:spacing w:line="240" w:lineRule="auto"/>
      <w:ind w:leftChars="1600" w:left="3400"/>
    </w:pPr>
    <w:rPr>
      <w:rFonts w:ascii="바탕" w:eastAsia="바탕" w:hAnsi="Times New Roman"/>
      <w:sz w:val="20"/>
    </w:rPr>
  </w:style>
  <w:style w:type="paragraph" w:customStyle="1" w:styleId="ae">
    <w:name w:val="표준(가운데)"/>
    <w:basedOn w:val="ac"/>
    <w:rsid w:val="00E9238F"/>
    <w:pPr>
      <w:jc w:val="center"/>
    </w:pPr>
    <w:rPr>
      <w:rFonts w:hAnsi="Times New Roman"/>
    </w:rPr>
  </w:style>
  <w:style w:type="paragraph" w:styleId="af">
    <w:name w:val="Balloon Text"/>
    <w:basedOn w:val="a0"/>
    <w:link w:val="Char"/>
    <w:rsid w:val="00D84ACC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f"/>
    <w:rsid w:val="00D84ACC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f0">
    <w:name w:val="표의 제목행"/>
    <w:basedOn w:val="a0"/>
    <w:rsid w:val="00793A9C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 w:hAnsi="Times New Roman"/>
      <w:b/>
      <w:kern w:val="0"/>
      <w:szCs w:val="20"/>
    </w:rPr>
  </w:style>
  <w:style w:type="paragraph" w:customStyle="1" w:styleId="-3">
    <w:name w:val="표준-글머리(3단계)"/>
    <w:basedOn w:val="a0"/>
    <w:rsid w:val="00793A9C"/>
    <w:pPr>
      <w:numPr>
        <w:numId w:val="14"/>
      </w:numPr>
      <w:wordWrap/>
      <w:spacing w:line="240" w:lineRule="auto"/>
    </w:pPr>
    <w:rPr>
      <w:rFonts w:ascii="바탕체" w:eastAsia="바탕체" w:hAnsi="Times New Roman"/>
      <w:kern w:val="0"/>
      <w:szCs w:val="20"/>
    </w:rPr>
  </w:style>
  <w:style w:type="table" w:styleId="af1">
    <w:name w:val="Table Grid"/>
    <w:basedOn w:val="a2"/>
    <w:uiPriority w:val="39"/>
    <w:rsid w:val="003377E6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0"/>
    <w:rsid w:val="00DD192A"/>
    <w:rPr>
      <w:rFonts w:ascii="돋움" w:eastAsia="돋움" w:hAnsi="돋움" w:cs="굴림"/>
      <w:b/>
      <w:sz w:val="28"/>
      <w:szCs w:val="26"/>
    </w:rPr>
  </w:style>
  <w:style w:type="paragraph" w:styleId="af2">
    <w:name w:val="List Paragraph"/>
    <w:basedOn w:val="a0"/>
    <w:uiPriority w:val="34"/>
    <w:qFormat/>
    <w:rsid w:val="008F060E"/>
    <w:pPr>
      <w:spacing w:after="160" w:line="259" w:lineRule="auto"/>
      <w:ind w:leftChars="400" w:left="800"/>
    </w:pPr>
    <w:rPr>
      <w:rFonts w:ascii="맑은 고딕" w:eastAsia="맑은 고딕" w:hAnsi="맑은 고딕"/>
      <w:sz w:val="20"/>
      <w:szCs w:val="22"/>
    </w:rPr>
  </w:style>
  <w:style w:type="paragraph" w:styleId="af3">
    <w:name w:val="Normal (Web)"/>
    <w:basedOn w:val="a0"/>
    <w:uiPriority w:val="99"/>
    <w:semiHidden/>
    <w:unhideWhenUsed/>
    <w:rsid w:val="0067079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styleId="af4">
    <w:name w:val="Unresolved Mention"/>
    <w:uiPriority w:val="99"/>
    <w:semiHidden/>
    <w:unhideWhenUsed/>
    <w:rsid w:val="00670796"/>
    <w:rPr>
      <w:color w:val="605E5C"/>
      <w:shd w:val="clear" w:color="auto" w:fill="E1DFDD"/>
    </w:rPr>
  </w:style>
  <w:style w:type="character" w:styleId="af5">
    <w:name w:val="FollowedHyperlink"/>
    <w:semiHidden/>
    <w:unhideWhenUsed/>
    <w:rsid w:val="00EC658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3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1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6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0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2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1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9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09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0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64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cleverse.hanwhalife.com/paper/viewer/CROU20250519094418332MoqT/5568063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nxl-nlm.hanwhalife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nxl-nlm.hanwhalife.com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cleverse.hanwhalife.com/paper/PAPE20251201132547235ZxCg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hwang\My%20Documents\01%20&#54408;&#51656;&#54785;&#49888;&#54876;&#46041;\00.%20&#51064;&#54532;&#46972;&#49444;&#52824;&#49457;&#44277;&#49324;%20&#54408;&#51656;&#44288;&#47532;&#48169;&#50504;\02.%20U-&#51064;&#54532;&#46972;%20&#44277;&#51221;&#44060;&#49440;\&#44592;&#48376;&#53596;&#54540;&#47551;\&#51208;&#52264;&#49436;&#53596;&#54540;&#47551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etaDocumentWS" ma:contentTypeID="0x01010002328573F07347D9A7800BDA19699CC2000B0FA4A70B396243A68979AEF677E774" ma:contentTypeVersion="0" ma:contentTypeDescription="Metadata Content Type(Workshare)" ma:contentTypeScope="" ma:versionID="d333092fcb17c7757edfd06fba4ba4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6142cc285753f069fe6237cbe592e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0D1F3-82BE-4E19-BF74-21D70CB704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AEFEC57-8CF2-4D40-B6F0-09F400CE5D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AA5868-D58C-44AE-A6CE-64DD82D7B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EF7FFD5-1B18-4C01-9D0B-80D33937B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절차서템플릿.dot</Template>
  <TotalTime>13</TotalTime>
  <Pages>15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HICT_FSO_QLT_I01_콜상담시스템_운영매뉴얼(Rev2)_금융ITO.docx</vt:lpstr>
    </vt:vector>
  </TitlesOfParts>
  <Company/>
  <LinksUpToDate>false</LinksUpToDate>
  <CharactersWithSpaces>7849</CharactersWithSpaces>
  <SharedDoc>false</SharedDoc>
  <HLinks>
    <vt:vector size="402" baseType="variant">
      <vt:variant>
        <vt:i4>2031677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_Toc379468136</vt:lpwstr>
      </vt:variant>
      <vt:variant>
        <vt:i4>2031677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_Toc379468135</vt:lpwstr>
      </vt:variant>
      <vt:variant>
        <vt:i4>2031677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_Toc379468134</vt:lpwstr>
      </vt:variant>
      <vt:variant>
        <vt:i4>2031677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_Toc379468133</vt:lpwstr>
      </vt:variant>
      <vt:variant>
        <vt:i4>2031677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_Toc379468132</vt:lpwstr>
      </vt:variant>
      <vt:variant>
        <vt:i4>2031677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_Toc379468131</vt:lpwstr>
      </vt:variant>
      <vt:variant>
        <vt:i4>2031677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_Toc379468130</vt:lpwstr>
      </vt:variant>
      <vt:variant>
        <vt:i4>1966141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_Toc379468129</vt:lpwstr>
      </vt:variant>
      <vt:variant>
        <vt:i4>1966141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_Toc379468128</vt:lpwstr>
      </vt:variant>
      <vt:variant>
        <vt:i4>1966141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_Toc379468127</vt:lpwstr>
      </vt:variant>
      <vt:variant>
        <vt:i4>1966141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_Toc379468126</vt:lpwstr>
      </vt:variant>
      <vt:variant>
        <vt:i4>1507391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_Toc379306520</vt:lpwstr>
      </vt:variant>
      <vt:variant>
        <vt:i4>1310783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_Toc379306519</vt:lpwstr>
      </vt:variant>
      <vt:variant>
        <vt:i4>1966141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_Toc379468125</vt:lpwstr>
      </vt:variant>
      <vt:variant>
        <vt:i4>1966141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_Toc379468124</vt:lpwstr>
      </vt:variant>
      <vt:variant>
        <vt:i4>1966141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_Toc379468123</vt:lpwstr>
      </vt:variant>
      <vt:variant>
        <vt:i4>1966141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_Toc379468122</vt:lpwstr>
      </vt:variant>
      <vt:variant>
        <vt:i4>1966141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_Toc379468121</vt:lpwstr>
      </vt:variant>
      <vt:variant>
        <vt:i4>1966141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_Toc379468120</vt:lpwstr>
      </vt:variant>
      <vt:variant>
        <vt:i4>1900605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_Toc379468119</vt:lpwstr>
      </vt:variant>
      <vt:variant>
        <vt:i4>1900605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_Toc379468118</vt:lpwstr>
      </vt:variant>
      <vt:variant>
        <vt:i4>1900605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_Toc379468117</vt:lpwstr>
      </vt:variant>
      <vt:variant>
        <vt:i4>1900605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_Toc379468116</vt:lpwstr>
      </vt:variant>
      <vt:variant>
        <vt:i4>1900605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_Toc379468115</vt:lpwstr>
      </vt:variant>
      <vt:variant>
        <vt:i4>1900605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_Toc379468114</vt:lpwstr>
      </vt:variant>
      <vt:variant>
        <vt:i4>1900605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_Toc379468113</vt:lpwstr>
      </vt:variant>
      <vt:variant>
        <vt:i4>1900605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_Toc379468112</vt:lpwstr>
      </vt:variant>
      <vt:variant>
        <vt:i4>1900605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_Toc379468111</vt:lpwstr>
      </vt:variant>
      <vt:variant>
        <vt:i4>1900605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_Toc379468110</vt:lpwstr>
      </vt:variant>
      <vt:variant>
        <vt:i4>1835069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_Toc379468109</vt:lpwstr>
      </vt:variant>
      <vt:variant>
        <vt:i4>1835069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_Toc379468108</vt:lpwstr>
      </vt:variant>
      <vt:variant>
        <vt:i4>1835069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_Toc379468107</vt:lpwstr>
      </vt:variant>
      <vt:variant>
        <vt:i4>1835069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_Toc379468106</vt:lpwstr>
      </vt:variant>
      <vt:variant>
        <vt:i4>1835069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_Toc379468105</vt:lpwstr>
      </vt:variant>
      <vt:variant>
        <vt:i4>1835069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_Toc379468104</vt:lpwstr>
      </vt:variant>
      <vt:variant>
        <vt:i4>1835069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_Toc379468103</vt:lpwstr>
      </vt:variant>
      <vt:variant>
        <vt:i4>1835069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_Toc379468102</vt:lpwstr>
      </vt:variant>
      <vt:variant>
        <vt:i4>1835069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_Toc379468101</vt:lpwstr>
      </vt:variant>
      <vt:variant>
        <vt:i4>1835069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_Toc379468100</vt:lpwstr>
      </vt:variant>
      <vt:variant>
        <vt:i4>1376316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_Toc379468099</vt:lpwstr>
      </vt:variant>
      <vt:variant>
        <vt:i4>1376316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_Toc379468098</vt:lpwstr>
      </vt:variant>
      <vt:variant>
        <vt:i4>1376316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_Toc379468097</vt:lpwstr>
      </vt:variant>
      <vt:variant>
        <vt:i4>1376316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_Toc379468096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_Toc379468095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_Toc379468094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_Toc379468093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_Toc379468092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_Toc379468091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_Toc379468090</vt:lpwstr>
      </vt:variant>
      <vt:variant>
        <vt:i4>1310780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_Toc379468089</vt:lpwstr>
      </vt:variant>
      <vt:variant>
        <vt:i4>1310780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_Toc379468088</vt:lpwstr>
      </vt:variant>
      <vt:variant>
        <vt:i4>1310780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_Toc379468087</vt:lpwstr>
      </vt:variant>
      <vt:variant>
        <vt:i4>1310780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_Toc379468086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_Toc379468085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_Toc379468084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_Toc379468083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_Toc379468082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_Toc379468081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_Toc379468080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_Toc379468079</vt:lpwstr>
      </vt:variant>
      <vt:variant>
        <vt:i4>1769532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_Toc379468078</vt:lpwstr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_Toc379468077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_Toc379468076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_Toc379468075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_Toc379468074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_Toc379468073</vt:lpwstr>
      </vt:variant>
      <vt:variant>
        <vt:i4>1769532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_Toc379468072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HICT_FSO_QLT_I01_콜상담시스템_운영매뉴얼(Rev2)_금융ITO.docx</dc:title>
  <dc:subject/>
  <dc:creator>shhwang</dc:creator>
  <cp:keywords/>
  <cp:lastModifiedBy>김태헌</cp:lastModifiedBy>
  <cp:revision>4</cp:revision>
  <cp:lastPrinted>2014-02-06T07:23:00Z</cp:lastPrinted>
  <dcterms:created xsi:type="dcterms:W3CDTF">2026-04-24T08:00:00Z</dcterms:created>
  <dcterms:modified xsi:type="dcterms:W3CDTF">2026-04-30T05:57:00Z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da225b28-42c0-42b0-a883-5d6d5dc1866b</vt:lpwstr>
  </property>
  <property fmtid="{D5CDD505-2E9C-101B-9397-08002B2CF9AE}" pid="3" name="ContentTypeId">
    <vt:lpwstr>0x01010002328573F07347D9A7800BDA19699CC2000B0FA4A70B396243A68979AEF677E774</vt:lpwstr>
  </property>
  <property fmtid="{D5CDD505-2E9C-101B-9397-08002B2CF9AE}" pid="4" name="HSNC_PaperType">
    <vt:lpwstr>G</vt:lpwstr>
  </property>
  <property fmtid="{D5CDD505-2E9C-101B-9397-08002B2CF9AE}" pid="5" name="HSNC_ProductYN">
    <vt:lpwstr>N</vt:lpwstr>
  </property>
  <property fmtid="{D5CDD505-2E9C-101B-9397-08002B2CF9AE}" pid="6" name="HSNC_NasYN">
    <vt:lpwstr>N</vt:lpwstr>
  </property>
  <property fmtid="{D5CDD505-2E9C-101B-9397-08002B2CF9AE}" pid="7" name="HSNC_CLVS_GROUP_KBN">
    <vt:lpwstr>COLA</vt:lpwstr>
  </property>
  <property fmtid="{D5CDD505-2E9C-101B-9397-08002B2CF9AE}" pid="8" name="HSNC_ParentSystem">
    <vt:lpwstr>C3</vt:lpwstr>
  </property>
  <property fmtid="{D5CDD505-2E9C-101B-9397-08002B2CF9AE}" pid="9" name="DRMSecurityInfo">
    <vt:lpwstr/>
  </property>
  <property fmtid="{D5CDD505-2E9C-101B-9397-08002B2CF9AE}" pid="10" name="HSNC_PublicYN">
    <vt:lpwstr>N</vt:lpwstr>
  </property>
  <property fmtid="{D5CDD505-2E9C-101B-9397-08002B2CF9AE}" pid="11" name="HSNC_DocID">
    <vt:lpwstr>1598175d09cb4ccaa5aa59e5f352a5d3</vt:lpwstr>
  </property>
  <property fmtid="{D5CDD505-2E9C-101B-9397-08002B2CF9AE}" pid="12" name="HSNC_DisplayFileName">
    <vt:lpwstr>HICT_FSO_QLT_I01_콜상담시스템_운영매뉴얼(Rev2)_금융ITO.docx</vt:lpwstr>
  </property>
</Properties>
</file>