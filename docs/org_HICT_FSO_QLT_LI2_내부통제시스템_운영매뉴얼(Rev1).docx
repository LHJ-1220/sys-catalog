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AE035F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001423B8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090FDA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090FDA">
                    <w:rPr>
                      <w:color w:val="292929"/>
                      <w:sz w:val="24"/>
                    </w:rPr>
                    <w:t>I2</w:t>
                  </w:r>
                </w:p>
                <w:p w14:paraId="088387DC" w14:textId="459964CF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9F3E1A">
                    <w:rPr>
                      <w:color w:val="292929"/>
                      <w:sz w:val="24"/>
                    </w:rPr>
                    <w:t>2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7D4B9B91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FE31BE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B29CC2E" w:rsidR="00796783" w:rsidRPr="00796783" w:rsidRDefault="00FE31BE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채널운영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파트</w:t>
                  </w:r>
                </w:p>
                <w:p w14:paraId="088387E1" w14:textId="3CF04BC4" w:rsidR="00066FA9" w:rsidRDefault="007266E8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</w:rPr>
                    <w:t>내부통제시스템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11BBD394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77099A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FB1FAF">
                    <w:rPr>
                      <w:color w:val="292929"/>
                      <w:sz w:val="24"/>
                    </w:rPr>
                    <w:t>21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28642CD1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FE31BE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1B4D598D" w:rsidR="00E9238F" w:rsidRPr="00E9238F" w:rsidRDefault="00FE31BE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7024D632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FE31BE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B93410">
              <w:rPr>
                <w:rFonts w:ascii="돋움체" w:eastAsia="돋움체" w:hAnsi="돋움체"/>
              </w:rPr>
              <w:t>21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6A75B9E" w:rsidR="00E9238F" w:rsidRPr="005E0277" w:rsidRDefault="00FE31BE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장재율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4114317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FA10E3">
              <w:rPr>
                <w:rFonts w:ascii="돋움체" w:eastAsia="돋움체" w:hAnsi="돋움체"/>
              </w:rPr>
              <w:t>4</w:t>
            </w:r>
            <w:r w:rsidR="00FB1FAF">
              <w:rPr>
                <w:rFonts w:ascii="돋움체" w:eastAsia="돋움체" w:hAnsi="돋움체"/>
              </w:rPr>
              <w:t>.21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4EBD407C" w:rsidR="007961FE" w:rsidRPr="00E9238F" w:rsidRDefault="00FA10E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D6AF6C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2E8B3487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212BF60E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62C7AC5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02D3E9D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34ECEC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5986F039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5</w:t>
        </w:r>
      </w:hyperlink>
    </w:p>
    <w:p w14:paraId="5CD6F790" w14:textId="5CFE4766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5</w:t>
        </w:r>
      </w:hyperlink>
    </w:p>
    <w:p w14:paraId="3DE4355E" w14:textId="52E43B0E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 xml:space="preserve">4.2 </w:t>
        </w:r>
        <w:r w:rsidR="00510D4D" w:rsidRPr="00510D4D">
          <w:rPr>
            <w:rStyle w:val="ab"/>
            <w:noProof/>
          </w:rPr>
          <w:t>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530FEBC1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</w:t>
        </w:r>
        <w:r w:rsidR="0082580B" w:rsidRPr="0082580B">
          <w:rPr>
            <w:rStyle w:val="ab"/>
            <w:noProof/>
          </w:rPr>
          <w:t xml:space="preserve"> 데이터베이스 정보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5</w:t>
        </w:r>
      </w:hyperlink>
    </w:p>
    <w:p w14:paraId="0E4913AD" w14:textId="431BFD80" w:rsidR="00AD3DF8" w:rsidRDefault="00AE035F">
      <w:pPr>
        <w:pStyle w:val="21"/>
        <w:tabs>
          <w:tab w:val="right" w:leader="dot" w:pos="9628"/>
        </w:tabs>
        <w:ind w:left="440"/>
        <w:rPr>
          <w:noProof/>
        </w:rPr>
      </w:pPr>
      <w:hyperlink w:anchor="_Toc219310838" w:history="1">
        <w:r w:rsidR="00AD3DF8" w:rsidRPr="003A476D">
          <w:rPr>
            <w:rStyle w:val="ab"/>
            <w:noProof/>
          </w:rPr>
          <w:t xml:space="preserve">4.4 </w:t>
        </w:r>
        <w:r w:rsidR="0082580B">
          <w:rPr>
            <w:rStyle w:val="ab"/>
            <w:rFonts w:hint="eastAsia"/>
            <w:noProof/>
          </w:rPr>
          <w:t>네트워크/서비스 정보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6</w:t>
        </w:r>
      </w:hyperlink>
    </w:p>
    <w:p w14:paraId="1AB8FB53" w14:textId="7A25C1C8" w:rsidR="0082580B" w:rsidRPr="0082580B" w:rsidRDefault="00AE035F" w:rsidP="0082580B">
      <w:pPr>
        <w:pStyle w:val="21"/>
        <w:tabs>
          <w:tab w:val="right" w:leader="dot" w:pos="9628"/>
        </w:tabs>
        <w:ind w:left="440"/>
        <w:rPr>
          <w:noProof/>
        </w:rPr>
      </w:pPr>
      <w:hyperlink w:anchor="_Toc219310838" w:history="1">
        <w:r w:rsidR="0082580B" w:rsidRPr="003A476D">
          <w:rPr>
            <w:rStyle w:val="ab"/>
            <w:noProof/>
          </w:rPr>
          <w:t>4.</w:t>
        </w:r>
        <w:r w:rsidR="0082580B">
          <w:rPr>
            <w:rStyle w:val="ab"/>
            <w:noProof/>
          </w:rPr>
          <w:t>5</w:t>
        </w:r>
        <w:r w:rsidR="0082580B" w:rsidRPr="003A476D">
          <w:rPr>
            <w:rStyle w:val="ab"/>
            <w:noProof/>
          </w:rPr>
          <w:t xml:space="preserve"> </w:t>
        </w:r>
        <w:r w:rsidR="0082580B" w:rsidRPr="0082580B">
          <w:rPr>
            <w:rStyle w:val="ab"/>
            <w:noProof/>
          </w:rPr>
          <w:t>S/W정보</w:t>
        </w:r>
        <w:r w:rsidR="0082580B">
          <w:rPr>
            <w:noProof/>
            <w:webHidden/>
          </w:rPr>
          <w:tab/>
          <w:t>6</w:t>
        </w:r>
      </w:hyperlink>
    </w:p>
    <w:p w14:paraId="0CF1B9B0" w14:textId="3E47769A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8</w:t>
        </w:r>
      </w:hyperlink>
    </w:p>
    <w:p w14:paraId="306D4BDC" w14:textId="7F1C4741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 xml:space="preserve">5.1 연계 서비스 </w:t>
        </w:r>
        <w:r w:rsidR="00AD3DF8" w:rsidRPr="003A476D">
          <w:rPr>
            <w:rStyle w:val="ab"/>
            <w:noProof/>
          </w:rPr>
          <w:t>목</w:t>
        </w:r>
        <w:r w:rsidR="00AD3DF8" w:rsidRPr="003A476D">
          <w:rPr>
            <w:rStyle w:val="ab"/>
            <w:noProof/>
          </w:rPr>
          <w:t>록</w:t>
        </w:r>
        <w:r w:rsidR="00AD3DF8">
          <w:rPr>
            <w:noProof/>
            <w:webHidden/>
          </w:rPr>
          <w:tab/>
        </w:r>
      </w:hyperlink>
      <w:r w:rsidR="0082580B">
        <w:rPr>
          <w:noProof/>
        </w:rPr>
        <w:t>8</w:t>
      </w:r>
    </w:p>
    <w:p w14:paraId="6C04163A" w14:textId="75ABF33E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8</w:t>
        </w:r>
      </w:hyperlink>
    </w:p>
    <w:p w14:paraId="73D5B111" w14:textId="185FB7FF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9</w:t>
        </w:r>
      </w:hyperlink>
    </w:p>
    <w:p w14:paraId="67F6DF12" w14:textId="63626620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9</w:t>
        </w:r>
      </w:hyperlink>
    </w:p>
    <w:p w14:paraId="04D8A629" w14:textId="5955EE37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82580B">
          <w:rPr>
            <w:noProof/>
            <w:webHidden/>
          </w:rPr>
          <w:t>9</w:t>
        </w:r>
      </w:hyperlink>
    </w:p>
    <w:p w14:paraId="066B2699" w14:textId="4AD9D7E8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57B47BCB" w14:textId="286CB16C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1FE0E23" w14:textId="3BC4BDB8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A712410" w14:textId="78CB4BAD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7181615C" w14:textId="261CB8E9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0B8107AD" w14:textId="15955D12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7010380F" w14:textId="6E974DD3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39438AD7" w14:textId="227CC313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6F322974" w14:textId="43BC8469" w:rsidR="00AD3DF8" w:rsidRPr="0074060A" w:rsidRDefault="00AE035F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26D2EB0" w14:textId="0CC84799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1A51756" w14:textId="228DEAB9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157D32C2" w14:textId="786E65D3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F110142" w14:textId="05518815" w:rsidR="00AD3DF8" w:rsidRPr="0074060A" w:rsidRDefault="00AE035F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82580B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t>목적</w:t>
      </w:r>
      <w:bookmarkEnd w:id="0"/>
    </w:p>
    <w:p w14:paraId="08838651" w14:textId="243660E4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1A67E3">
        <w:rPr>
          <w:rFonts w:hint="eastAsia"/>
          <w:highlight w:val="yellow"/>
        </w:rPr>
        <w:t>내부통제시스템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085F1475" w:rsidR="008C6CE7" w:rsidRPr="00AA546E" w:rsidRDefault="00554CE9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관리</w:t>
            </w:r>
            <w:r w:rsidR="008C6CE7" w:rsidRPr="00AA546E">
              <w:rPr>
                <w:rFonts w:hint="eastAsia"/>
                <w:szCs w:val="22"/>
              </w:rPr>
              <w:t>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6269446A" w:rsidR="008C6CE7" w:rsidRPr="00AA546E" w:rsidRDefault="00AD761C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내부통제시스템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rFonts w:hint="eastAsia"/>
                <w:szCs w:val="22"/>
              </w:rPr>
              <w:t>C</w:t>
            </w:r>
            <w:r>
              <w:rPr>
                <w:szCs w:val="22"/>
              </w:rPr>
              <w:t>IS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:rsidRPr="00B93410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614260E6" w:rsidR="008C6CE7" w:rsidRPr="00AA546E" w:rsidRDefault="0073279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내부통제시스템(내부통제담당자 등록/변경,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월 체크리스트,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주식거래 관리 등) 내에 리스크 관리팀의 </w:t>
            </w:r>
            <w:r>
              <w:rPr>
                <w:szCs w:val="22"/>
              </w:rPr>
              <w:t xml:space="preserve">RAAS </w:t>
            </w:r>
            <w:r>
              <w:rPr>
                <w:rFonts w:hint="eastAsia"/>
                <w:szCs w:val="22"/>
              </w:rPr>
              <w:t>비계량평가,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소비자보호실의 금융소비자 보호실태평가 오프라인 업무를 전산화를 통해 증빙 관리,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이력관리 등 편의성 증대 및 전산시스템을 활용하여 해당업무 및 관리 효율화를 </w:t>
            </w:r>
            <w:proofErr w:type="spellStart"/>
            <w:r>
              <w:rPr>
                <w:rFonts w:hint="eastAsia"/>
                <w:szCs w:val="22"/>
              </w:rPr>
              <w:t>증대시키는</w:t>
            </w:r>
            <w:proofErr w:type="spellEnd"/>
            <w:r>
              <w:rPr>
                <w:rFonts w:hint="eastAsia"/>
                <w:szCs w:val="22"/>
              </w:rPr>
              <w:t xml:space="preserve">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4F0625B5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6A1757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734E5AF2" w:rsidR="008C6CE7" w:rsidRPr="00AA546E" w:rsidRDefault="00AC7DD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준법감시팀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0890770B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내근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19AC09E3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6A1757">
              <w:rPr>
                <w:szCs w:val="22"/>
              </w:rPr>
              <w:t>2</w:t>
            </w:r>
            <w:r w:rsidR="009E4AFD">
              <w:rPr>
                <w:szCs w:val="22"/>
              </w:rPr>
              <w:t>8</w:t>
            </w:r>
            <w:r w:rsidR="006A1757">
              <w:rPr>
                <w:szCs w:val="22"/>
              </w:rPr>
              <w:t>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0E766C2B" w:rsidR="008C6CE7" w:rsidRPr="00AA546E" w:rsidRDefault="0042708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2418CF54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19B57EFC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596CE7">
              <w:rPr>
                <w:szCs w:val="22"/>
              </w:rPr>
              <w:t>4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48BEB3E1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0618FB8D" w:rsidR="008C6CE7" w:rsidRPr="00AA546E" w:rsidRDefault="00FB1FAF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</w:tbl>
    <w:p w14:paraId="4CB193D7" w14:textId="110FC471" w:rsidR="008C6CE7" w:rsidRDefault="006A1757" w:rsidP="00672C20">
      <w:r>
        <w:rPr>
          <w:rFonts w:hint="eastAsia"/>
        </w:rPr>
        <w:t>솔루션</w:t>
      </w:r>
      <w:r w:rsidR="005A6CC6">
        <w:t xml:space="preserve"> : </w:t>
      </w:r>
      <w:r>
        <w:rPr>
          <w:rFonts w:hint="eastAsia"/>
        </w:rPr>
        <w:t xml:space="preserve">유지보수 업체에서 </w:t>
      </w:r>
      <w:r w:rsidR="00FC0B97">
        <w:rPr>
          <w:rFonts w:hint="eastAsia"/>
        </w:rPr>
        <w:t>F</w:t>
      </w:r>
      <w:r w:rsidR="00FC0B97">
        <w:t>TP</w:t>
      </w:r>
      <w:r w:rsidR="00FC0B97">
        <w:rPr>
          <w:rFonts w:hint="eastAsia"/>
        </w:rPr>
        <w:t>통해 이관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B14C20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096A40A6" w:rsidR="00B14C20" w:rsidRPr="00554073" w:rsidRDefault="00B14C20" w:rsidP="00B14C20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24464F30" w:rsidR="00B14C20" w:rsidRPr="00554073" w:rsidRDefault="00B14C20" w:rsidP="00B14C20">
            <w:pPr>
              <w:jc w:val="center"/>
            </w:pPr>
            <w:r>
              <w:rPr>
                <w:rFonts w:hint="eastAsia"/>
              </w:rPr>
              <w:t>김태헌</w:t>
            </w:r>
          </w:p>
        </w:tc>
        <w:tc>
          <w:tcPr>
            <w:tcW w:w="6208" w:type="dxa"/>
            <w:shd w:val="clear" w:color="auto" w:fill="auto"/>
          </w:tcPr>
          <w:p w14:paraId="2E03FBEA" w14:textId="4D5A16C2" w:rsidR="00B14C20" w:rsidRPr="00554073" w:rsidRDefault="001B3E13" w:rsidP="00B14C20">
            <w:r>
              <w:rPr>
                <w:rFonts w:hint="eastAsia"/>
              </w:rPr>
              <w:t xml:space="preserve">내부통제시스템 </w:t>
            </w:r>
            <w:r w:rsidR="00B14C20">
              <w:rPr>
                <w:rFonts w:hint="eastAsia"/>
              </w:rPr>
              <w:t>업무 리더</w:t>
            </w:r>
          </w:p>
        </w:tc>
      </w:tr>
      <w:tr w:rsidR="00B14C20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7A71E475" w:rsidR="00B14C20" w:rsidRPr="00554073" w:rsidRDefault="00B14C20" w:rsidP="00B14C20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529C9896" w:rsidR="00B14C20" w:rsidRPr="00AA546E" w:rsidRDefault="00B14C20" w:rsidP="00B14C2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장재율</w:t>
            </w:r>
          </w:p>
        </w:tc>
        <w:tc>
          <w:tcPr>
            <w:tcW w:w="6208" w:type="dxa"/>
            <w:shd w:val="clear" w:color="auto" w:fill="auto"/>
          </w:tcPr>
          <w:p w14:paraId="6CD485D1" w14:textId="4276B315" w:rsidR="00B14C20" w:rsidRPr="00554073" w:rsidRDefault="001B3E13" w:rsidP="00B14C20">
            <w:r>
              <w:rPr>
                <w:rFonts w:hint="eastAsia"/>
              </w:rPr>
              <w:t xml:space="preserve">내부통제시스템 </w:t>
            </w:r>
            <w:r w:rsidR="00B14C20">
              <w:rPr>
                <w:rFonts w:hint="eastAsia"/>
              </w:rPr>
              <w:t>정담당자</w:t>
            </w:r>
          </w:p>
        </w:tc>
      </w:tr>
      <w:tr w:rsidR="004359B9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60E07693" w:rsidR="004359B9" w:rsidRPr="00554073" w:rsidRDefault="004359B9" w:rsidP="004359B9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8CC91DF" w14:textId="2782F6BD" w:rsidR="004359B9" w:rsidRPr="00554073" w:rsidRDefault="004359B9" w:rsidP="004359B9">
            <w:pPr>
              <w:jc w:val="center"/>
            </w:pPr>
            <w:r>
              <w:rPr>
                <w:rFonts w:hint="eastAsia"/>
              </w:rPr>
              <w:t>김원빈</w:t>
            </w:r>
          </w:p>
        </w:tc>
        <w:tc>
          <w:tcPr>
            <w:tcW w:w="6208" w:type="dxa"/>
            <w:shd w:val="clear" w:color="auto" w:fill="auto"/>
          </w:tcPr>
          <w:p w14:paraId="5C8D7F2E" w14:textId="2BAC7797" w:rsidR="004359B9" w:rsidRPr="00554073" w:rsidRDefault="001B3E13" w:rsidP="004359B9">
            <w:r>
              <w:rPr>
                <w:rFonts w:hint="eastAsia"/>
              </w:rPr>
              <w:t xml:space="preserve">내부통제시스템 </w:t>
            </w:r>
            <w:r w:rsidR="004359B9">
              <w:rPr>
                <w:rFonts w:hint="eastAsia"/>
              </w:rPr>
              <w:t>정담당자</w:t>
            </w:r>
          </w:p>
        </w:tc>
      </w:tr>
      <w:tr w:rsidR="004359B9" w:rsidRPr="00554073" w14:paraId="174974A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46AC78BF" w:rsidR="004359B9" w:rsidRDefault="001B3E13" w:rsidP="004359B9">
            <w:r>
              <w:rPr>
                <w:rFonts w:hint="eastAsia"/>
              </w:rPr>
              <w:t>준법감시팀</w:t>
            </w:r>
          </w:p>
        </w:tc>
        <w:tc>
          <w:tcPr>
            <w:tcW w:w="1872" w:type="dxa"/>
            <w:shd w:val="clear" w:color="auto" w:fill="auto"/>
          </w:tcPr>
          <w:p w14:paraId="01A677EC" w14:textId="6B1F3500" w:rsidR="004359B9" w:rsidRPr="00A25EE2" w:rsidRDefault="001B3E13" w:rsidP="004359B9">
            <w:pPr>
              <w:jc w:val="center"/>
            </w:pPr>
            <w:r>
              <w:rPr>
                <w:rFonts w:hint="eastAsia"/>
              </w:rPr>
              <w:t>임현수</w:t>
            </w:r>
          </w:p>
        </w:tc>
        <w:tc>
          <w:tcPr>
            <w:tcW w:w="6208" w:type="dxa"/>
            <w:shd w:val="clear" w:color="auto" w:fill="auto"/>
          </w:tcPr>
          <w:p w14:paraId="6A53434B" w14:textId="1F9F7F8A" w:rsidR="004359B9" w:rsidRDefault="001B3E13" w:rsidP="004359B9">
            <w:r>
              <w:rPr>
                <w:rFonts w:hint="eastAsia"/>
              </w:rPr>
              <w:t xml:space="preserve">내부통제시스템 </w:t>
            </w:r>
            <w:r w:rsidR="004359B9">
              <w:rPr>
                <w:rFonts w:hint="eastAsia"/>
              </w:rPr>
              <w:t>현업부서 담당자</w:t>
            </w:r>
          </w:p>
        </w:tc>
      </w:tr>
      <w:tr w:rsidR="001A67E3" w:rsidRPr="00554073" w14:paraId="3B108593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10FADF7" w14:textId="3562A484" w:rsidR="001A67E3" w:rsidRDefault="001A67E3" w:rsidP="001A67E3">
            <w:r>
              <w:rPr>
                <w:rFonts w:hint="eastAsia"/>
              </w:rPr>
              <w:t>준법감시팀</w:t>
            </w:r>
          </w:p>
        </w:tc>
        <w:tc>
          <w:tcPr>
            <w:tcW w:w="1872" w:type="dxa"/>
            <w:shd w:val="clear" w:color="auto" w:fill="auto"/>
          </w:tcPr>
          <w:p w14:paraId="6191C2DB" w14:textId="65B854F2" w:rsidR="001A67E3" w:rsidRDefault="001A67E3" w:rsidP="001A67E3">
            <w:pPr>
              <w:jc w:val="center"/>
            </w:pPr>
            <w:r>
              <w:rPr>
                <w:rFonts w:hint="eastAsia"/>
              </w:rPr>
              <w:t>김영후</w:t>
            </w:r>
          </w:p>
        </w:tc>
        <w:tc>
          <w:tcPr>
            <w:tcW w:w="6208" w:type="dxa"/>
            <w:shd w:val="clear" w:color="auto" w:fill="auto"/>
          </w:tcPr>
          <w:p w14:paraId="2FED3B81" w14:textId="685A8045" w:rsidR="001A67E3" w:rsidRDefault="001A67E3" w:rsidP="001A67E3">
            <w:r>
              <w:rPr>
                <w:rFonts w:hint="eastAsia"/>
              </w:rPr>
              <w:t>내부통제시스템 현업부서 담당자</w:t>
            </w:r>
          </w:p>
        </w:tc>
      </w:tr>
      <w:tr w:rsidR="001A67E3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62769E68" w:rsidR="001A67E3" w:rsidRDefault="001A67E3" w:rsidP="001A67E3"/>
        </w:tc>
        <w:tc>
          <w:tcPr>
            <w:tcW w:w="1872" w:type="dxa"/>
            <w:shd w:val="clear" w:color="auto" w:fill="auto"/>
          </w:tcPr>
          <w:p w14:paraId="112D30A2" w14:textId="10107574" w:rsidR="001A67E3" w:rsidRDefault="001A67E3" w:rsidP="001A67E3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0DAF768B" w14:textId="6D772D44" w:rsidR="001A67E3" w:rsidRDefault="001A67E3" w:rsidP="001A67E3"/>
        </w:tc>
      </w:tr>
      <w:tr w:rsidR="001A67E3" w:rsidRPr="00554073" w14:paraId="4387CAB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4C3DBFE5" w14:textId="4B6431D9" w:rsidR="001A67E3" w:rsidRDefault="001A67E3" w:rsidP="001A67E3"/>
        </w:tc>
        <w:tc>
          <w:tcPr>
            <w:tcW w:w="1872" w:type="dxa"/>
            <w:shd w:val="clear" w:color="auto" w:fill="auto"/>
          </w:tcPr>
          <w:p w14:paraId="77F79286" w14:textId="74A0798E" w:rsidR="001A67E3" w:rsidRDefault="001A67E3" w:rsidP="001A67E3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FBD12D1" w14:textId="7BA7EF9E" w:rsidR="001A67E3" w:rsidRDefault="001A67E3" w:rsidP="001A67E3"/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994"/>
        <w:gridCol w:w="1826"/>
        <w:gridCol w:w="2541"/>
        <w:gridCol w:w="1986"/>
      </w:tblGrid>
      <w:tr w:rsidR="00AA546E" w14:paraId="75C69089" w14:textId="77777777" w:rsidTr="00DC2158">
        <w:trPr>
          <w:trHeight w:val="265"/>
        </w:trPr>
        <w:tc>
          <w:tcPr>
            <w:tcW w:w="68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4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26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541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986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9E4AFD" w14:paraId="5B908D0D" w14:textId="77777777" w:rsidTr="00DC2158">
        <w:trPr>
          <w:trHeight w:val="265"/>
        </w:trPr>
        <w:tc>
          <w:tcPr>
            <w:tcW w:w="684" w:type="dxa"/>
            <w:shd w:val="clear" w:color="auto" w:fill="auto"/>
          </w:tcPr>
          <w:p w14:paraId="03A43029" w14:textId="6D4265F9" w:rsidR="009E4AFD" w:rsidRPr="00554073" w:rsidRDefault="009E4AFD" w:rsidP="004B18B3">
            <w:r>
              <w:rPr>
                <w:rFonts w:hint="eastAsia"/>
              </w:rPr>
              <w:t>운영</w:t>
            </w:r>
          </w:p>
        </w:tc>
        <w:tc>
          <w:tcPr>
            <w:tcW w:w="2994" w:type="dxa"/>
            <w:shd w:val="clear" w:color="auto" w:fill="auto"/>
          </w:tcPr>
          <w:p w14:paraId="4CD84958" w14:textId="54C67DCD" w:rsidR="009E4AFD" w:rsidRDefault="00AD761C" w:rsidP="004B18B3">
            <w:r>
              <w:rPr>
                <w:rFonts w:hint="eastAsia"/>
              </w:rPr>
              <w:t>c</w:t>
            </w:r>
            <w:r>
              <w:t>is</w:t>
            </w:r>
            <w:r w:rsidR="009E4AFD">
              <w:t>.hanwhalife.com</w:t>
            </w:r>
          </w:p>
        </w:tc>
        <w:tc>
          <w:tcPr>
            <w:tcW w:w="1826" w:type="dxa"/>
            <w:shd w:val="clear" w:color="auto" w:fill="auto"/>
          </w:tcPr>
          <w:p w14:paraId="20829481" w14:textId="2FA30764" w:rsidR="009E4AFD" w:rsidRDefault="001B3E13" w:rsidP="00BF2339">
            <w:r>
              <w:t>hli</w:t>
            </w:r>
            <w:r w:rsidR="006D5863">
              <w:t>p</w:t>
            </w:r>
            <w:r>
              <w:t>cisweb01</w:t>
            </w:r>
          </w:p>
        </w:tc>
        <w:tc>
          <w:tcPr>
            <w:tcW w:w="2541" w:type="dxa"/>
            <w:shd w:val="clear" w:color="auto" w:fill="auto"/>
          </w:tcPr>
          <w:p w14:paraId="4C87E30B" w14:textId="236B8FCA" w:rsidR="009E4AFD" w:rsidRPr="00554073" w:rsidRDefault="009E4AFD" w:rsidP="004B18B3">
            <w:r w:rsidRPr="009E4AFD">
              <w:t>26</w:t>
            </w:r>
            <w:r>
              <w:t>.</w:t>
            </w:r>
            <w:r w:rsidRPr="009E4AFD">
              <w:t>0</w:t>
            </w:r>
            <w:r w:rsidR="001B3E13">
              <w:t>1</w:t>
            </w:r>
            <w:r>
              <w:t>.</w:t>
            </w:r>
            <w:r w:rsidR="001B3E13">
              <w:t>26</w:t>
            </w:r>
            <w:r>
              <w:t>~</w:t>
            </w:r>
            <w:r w:rsidRPr="009E4AFD">
              <w:t xml:space="preserve"> 27</w:t>
            </w:r>
            <w:r>
              <w:t>.</w:t>
            </w:r>
            <w:r w:rsidRPr="009E4AFD">
              <w:t>0</w:t>
            </w:r>
            <w:r w:rsidR="001B3E13">
              <w:t>2</w:t>
            </w:r>
            <w:r>
              <w:t>.</w:t>
            </w:r>
            <w:r w:rsidR="001B3E13">
              <w:t>16</w:t>
            </w:r>
          </w:p>
        </w:tc>
        <w:tc>
          <w:tcPr>
            <w:tcW w:w="1986" w:type="dxa"/>
            <w:shd w:val="clear" w:color="auto" w:fill="auto"/>
          </w:tcPr>
          <w:p w14:paraId="141DF018" w14:textId="70780854" w:rsidR="009E4AFD" w:rsidRPr="00554073" w:rsidRDefault="009E4AFD" w:rsidP="004B18B3"/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396"/>
        <w:gridCol w:w="1652"/>
        <w:gridCol w:w="546"/>
        <w:gridCol w:w="2246"/>
        <w:gridCol w:w="1829"/>
        <w:gridCol w:w="1707"/>
      </w:tblGrid>
      <w:tr w:rsidR="00EC0587" w:rsidRPr="00AA546E" w14:paraId="14CF49E1" w14:textId="323A6FB1" w:rsidTr="00EC0587">
        <w:trPr>
          <w:trHeight w:val="368"/>
        </w:trPr>
        <w:tc>
          <w:tcPr>
            <w:tcW w:w="655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396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6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246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29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07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C0587" w:rsidRPr="00AA546E" w14:paraId="32DB4716" w14:textId="77777777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0B6A8302" w14:textId="072F5C56" w:rsidR="00EC0587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96" w:type="dxa"/>
            <w:shd w:val="clear" w:color="auto" w:fill="auto"/>
          </w:tcPr>
          <w:p w14:paraId="10308B11" w14:textId="446FC41B" w:rsidR="00EC0587" w:rsidRPr="00DD192A" w:rsidRDefault="006D5863" w:rsidP="004B18B3">
            <w:r>
              <w:rPr>
                <w:rFonts w:hint="eastAsia"/>
              </w:rPr>
              <w:t xml:space="preserve">내부통제 운영 </w:t>
            </w:r>
            <w:r>
              <w:t>WAS</w:t>
            </w:r>
          </w:p>
        </w:tc>
        <w:tc>
          <w:tcPr>
            <w:tcW w:w="1652" w:type="dxa"/>
            <w:shd w:val="clear" w:color="auto" w:fill="auto"/>
          </w:tcPr>
          <w:p w14:paraId="3153CC84" w14:textId="7B78BC97" w:rsidR="00EC0587" w:rsidRPr="00BF2339" w:rsidRDefault="006D5863" w:rsidP="004B18B3">
            <w:r>
              <w:t>hlipciswas01</w:t>
            </w:r>
          </w:p>
        </w:tc>
        <w:tc>
          <w:tcPr>
            <w:tcW w:w="546" w:type="dxa"/>
            <w:shd w:val="clear" w:color="auto" w:fill="auto"/>
          </w:tcPr>
          <w:p w14:paraId="76D9A669" w14:textId="394F69D8" w:rsidR="00EC0587" w:rsidRPr="00DD192A" w:rsidRDefault="006D5863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16D20EC5" w14:textId="7EB607CE" w:rsidR="00EC0587" w:rsidRPr="00BF2339" w:rsidRDefault="006D5863" w:rsidP="00BF2339">
            <w:pPr>
              <w:jc w:val="left"/>
            </w:pPr>
            <w:r>
              <w:rPr>
                <w:rFonts w:hint="eastAsia"/>
              </w:rPr>
              <w:t>1</w:t>
            </w:r>
            <w:r>
              <w:t>0.10.26.123</w:t>
            </w:r>
          </w:p>
        </w:tc>
        <w:tc>
          <w:tcPr>
            <w:tcW w:w="1829" w:type="dxa"/>
            <w:shd w:val="clear" w:color="auto" w:fill="auto"/>
          </w:tcPr>
          <w:p w14:paraId="138D6287" w14:textId="48B691AF" w:rsidR="00EC0587" w:rsidRPr="00DD192A" w:rsidRDefault="006D5863" w:rsidP="004B18B3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5F3922FC" w14:textId="724AF682" w:rsidR="00EC0587" w:rsidRDefault="00EC0587" w:rsidP="00A25EE2">
            <w:proofErr w:type="spellStart"/>
            <w:r>
              <w:t>wasadmin</w:t>
            </w:r>
            <w:proofErr w:type="spellEnd"/>
          </w:p>
          <w:p w14:paraId="3209890B" w14:textId="5BE59D43" w:rsidR="00EC0587" w:rsidRDefault="00EC0587" w:rsidP="00A25EE2"/>
        </w:tc>
      </w:tr>
      <w:tr w:rsidR="00A25EE2" w:rsidRPr="00AA546E" w14:paraId="25C50DC8" w14:textId="33F8CED2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6F520830" w14:textId="22BD2BEA" w:rsidR="00A25EE2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96" w:type="dxa"/>
            <w:shd w:val="clear" w:color="auto" w:fill="auto"/>
          </w:tcPr>
          <w:p w14:paraId="39111645" w14:textId="291327AC" w:rsidR="00A25EE2" w:rsidRPr="00DD192A" w:rsidRDefault="006D5863" w:rsidP="004B18B3">
            <w:r>
              <w:rPr>
                <w:rFonts w:hint="eastAsia"/>
              </w:rPr>
              <w:t xml:space="preserve">내부통제 운영 </w:t>
            </w:r>
            <w:r>
              <w:t>WEB</w:t>
            </w:r>
          </w:p>
        </w:tc>
        <w:tc>
          <w:tcPr>
            <w:tcW w:w="1652" w:type="dxa"/>
            <w:shd w:val="clear" w:color="auto" w:fill="auto"/>
          </w:tcPr>
          <w:p w14:paraId="5F902038" w14:textId="0E09F906" w:rsidR="00A25EE2" w:rsidRPr="00DD192A" w:rsidRDefault="006D5863" w:rsidP="004B18B3">
            <w:r>
              <w:t>hlipcisweb01</w:t>
            </w:r>
          </w:p>
        </w:tc>
        <w:tc>
          <w:tcPr>
            <w:tcW w:w="546" w:type="dxa"/>
            <w:shd w:val="clear" w:color="auto" w:fill="auto"/>
          </w:tcPr>
          <w:p w14:paraId="3730E54D" w14:textId="68D663D0" w:rsidR="00A25EE2" w:rsidRPr="00DD192A" w:rsidRDefault="006D5863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69D99675" w14:textId="40F76119" w:rsidR="00A25EE2" w:rsidRPr="00DD192A" w:rsidRDefault="006D5863" w:rsidP="00BF2339">
            <w:pPr>
              <w:jc w:val="left"/>
            </w:pPr>
            <w:r>
              <w:rPr>
                <w:rFonts w:hint="eastAsia"/>
              </w:rPr>
              <w:t>1</w:t>
            </w:r>
            <w:r>
              <w:t>0.10.26.140</w:t>
            </w:r>
          </w:p>
        </w:tc>
        <w:tc>
          <w:tcPr>
            <w:tcW w:w="1829" w:type="dxa"/>
            <w:shd w:val="clear" w:color="auto" w:fill="auto"/>
          </w:tcPr>
          <w:p w14:paraId="5B6DFE63" w14:textId="56A3DA42" w:rsidR="00A25EE2" w:rsidRPr="00DD192A" w:rsidRDefault="00EC0587" w:rsidP="004B18B3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6B232E92" w14:textId="3C13D9DC" w:rsidR="00EC0587" w:rsidRPr="00DD192A" w:rsidRDefault="00EC0587" w:rsidP="00A25EE2">
            <w:proofErr w:type="spellStart"/>
            <w:r>
              <w:t>webadmin</w:t>
            </w:r>
            <w:proofErr w:type="spellEnd"/>
          </w:p>
        </w:tc>
      </w:tr>
      <w:tr w:rsidR="006D5863" w:rsidRPr="00AA546E" w14:paraId="7390D070" w14:textId="3FBE808A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13AE8820" w14:textId="490EC631" w:rsidR="006D5863" w:rsidRPr="00DD192A" w:rsidRDefault="006D5863" w:rsidP="006D5863">
            <w:r>
              <w:rPr>
                <w:rFonts w:hint="eastAsia"/>
              </w:rPr>
              <w:t>개발</w:t>
            </w:r>
          </w:p>
        </w:tc>
        <w:tc>
          <w:tcPr>
            <w:tcW w:w="1396" w:type="dxa"/>
            <w:shd w:val="clear" w:color="auto" w:fill="auto"/>
          </w:tcPr>
          <w:p w14:paraId="29A8FEA1" w14:textId="5D6EB9D5" w:rsidR="006D5863" w:rsidRPr="00DD192A" w:rsidRDefault="006D5863" w:rsidP="006D5863">
            <w:r>
              <w:rPr>
                <w:rFonts w:hint="eastAsia"/>
              </w:rPr>
              <w:t xml:space="preserve">내부통제 운영 </w:t>
            </w:r>
            <w:r>
              <w:t>WAS</w:t>
            </w:r>
          </w:p>
        </w:tc>
        <w:tc>
          <w:tcPr>
            <w:tcW w:w="1652" w:type="dxa"/>
            <w:shd w:val="clear" w:color="auto" w:fill="auto"/>
          </w:tcPr>
          <w:p w14:paraId="533D3982" w14:textId="7B177A57" w:rsidR="006D5863" w:rsidRPr="00DD192A" w:rsidRDefault="006D5863" w:rsidP="006D5863">
            <w:r>
              <w:t>hlidciswas01</w:t>
            </w:r>
          </w:p>
        </w:tc>
        <w:tc>
          <w:tcPr>
            <w:tcW w:w="546" w:type="dxa"/>
            <w:shd w:val="clear" w:color="auto" w:fill="auto"/>
          </w:tcPr>
          <w:p w14:paraId="6ED413F4" w14:textId="456DB63A" w:rsidR="006D5863" w:rsidRPr="00DD192A" w:rsidRDefault="006D5863" w:rsidP="006D5863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590E6EC7" w14:textId="04A91097" w:rsidR="006D5863" w:rsidRPr="00DD192A" w:rsidRDefault="006D5863" w:rsidP="006D5863">
            <w:pPr>
              <w:jc w:val="left"/>
            </w:pPr>
            <w:r>
              <w:rPr>
                <w:rFonts w:hint="eastAsia"/>
              </w:rPr>
              <w:t>1</w:t>
            </w:r>
            <w:r>
              <w:t>0.10.99.61</w:t>
            </w:r>
          </w:p>
        </w:tc>
        <w:tc>
          <w:tcPr>
            <w:tcW w:w="1829" w:type="dxa"/>
            <w:shd w:val="clear" w:color="auto" w:fill="auto"/>
          </w:tcPr>
          <w:p w14:paraId="19BC9AF1" w14:textId="49C26D5F" w:rsidR="006D5863" w:rsidRPr="00DD192A" w:rsidRDefault="006D5863" w:rsidP="006D5863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3F8CAA6C" w14:textId="77777777" w:rsidR="006D5863" w:rsidRDefault="006D5863" w:rsidP="006D5863">
            <w:proofErr w:type="spellStart"/>
            <w:r>
              <w:t>wasadmin</w:t>
            </w:r>
            <w:proofErr w:type="spellEnd"/>
          </w:p>
          <w:p w14:paraId="0A55FE62" w14:textId="42EAAA1B" w:rsidR="006D5863" w:rsidRPr="00DD192A" w:rsidRDefault="006D5863" w:rsidP="006D5863"/>
        </w:tc>
      </w:tr>
      <w:tr w:rsidR="006D5863" w:rsidRPr="00AA546E" w14:paraId="5ED60D8B" w14:textId="77777777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49ACD2DC" w14:textId="7099BBF6" w:rsidR="006D5863" w:rsidRDefault="006D5863" w:rsidP="006D5863">
            <w:r>
              <w:rPr>
                <w:rFonts w:hint="eastAsia"/>
              </w:rPr>
              <w:t>개발</w:t>
            </w:r>
          </w:p>
        </w:tc>
        <w:tc>
          <w:tcPr>
            <w:tcW w:w="1396" w:type="dxa"/>
            <w:shd w:val="clear" w:color="auto" w:fill="auto"/>
          </w:tcPr>
          <w:p w14:paraId="06220BE1" w14:textId="1272B832" w:rsidR="006D5863" w:rsidRDefault="006D5863" w:rsidP="006D5863">
            <w:r>
              <w:rPr>
                <w:rFonts w:hint="eastAsia"/>
              </w:rPr>
              <w:t xml:space="preserve">내부통제 운영 </w:t>
            </w:r>
            <w:r>
              <w:t>WEB</w:t>
            </w:r>
          </w:p>
        </w:tc>
        <w:tc>
          <w:tcPr>
            <w:tcW w:w="1652" w:type="dxa"/>
            <w:shd w:val="clear" w:color="auto" w:fill="auto"/>
          </w:tcPr>
          <w:p w14:paraId="632E74ED" w14:textId="4F727D39" w:rsidR="006D5863" w:rsidRDefault="006D5863" w:rsidP="006D5863">
            <w:r>
              <w:t>hlidcisweb01</w:t>
            </w:r>
          </w:p>
        </w:tc>
        <w:tc>
          <w:tcPr>
            <w:tcW w:w="546" w:type="dxa"/>
            <w:shd w:val="clear" w:color="auto" w:fill="auto"/>
          </w:tcPr>
          <w:p w14:paraId="08489F2A" w14:textId="66BFC958" w:rsidR="006D5863" w:rsidRDefault="006D5863" w:rsidP="006D5863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650EB36C" w14:textId="11C6BDFA" w:rsidR="006D5863" w:rsidRDefault="006D5863" w:rsidP="006D5863">
            <w:pPr>
              <w:jc w:val="left"/>
            </w:pPr>
            <w:r>
              <w:rPr>
                <w:rFonts w:hint="eastAsia"/>
              </w:rPr>
              <w:t>1</w:t>
            </w:r>
            <w:r>
              <w:t>0.10.99.61</w:t>
            </w:r>
          </w:p>
        </w:tc>
        <w:tc>
          <w:tcPr>
            <w:tcW w:w="1829" w:type="dxa"/>
            <w:shd w:val="clear" w:color="auto" w:fill="auto"/>
          </w:tcPr>
          <w:p w14:paraId="000613AD" w14:textId="0D4CBD3A" w:rsidR="006D5863" w:rsidRDefault="006D5863" w:rsidP="006D5863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042D745F" w14:textId="54040D2C" w:rsidR="006D5863" w:rsidRDefault="006D5863" w:rsidP="006D5863">
            <w:proofErr w:type="spellStart"/>
            <w:r>
              <w:t>webadmin</w:t>
            </w:r>
            <w:proofErr w:type="spellEnd"/>
          </w:p>
        </w:tc>
      </w:tr>
    </w:tbl>
    <w:p w14:paraId="18CDB3B4" w14:textId="1461F44E" w:rsidR="00554073" w:rsidRPr="00554073" w:rsidRDefault="00554073" w:rsidP="00554073">
      <w:pPr>
        <w:rPr>
          <w:szCs w:val="22"/>
        </w:rPr>
      </w:pPr>
      <w:bookmarkStart w:id="8" w:name="_Toc246749442"/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734"/>
        <w:gridCol w:w="1059"/>
        <w:gridCol w:w="1763"/>
        <w:gridCol w:w="3279"/>
        <w:gridCol w:w="1429"/>
      </w:tblGrid>
      <w:tr w:rsidR="00AA546E" w:rsidRPr="00AA546E" w14:paraId="2821A7D8" w14:textId="77777777" w:rsidTr="003257FD">
        <w:trPr>
          <w:trHeight w:val="265"/>
        </w:trPr>
        <w:tc>
          <w:tcPr>
            <w:tcW w:w="625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734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059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763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3279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429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9E4AFD" w:rsidRPr="00AA546E" w14:paraId="09CAC17B" w14:textId="77777777" w:rsidTr="003257FD">
        <w:trPr>
          <w:trHeight w:val="249"/>
        </w:trPr>
        <w:tc>
          <w:tcPr>
            <w:tcW w:w="625" w:type="dxa"/>
            <w:shd w:val="clear" w:color="auto" w:fill="auto"/>
          </w:tcPr>
          <w:p w14:paraId="510F262B" w14:textId="39F3D2B9" w:rsidR="009E4AFD" w:rsidRPr="00AA546E" w:rsidRDefault="009E4A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734" w:type="dxa"/>
            <w:shd w:val="clear" w:color="auto" w:fill="auto"/>
          </w:tcPr>
          <w:p w14:paraId="4D382466" w14:textId="3162155B" w:rsidR="009E4AFD" w:rsidRPr="00AA546E" w:rsidRDefault="005F2F14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통합S</w:t>
            </w:r>
            <w:r>
              <w:rPr>
                <w:szCs w:val="22"/>
              </w:rPr>
              <w:t>QL2017</w:t>
            </w:r>
          </w:p>
        </w:tc>
        <w:tc>
          <w:tcPr>
            <w:tcW w:w="1059" w:type="dxa"/>
            <w:shd w:val="clear" w:color="auto" w:fill="auto"/>
          </w:tcPr>
          <w:p w14:paraId="7DD942A7" w14:textId="7E9349D2" w:rsidR="009E4AFD" w:rsidRPr="00AA546E" w:rsidRDefault="005F2F14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</w:t>
            </w:r>
            <w:r w:rsidR="009E4AFD">
              <w:rPr>
                <w:szCs w:val="22"/>
              </w:rPr>
              <w:t>SQL</w:t>
            </w:r>
          </w:p>
        </w:tc>
        <w:tc>
          <w:tcPr>
            <w:tcW w:w="1763" w:type="dxa"/>
            <w:shd w:val="clear" w:color="auto" w:fill="auto"/>
          </w:tcPr>
          <w:p w14:paraId="12DF0C90" w14:textId="6FD1515A" w:rsidR="009E4AFD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</w:t>
            </w:r>
          </w:p>
        </w:tc>
        <w:tc>
          <w:tcPr>
            <w:tcW w:w="3279" w:type="dxa"/>
            <w:shd w:val="clear" w:color="auto" w:fill="auto"/>
          </w:tcPr>
          <w:p w14:paraId="11F1A896" w14:textId="4EEB33EA" w:rsidR="009E4AFD" w:rsidRPr="00AA546E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Connection(</w:t>
            </w:r>
            <w:proofErr w:type="spellStart"/>
            <w:r>
              <w:rPr>
                <w:szCs w:val="22"/>
              </w:rPr>
              <w:t>config.properties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429" w:type="dxa"/>
            <w:shd w:val="clear" w:color="auto" w:fill="auto"/>
          </w:tcPr>
          <w:p w14:paraId="7EDD45C6" w14:textId="6A9EDD77" w:rsidR="009E4AFD" w:rsidRPr="00AA546E" w:rsidRDefault="005F2F14" w:rsidP="004B18B3">
            <w:pPr>
              <w:rPr>
                <w:szCs w:val="22"/>
              </w:rPr>
            </w:pPr>
            <w:r>
              <w:rPr>
                <w:szCs w:val="22"/>
              </w:rPr>
              <w:t>PCIS</w:t>
            </w:r>
          </w:p>
        </w:tc>
      </w:tr>
      <w:tr w:rsidR="005F2F14" w:rsidRPr="00AA546E" w14:paraId="3C6D46E6" w14:textId="77777777" w:rsidTr="003257FD">
        <w:trPr>
          <w:trHeight w:val="249"/>
        </w:trPr>
        <w:tc>
          <w:tcPr>
            <w:tcW w:w="625" w:type="dxa"/>
            <w:shd w:val="clear" w:color="auto" w:fill="auto"/>
          </w:tcPr>
          <w:p w14:paraId="38DF0C57" w14:textId="4D5116CF" w:rsidR="005F2F14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734" w:type="dxa"/>
            <w:shd w:val="clear" w:color="auto" w:fill="auto"/>
          </w:tcPr>
          <w:p w14:paraId="5FE937F3" w14:textId="3D11FBB8" w:rsidR="005F2F14" w:rsidRPr="009E4AFD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통합S</w:t>
            </w:r>
            <w:r>
              <w:rPr>
                <w:szCs w:val="22"/>
              </w:rPr>
              <w:t>QL2017</w:t>
            </w:r>
          </w:p>
        </w:tc>
        <w:tc>
          <w:tcPr>
            <w:tcW w:w="1059" w:type="dxa"/>
            <w:shd w:val="clear" w:color="auto" w:fill="auto"/>
          </w:tcPr>
          <w:p w14:paraId="11145706" w14:textId="2B7DC70E" w:rsidR="005F2F14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SSQL</w:t>
            </w:r>
          </w:p>
        </w:tc>
        <w:tc>
          <w:tcPr>
            <w:tcW w:w="1763" w:type="dxa"/>
            <w:shd w:val="clear" w:color="auto" w:fill="auto"/>
          </w:tcPr>
          <w:p w14:paraId="545B2A50" w14:textId="7FB0C900" w:rsidR="005F2F14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</w:t>
            </w:r>
          </w:p>
        </w:tc>
        <w:tc>
          <w:tcPr>
            <w:tcW w:w="3279" w:type="dxa"/>
            <w:shd w:val="clear" w:color="auto" w:fill="auto"/>
          </w:tcPr>
          <w:p w14:paraId="4873348D" w14:textId="3C1BEF2D" w:rsidR="005F2F14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Connection(</w:t>
            </w:r>
            <w:proofErr w:type="spellStart"/>
            <w:r>
              <w:rPr>
                <w:szCs w:val="22"/>
              </w:rPr>
              <w:t>config.properties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429" w:type="dxa"/>
            <w:shd w:val="clear" w:color="auto" w:fill="auto"/>
          </w:tcPr>
          <w:p w14:paraId="06B3D7DF" w14:textId="023002FD" w:rsidR="005F2F14" w:rsidRDefault="005F2F14" w:rsidP="005F2F1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CIS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네트워크</w:t>
      </w:r>
      <w:r>
        <w:t xml:space="preserve"> /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1833"/>
        <w:gridCol w:w="4050"/>
        <w:gridCol w:w="858"/>
        <w:gridCol w:w="2479"/>
      </w:tblGrid>
      <w:tr w:rsidR="005E07A9" w:rsidRPr="00AA546E" w14:paraId="7CB5F69A" w14:textId="77777777" w:rsidTr="003A137D">
        <w:trPr>
          <w:trHeight w:val="265"/>
        </w:trPr>
        <w:tc>
          <w:tcPr>
            <w:tcW w:w="669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33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50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858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47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6BC2687B" w14:textId="764BADBB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3" w:type="dxa"/>
            <w:shd w:val="clear" w:color="auto" w:fill="auto"/>
          </w:tcPr>
          <w:p w14:paraId="1C2F1E50" w14:textId="7AA01C6F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50" w:type="dxa"/>
            <w:shd w:val="clear" w:color="auto" w:fill="auto"/>
          </w:tcPr>
          <w:p w14:paraId="48B6F22F" w14:textId="62551075" w:rsidR="00304C71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963F9C">
              <w:rPr>
                <w:rFonts w:hint="eastAsia"/>
                <w:szCs w:val="22"/>
              </w:rPr>
              <w:t xml:space="preserve">운영 </w:t>
            </w:r>
            <w:r w:rsidR="00963F9C">
              <w:rPr>
                <w:szCs w:val="22"/>
              </w:rPr>
              <w:t>WEB</w:t>
            </w:r>
          </w:p>
          <w:p w14:paraId="6A946FD6" w14:textId="4E7B8D7C" w:rsidR="00304C71" w:rsidRPr="00AA546E" w:rsidRDefault="00A16A7D" w:rsidP="00ED7672">
            <w:pPr>
              <w:rPr>
                <w:szCs w:val="22"/>
              </w:rPr>
            </w:pPr>
            <w:r>
              <w:t>10.10.26.140</w:t>
            </w:r>
          </w:p>
        </w:tc>
        <w:tc>
          <w:tcPr>
            <w:tcW w:w="858" w:type="dxa"/>
            <w:shd w:val="clear" w:color="auto" w:fill="auto"/>
          </w:tcPr>
          <w:p w14:paraId="5B934D6A" w14:textId="2FB0A278" w:rsidR="00304C71" w:rsidRPr="00AA546E" w:rsidRDefault="00A16A7D" w:rsidP="00ED7672">
            <w:pPr>
              <w:rPr>
                <w:szCs w:val="22"/>
              </w:rPr>
            </w:pPr>
            <w:r>
              <w:rPr>
                <w:szCs w:val="22"/>
              </w:rPr>
              <w:t>10101</w:t>
            </w:r>
          </w:p>
        </w:tc>
        <w:tc>
          <w:tcPr>
            <w:tcW w:w="2479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5B538190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46C6E4A8" w14:textId="3309B1C6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3" w:type="dxa"/>
            <w:shd w:val="clear" w:color="auto" w:fill="auto"/>
          </w:tcPr>
          <w:p w14:paraId="573EEC67" w14:textId="09D0A3C4" w:rsidR="00304C71" w:rsidRPr="00AA546E" w:rsidRDefault="00583FB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A16A7D">
              <w:t xml:space="preserve">WEB </w:t>
            </w:r>
            <w:r w:rsidR="00963F9C">
              <w:rPr>
                <w:rFonts w:hint="eastAsia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3E8CFCA5" w14:textId="3ECE4532" w:rsidR="00304C71" w:rsidRDefault="00583FB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A16A7D">
              <w:rPr>
                <w:szCs w:val="22"/>
              </w:rPr>
              <w:t>WAS</w:t>
            </w:r>
            <w:r w:rsidR="00963F9C">
              <w:rPr>
                <w:szCs w:val="22"/>
              </w:rPr>
              <w:t xml:space="preserve"> </w:t>
            </w:r>
            <w:r w:rsidR="00963F9C">
              <w:rPr>
                <w:rFonts w:hint="eastAsia"/>
                <w:szCs w:val="22"/>
              </w:rPr>
              <w:t>운영</w:t>
            </w:r>
          </w:p>
          <w:p w14:paraId="3182D361" w14:textId="49845E3B" w:rsidR="00963F9C" w:rsidRPr="00AA546E" w:rsidRDefault="00A16A7D" w:rsidP="00ED7672">
            <w:pPr>
              <w:rPr>
                <w:szCs w:val="22"/>
              </w:rPr>
            </w:pPr>
            <w:r>
              <w:rPr>
                <w:szCs w:val="22"/>
              </w:rPr>
              <w:t>10.10.26.123</w:t>
            </w:r>
          </w:p>
        </w:tc>
        <w:tc>
          <w:tcPr>
            <w:tcW w:w="858" w:type="dxa"/>
            <w:shd w:val="clear" w:color="auto" w:fill="auto"/>
          </w:tcPr>
          <w:p w14:paraId="02F40968" w14:textId="21450CCB" w:rsidR="00304C71" w:rsidRPr="00AA546E" w:rsidRDefault="00A16A7D" w:rsidP="00ED7672">
            <w:pPr>
              <w:rPr>
                <w:szCs w:val="22"/>
              </w:rPr>
            </w:pPr>
            <w:r>
              <w:rPr>
                <w:szCs w:val="22"/>
              </w:rPr>
              <w:t>20101</w:t>
            </w:r>
          </w:p>
        </w:tc>
        <w:tc>
          <w:tcPr>
            <w:tcW w:w="2479" w:type="dxa"/>
            <w:shd w:val="clear" w:color="auto" w:fill="auto"/>
          </w:tcPr>
          <w:p w14:paraId="67199419" w14:textId="7ABF08FC" w:rsidR="00304C71" w:rsidRPr="00AA546E" w:rsidRDefault="00A16A7D" w:rsidP="00ED7672">
            <w:pPr>
              <w:rPr>
                <w:szCs w:val="22"/>
              </w:rPr>
            </w:pP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서버 연결</w:t>
            </w:r>
          </w:p>
        </w:tc>
      </w:tr>
      <w:tr w:rsidR="00A16A7D" w:rsidRPr="00AA546E" w14:paraId="48310A71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7E56DE2B" w14:textId="3D6455C9" w:rsidR="00A16A7D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3" w:type="dxa"/>
            <w:shd w:val="clear" w:color="auto" w:fill="auto"/>
          </w:tcPr>
          <w:p w14:paraId="6596028B" w14:textId="0FCFC614" w:rsidR="00A16A7D" w:rsidRDefault="00583FBC" w:rsidP="00ED7672">
            <w:r>
              <w:rPr>
                <w:rFonts w:hint="eastAsia"/>
                <w:szCs w:val="22"/>
              </w:rPr>
              <w:t xml:space="preserve">내부통제시스템 </w:t>
            </w:r>
            <w:r w:rsidR="00A16A7D">
              <w:t>W</w:t>
            </w:r>
            <w:r w:rsidR="00A16A7D">
              <w:rPr>
                <w:rFonts w:hint="eastAsia"/>
              </w:rPr>
              <w:t>A</w:t>
            </w:r>
            <w:r w:rsidR="00A16A7D">
              <w:t xml:space="preserve">S </w:t>
            </w:r>
            <w:r w:rsidR="00A16A7D">
              <w:rPr>
                <w:rFonts w:hint="eastAsia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23670886" w14:textId="77777777" w:rsidR="00A16A7D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통합 </w:t>
            </w:r>
            <w:r>
              <w:rPr>
                <w:szCs w:val="22"/>
              </w:rPr>
              <w:t xml:space="preserve">SQL2017 </w:t>
            </w:r>
            <w:r>
              <w:rPr>
                <w:rFonts w:hint="eastAsia"/>
                <w:szCs w:val="22"/>
              </w:rPr>
              <w:t>운영</w:t>
            </w:r>
          </w:p>
          <w:p w14:paraId="46EC7021" w14:textId="3A7253BF" w:rsidR="00A16A7D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0.10.7.63</w:t>
            </w:r>
          </w:p>
        </w:tc>
        <w:tc>
          <w:tcPr>
            <w:tcW w:w="858" w:type="dxa"/>
            <w:shd w:val="clear" w:color="auto" w:fill="auto"/>
          </w:tcPr>
          <w:p w14:paraId="77966F76" w14:textId="289F0DEF" w:rsidR="00A16A7D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2433</w:t>
            </w:r>
          </w:p>
        </w:tc>
        <w:tc>
          <w:tcPr>
            <w:tcW w:w="2479" w:type="dxa"/>
            <w:shd w:val="clear" w:color="auto" w:fill="auto"/>
          </w:tcPr>
          <w:p w14:paraId="613EFB06" w14:textId="38AF9853" w:rsidR="00A16A7D" w:rsidRDefault="00A16A7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서버 연결</w:t>
            </w:r>
          </w:p>
        </w:tc>
      </w:tr>
      <w:tr w:rsidR="00914C82" w:rsidRPr="00AA546E" w14:paraId="11B071C2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62CD8CC1" w14:textId="15F5CB6E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3" w:type="dxa"/>
            <w:shd w:val="clear" w:color="auto" w:fill="auto"/>
          </w:tcPr>
          <w:p w14:paraId="029DB703" w14:textId="18C329DB" w:rsidR="00304C71" w:rsidRPr="00AA546E" w:rsidRDefault="004E3A2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747727">
              <w:t xml:space="preserve">WAS </w:t>
            </w:r>
            <w:r w:rsidR="00747727">
              <w:rPr>
                <w:rFonts w:hint="eastAsia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3D1F9430" w14:textId="77777777" w:rsidR="00747727" w:rsidRDefault="00747727" w:rsidP="00747727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SB:inf.hanwhalife.com/esb</w:t>
            </w:r>
          </w:p>
          <w:p w14:paraId="77829AF8" w14:textId="7F84D8CA" w:rsidR="00304C71" w:rsidRPr="00AA546E" w:rsidRDefault="00747727" w:rsidP="00747727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EP:gfep.hanwhalife.com/fep</w:t>
            </w:r>
          </w:p>
        </w:tc>
        <w:tc>
          <w:tcPr>
            <w:tcW w:w="858" w:type="dxa"/>
            <w:shd w:val="clear" w:color="auto" w:fill="auto"/>
          </w:tcPr>
          <w:p w14:paraId="688014BA" w14:textId="0D5F377B" w:rsidR="00304C71" w:rsidRPr="00AA546E" w:rsidRDefault="00344D1F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2479" w:type="dxa"/>
            <w:shd w:val="clear" w:color="auto" w:fill="auto"/>
          </w:tcPr>
          <w:p w14:paraId="14A8256D" w14:textId="7092FEE8" w:rsidR="00304C71" w:rsidRPr="00AA546E" w:rsidRDefault="00747727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  <w:tr w:rsidR="009E01CB" w:rsidRPr="00AA546E" w14:paraId="78AF87DA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0C43CAC0" w14:textId="4337F148" w:rsidR="009E01CB" w:rsidRDefault="009E01CB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3" w:type="dxa"/>
            <w:shd w:val="clear" w:color="auto" w:fill="auto"/>
          </w:tcPr>
          <w:p w14:paraId="6B2E8882" w14:textId="77777777" w:rsidR="00A16A7D" w:rsidRDefault="00A16A7D" w:rsidP="00A16A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통합 </w:t>
            </w:r>
            <w:r>
              <w:rPr>
                <w:szCs w:val="22"/>
              </w:rPr>
              <w:t xml:space="preserve">SQL2017 </w:t>
            </w:r>
            <w:r>
              <w:rPr>
                <w:rFonts w:hint="eastAsia"/>
                <w:szCs w:val="22"/>
              </w:rPr>
              <w:t>운영</w:t>
            </w:r>
          </w:p>
          <w:p w14:paraId="1FC5F1EE" w14:textId="429F0FD0" w:rsidR="009E01CB" w:rsidRDefault="009E01CB" w:rsidP="009E01CB">
            <w:pPr>
              <w:rPr>
                <w:szCs w:val="22"/>
              </w:rPr>
            </w:pPr>
          </w:p>
        </w:tc>
        <w:tc>
          <w:tcPr>
            <w:tcW w:w="4050" w:type="dxa"/>
            <w:shd w:val="clear" w:color="auto" w:fill="auto"/>
          </w:tcPr>
          <w:p w14:paraId="0BFEA157" w14:textId="42802F24" w:rsidR="009E01CB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#1</w:t>
            </w:r>
          </w:p>
          <w:p w14:paraId="4A9D5C2F" w14:textId="6E48AB08" w:rsidR="00A87AFA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#2</w:t>
            </w:r>
          </w:p>
          <w:p w14:paraId="07DF0A8F" w14:textId="375D9692" w:rsidR="00A87AFA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0.253.17.240</w:t>
            </w:r>
          </w:p>
        </w:tc>
        <w:tc>
          <w:tcPr>
            <w:tcW w:w="858" w:type="dxa"/>
            <w:shd w:val="clear" w:color="auto" w:fill="auto"/>
          </w:tcPr>
          <w:p w14:paraId="12A4D449" w14:textId="03F67582" w:rsidR="009E01CB" w:rsidRDefault="009E01CB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805</w:t>
            </w:r>
          </w:p>
        </w:tc>
        <w:tc>
          <w:tcPr>
            <w:tcW w:w="2479" w:type="dxa"/>
            <w:shd w:val="clear" w:color="auto" w:fill="auto"/>
          </w:tcPr>
          <w:p w14:paraId="5870C12C" w14:textId="41C5B4C7" w:rsidR="009E01CB" w:rsidRDefault="009E01CB" w:rsidP="009E01CB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인포매티카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 xml:space="preserve">ETL) </w:t>
            </w:r>
            <w:r>
              <w:rPr>
                <w:rFonts w:hint="eastAsia"/>
                <w:szCs w:val="22"/>
              </w:rPr>
              <w:t>연동</w:t>
            </w:r>
          </w:p>
        </w:tc>
      </w:tr>
      <w:tr w:rsidR="003A137D" w:rsidRPr="00AA546E" w14:paraId="1342BE99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33912B8D" w14:textId="5E06CC2B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63409903" w14:textId="43BA21F5" w:rsidR="003A137D" w:rsidRDefault="003A137D" w:rsidP="003A137D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중요단말</w:t>
            </w:r>
            <w:proofErr w:type="spellEnd"/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C</w:t>
            </w:r>
          </w:p>
        </w:tc>
        <w:tc>
          <w:tcPr>
            <w:tcW w:w="4050" w:type="dxa"/>
            <w:shd w:val="clear" w:color="auto" w:fill="auto"/>
          </w:tcPr>
          <w:p w14:paraId="4222D64F" w14:textId="47050518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개발 </w:t>
            </w:r>
            <w:r>
              <w:rPr>
                <w:szCs w:val="22"/>
              </w:rPr>
              <w:t>WEB</w:t>
            </w:r>
          </w:p>
          <w:p w14:paraId="403AEB4C" w14:textId="4D847043" w:rsidR="003A137D" w:rsidRDefault="003A137D" w:rsidP="003A137D">
            <w:pPr>
              <w:rPr>
                <w:szCs w:val="22"/>
              </w:rPr>
            </w:pPr>
            <w:r>
              <w:t>10.10.26.140</w:t>
            </w:r>
          </w:p>
        </w:tc>
        <w:tc>
          <w:tcPr>
            <w:tcW w:w="858" w:type="dxa"/>
            <w:shd w:val="clear" w:color="auto" w:fill="auto"/>
          </w:tcPr>
          <w:p w14:paraId="2F6188F8" w14:textId="6CD392D4" w:rsidR="003A137D" w:rsidRDefault="003A137D" w:rsidP="003A137D">
            <w:pPr>
              <w:rPr>
                <w:szCs w:val="22"/>
              </w:rPr>
            </w:pPr>
            <w:r>
              <w:rPr>
                <w:szCs w:val="22"/>
              </w:rPr>
              <w:t>10101</w:t>
            </w:r>
          </w:p>
        </w:tc>
        <w:tc>
          <w:tcPr>
            <w:tcW w:w="2479" w:type="dxa"/>
            <w:shd w:val="clear" w:color="auto" w:fill="auto"/>
          </w:tcPr>
          <w:p w14:paraId="4BD05B13" w14:textId="0BB4BCB7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3A137D" w:rsidRPr="00AA546E" w14:paraId="6781C9BF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0296AD22" w14:textId="4747D229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697C91A5" w14:textId="364ACB40" w:rsidR="003A137D" w:rsidRDefault="004E3A21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3A137D">
              <w:t xml:space="preserve">WEB </w:t>
            </w:r>
            <w:r w:rsidR="003A137D">
              <w:rPr>
                <w:rFonts w:hint="eastAsia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0F1FA59D" w14:textId="5A234973" w:rsidR="003A137D" w:rsidRDefault="004E3A21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3A137D">
              <w:rPr>
                <w:szCs w:val="22"/>
              </w:rPr>
              <w:t xml:space="preserve">WAS </w:t>
            </w:r>
            <w:r w:rsidR="003A137D">
              <w:rPr>
                <w:rFonts w:hint="eastAsia"/>
                <w:szCs w:val="22"/>
              </w:rPr>
              <w:t>개발</w:t>
            </w:r>
          </w:p>
          <w:p w14:paraId="6AEC4BCC" w14:textId="4C213746" w:rsidR="003A137D" w:rsidRDefault="003A137D" w:rsidP="003A137D">
            <w:pPr>
              <w:rPr>
                <w:szCs w:val="22"/>
              </w:rPr>
            </w:pPr>
            <w:r>
              <w:rPr>
                <w:szCs w:val="22"/>
              </w:rPr>
              <w:t>10.10.26.123</w:t>
            </w:r>
          </w:p>
        </w:tc>
        <w:tc>
          <w:tcPr>
            <w:tcW w:w="858" w:type="dxa"/>
            <w:shd w:val="clear" w:color="auto" w:fill="auto"/>
          </w:tcPr>
          <w:p w14:paraId="0624AE53" w14:textId="31525DF5" w:rsidR="003A137D" w:rsidRDefault="003A137D" w:rsidP="003A137D">
            <w:pPr>
              <w:rPr>
                <w:szCs w:val="22"/>
              </w:rPr>
            </w:pPr>
            <w:r>
              <w:rPr>
                <w:szCs w:val="22"/>
              </w:rPr>
              <w:t>20101</w:t>
            </w:r>
          </w:p>
        </w:tc>
        <w:tc>
          <w:tcPr>
            <w:tcW w:w="2479" w:type="dxa"/>
            <w:shd w:val="clear" w:color="auto" w:fill="auto"/>
          </w:tcPr>
          <w:p w14:paraId="48405821" w14:textId="3FEB5E90" w:rsidR="003A137D" w:rsidRDefault="003A137D" w:rsidP="003A137D">
            <w:pPr>
              <w:rPr>
                <w:szCs w:val="22"/>
              </w:rPr>
            </w:pP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서버 연결</w:t>
            </w:r>
          </w:p>
        </w:tc>
      </w:tr>
      <w:tr w:rsidR="003A137D" w:rsidRPr="00AA546E" w14:paraId="5F26B426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79258378" w14:textId="6BC441E7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2F317FB1" w14:textId="1578C9D0" w:rsidR="003A137D" w:rsidRDefault="004E3A21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3A137D">
              <w:t>W</w:t>
            </w:r>
            <w:r w:rsidR="003A137D">
              <w:rPr>
                <w:rFonts w:hint="eastAsia"/>
              </w:rPr>
              <w:t>A</w:t>
            </w:r>
            <w:r w:rsidR="003A137D">
              <w:t xml:space="preserve">S </w:t>
            </w:r>
            <w:r w:rsidR="003A137D"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70C67997" w14:textId="2329CC45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통합 </w:t>
            </w:r>
            <w:r>
              <w:rPr>
                <w:szCs w:val="22"/>
              </w:rPr>
              <w:t xml:space="preserve">SQL2017 </w:t>
            </w:r>
            <w:r>
              <w:rPr>
                <w:rFonts w:hint="eastAsia"/>
                <w:szCs w:val="22"/>
              </w:rPr>
              <w:t>개발</w:t>
            </w:r>
          </w:p>
          <w:p w14:paraId="18FC6EC3" w14:textId="0933904B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0.10.7.63</w:t>
            </w:r>
          </w:p>
        </w:tc>
        <w:tc>
          <w:tcPr>
            <w:tcW w:w="858" w:type="dxa"/>
            <w:shd w:val="clear" w:color="auto" w:fill="auto"/>
          </w:tcPr>
          <w:p w14:paraId="2731F0EE" w14:textId="1A33393B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2433</w:t>
            </w:r>
          </w:p>
        </w:tc>
        <w:tc>
          <w:tcPr>
            <w:tcW w:w="2479" w:type="dxa"/>
            <w:shd w:val="clear" w:color="auto" w:fill="auto"/>
          </w:tcPr>
          <w:p w14:paraId="41F495E1" w14:textId="3A2757D0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서버 연결</w:t>
            </w:r>
          </w:p>
        </w:tc>
      </w:tr>
      <w:tr w:rsidR="003A137D" w:rsidRPr="00AA546E" w14:paraId="3DE31C59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6ADA06B8" w14:textId="083FDB8E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4940B6C8" w14:textId="7F38C3EF" w:rsidR="003A137D" w:rsidRDefault="004E3A21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내부통제시스템 </w:t>
            </w:r>
            <w:r w:rsidR="003A137D">
              <w:t xml:space="preserve">WAS </w:t>
            </w:r>
            <w:r w:rsidR="003A137D"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580273D5" w14:textId="6B761638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</w:t>
            </w:r>
            <w:r w:rsidR="001B5AE9">
              <w:rPr>
                <w:szCs w:val="22"/>
              </w:rPr>
              <w:t>qa</w:t>
            </w:r>
            <w:r>
              <w:rPr>
                <w:szCs w:val="22"/>
              </w:rPr>
              <w:t>inf.hanwhalife.com/esb</w:t>
            </w:r>
          </w:p>
          <w:p w14:paraId="52B0ECE6" w14:textId="148E8777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</w:t>
            </w:r>
            <w:r w:rsidR="001B5AE9">
              <w:rPr>
                <w:szCs w:val="22"/>
              </w:rPr>
              <w:t>qa</w:t>
            </w:r>
            <w:r>
              <w:rPr>
                <w:szCs w:val="22"/>
              </w:rPr>
              <w:t>gfep.hanwhalife.com/fep</w:t>
            </w:r>
          </w:p>
        </w:tc>
        <w:tc>
          <w:tcPr>
            <w:tcW w:w="858" w:type="dxa"/>
            <w:shd w:val="clear" w:color="auto" w:fill="auto"/>
          </w:tcPr>
          <w:p w14:paraId="687D1004" w14:textId="378E7DFD" w:rsidR="003A137D" w:rsidRDefault="001B5AE9" w:rsidP="003A137D">
            <w:pPr>
              <w:rPr>
                <w:szCs w:val="22"/>
              </w:rPr>
            </w:pPr>
            <w:r>
              <w:rPr>
                <w:szCs w:val="22"/>
              </w:rPr>
              <w:t>8713</w:t>
            </w:r>
          </w:p>
        </w:tc>
        <w:tc>
          <w:tcPr>
            <w:tcW w:w="2479" w:type="dxa"/>
            <w:shd w:val="clear" w:color="auto" w:fill="auto"/>
          </w:tcPr>
          <w:p w14:paraId="20DC48D7" w14:textId="14D6098C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  <w:r w:rsidR="001B5AE9">
              <w:rPr>
                <w:rFonts w:hint="eastAsia"/>
                <w:szCs w:val="22"/>
              </w:rPr>
              <w:t>(</w:t>
            </w:r>
            <w:r w:rsidR="001B5AE9">
              <w:rPr>
                <w:szCs w:val="22"/>
              </w:rPr>
              <w:t>QA)</w:t>
            </w:r>
          </w:p>
        </w:tc>
      </w:tr>
      <w:tr w:rsidR="003A137D" w:rsidRPr="00AA546E" w14:paraId="16FB5A99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76EFFB65" w14:textId="036D5128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6F8C545D" w14:textId="04EA5430" w:rsidR="003A137D" w:rsidRDefault="004E3A21" w:rsidP="003A137D">
            <w:r>
              <w:rPr>
                <w:rFonts w:hint="eastAsia"/>
                <w:szCs w:val="22"/>
              </w:rPr>
              <w:t xml:space="preserve">내부통제시스템 </w:t>
            </w:r>
            <w:r w:rsidR="003A137D">
              <w:t xml:space="preserve">WAS </w:t>
            </w:r>
            <w:r w:rsidR="003A137D"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35B20C7D" w14:textId="49F0953A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</w:t>
            </w:r>
            <w:r w:rsidR="001B5AE9">
              <w:rPr>
                <w:szCs w:val="22"/>
              </w:rPr>
              <w:t>dev</w:t>
            </w:r>
            <w:r>
              <w:rPr>
                <w:szCs w:val="22"/>
              </w:rPr>
              <w:t>inf.hanwhalife.com/esb</w:t>
            </w:r>
          </w:p>
          <w:p w14:paraId="758D6B98" w14:textId="7E72B823" w:rsidR="003A137D" w:rsidRP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</w:t>
            </w:r>
            <w:r w:rsidR="001B5AE9">
              <w:rPr>
                <w:szCs w:val="22"/>
              </w:rPr>
              <w:t>dev</w:t>
            </w:r>
            <w:r>
              <w:rPr>
                <w:szCs w:val="22"/>
              </w:rPr>
              <w:t>gfep.hanwhalife.com/fep</w:t>
            </w:r>
          </w:p>
        </w:tc>
        <w:tc>
          <w:tcPr>
            <w:tcW w:w="858" w:type="dxa"/>
            <w:shd w:val="clear" w:color="auto" w:fill="auto"/>
          </w:tcPr>
          <w:p w14:paraId="4D659124" w14:textId="77CB32D1" w:rsidR="003A137D" w:rsidRDefault="001B5AE9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711</w:t>
            </w:r>
          </w:p>
        </w:tc>
        <w:tc>
          <w:tcPr>
            <w:tcW w:w="2479" w:type="dxa"/>
            <w:shd w:val="clear" w:color="auto" w:fill="auto"/>
          </w:tcPr>
          <w:p w14:paraId="4C7DF3B6" w14:textId="2F13BF2C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  <w:r w:rsidR="001B5AE9">
              <w:rPr>
                <w:rFonts w:hint="eastAsia"/>
                <w:szCs w:val="22"/>
              </w:rPr>
              <w:t>(</w:t>
            </w:r>
            <w:r w:rsidR="001B5AE9">
              <w:rPr>
                <w:szCs w:val="22"/>
              </w:rPr>
              <w:t>DEV)</w:t>
            </w:r>
          </w:p>
        </w:tc>
      </w:tr>
      <w:tr w:rsidR="003A137D" w:rsidRPr="00AA546E" w14:paraId="4E143DC2" w14:textId="77777777" w:rsidTr="003A137D">
        <w:trPr>
          <w:trHeight w:val="265"/>
        </w:trPr>
        <w:tc>
          <w:tcPr>
            <w:tcW w:w="669" w:type="dxa"/>
            <w:shd w:val="clear" w:color="auto" w:fill="auto"/>
          </w:tcPr>
          <w:p w14:paraId="4CC35DAB" w14:textId="09DD18CF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33" w:type="dxa"/>
            <w:shd w:val="clear" w:color="auto" w:fill="auto"/>
          </w:tcPr>
          <w:p w14:paraId="7DED5311" w14:textId="708998F7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통합 </w:t>
            </w:r>
            <w:r>
              <w:rPr>
                <w:szCs w:val="22"/>
              </w:rPr>
              <w:t xml:space="preserve">SQL2017 </w:t>
            </w: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669BD660" w14:textId="77777777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>개발 서버</w:t>
            </w:r>
          </w:p>
          <w:p w14:paraId="1498AD3D" w14:textId="4DE6BCAC" w:rsidR="001B5AE9" w:rsidRDefault="001B5AE9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0.253.209.76</w:t>
            </w:r>
          </w:p>
        </w:tc>
        <w:tc>
          <w:tcPr>
            <w:tcW w:w="858" w:type="dxa"/>
            <w:shd w:val="clear" w:color="auto" w:fill="auto"/>
          </w:tcPr>
          <w:p w14:paraId="403AAC97" w14:textId="4695A19C" w:rsidR="003A137D" w:rsidRDefault="003A137D" w:rsidP="003A137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805</w:t>
            </w:r>
          </w:p>
        </w:tc>
        <w:tc>
          <w:tcPr>
            <w:tcW w:w="2479" w:type="dxa"/>
            <w:shd w:val="clear" w:color="auto" w:fill="auto"/>
          </w:tcPr>
          <w:p w14:paraId="25FBF5DF" w14:textId="7565B20A" w:rsidR="003A137D" w:rsidRDefault="003A137D" w:rsidP="003A137D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인포매티카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 xml:space="preserve">ETL) </w:t>
            </w:r>
            <w:r>
              <w:rPr>
                <w:rFonts w:hint="eastAsia"/>
                <w:szCs w:val="22"/>
              </w:rPr>
              <w:t>연동</w:t>
            </w:r>
          </w:p>
        </w:tc>
      </w:tr>
    </w:tbl>
    <w:p w14:paraId="7FE2798D" w14:textId="77777777" w:rsidR="009B4741" w:rsidRDefault="009B474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427EF2" w:rsidRPr="00AA546E" w14:paraId="66D4D49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623BA84F" w14:textId="07432493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사용자 </w:t>
            </w:r>
            <w:r w:rsidRPr="00AA546E">
              <w:rPr>
                <w:szCs w:val="22"/>
              </w:rPr>
              <w:t>PC</w:t>
            </w:r>
          </w:p>
        </w:tc>
        <w:tc>
          <w:tcPr>
            <w:tcW w:w="1417" w:type="dxa"/>
            <w:shd w:val="clear" w:color="auto" w:fill="auto"/>
          </w:tcPr>
          <w:p w14:paraId="25B4DCBB" w14:textId="4667C0A8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2684B958" w14:textId="3159D8BD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indows11</w:t>
            </w:r>
          </w:p>
        </w:tc>
        <w:tc>
          <w:tcPr>
            <w:tcW w:w="1134" w:type="dxa"/>
          </w:tcPr>
          <w:p w14:paraId="1A7891AB" w14:textId="21D2113E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4CC71C6A" w14:textId="5447BE92" w:rsidR="00E8702B" w:rsidRPr="00AA546E" w:rsidRDefault="00E8702B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12C329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041B853" w14:textId="22A6BBDA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4492896" w14:textId="1428E47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브라우저</w:t>
            </w:r>
          </w:p>
        </w:tc>
        <w:tc>
          <w:tcPr>
            <w:tcW w:w="3691" w:type="dxa"/>
            <w:shd w:val="clear" w:color="auto" w:fill="auto"/>
          </w:tcPr>
          <w:p w14:paraId="75A6D390" w14:textId="6D5E829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dge 138</w:t>
            </w:r>
          </w:p>
        </w:tc>
        <w:tc>
          <w:tcPr>
            <w:tcW w:w="1134" w:type="dxa"/>
          </w:tcPr>
          <w:p w14:paraId="256BC47C" w14:textId="001E790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1C0F29AF" w14:textId="2C159999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449590EE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5FA17D9" w14:textId="0AEF8AA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71A1D8" w14:textId="1AF74A9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TL</w:t>
            </w:r>
          </w:p>
        </w:tc>
        <w:tc>
          <w:tcPr>
            <w:tcW w:w="3691" w:type="dxa"/>
            <w:shd w:val="clear" w:color="auto" w:fill="auto"/>
          </w:tcPr>
          <w:p w14:paraId="405AB648" w14:textId="5425BA38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 xml:space="preserve">nformatica </w:t>
            </w:r>
            <w:proofErr w:type="spellStart"/>
            <w:r>
              <w:rPr>
                <w:szCs w:val="22"/>
              </w:rPr>
              <w:t>PoweCenter</w:t>
            </w:r>
            <w:proofErr w:type="spellEnd"/>
          </w:p>
        </w:tc>
        <w:tc>
          <w:tcPr>
            <w:tcW w:w="1134" w:type="dxa"/>
          </w:tcPr>
          <w:p w14:paraId="4BD1A090" w14:textId="47EBB78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이지연</w:t>
            </w:r>
          </w:p>
        </w:tc>
        <w:tc>
          <w:tcPr>
            <w:tcW w:w="1701" w:type="dxa"/>
            <w:shd w:val="clear" w:color="auto" w:fill="auto"/>
          </w:tcPr>
          <w:p w14:paraId="730FC7B0" w14:textId="22087ABF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0A21D1" w:rsidRPr="00AA546E" w14:paraId="0F94842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769151B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atch</w:t>
            </w:r>
          </w:p>
        </w:tc>
        <w:tc>
          <w:tcPr>
            <w:tcW w:w="3691" w:type="dxa"/>
            <w:shd w:val="clear" w:color="auto" w:fill="auto"/>
          </w:tcPr>
          <w:p w14:paraId="4AE1E4A0" w14:textId="31FF068D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J</w:t>
            </w:r>
            <w:r>
              <w:rPr>
                <w:szCs w:val="22"/>
              </w:rPr>
              <w:t>OB-PASS</w:t>
            </w:r>
          </w:p>
        </w:tc>
        <w:tc>
          <w:tcPr>
            <w:tcW w:w="1134" w:type="dxa"/>
          </w:tcPr>
          <w:p w14:paraId="3B7FF848" w14:textId="0B672FEA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민채우</w:t>
            </w:r>
          </w:p>
        </w:tc>
        <w:tc>
          <w:tcPr>
            <w:tcW w:w="1701" w:type="dxa"/>
            <w:shd w:val="clear" w:color="auto" w:fill="auto"/>
          </w:tcPr>
          <w:p w14:paraId="570CA44B" w14:textId="47EC0354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07F3342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5776C82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18A581F" w14:textId="3DCD0BA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DE</w:t>
            </w:r>
          </w:p>
        </w:tc>
        <w:tc>
          <w:tcPr>
            <w:tcW w:w="3691" w:type="dxa"/>
            <w:shd w:val="clear" w:color="auto" w:fill="auto"/>
          </w:tcPr>
          <w:p w14:paraId="43636D23" w14:textId="21C2E87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이클립스</w:t>
            </w:r>
          </w:p>
        </w:tc>
        <w:tc>
          <w:tcPr>
            <w:tcW w:w="1134" w:type="dxa"/>
          </w:tcPr>
          <w:p w14:paraId="585EA351" w14:textId="77777777" w:rsidR="000A21D1" w:rsidRDefault="000A21D1" w:rsidP="000A21D1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1AC3ED4" w14:textId="77777777" w:rsidR="000A21D1" w:rsidRPr="00AA546E" w:rsidRDefault="000A21D1" w:rsidP="000A21D1">
            <w:pPr>
              <w:rPr>
                <w:szCs w:val="22"/>
              </w:rPr>
            </w:pPr>
          </w:p>
        </w:tc>
      </w:tr>
      <w:tr w:rsidR="000A21D1" w:rsidRPr="00AA546E" w14:paraId="61E384C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ED3B124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A3F94AF" w14:textId="7FB15E9A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</w:p>
        </w:tc>
        <w:tc>
          <w:tcPr>
            <w:tcW w:w="3691" w:type="dxa"/>
            <w:shd w:val="clear" w:color="auto" w:fill="auto"/>
          </w:tcPr>
          <w:p w14:paraId="5437D8E9" w14:textId="4DCCF0BD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ueryOne</w:t>
            </w:r>
            <w:proofErr w:type="spellEnd"/>
          </w:p>
        </w:tc>
        <w:tc>
          <w:tcPr>
            <w:tcW w:w="1134" w:type="dxa"/>
          </w:tcPr>
          <w:p w14:paraId="7D894C97" w14:textId="4A9237A7" w:rsidR="000A21D1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174C36EB" w14:textId="34D48ED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5FBF9604" w:rsidR="00321260" w:rsidRPr="00AA546E" w:rsidRDefault="005A7276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내부통제시스템</w:t>
            </w:r>
            <w:r w:rsidR="00321260" w:rsidRPr="00AA546E">
              <w:rPr>
                <w:rFonts w:hint="eastAsia"/>
                <w:szCs w:val="22"/>
              </w:rPr>
              <w:t xml:space="preserve"> </w:t>
            </w:r>
            <w:r w:rsidR="00321260">
              <w:rPr>
                <w:rFonts w:hint="eastAsia"/>
                <w:szCs w:val="22"/>
              </w:rPr>
              <w:t>W</w:t>
            </w:r>
            <w:r w:rsidR="00321260">
              <w:rPr>
                <w:szCs w:val="22"/>
              </w:rPr>
              <w:t>EB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3A3BA8E3" w:rsidR="00321260" w:rsidRPr="00AA546E" w:rsidRDefault="00321260" w:rsidP="000A21D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Trust Wildcard OV</w:t>
            </w:r>
          </w:p>
        </w:tc>
        <w:tc>
          <w:tcPr>
            <w:tcW w:w="1134" w:type="dxa"/>
          </w:tcPr>
          <w:p w14:paraId="709BCDCA" w14:textId="5A5606A4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4D2728B5" w:rsidR="00321260" w:rsidRPr="00AA546E" w:rsidRDefault="00B54666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21260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2A0449B0" w:rsidR="00321260" w:rsidRPr="00AA546E" w:rsidRDefault="00321260" w:rsidP="000A21D1">
            <w:pPr>
              <w:rPr>
                <w:szCs w:val="22"/>
              </w:rPr>
            </w:pPr>
            <w:r>
              <w:t>Apache2.4.6</w:t>
            </w:r>
            <w:r w:rsidR="008E6630">
              <w:t>2</w:t>
            </w:r>
          </w:p>
        </w:tc>
        <w:tc>
          <w:tcPr>
            <w:tcW w:w="1134" w:type="dxa"/>
          </w:tcPr>
          <w:p w14:paraId="49843523" w14:textId="0D26CC92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AD819E2" w14:textId="2AFB6076" w:rsidR="00321260" w:rsidRPr="00AA546E" w:rsidRDefault="00321260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0903B8ED" w:rsidR="00321260" w:rsidRPr="00AA546E" w:rsidRDefault="00E449C1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13EA5DBD" w14:textId="56FE2467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olestar</w:t>
            </w:r>
          </w:p>
        </w:tc>
        <w:tc>
          <w:tcPr>
            <w:tcW w:w="1134" w:type="dxa"/>
          </w:tcPr>
          <w:p w14:paraId="01D6EFDF" w14:textId="2B4DDB7C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211ADAC1" w14:textId="394C76FA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441C0336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5A4CBE32" w14:textId="7F693F36" w:rsidR="00321260" w:rsidRPr="00AA546E" w:rsidRDefault="00321260" w:rsidP="0032126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8</w:t>
            </w:r>
            <w:r w:rsidRPr="00AA546E">
              <w:rPr>
                <w:szCs w:val="22"/>
              </w:rPr>
              <w:t>.</w:t>
            </w:r>
            <w:r>
              <w:rPr>
                <w:szCs w:val="22"/>
              </w:rPr>
              <w:t>1</w:t>
            </w:r>
          </w:p>
        </w:tc>
        <w:tc>
          <w:tcPr>
            <w:tcW w:w="1134" w:type="dxa"/>
          </w:tcPr>
          <w:p w14:paraId="43136AE6" w14:textId="4665345B" w:rsidR="00321260" w:rsidRPr="00AA546E" w:rsidRDefault="00321260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29748E" w14:textId="33966F5C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E449C1" w:rsidRPr="00AA546E" w14:paraId="4F568DE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09219554" w14:textId="3CAF18CD" w:rsidR="00E449C1" w:rsidRPr="00AA546E" w:rsidRDefault="005A7276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내부통제시스템</w:t>
            </w:r>
            <w:r w:rsidR="00E449C1">
              <w:rPr>
                <w:rFonts w:hint="eastAsia"/>
                <w:szCs w:val="22"/>
              </w:rPr>
              <w:t>WA</w:t>
            </w:r>
            <w:r w:rsidR="00E449C1">
              <w:rPr>
                <w:szCs w:val="22"/>
              </w:rPr>
              <w:t>S</w:t>
            </w:r>
          </w:p>
        </w:tc>
        <w:tc>
          <w:tcPr>
            <w:tcW w:w="1417" w:type="dxa"/>
            <w:shd w:val="clear" w:color="auto" w:fill="auto"/>
          </w:tcPr>
          <w:p w14:paraId="686A6944" w14:textId="47FDC19E" w:rsidR="00E449C1" w:rsidRPr="00AA546E" w:rsidRDefault="00E449C1" w:rsidP="00E449C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555546EB" w14:textId="4F2D7CB3" w:rsidR="00E449C1" w:rsidRPr="00AA546E" w:rsidRDefault="008E6630" w:rsidP="00E449C1">
            <w:pPr>
              <w:rPr>
                <w:szCs w:val="22"/>
              </w:rPr>
            </w:pPr>
            <w:r>
              <w:t>Apache-</w:t>
            </w:r>
            <w:r w:rsidR="00E449C1">
              <w:t>Tomcat-9.0.</w:t>
            </w:r>
            <w:r w:rsidR="004E14DB">
              <w:t>99</w:t>
            </w:r>
            <w:r w:rsidR="00E449C1">
              <w:t>)</w:t>
            </w:r>
          </w:p>
        </w:tc>
        <w:tc>
          <w:tcPr>
            <w:tcW w:w="1134" w:type="dxa"/>
          </w:tcPr>
          <w:p w14:paraId="5410004D" w14:textId="383E300E" w:rsidR="00E449C1" w:rsidRPr="00AA546E" w:rsidRDefault="00E449C1" w:rsidP="00E449C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38E90D2" w14:textId="087ABF09" w:rsidR="00E449C1" w:rsidRPr="00AA546E" w:rsidRDefault="00E449C1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405DBC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F997D15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E605954" w14:textId="2C461B50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개인정보 파일탐지</w:t>
            </w:r>
          </w:p>
        </w:tc>
        <w:tc>
          <w:tcPr>
            <w:tcW w:w="3691" w:type="dxa"/>
            <w:shd w:val="clear" w:color="auto" w:fill="auto"/>
          </w:tcPr>
          <w:p w14:paraId="514FEF64" w14:textId="05CD6276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지란지교 서버필터</w:t>
            </w:r>
          </w:p>
        </w:tc>
        <w:tc>
          <w:tcPr>
            <w:tcW w:w="1134" w:type="dxa"/>
          </w:tcPr>
          <w:p w14:paraId="619D7BFE" w14:textId="05A3FD2B" w:rsidR="00321260" w:rsidRPr="00AA546E" w:rsidRDefault="00A56EFA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29F9D2F" w14:textId="13986E1B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261ED35F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504651F4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2729E966" w14:textId="25821056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  <w:r>
              <w:rPr>
                <w:szCs w:val="22"/>
              </w:rPr>
              <w:t>, Polestar</w:t>
            </w:r>
          </w:p>
        </w:tc>
        <w:tc>
          <w:tcPr>
            <w:tcW w:w="1134" w:type="dxa"/>
          </w:tcPr>
          <w:p w14:paraId="3B3EE27F" w14:textId="350A563D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DEBB22B" w14:textId="689B4211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A56EFA" w:rsidRPr="00AA546E" w14:paraId="37B1405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9AF7106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A8FB4D0" w14:textId="25950ACC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76189442" w14:textId="72F6665B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 w:rsidR="004E14DB">
              <w:rPr>
                <w:szCs w:val="22"/>
              </w:rPr>
              <w:t>8.1</w:t>
            </w:r>
          </w:p>
        </w:tc>
        <w:tc>
          <w:tcPr>
            <w:tcW w:w="1134" w:type="dxa"/>
          </w:tcPr>
          <w:p w14:paraId="27FC9C31" w14:textId="6B59FF4B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2100D327" w14:textId="76A3D069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181F16FA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64E76A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0EB895" w14:textId="1F1B67E5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1DCBF543" w14:textId="796D72A9" w:rsidR="00A56EFA" w:rsidRPr="00AA546E" w:rsidRDefault="00A56EFA" w:rsidP="00A56EFA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Z</w:t>
            </w:r>
            <w:r w:rsidRPr="00AA546E">
              <w:rPr>
                <w:szCs w:val="22"/>
              </w:rPr>
              <w:t>converter</w:t>
            </w:r>
            <w:proofErr w:type="spellEnd"/>
          </w:p>
        </w:tc>
        <w:tc>
          <w:tcPr>
            <w:tcW w:w="1134" w:type="dxa"/>
          </w:tcPr>
          <w:p w14:paraId="41356E2E" w14:textId="76D4BF9E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48CC99B" w14:textId="5AC804E9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5F564B4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2BAF0D2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8B55A7D" w14:textId="2CFE284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접근통제</w:t>
            </w:r>
          </w:p>
        </w:tc>
        <w:tc>
          <w:tcPr>
            <w:tcW w:w="3691" w:type="dxa"/>
            <w:shd w:val="clear" w:color="auto" w:fill="auto"/>
          </w:tcPr>
          <w:p w14:paraId="405D6213" w14:textId="2599E5CC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PWS</w:t>
            </w:r>
          </w:p>
        </w:tc>
        <w:tc>
          <w:tcPr>
            <w:tcW w:w="1134" w:type="dxa"/>
          </w:tcPr>
          <w:p w14:paraId="1826C5D4" w14:textId="171523F2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9885CA0" w14:textId="21FA601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30271CD1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3CD4EEC6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리눅스/유닉스 권한</w:t>
            </w:r>
          </w:p>
        </w:tc>
        <w:tc>
          <w:tcPr>
            <w:tcW w:w="3691" w:type="dxa"/>
            <w:shd w:val="clear" w:color="auto" w:fill="auto"/>
          </w:tcPr>
          <w:p w14:paraId="3D792D9E" w14:textId="46C79AB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PMUL</w:t>
            </w:r>
          </w:p>
        </w:tc>
        <w:tc>
          <w:tcPr>
            <w:tcW w:w="1134" w:type="dxa"/>
          </w:tcPr>
          <w:p w14:paraId="01BB2732" w14:textId="55BAA30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6CD7DC30" w14:textId="1D45BF95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7E6D1D8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682E0430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웹쉘탐지솔루션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72165B4A" w14:textId="6C642492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EBSHELL</w:t>
            </w:r>
          </w:p>
        </w:tc>
        <w:tc>
          <w:tcPr>
            <w:tcW w:w="1134" w:type="dxa"/>
          </w:tcPr>
          <w:p w14:paraId="0F5BA9D4" w14:textId="0C0C47C3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EB91BD2" w14:textId="03197694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473B33" w:rsidRPr="00AA546E" w14:paraId="315E139E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A8750AE" w14:textId="34AF30EB" w:rsidR="00473B33" w:rsidRPr="00AA546E" w:rsidRDefault="004E14DB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통합S</w:t>
            </w:r>
            <w:r>
              <w:rPr>
                <w:szCs w:val="22"/>
              </w:rPr>
              <w:t>QL2017</w:t>
            </w:r>
          </w:p>
        </w:tc>
        <w:tc>
          <w:tcPr>
            <w:tcW w:w="1417" w:type="dxa"/>
            <w:shd w:val="clear" w:color="auto" w:fill="auto"/>
          </w:tcPr>
          <w:p w14:paraId="542EE047" w14:textId="602F06BF" w:rsidR="00473B33" w:rsidRPr="00AA546E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255EDF0F" w14:textId="29AD54F6" w:rsidR="00473B33" w:rsidRPr="00AA546E" w:rsidRDefault="00254549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S_SQL 2017</w:t>
            </w:r>
          </w:p>
        </w:tc>
        <w:tc>
          <w:tcPr>
            <w:tcW w:w="1134" w:type="dxa"/>
          </w:tcPr>
          <w:p w14:paraId="439FFF11" w14:textId="3BF84B63" w:rsidR="00473B33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장재율</w:t>
            </w:r>
          </w:p>
        </w:tc>
        <w:tc>
          <w:tcPr>
            <w:tcW w:w="1701" w:type="dxa"/>
            <w:shd w:val="clear" w:color="auto" w:fill="auto"/>
          </w:tcPr>
          <w:p w14:paraId="6C0906FD" w14:textId="4F3D192B" w:rsidR="00473B33" w:rsidRDefault="00473B33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473B33" w:rsidRPr="00AA546E" w14:paraId="6C4A75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1236A0C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6A7F313" w14:textId="09A5FC42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3424F9E5" w14:textId="64A1B453" w:rsidR="00473B33" w:rsidRPr="00AA546E" w:rsidRDefault="00254549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indows Server 2019</w:t>
            </w:r>
          </w:p>
        </w:tc>
        <w:tc>
          <w:tcPr>
            <w:tcW w:w="1134" w:type="dxa"/>
          </w:tcPr>
          <w:p w14:paraId="09938AE8" w14:textId="6D869D0C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7C44890B" w14:textId="6043B45E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473B33" w:rsidRPr="00AA546E" w14:paraId="78E0A05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F027982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CFC310B" w14:textId="6B7A9930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41F22B0B" w14:textId="5953BAA6" w:rsidR="00473B33" w:rsidRPr="00AA546E" w:rsidRDefault="00473B33" w:rsidP="00B54666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134" w:type="dxa"/>
          </w:tcPr>
          <w:p w14:paraId="026A19BE" w14:textId="7C2C6804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B6A5235" w14:textId="4E9F4901" w:rsidR="00473B33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5CED47A1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678AF473" w14:textId="06A12CA7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방식 및 통신방법에 대한 목록</w:t>
      </w:r>
    </w:p>
    <w:p w14:paraId="04113E98" w14:textId="62818AC7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 w:rsidR="00D55FDA">
        <w:t>3</w:t>
      </w:r>
      <w:r>
        <w:rPr>
          <w:rFonts w:hint="eastAsia"/>
        </w:rPr>
        <w:t>월</w:t>
      </w:r>
      <w:r w:rsidR="00D55FDA">
        <w:t>3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10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951"/>
        <w:gridCol w:w="1079"/>
        <w:gridCol w:w="2398"/>
        <w:gridCol w:w="2398"/>
        <w:gridCol w:w="1245"/>
        <w:gridCol w:w="1079"/>
      </w:tblGrid>
      <w:tr w:rsidR="008C6CE7" w:rsidRPr="00B766C4" w14:paraId="5E7EBC69" w14:textId="6924B6DB" w:rsidTr="006D1FF1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51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398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2398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45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079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C97DE8" w:rsidRPr="00B766C4" w14:paraId="5D4063BE" w14:textId="77777777" w:rsidTr="006D1FF1">
        <w:trPr>
          <w:trHeight w:val="70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7C49BBAF" w14:textId="500C0EF2" w:rsidR="00C97DE8" w:rsidRPr="00CE7FE9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33B21FA3" w14:textId="1A375C4A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3747BD1" w14:textId="421B76B3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36BEE555" w14:textId="5C94DE05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RC(</w:t>
            </w:r>
            <w:r>
              <w:rPr>
                <w:rFonts w:cs="굴림" w:hint="eastAsia"/>
                <w:kern w:val="0"/>
                <w:szCs w:val="22"/>
              </w:rPr>
              <w:t>인사연계시스템)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470B0A4" w14:textId="57DC5A3E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 사용자 전화번호 조회</w:t>
            </w:r>
          </w:p>
        </w:tc>
        <w:tc>
          <w:tcPr>
            <w:tcW w:w="1245" w:type="dxa"/>
          </w:tcPr>
          <w:p w14:paraId="0235575A" w14:textId="30EC6301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5364CE04" w14:textId="3F89B881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C97DE8" w:rsidRPr="00B766C4" w14:paraId="019478CE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598B1372" w14:textId="77777777" w:rsidR="00C97DE8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4775EF94" w14:textId="03F46DCE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1274E193" w14:textId="2F22402B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8FE91F4" w14:textId="527021B0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49321768" w14:textId="69F372C3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S</w:t>
            </w:r>
            <w:r>
              <w:rPr>
                <w:rFonts w:cs="굴림"/>
                <w:kern w:val="0"/>
                <w:szCs w:val="22"/>
              </w:rPr>
              <w:t xml:space="preserve">MS </w:t>
            </w:r>
            <w:r>
              <w:rPr>
                <w:rFonts w:cs="굴림" w:hint="eastAsia"/>
                <w:kern w:val="0"/>
                <w:szCs w:val="22"/>
              </w:rPr>
              <w:t>메시지 발송</w:t>
            </w:r>
          </w:p>
        </w:tc>
        <w:tc>
          <w:tcPr>
            <w:tcW w:w="1245" w:type="dxa"/>
          </w:tcPr>
          <w:p w14:paraId="21B8BB7D" w14:textId="5AACC41D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46FD618F" w14:textId="21780B5A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C97DE8" w:rsidRPr="00B766C4" w14:paraId="300F39F7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25C3D1EE" w14:textId="77777777" w:rsidR="00C97DE8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64595A98" w14:textId="45C7227E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2F56FD4" w14:textId="50047BE0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CD00676" w14:textId="6F13FEC6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4394ACAA" w14:textId="35D895CA" w:rsidR="00C97DE8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L</w:t>
            </w:r>
            <w:r>
              <w:rPr>
                <w:rFonts w:cs="굴림"/>
                <w:kern w:val="0"/>
                <w:szCs w:val="22"/>
              </w:rPr>
              <w:t xml:space="preserve">MS </w:t>
            </w:r>
            <w:r>
              <w:rPr>
                <w:rFonts w:cs="굴림" w:hint="eastAsia"/>
                <w:kern w:val="0"/>
                <w:szCs w:val="22"/>
              </w:rPr>
              <w:t>메시지 발송</w:t>
            </w:r>
          </w:p>
        </w:tc>
        <w:tc>
          <w:tcPr>
            <w:tcW w:w="1245" w:type="dxa"/>
          </w:tcPr>
          <w:p w14:paraId="39B0E0C2" w14:textId="554BDEBC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51AB34A3" w14:textId="1558310C" w:rsidR="00C97DE8" w:rsidRPr="00CE7FE9" w:rsidRDefault="0049385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C97DE8" w:rsidRPr="00B766C4" w14:paraId="43CDB781" w14:textId="77777777" w:rsidTr="006D1FF1">
        <w:trPr>
          <w:trHeight w:val="70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7D48629D" w14:textId="5DF5F634" w:rsidR="00C97DE8" w:rsidRPr="00CE7FE9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CFC2E0C" w14:textId="6D2E04BB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17F7CDE" w14:textId="0D96655D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2E629D1" w14:textId="07085928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72DEF03E" w14:textId="752CA41F" w:rsidR="00C97DE8" w:rsidRPr="00CE7FE9" w:rsidRDefault="00C97DE8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 결재 송신</w:t>
            </w:r>
          </w:p>
        </w:tc>
        <w:tc>
          <w:tcPr>
            <w:tcW w:w="1245" w:type="dxa"/>
          </w:tcPr>
          <w:p w14:paraId="6DB37900" w14:textId="3095DA4C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21</w:t>
            </w:r>
          </w:p>
        </w:tc>
        <w:tc>
          <w:tcPr>
            <w:tcW w:w="1079" w:type="dxa"/>
          </w:tcPr>
          <w:p w14:paraId="1935E638" w14:textId="2A4E3D96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6</w:t>
            </w:r>
            <w:r>
              <w:rPr>
                <w:rFonts w:cs="굴림"/>
                <w:kern w:val="0"/>
                <w:szCs w:val="22"/>
              </w:rPr>
              <w:t xml:space="preserve">7 </w:t>
            </w:r>
            <w:proofErr w:type="spellStart"/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s</w:t>
            </w:r>
            <w:proofErr w:type="spellEnd"/>
          </w:p>
        </w:tc>
      </w:tr>
      <w:tr w:rsidR="00C97DE8" w:rsidRPr="00B766C4" w14:paraId="55995123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3A0F3C56" w14:textId="77777777" w:rsidR="00C97DE8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58A7EE3" w14:textId="00D60667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D32CDE3" w14:textId="2DC05F95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01116E63" w14:textId="56324C3C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14C4752E" w14:textId="1D28A8F7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내부메일 발송</w:t>
            </w:r>
          </w:p>
        </w:tc>
        <w:tc>
          <w:tcPr>
            <w:tcW w:w="1245" w:type="dxa"/>
          </w:tcPr>
          <w:p w14:paraId="4FD01571" w14:textId="098B41EB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114</w:t>
            </w:r>
          </w:p>
        </w:tc>
        <w:tc>
          <w:tcPr>
            <w:tcW w:w="1079" w:type="dxa"/>
          </w:tcPr>
          <w:p w14:paraId="7CD36A13" w14:textId="70DD46BE" w:rsidR="00C97DE8" w:rsidRPr="00CE7FE9" w:rsidRDefault="00CF16E5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 xml:space="preserve">8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C97DE8" w:rsidRPr="00B766C4" w14:paraId="54FB4961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1F082C53" w14:textId="77777777" w:rsidR="00C97DE8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17992C72" w14:textId="508A0A1D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6A4ABF0B" w14:textId="5AB2DAD1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08FFA96" w14:textId="62A3762F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3E8D346B" w14:textId="0D8FB2C7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내부통제 담당자 등록</w:t>
            </w:r>
          </w:p>
        </w:tc>
        <w:tc>
          <w:tcPr>
            <w:tcW w:w="1245" w:type="dxa"/>
          </w:tcPr>
          <w:p w14:paraId="4A20C43D" w14:textId="6708A5F5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8</w:t>
            </w:r>
          </w:p>
        </w:tc>
        <w:tc>
          <w:tcPr>
            <w:tcW w:w="1079" w:type="dxa"/>
          </w:tcPr>
          <w:p w14:paraId="66152A0E" w14:textId="02DBA6FC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7</w:t>
            </w:r>
            <w:r>
              <w:rPr>
                <w:rFonts w:cs="굴림"/>
                <w:kern w:val="0"/>
                <w:szCs w:val="22"/>
              </w:rPr>
              <w:t xml:space="preserve">3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C97DE8" w:rsidRPr="00B766C4" w14:paraId="6ACE1CFB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0C3AE92F" w14:textId="77777777" w:rsidR="00C97DE8" w:rsidRDefault="00C97DE8" w:rsidP="00071DF7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4B106952" w14:textId="5A88E651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4FA53FF0" w14:textId="5F40068E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1192A92A" w14:textId="514FF70E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427074F8" w14:textId="460BF132" w:rsidR="00C97DE8" w:rsidRDefault="00C97DE8" w:rsidP="00C97DE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 결재 수신</w:t>
            </w:r>
          </w:p>
        </w:tc>
        <w:tc>
          <w:tcPr>
            <w:tcW w:w="1245" w:type="dxa"/>
          </w:tcPr>
          <w:p w14:paraId="6F441739" w14:textId="36940B10" w:rsidR="00C97DE8" w:rsidRPr="00CE7FE9" w:rsidRDefault="00D55FDA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13</w:t>
            </w:r>
          </w:p>
        </w:tc>
        <w:tc>
          <w:tcPr>
            <w:tcW w:w="1079" w:type="dxa"/>
          </w:tcPr>
          <w:p w14:paraId="223BCA56" w14:textId="4844F305" w:rsidR="00C97DE8" w:rsidRPr="00CE7FE9" w:rsidRDefault="00BB7824" w:rsidP="0049385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 xml:space="preserve">183 </w:t>
            </w:r>
            <w:proofErr w:type="spellStart"/>
            <w:r w:rsidR="00CF16E5"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</w:tbl>
    <w:p w14:paraId="26C6296B" w14:textId="491F157B" w:rsidR="006F142D" w:rsidRDefault="006F142D" w:rsidP="006F142D"/>
    <w:p w14:paraId="08838735" w14:textId="0512D8E1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t>연계 서비스 구성도</w:t>
      </w:r>
      <w:bookmarkEnd w:id="13"/>
    </w:p>
    <w:p w14:paraId="3F16EB02" w14:textId="44BED4F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흐름에 대한 도식 </w:t>
      </w:r>
    </w:p>
    <w:p w14:paraId="67FC33BC" w14:textId="3AC8D225" w:rsidR="0047603A" w:rsidRDefault="00090FDA" w:rsidP="00375B79">
      <w:r>
        <w:pict w14:anchorId="5039F862">
          <v:shape id="_x0000_i1025" type="#_x0000_t75" style="width:375.65pt;height:201.6pt">
            <v:imagedata r:id="rId12" o:title=""/>
          </v:shape>
        </w:pict>
      </w:r>
    </w:p>
    <w:p w14:paraId="0883875A" w14:textId="64DA4095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lastRenderedPageBreak/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1EFAA4AA" w:rsidR="00510C89" w:rsidRPr="00510C89" w:rsidRDefault="00D81EEF" w:rsidP="004B18B3">
            <w:r>
              <w:rPr>
                <w:rFonts w:hint="eastAsia"/>
              </w:rPr>
              <w:t>A</w:t>
            </w:r>
            <w:r>
              <w:t>ngular</w:t>
            </w:r>
            <w:r w:rsidR="00510C89" w:rsidRPr="00510C89">
              <w:t xml:space="preserve"> / JAVASCRIPT</w:t>
            </w:r>
            <w:r w:rsidR="003A17DB">
              <w:t xml:space="preserve"> / JQUERY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57F6C7BA" w14:textId="77777777" w:rsidR="00EF7573" w:rsidRDefault="003B67F9" w:rsidP="004B18B3">
            <w:r>
              <w:t xml:space="preserve">JAVA, </w:t>
            </w:r>
            <w:r w:rsidR="003A17DB">
              <w:t>Zulu8</w:t>
            </w:r>
            <w:r w:rsidR="000A014E">
              <w:t>(</w:t>
            </w:r>
            <w:r w:rsidR="000A014E">
              <w:rPr>
                <w:rFonts w:hint="eastAsia"/>
              </w:rPr>
              <w:t>O</w:t>
            </w:r>
            <w:r w:rsidR="000A014E">
              <w:t>pen</w:t>
            </w:r>
            <w:r w:rsidR="000A014E">
              <w:rPr>
                <w:rFonts w:hint="eastAsia"/>
              </w:rPr>
              <w:t>J</w:t>
            </w:r>
            <w:r w:rsidR="000A014E">
              <w:t>DK 1.8)</w:t>
            </w:r>
            <w:r>
              <w:t>,</w:t>
            </w:r>
            <w:r w:rsidRPr="00510C89">
              <w:t xml:space="preserve"> Spring</w:t>
            </w:r>
            <w:r w:rsidR="00EF7573">
              <w:t xml:space="preserve"> </w:t>
            </w:r>
            <w:r w:rsidR="00FD3102">
              <w:t>Framework 4.2.9</w:t>
            </w:r>
            <w:r w:rsidRPr="00510C89">
              <w:t xml:space="preserve"> , </w:t>
            </w:r>
            <w:proofErr w:type="spellStart"/>
            <w:r w:rsidRPr="00510C89">
              <w:t>my</w:t>
            </w:r>
            <w:r w:rsidR="00EF7573">
              <w:t>B</w:t>
            </w:r>
            <w:r w:rsidRPr="00510C89">
              <w:t>atis</w:t>
            </w:r>
            <w:proofErr w:type="spellEnd"/>
            <w:r w:rsidR="000A014E">
              <w:t>,</w:t>
            </w:r>
          </w:p>
          <w:p w14:paraId="777F3429" w14:textId="315921B5" w:rsidR="00510C89" w:rsidRPr="00510C89" w:rsidRDefault="000A014E" w:rsidP="004B18B3">
            <w:r>
              <w:t>Restful API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6CF7FF8D" w:rsidR="00510C89" w:rsidRPr="00510C89" w:rsidRDefault="00677D55" w:rsidP="004B18B3">
            <w:r>
              <w:t>MSSQL 2017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3CE50A72" w:rsidR="00510C89" w:rsidRPr="00510C89" w:rsidRDefault="00D81EEF" w:rsidP="004B18B3">
            <w:r>
              <w:rPr>
                <w:rFonts w:hint="eastAsia"/>
              </w:rPr>
              <w:t xml:space="preserve">Red </w:t>
            </w:r>
            <w:r>
              <w:t xml:space="preserve">Hat Enterprise Linux release </w:t>
            </w:r>
            <w:r w:rsidR="00991BEF">
              <w:t>8</w:t>
            </w:r>
            <w:r>
              <w:t>.</w:t>
            </w:r>
            <w:r w:rsidR="00991BEF">
              <w:t>1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20B68BF2" w:rsidR="00510C89" w:rsidRPr="00510C89" w:rsidRDefault="00D81EEF" w:rsidP="004B18B3">
            <w:r>
              <w:t>Apache2.4.6</w:t>
            </w:r>
            <w:r w:rsidR="00991BEF">
              <w:t>2</w:t>
            </w:r>
            <w:r w:rsidR="00510C89" w:rsidRPr="00510C89">
              <w:t xml:space="preserve"> , </w:t>
            </w:r>
            <w:r w:rsidR="00991BEF">
              <w:t>Apache-</w:t>
            </w:r>
            <w:r>
              <w:t>Tomcat-9.0.</w:t>
            </w:r>
            <w:r w:rsidR="00991BEF">
              <w:t>99</w:t>
            </w:r>
            <w:r>
              <w:t>)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16237F3C" w:rsidR="00510C89" w:rsidRPr="00510C89" w:rsidRDefault="00510C89" w:rsidP="004B18B3"/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5A6BC9BF" w14:textId="6CD80785" w:rsidR="00473B33" w:rsidRDefault="00090FDA" w:rsidP="00153F4F">
      <w:pPr>
        <w:rPr>
          <w:noProof/>
        </w:rPr>
      </w:pPr>
      <w:r>
        <w:rPr>
          <w:noProof/>
        </w:rPr>
        <w:pict w14:anchorId="6BD9A2EE">
          <v:shape id="_x0000_i1026" type="#_x0000_t75" style="width:481.45pt;height:170.3pt">
            <v:imagedata r:id="rId13" o:title=""/>
          </v:shape>
        </w:pict>
      </w:r>
    </w:p>
    <w:p w14:paraId="2BD17558" w14:textId="36A57300" w:rsidR="00473B33" w:rsidRDefault="00473B33" w:rsidP="00153F4F"/>
    <w:p w14:paraId="3DE1122F" w14:textId="6458CB1B" w:rsidR="00473B33" w:rsidRDefault="00090FDA" w:rsidP="00153F4F">
      <w:pPr>
        <w:rPr>
          <w:noProof/>
        </w:rPr>
      </w:pPr>
      <w:r>
        <w:rPr>
          <w:noProof/>
        </w:rPr>
        <w:lastRenderedPageBreak/>
        <w:pict w14:anchorId="394F0F2D">
          <v:shape id="_x0000_i1027" type="#_x0000_t75" style="width:481.45pt;height:214.75pt">
            <v:imagedata r:id="rId14" o:title=""/>
          </v:shape>
        </w:pict>
      </w: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"/>
        <w:gridCol w:w="1066"/>
        <w:gridCol w:w="3796"/>
        <w:gridCol w:w="1840"/>
        <w:gridCol w:w="1841"/>
        <w:gridCol w:w="1280"/>
      </w:tblGrid>
      <w:tr w:rsidR="00D147C9" w:rsidRPr="00AA546E" w14:paraId="63A77150" w14:textId="77777777" w:rsidTr="003E66B2">
        <w:trPr>
          <w:trHeight w:val="265"/>
        </w:trPr>
        <w:tc>
          <w:tcPr>
            <w:tcW w:w="633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66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796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840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841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80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A277CC" w:rsidRPr="00AA546E" w14:paraId="639E29B6" w14:textId="77777777" w:rsidTr="003E66B2">
        <w:trPr>
          <w:trHeight w:val="265"/>
        </w:trPr>
        <w:tc>
          <w:tcPr>
            <w:tcW w:w="633" w:type="dxa"/>
            <w:shd w:val="clear" w:color="auto" w:fill="auto"/>
          </w:tcPr>
          <w:p w14:paraId="49794BF4" w14:textId="6E4F1A45" w:rsidR="00A277CC" w:rsidRPr="00D147C9" w:rsidRDefault="00A277CC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66" w:type="dxa"/>
            <w:shd w:val="clear" w:color="auto" w:fill="auto"/>
          </w:tcPr>
          <w:p w14:paraId="4D63B338" w14:textId="04895260" w:rsidR="00A277CC" w:rsidRDefault="00A277CC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</w:t>
            </w:r>
          </w:p>
        </w:tc>
        <w:tc>
          <w:tcPr>
            <w:tcW w:w="3796" w:type="dxa"/>
            <w:shd w:val="clear" w:color="auto" w:fill="auto"/>
          </w:tcPr>
          <w:p w14:paraId="04DF548C" w14:textId="0516B8DD" w:rsidR="00A277CC" w:rsidRPr="00D147C9" w:rsidRDefault="00A277CC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hli_app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/web</w:t>
            </w:r>
            <w:r w:rsidR="003E66B2">
              <w:rPr>
                <w:sz w:val="20"/>
                <w:szCs w:val="20"/>
              </w:rPr>
              <w:t>/</w:t>
            </w:r>
            <w:proofErr w:type="spellStart"/>
            <w:r w:rsidR="003E66B2">
              <w:rPr>
                <w:sz w:val="20"/>
                <w:szCs w:val="20"/>
              </w:rPr>
              <w:t>apache</w:t>
            </w:r>
            <w:proofErr w:type="spellEnd"/>
            <w:r w:rsidR="003E66B2">
              <w:rPr>
                <w:sz w:val="20"/>
                <w:szCs w:val="20"/>
              </w:rPr>
              <w:t>/bin</w:t>
            </w:r>
          </w:p>
        </w:tc>
        <w:tc>
          <w:tcPr>
            <w:tcW w:w="1840" w:type="dxa"/>
            <w:shd w:val="clear" w:color="auto" w:fill="auto"/>
          </w:tcPr>
          <w:p w14:paraId="06BB333D" w14:textId="4504FEBD" w:rsidR="00A277CC" w:rsidRPr="00AA546E" w:rsidRDefault="00A277CC" w:rsidP="00A277CC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1841" w:type="dxa"/>
            <w:shd w:val="clear" w:color="auto" w:fill="auto"/>
          </w:tcPr>
          <w:p w14:paraId="56A95D5C" w14:textId="6BAD8019" w:rsidR="00A277CC" w:rsidRPr="00AA546E" w:rsidRDefault="00A277CC" w:rsidP="00A277CC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</w:t>
            </w:r>
            <w:r w:rsidRPr="00D147C9">
              <w:rPr>
                <w:rFonts w:hint="eastAsia"/>
                <w:sz w:val="20"/>
                <w:szCs w:val="20"/>
              </w:rPr>
              <w:t>o</w:t>
            </w:r>
            <w:r w:rsidRPr="00D147C9">
              <w:rPr>
                <w:sz w:val="20"/>
                <w:szCs w:val="20"/>
              </w:rPr>
              <w:t>p</w:t>
            </w:r>
          </w:p>
        </w:tc>
        <w:tc>
          <w:tcPr>
            <w:tcW w:w="1280" w:type="dxa"/>
            <w:shd w:val="clear" w:color="auto" w:fill="auto"/>
          </w:tcPr>
          <w:p w14:paraId="3A6F8716" w14:textId="7C78BCFF" w:rsidR="00A277CC" w:rsidRPr="00AA546E" w:rsidRDefault="00A277CC" w:rsidP="00A277C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ebadmin</w:t>
            </w:r>
            <w:proofErr w:type="spellEnd"/>
          </w:p>
        </w:tc>
      </w:tr>
      <w:tr w:rsidR="00A277CC" w:rsidRPr="00AA546E" w14:paraId="421BBA9E" w14:textId="77777777" w:rsidTr="003E66B2">
        <w:trPr>
          <w:trHeight w:val="265"/>
        </w:trPr>
        <w:tc>
          <w:tcPr>
            <w:tcW w:w="633" w:type="dxa"/>
            <w:shd w:val="clear" w:color="auto" w:fill="auto"/>
          </w:tcPr>
          <w:p w14:paraId="45B31956" w14:textId="1673AF5C" w:rsidR="00A277CC" w:rsidRPr="00D147C9" w:rsidRDefault="00BE3415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66" w:type="dxa"/>
            <w:shd w:val="clear" w:color="auto" w:fill="auto"/>
          </w:tcPr>
          <w:p w14:paraId="02DFD981" w14:textId="5553E92E" w:rsidR="00A277CC" w:rsidRDefault="00BE3415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3796" w:type="dxa"/>
            <w:shd w:val="clear" w:color="auto" w:fill="auto"/>
          </w:tcPr>
          <w:p w14:paraId="60A7D47F" w14:textId="10D024F1" w:rsidR="00A277CC" w:rsidRPr="00D147C9" w:rsidRDefault="003E66B2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hli_app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/was/tomcat/bin</w:t>
            </w:r>
          </w:p>
        </w:tc>
        <w:tc>
          <w:tcPr>
            <w:tcW w:w="1840" w:type="dxa"/>
            <w:shd w:val="clear" w:color="auto" w:fill="auto"/>
          </w:tcPr>
          <w:p w14:paraId="218FF38B" w14:textId="291C432D" w:rsidR="00A277CC" w:rsidRPr="00AA546E" w:rsidRDefault="003E66B2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/startup.sh</w:t>
            </w:r>
          </w:p>
        </w:tc>
        <w:tc>
          <w:tcPr>
            <w:tcW w:w="1841" w:type="dxa"/>
            <w:shd w:val="clear" w:color="auto" w:fill="auto"/>
          </w:tcPr>
          <w:p w14:paraId="2A7ED917" w14:textId="042D11FE" w:rsidR="00A277CC" w:rsidRPr="00AA546E" w:rsidRDefault="003E66B2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/shutdown.sh</w:t>
            </w:r>
          </w:p>
        </w:tc>
        <w:tc>
          <w:tcPr>
            <w:tcW w:w="1280" w:type="dxa"/>
            <w:shd w:val="clear" w:color="auto" w:fill="auto"/>
          </w:tcPr>
          <w:p w14:paraId="5F5B06AB" w14:textId="45421039" w:rsidR="00A277CC" w:rsidRPr="00AA546E" w:rsidRDefault="003E66B2" w:rsidP="00A277CC">
            <w:pPr>
              <w:rPr>
                <w:szCs w:val="22"/>
              </w:rPr>
            </w:pPr>
            <w:proofErr w:type="spellStart"/>
            <w:r>
              <w:rPr>
                <w:szCs w:val="22"/>
              </w:rPr>
              <w:t>wasadmin</w:t>
            </w:r>
            <w:proofErr w:type="spellEnd"/>
          </w:p>
        </w:tc>
      </w:tr>
      <w:tr w:rsidR="003418D2" w:rsidRPr="00AA546E" w14:paraId="46D5C599" w14:textId="77777777" w:rsidTr="003E66B2">
        <w:trPr>
          <w:trHeight w:val="265"/>
        </w:trPr>
        <w:tc>
          <w:tcPr>
            <w:tcW w:w="633" w:type="dxa"/>
            <w:shd w:val="clear" w:color="auto" w:fill="auto"/>
          </w:tcPr>
          <w:p w14:paraId="4214E8B5" w14:textId="02C0CDB6" w:rsidR="003418D2" w:rsidRPr="00D147C9" w:rsidRDefault="003418D2" w:rsidP="003418D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66" w:type="dxa"/>
            <w:shd w:val="clear" w:color="auto" w:fill="auto"/>
          </w:tcPr>
          <w:p w14:paraId="37304CE8" w14:textId="19C90B60" w:rsidR="003418D2" w:rsidRDefault="003418D2" w:rsidP="003418D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</w:t>
            </w:r>
          </w:p>
        </w:tc>
        <w:tc>
          <w:tcPr>
            <w:tcW w:w="3796" w:type="dxa"/>
            <w:shd w:val="clear" w:color="auto" w:fill="auto"/>
          </w:tcPr>
          <w:p w14:paraId="5303425D" w14:textId="50C631F9" w:rsidR="003418D2" w:rsidRPr="00D147C9" w:rsidRDefault="003418D2" w:rsidP="003418D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hli_app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/web/</w:t>
            </w:r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1840" w:type="dxa"/>
            <w:shd w:val="clear" w:color="auto" w:fill="auto"/>
          </w:tcPr>
          <w:p w14:paraId="3F15BAB5" w14:textId="5E77FDF7" w:rsidR="003418D2" w:rsidRPr="00AA546E" w:rsidRDefault="003418D2" w:rsidP="003418D2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1841" w:type="dxa"/>
            <w:shd w:val="clear" w:color="auto" w:fill="auto"/>
          </w:tcPr>
          <w:p w14:paraId="3FA89230" w14:textId="3C56C4C6" w:rsidR="003418D2" w:rsidRPr="00AA546E" w:rsidRDefault="003418D2" w:rsidP="003418D2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</w:t>
            </w:r>
            <w:r w:rsidRPr="00D147C9">
              <w:rPr>
                <w:rFonts w:hint="eastAsia"/>
                <w:sz w:val="20"/>
                <w:szCs w:val="20"/>
              </w:rPr>
              <w:t>o</w:t>
            </w:r>
            <w:r w:rsidRPr="00D147C9">
              <w:rPr>
                <w:sz w:val="20"/>
                <w:szCs w:val="20"/>
              </w:rPr>
              <w:t>p</w:t>
            </w:r>
          </w:p>
        </w:tc>
        <w:tc>
          <w:tcPr>
            <w:tcW w:w="1280" w:type="dxa"/>
            <w:shd w:val="clear" w:color="auto" w:fill="auto"/>
          </w:tcPr>
          <w:p w14:paraId="40FD0C83" w14:textId="67C7A3D0" w:rsidR="003418D2" w:rsidRPr="00AA546E" w:rsidRDefault="003418D2" w:rsidP="003418D2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ebadmin</w:t>
            </w:r>
            <w:proofErr w:type="spellEnd"/>
          </w:p>
        </w:tc>
      </w:tr>
      <w:tr w:rsidR="003418D2" w:rsidRPr="00AA546E" w14:paraId="3E674C17" w14:textId="77777777" w:rsidTr="003E66B2">
        <w:trPr>
          <w:trHeight w:val="265"/>
        </w:trPr>
        <w:tc>
          <w:tcPr>
            <w:tcW w:w="633" w:type="dxa"/>
            <w:shd w:val="clear" w:color="auto" w:fill="auto"/>
          </w:tcPr>
          <w:p w14:paraId="380A2443" w14:textId="25943F60" w:rsidR="003418D2" w:rsidRPr="00D147C9" w:rsidRDefault="003418D2" w:rsidP="003418D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66" w:type="dxa"/>
            <w:shd w:val="clear" w:color="auto" w:fill="auto"/>
          </w:tcPr>
          <w:p w14:paraId="781DDFC0" w14:textId="022FA797" w:rsidR="003418D2" w:rsidRDefault="003418D2" w:rsidP="003418D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3796" w:type="dxa"/>
            <w:shd w:val="clear" w:color="auto" w:fill="auto"/>
          </w:tcPr>
          <w:p w14:paraId="2D1DB88B" w14:textId="793CF909" w:rsidR="003418D2" w:rsidRPr="00D147C9" w:rsidRDefault="003418D2" w:rsidP="003418D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hli_app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/was/tomcat/bin</w:t>
            </w:r>
          </w:p>
        </w:tc>
        <w:tc>
          <w:tcPr>
            <w:tcW w:w="1840" w:type="dxa"/>
            <w:shd w:val="clear" w:color="auto" w:fill="auto"/>
          </w:tcPr>
          <w:p w14:paraId="683D86A2" w14:textId="332ABC6B" w:rsidR="003418D2" w:rsidRPr="00AA546E" w:rsidRDefault="003418D2" w:rsidP="003418D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/startup.sh</w:t>
            </w:r>
          </w:p>
        </w:tc>
        <w:tc>
          <w:tcPr>
            <w:tcW w:w="1841" w:type="dxa"/>
            <w:shd w:val="clear" w:color="auto" w:fill="auto"/>
          </w:tcPr>
          <w:p w14:paraId="1B62E266" w14:textId="098B1FE1" w:rsidR="003418D2" w:rsidRPr="00AA546E" w:rsidRDefault="003418D2" w:rsidP="003418D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/shutdown.sh</w:t>
            </w:r>
          </w:p>
        </w:tc>
        <w:tc>
          <w:tcPr>
            <w:tcW w:w="1280" w:type="dxa"/>
            <w:shd w:val="clear" w:color="auto" w:fill="auto"/>
          </w:tcPr>
          <w:p w14:paraId="3B942BF6" w14:textId="3952A765" w:rsidR="003418D2" w:rsidRPr="00AA546E" w:rsidRDefault="003418D2" w:rsidP="003418D2">
            <w:pPr>
              <w:rPr>
                <w:szCs w:val="22"/>
              </w:rPr>
            </w:pPr>
            <w:proofErr w:type="spellStart"/>
            <w:r>
              <w:rPr>
                <w:szCs w:val="22"/>
              </w:rPr>
              <w:t>wasadmin</w:t>
            </w:r>
            <w:proofErr w:type="spellEnd"/>
          </w:p>
        </w:tc>
      </w:tr>
    </w:tbl>
    <w:p w14:paraId="17657534" w14:textId="5BF56AA7" w:rsidR="0006241D" w:rsidRDefault="0006241D" w:rsidP="0006241D"/>
    <w:p w14:paraId="71095EFC" w14:textId="77777777" w:rsidR="00364F83" w:rsidRPr="0006241D" w:rsidRDefault="00364F83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128D9DB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 w:rsidR="00C0525E">
        <w:rPr>
          <w:rFonts w:hint="eastAsia"/>
        </w:rPr>
        <w:t>서비스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bookmarkStart w:id="20" w:name="_Hlk227345137"/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2F1EA5" w:rsidRPr="00510C89" w14:paraId="446F27F6" w14:textId="77777777" w:rsidTr="00B95A10">
        <w:tc>
          <w:tcPr>
            <w:tcW w:w="675" w:type="dxa"/>
            <w:vMerge w:val="restart"/>
            <w:shd w:val="clear" w:color="auto" w:fill="auto"/>
          </w:tcPr>
          <w:p w14:paraId="574CDB91" w14:textId="7DC04637" w:rsidR="002F1EA5" w:rsidRDefault="002F1EA5" w:rsidP="00B95A1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3A903353" w14:textId="5452A12B" w:rsidR="002F1EA5" w:rsidRDefault="002F1EA5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90DD556" w14:textId="4665F857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32BE2A72" w14:textId="29760D3F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중단</w:t>
            </w:r>
          </w:p>
        </w:tc>
      </w:tr>
      <w:tr w:rsidR="002F1EA5" w:rsidRPr="00510C89" w14:paraId="38644BAC" w14:textId="77777777" w:rsidTr="00B95A10">
        <w:tc>
          <w:tcPr>
            <w:tcW w:w="675" w:type="dxa"/>
            <w:vMerge/>
            <w:shd w:val="clear" w:color="auto" w:fill="auto"/>
          </w:tcPr>
          <w:p w14:paraId="775CEC52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42E2EB78" w14:textId="00FDCBC3" w:rsidR="002F1EA5" w:rsidRDefault="002F1EA5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67020CE" w14:textId="12238912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6A739E1" w14:textId="21FF1740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중단</w:t>
            </w:r>
          </w:p>
        </w:tc>
      </w:tr>
      <w:tr w:rsidR="002F1EA5" w:rsidRPr="00510C89" w14:paraId="6C110B6B" w14:textId="77777777" w:rsidTr="00B95A10">
        <w:tc>
          <w:tcPr>
            <w:tcW w:w="675" w:type="dxa"/>
            <w:vMerge/>
            <w:shd w:val="clear" w:color="auto" w:fill="auto"/>
          </w:tcPr>
          <w:p w14:paraId="7AB7E4A4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7BCB5BA4" w14:textId="237EA2DA" w:rsidR="002F1EA5" w:rsidRDefault="002F1EA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43878A5B" w14:textId="784E2791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1D38E90" w14:textId="563AB4DE" w:rsidR="002F1EA5" w:rsidRDefault="002F1EA5" w:rsidP="00B95A10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중단</w:t>
            </w:r>
            <w:r w:rsidR="00E120EE">
              <w:rPr>
                <w:rFonts w:hint="eastAsia"/>
              </w:rPr>
              <w:t xml:space="preserve"> </w:t>
            </w:r>
            <w:r w:rsidR="00285600">
              <w:rPr>
                <w:rFonts w:hint="eastAsia"/>
              </w:rPr>
              <w:t>(금융운영팀 D</w:t>
            </w:r>
            <w:r w:rsidR="00285600">
              <w:t xml:space="preserve">BA </w:t>
            </w:r>
            <w:r w:rsidR="00285600">
              <w:rPr>
                <w:rFonts w:hint="eastAsia"/>
              </w:rPr>
              <w:t>지원)</w:t>
            </w:r>
          </w:p>
        </w:tc>
      </w:tr>
      <w:tr w:rsidR="00285600" w:rsidRPr="00510C89" w14:paraId="13B71B3E" w14:textId="77777777" w:rsidTr="00B95A10">
        <w:tc>
          <w:tcPr>
            <w:tcW w:w="675" w:type="dxa"/>
            <w:vMerge w:val="restart"/>
            <w:shd w:val="clear" w:color="auto" w:fill="auto"/>
          </w:tcPr>
          <w:p w14:paraId="64EFF14B" w14:textId="27C813C3" w:rsidR="00285600" w:rsidRDefault="00285600" w:rsidP="0028560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6408B9F6" w14:textId="26C848A0" w:rsidR="00285600" w:rsidRDefault="00285600" w:rsidP="0028560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DD30BE7" w14:textId="2481AE6A" w:rsidR="00285600" w:rsidRDefault="00285600" w:rsidP="0028560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47C6838" w14:textId="232B82CC" w:rsidR="00285600" w:rsidRDefault="00285600" w:rsidP="00285600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기동 (금융운영팀 D</w:t>
            </w:r>
            <w:r>
              <w:t xml:space="preserve">BA </w:t>
            </w:r>
            <w:r>
              <w:rPr>
                <w:rFonts w:hint="eastAsia"/>
              </w:rPr>
              <w:t>지원)</w:t>
            </w:r>
          </w:p>
        </w:tc>
      </w:tr>
      <w:tr w:rsidR="002F1EA5" w:rsidRPr="00510C89" w14:paraId="7E157701" w14:textId="77777777" w:rsidTr="00B95A10">
        <w:tc>
          <w:tcPr>
            <w:tcW w:w="675" w:type="dxa"/>
            <w:vMerge/>
            <w:shd w:val="clear" w:color="auto" w:fill="auto"/>
          </w:tcPr>
          <w:p w14:paraId="729CC667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0374560E" w14:textId="6C96F884" w:rsidR="002F1EA5" w:rsidRDefault="002F1EA5" w:rsidP="002F1EA5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21161BA6" w14:textId="1E0CD62D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82F6A7F" w14:textId="71BAC8A2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기동</w:t>
            </w:r>
          </w:p>
        </w:tc>
      </w:tr>
      <w:tr w:rsidR="002F1EA5" w:rsidRPr="00510C89" w14:paraId="6A53317F" w14:textId="77777777" w:rsidTr="00B95A10">
        <w:tc>
          <w:tcPr>
            <w:tcW w:w="675" w:type="dxa"/>
            <w:vMerge/>
            <w:shd w:val="clear" w:color="auto" w:fill="auto"/>
          </w:tcPr>
          <w:p w14:paraId="1FF93686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36AD6EB3" w14:textId="76C8CA59" w:rsidR="002F1EA5" w:rsidRDefault="002F1EA5" w:rsidP="002F1EA5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67C8F76" w14:textId="6D8142A1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39871D0" w14:textId="24CB7AA9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기동</w:t>
            </w:r>
          </w:p>
        </w:tc>
      </w:tr>
      <w:bookmarkEnd w:id="20"/>
    </w:tbl>
    <w:p w14:paraId="13B58600" w14:textId="0CED1CF3" w:rsidR="005C43B1" w:rsidRDefault="005C43B1" w:rsidP="005C43B1"/>
    <w:p w14:paraId="7F7C5032" w14:textId="5F1D77A9" w:rsidR="00947711" w:rsidRDefault="00947711" w:rsidP="005C43B1"/>
    <w:p w14:paraId="08848502" w14:textId="5B368F6D" w:rsidR="00947711" w:rsidRDefault="00947711" w:rsidP="005C43B1"/>
    <w:p w14:paraId="57293578" w14:textId="62F51EF9" w:rsidR="0082580B" w:rsidRDefault="0082580B" w:rsidP="005C43B1"/>
    <w:p w14:paraId="70B22340" w14:textId="67751054" w:rsidR="0082580B" w:rsidRDefault="0082580B" w:rsidP="005C43B1"/>
    <w:p w14:paraId="110052DD" w14:textId="5B17F776" w:rsidR="0082580B" w:rsidRDefault="0082580B" w:rsidP="005C43B1"/>
    <w:p w14:paraId="417D4222" w14:textId="77777777" w:rsidR="0082580B" w:rsidRPr="005C43B1" w:rsidRDefault="0082580B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1" w:name="_Toc219310849"/>
      <w:r>
        <w:rPr>
          <w:rFonts w:hint="eastAsia"/>
        </w:rPr>
        <w:lastRenderedPageBreak/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1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3D74A639" w:rsidR="00B95A10" w:rsidRDefault="00B95A10" w:rsidP="00B95A10">
      <w:pPr>
        <w:rPr>
          <w:noProof/>
        </w:rPr>
      </w:pPr>
    </w:p>
    <w:p w14:paraId="7350C0A0" w14:textId="4DBD479D" w:rsidR="00473B33" w:rsidRDefault="00090FDA" w:rsidP="00B95A10">
      <w:pPr>
        <w:rPr>
          <w:noProof/>
        </w:rPr>
      </w:pPr>
      <w:r>
        <w:rPr>
          <w:noProof/>
        </w:rPr>
        <w:pict w14:anchorId="581178F0">
          <v:shape id="_x0000_i1028" type="#_x0000_t75" style="width:481.45pt;height:132.1pt">
            <v:imagedata r:id="rId15" o:title=""/>
          </v:shape>
        </w:pict>
      </w:r>
    </w:p>
    <w:p w14:paraId="5D213662" w14:textId="49AFF8E5" w:rsidR="00473B33" w:rsidRDefault="00473B33" w:rsidP="00B95A10">
      <w:pPr>
        <w:rPr>
          <w:noProof/>
        </w:rPr>
      </w:pPr>
    </w:p>
    <w:p w14:paraId="4110FD88" w14:textId="5885C32C" w:rsidR="0035624C" w:rsidRPr="00B95A10" w:rsidRDefault="00090FDA" w:rsidP="00B95A10">
      <w:r>
        <w:pict w14:anchorId="0603699A">
          <v:shape id="_x0000_i1029" type="#_x0000_t75" style="width:482.7pt;height:130.25pt">
            <v:imagedata r:id="rId16" o:title=""/>
          </v:shape>
        </w:pict>
      </w: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2" w:name="_Toc219310850"/>
      <w:proofErr w:type="spellStart"/>
      <w:r>
        <w:rPr>
          <w:rFonts w:hint="eastAsia"/>
        </w:rPr>
        <w:t>일일점검체크리스트</w:t>
      </w:r>
      <w:bookmarkEnd w:id="22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2F1EA5" w:rsidRPr="00510C89" w14:paraId="66DA6E27" w14:textId="77777777" w:rsidTr="0080339E">
        <w:tc>
          <w:tcPr>
            <w:tcW w:w="1951" w:type="dxa"/>
            <w:shd w:val="clear" w:color="auto" w:fill="auto"/>
          </w:tcPr>
          <w:p w14:paraId="37E3CCDF" w14:textId="6B0A83F3" w:rsidR="002F1EA5" w:rsidRPr="00510C89" w:rsidRDefault="002F1EA5" w:rsidP="002F1EA5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9375311" w14:textId="0D74EBE7" w:rsidR="002F1EA5" w:rsidRDefault="002F1EA5" w:rsidP="002F1EA5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1A7A74AA" w14:textId="78DC6670" w:rsidR="002F1EA5" w:rsidRDefault="002F1EA5" w:rsidP="002F1EA5">
            <w:r>
              <w:rPr>
                <w:rFonts w:hint="eastAsia"/>
              </w:rPr>
              <w:t xml:space="preserve">경로 </w:t>
            </w:r>
            <w:r>
              <w:t xml:space="preserve">: </w:t>
            </w:r>
            <w:proofErr w:type="spellStart"/>
            <w:r w:rsidR="009D02A0">
              <w:rPr>
                <w:rFonts w:hint="eastAsia"/>
              </w:rPr>
              <w:t>관리</w:t>
            </w:r>
            <w:r>
              <w:rPr>
                <w:rFonts w:hint="eastAsia"/>
              </w:rPr>
              <w:t>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 w:rsidR="009D02A0">
              <w:rPr>
                <w:rFonts w:hint="eastAsia"/>
              </w:rPr>
              <w:t>경영지원</w:t>
            </w:r>
            <w:r>
              <w:t xml:space="preserve">&gt; </w:t>
            </w:r>
            <w:r w:rsidR="009D02A0">
              <w:rPr>
                <w:rFonts w:hint="eastAsia"/>
              </w:rPr>
              <w:t>내부통제시스템(</w:t>
            </w:r>
            <w:r w:rsidR="009D02A0">
              <w:t xml:space="preserve">CIS) </w:t>
            </w:r>
            <w:r>
              <w:rPr>
                <w:rFonts w:hint="eastAsia"/>
              </w:rPr>
              <w:t>및 거래 상태 확인</w:t>
            </w:r>
          </w:p>
        </w:tc>
      </w:tr>
      <w:tr w:rsidR="002F1EA5" w:rsidRPr="00510C89" w14:paraId="5344811D" w14:textId="77777777" w:rsidTr="0080339E">
        <w:tc>
          <w:tcPr>
            <w:tcW w:w="1951" w:type="dxa"/>
            <w:shd w:val="clear" w:color="auto" w:fill="auto"/>
          </w:tcPr>
          <w:p w14:paraId="64C0CA8C" w14:textId="0D4B2127" w:rsidR="002F1EA5" w:rsidRPr="00510C89" w:rsidRDefault="002F1EA5" w:rsidP="002F1EA5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53274AC7" w14:textId="16439BC1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256CA00B" w14:textId="30FB218C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2F1EA5" w:rsidRPr="00510C89" w14:paraId="0FD0F920" w14:textId="77777777" w:rsidTr="0080339E">
        <w:tc>
          <w:tcPr>
            <w:tcW w:w="1951" w:type="dxa"/>
            <w:shd w:val="clear" w:color="auto" w:fill="auto"/>
          </w:tcPr>
          <w:p w14:paraId="061A1B71" w14:textId="4C6E1E4B" w:rsidR="002F1EA5" w:rsidRPr="00510C89" w:rsidRDefault="002F1EA5" w:rsidP="002F1EA5">
            <w:r>
              <w:rPr>
                <w:rFonts w:hint="eastAsia"/>
              </w:rPr>
              <w:t>W</w:t>
            </w:r>
            <w:r w:rsidR="009D02A0">
              <w:t>EB</w:t>
            </w:r>
            <w:r>
              <w:t xml:space="preserve">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5932CED0" w14:textId="53C47F0E" w:rsidR="002F1EA5" w:rsidRDefault="009D02A0" w:rsidP="002F1EA5">
            <w:r>
              <w:t>WEB</w:t>
            </w:r>
            <w:r w:rsidR="002F1EA5">
              <w:t xml:space="preserve"> </w:t>
            </w:r>
            <w:r w:rsidR="002F1EA5">
              <w:rPr>
                <w:rFonts w:hint="eastAsia"/>
              </w:rPr>
              <w:t>프로세스 점검</w:t>
            </w:r>
          </w:p>
          <w:p w14:paraId="329B72BA" w14:textId="0D34F242" w:rsidR="002F1EA5" w:rsidRDefault="002F1EA5" w:rsidP="002F1EA5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33E88A5" w14:textId="2A96045F" w:rsidR="002F1EA5" w:rsidRDefault="002F1EA5" w:rsidP="002F1EA5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proofErr w:type="spellStart"/>
            <w:r w:rsidR="00891192">
              <w:rPr>
                <w:rFonts w:hint="eastAsia"/>
              </w:rPr>
              <w:t>생보</w:t>
            </w:r>
            <w:proofErr w:type="spellEnd"/>
            <w:r w:rsidR="00891192">
              <w:rPr>
                <w:rFonts w:hint="eastAsia"/>
              </w:rPr>
              <w:t>I</w:t>
            </w:r>
            <w:r w:rsidR="00891192">
              <w:t>TO2</w:t>
            </w:r>
            <w:r w:rsidR="00891192">
              <w:rPr>
                <w:rFonts w:hint="eastAsia"/>
              </w:rPr>
              <w:t>팀</w:t>
            </w:r>
            <w:r>
              <w:t xml:space="preserve">&gt; </w:t>
            </w:r>
            <w:r w:rsidR="00891192">
              <w:rPr>
                <w:rFonts w:hint="eastAsia"/>
              </w:rPr>
              <w:t>채널운영</w:t>
            </w:r>
            <w:r>
              <w:t xml:space="preserve">&gt; </w:t>
            </w:r>
            <w:r w:rsidR="009D02A0">
              <w:t>CIS</w:t>
            </w:r>
          </w:p>
          <w:p w14:paraId="108D17A6" w14:textId="732BEE88" w:rsidR="002F1EA5" w:rsidRDefault="002E3B47" w:rsidP="002F1EA5">
            <w:r>
              <w:t>WEB</w:t>
            </w:r>
            <w:r w:rsidR="002F1EA5">
              <w:t xml:space="preserve"> </w:t>
            </w:r>
            <w:r w:rsidR="002F1EA5">
              <w:rPr>
                <w:rFonts w:hint="eastAsia"/>
              </w:rPr>
              <w:t>및 서버 상태 체크</w:t>
            </w:r>
          </w:p>
        </w:tc>
      </w:tr>
      <w:tr w:rsidR="00891192" w:rsidRPr="00510C89" w14:paraId="29ADD0E8" w14:textId="77777777" w:rsidTr="0080339E">
        <w:tc>
          <w:tcPr>
            <w:tcW w:w="1951" w:type="dxa"/>
            <w:shd w:val="clear" w:color="auto" w:fill="auto"/>
          </w:tcPr>
          <w:p w14:paraId="5EF1EE7B" w14:textId="70A37AD7" w:rsidR="00891192" w:rsidRPr="00510C89" w:rsidRDefault="009D02A0" w:rsidP="00891192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65E11D69" w14:textId="6A377B70" w:rsidR="00891192" w:rsidRDefault="009D02A0" w:rsidP="00891192">
            <w:r>
              <w:t>WAS</w:t>
            </w:r>
            <w:r w:rsidR="00891192">
              <w:t xml:space="preserve"> </w:t>
            </w:r>
            <w:r w:rsidR="00891192">
              <w:rPr>
                <w:rFonts w:hint="eastAsia"/>
              </w:rPr>
              <w:t>프로세스 점검</w:t>
            </w:r>
          </w:p>
          <w:p w14:paraId="0256C4D2" w14:textId="08324166" w:rsidR="00891192" w:rsidRDefault="00891192" w:rsidP="00891192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0B0397D0" w14:textId="466C8018" w:rsidR="00891192" w:rsidRDefault="00891192" w:rsidP="00891192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  <w:r>
              <w:t xml:space="preserve">&gt; </w:t>
            </w:r>
            <w:r>
              <w:rPr>
                <w:rFonts w:hint="eastAsia"/>
              </w:rPr>
              <w:t>채널운영</w:t>
            </w:r>
            <w:r>
              <w:t xml:space="preserve">&gt; </w:t>
            </w:r>
            <w:r w:rsidR="009D02A0">
              <w:t>CIS</w:t>
            </w:r>
          </w:p>
          <w:p w14:paraId="55C9617D" w14:textId="4B768738" w:rsidR="00891192" w:rsidRDefault="002E3B47" w:rsidP="00891192">
            <w:r>
              <w:rPr>
                <w:rFonts w:hint="eastAsia"/>
              </w:rPr>
              <w:t>W</w:t>
            </w:r>
            <w:r>
              <w:t xml:space="preserve">AS </w:t>
            </w:r>
            <w:r w:rsidR="00891192">
              <w:rPr>
                <w:rFonts w:hint="eastAsia"/>
              </w:rPr>
              <w:t>서비스 및 서버 상태 체크</w:t>
            </w:r>
          </w:p>
        </w:tc>
      </w:tr>
      <w:tr w:rsidR="004B188C" w:rsidRPr="00510C89" w14:paraId="1F3388A7" w14:textId="77777777" w:rsidTr="0080339E">
        <w:tc>
          <w:tcPr>
            <w:tcW w:w="1951" w:type="dxa"/>
            <w:shd w:val="clear" w:color="auto" w:fill="auto"/>
          </w:tcPr>
          <w:p w14:paraId="1E095E91" w14:textId="70A3BC61" w:rsidR="004B188C" w:rsidRDefault="004B188C" w:rsidP="004B188C">
            <w:r w:rsidRPr="004B188C">
              <w:rPr>
                <w:rFonts w:hint="eastAsia"/>
              </w:rPr>
              <w:t>D</w:t>
            </w:r>
            <w:r w:rsidRPr="004B188C">
              <w:t xml:space="preserve">B </w:t>
            </w:r>
            <w:r w:rsidRPr="004B188C"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547ECB66" w14:textId="77777777" w:rsidR="004B188C" w:rsidRPr="004B188C" w:rsidRDefault="004B188C" w:rsidP="004B188C">
            <w:r w:rsidRPr="004B188C">
              <w:rPr>
                <w:rFonts w:hint="eastAsia"/>
              </w:rPr>
              <w:t>D</w:t>
            </w:r>
            <w:r w:rsidRPr="004B188C">
              <w:t xml:space="preserve">B </w:t>
            </w:r>
            <w:r w:rsidRPr="004B188C">
              <w:rPr>
                <w:rFonts w:hint="eastAsia"/>
              </w:rPr>
              <w:t>프로세스 점검</w:t>
            </w:r>
          </w:p>
          <w:p w14:paraId="687DB232" w14:textId="1F4DF321" w:rsidR="004B188C" w:rsidRDefault="004B188C" w:rsidP="004B188C">
            <w:r w:rsidRPr="004B188C"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0C75021F" w14:textId="1B22D4A7" w:rsidR="004B188C" w:rsidRPr="004B188C" w:rsidRDefault="004B188C" w:rsidP="004B188C">
            <w:proofErr w:type="spellStart"/>
            <w:r w:rsidRPr="004B188C">
              <w:rPr>
                <w:rFonts w:hint="eastAsia"/>
              </w:rPr>
              <w:t>폴스타</w:t>
            </w:r>
            <w:proofErr w:type="spellEnd"/>
            <w:r w:rsidRPr="004B188C">
              <w:rPr>
                <w:rFonts w:hint="eastAsia"/>
              </w:rPr>
              <w:t xml:space="preserve"> </w:t>
            </w:r>
            <w:r w:rsidRPr="004B188C">
              <w:t xml:space="preserve">– </w:t>
            </w:r>
            <w:r w:rsidRPr="004B188C">
              <w:rPr>
                <w:rFonts w:hint="eastAsia"/>
              </w:rPr>
              <w:t>금융운영팀</w:t>
            </w:r>
            <w:r w:rsidRPr="004B188C">
              <w:t xml:space="preserve">&gt; </w:t>
            </w:r>
            <w:r w:rsidRPr="004B188C">
              <w:rPr>
                <w:rFonts w:hint="eastAsia"/>
              </w:rPr>
              <w:t>D</w:t>
            </w:r>
            <w:r w:rsidRPr="004B188C">
              <w:t xml:space="preserve">B&gt; </w:t>
            </w:r>
            <w:r>
              <w:t>TSQL</w:t>
            </w:r>
          </w:p>
          <w:p w14:paraId="392A19FB" w14:textId="7FDF1D86" w:rsidR="004B188C" w:rsidRDefault="004B188C" w:rsidP="004B188C">
            <w:r w:rsidRPr="004B188C">
              <w:rPr>
                <w:rFonts w:hint="eastAsia"/>
              </w:rPr>
              <w:t>D</w:t>
            </w:r>
            <w:r w:rsidRPr="004B188C">
              <w:t xml:space="preserve">B </w:t>
            </w:r>
            <w:r w:rsidRPr="004B188C">
              <w:rPr>
                <w:rFonts w:hint="eastAsia"/>
              </w:rPr>
              <w:t>서비스 및 서버 상태 체크</w:t>
            </w:r>
          </w:p>
        </w:tc>
      </w:tr>
      <w:tr w:rsidR="004B188C" w:rsidRPr="00510C89" w14:paraId="7C09BE8D" w14:textId="77777777" w:rsidTr="0080339E">
        <w:tc>
          <w:tcPr>
            <w:tcW w:w="1951" w:type="dxa"/>
            <w:vMerge w:val="restart"/>
            <w:shd w:val="clear" w:color="auto" w:fill="auto"/>
          </w:tcPr>
          <w:p w14:paraId="0C340C42" w14:textId="07594C66" w:rsidR="004B188C" w:rsidRPr="00510C89" w:rsidRDefault="004B188C" w:rsidP="004B188C"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43C6E764" w14:textId="49EB35C9" w:rsidR="004B188C" w:rsidRDefault="004B188C" w:rsidP="004B188C">
            <w:r>
              <w:rPr>
                <w:rFonts w:hint="eastAsia"/>
              </w:rPr>
              <w:t>S</w:t>
            </w:r>
            <w:r>
              <w:t xml:space="preserve">SL </w:t>
            </w:r>
            <w:r>
              <w:rPr>
                <w:rFonts w:hint="eastAsia"/>
              </w:rPr>
              <w:t>서버 인증서</w:t>
            </w:r>
          </w:p>
        </w:tc>
        <w:tc>
          <w:tcPr>
            <w:tcW w:w="5387" w:type="dxa"/>
          </w:tcPr>
          <w:p w14:paraId="40A7AFA2" w14:textId="3DA80F1A" w:rsidR="004B188C" w:rsidRDefault="004B188C" w:rsidP="004B188C">
            <w:r>
              <w:rPr>
                <w:rFonts w:hint="eastAsia"/>
              </w:rPr>
              <w:t>유효기간 확인</w:t>
            </w:r>
          </w:p>
        </w:tc>
      </w:tr>
      <w:tr w:rsidR="004B188C" w:rsidRPr="00510C89" w14:paraId="618C9F98" w14:textId="77777777" w:rsidTr="0080339E">
        <w:tc>
          <w:tcPr>
            <w:tcW w:w="1951" w:type="dxa"/>
            <w:vMerge/>
            <w:shd w:val="clear" w:color="auto" w:fill="auto"/>
          </w:tcPr>
          <w:p w14:paraId="1CE02C39" w14:textId="77777777" w:rsidR="004B188C" w:rsidRPr="00510C89" w:rsidRDefault="004B188C" w:rsidP="004B188C"/>
        </w:tc>
        <w:tc>
          <w:tcPr>
            <w:tcW w:w="2693" w:type="dxa"/>
            <w:shd w:val="clear" w:color="auto" w:fill="auto"/>
          </w:tcPr>
          <w:p w14:paraId="5F0D4A11" w14:textId="6CAC83D3" w:rsidR="004B188C" w:rsidRDefault="004B188C" w:rsidP="004B188C">
            <w:r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1BDF5355" w14:textId="06E05CF6" w:rsidR="004B188C" w:rsidRDefault="004B188C" w:rsidP="004B188C">
            <w:r>
              <w:t>SSO</w:t>
            </w:r>
            <w:r>
              <w:rPr>
                <w:rFonts w:hint="eastAsia"/>
              </w:rPr>
              <w:t>로그인 정상 확인</w:t>
            </w:r>
          </w:p>
        </w:tc>
      </w:tr>
      <w:tr w:rsidR="004B188C" w:rsidRPr="00510C89" w14:paraId="4F00E773" w14:textId="77777777" w:rsidTr="0080339E">
        <w:tc>
          <w:tcPr>
            <w:tcW w:w="1951" w:type="dxa"/>
            <w:vMerge/>
            <w:shd w:val="clear" w:color="auto" w:fill="auto"/>
          </w:tcPr>
          <w:p w14:paraId="6AD38181" w14:textId="77777777" w:rsidR="004B188C" w:rsidRPr="00510C89" w:rsidRDefault="004B188C" w:rsidP="004B188C"/>
        </w:tc>
        <w:tc>
          <w:tcPr>
            <w:tcW w:w="2693" w:type="dxa"/>
            <w:shd w:val="clear" w:color="auto" w:fill="auto"/>
          </w:tcPr>
          <w:p w14:paraId="4F1C124C" w14:textId="151B172A" w:rsidR="004B188C" w:rsidRDefault="004B188C" w:rsidP="004B188C">
            <w:r>
              <w:rPr>
                <w:rFonts w:hint="eastAsia"/>
              </w:rPr>
              <w:t>체크리스트</w:t>
            </w:r>
          </w:p>
        </w:tc>
        <w:tc>
          <w:tcPr>
            <w:tcW w:w="5387" w:type="dxa"/>
          </w:tcPr>
          <w:p w14:paraId="02F6BEC3" w14:textId="0D83FF74" w:rsidR="004B188C" w:rsidRDefault="004B188C" w:rsidP="004B188C">
            <w:r>
              <w:rPr>
                <w:rFonts w:hint="eastAsia"/>
              </w:rPr>
              <w:t xml:space="preserve">준법지정 </w:t>
            </w:r>
            <w:r>
              <w:t xml:space="preserve">&gt; </w:t>
            </w:r>
            <w:proofErr w:type="spellStart"/>
            <w:r>
              <w:rPr>
                <w:rFonts w:hint="eastAsia"/>
              </w:rPr>
              <w:t>준법감시체크리스트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>
              <w:rPr>
                <w:rFonts w:hint="eastAsia"/>
              </w:rPr>
              <w:t>하위메뉴 정상 조회 되는지 확인</w:t>
            </w:r>
          </w:p>
        </w:tc>
      </w:tr>
      <w:tr w:rsidR="004B188C" w:rsidRPr="00510C89" w14:paraId="099299B5" w14:textId="77777777" w:rsidTr="0080339E">
        <w:tc>
          <w:tcPr>
            <w:tcW w:w="1951" w:type="dxa"/>
            <w:vMerge/>
            <w:shd w:val="clear" w:color="auto" w:fill="auto"/>
          </w:tcPr>
          <w:p w14:paraId="70BC11D9" w14:textId="77777777" w:rsidR="004B188C" w:rsidRPr="00510C89" w:rsidRDefault="004B188C" w:rsidP="004B188C"/>
        </w:tc>
        <w:tc>
          <w:tcPr>
            <w:tcW w:w="2693" w:type="dxa"/>
            <w:shd w:val="clear" w:color="auto" w:fill="auto"/>
          </w:tcPr>
          <w:p w14:paraId="7A05B853" w14:textId="7A0AF6D4" w:rsidR="004B188C" w:rsidRDefault="004B188C" w:rsidP="004B188C">
            <w:r>
              <w:rPr>
                <w:rFonts w:hint="eastAsia"/>
              </w:rPr>
              <w:t>주식거래</w:t>
            </w:r>
          </w:p>
        </w:tc>
        <w:tc>
          <w:tcPr>
            <w:tcW w:w="5387" w:type="dxa"/>
          </w:tcPr>
          <w:p w14:paraId="487D4A27" w14:textId="6B1F2695" w:rsidR="004B188C" w:rsidRDefault="004B188C" w:rsidP="004B188C">
            <w:r>
              <w:rPr>
                <w:rFonts w:hint="eastAsia"/>
              </w:rPr>
              <w:t>임직원 주식거래,</w:t>
            </w:r>
            <w:r>
              <w:t xml:space="preserve"> </w:t>
            </w:r>
            <w:r>
              <w:rPr>
                <w:rFonts w:hint="eastAsia"/>
              </w:rPr>
              <w:t>계좌 개설내역 정상조회 되는지 확인</w:t>
            </w:r>
          </w:p>
        </w:tc>
      </w:tr>
      <w:tr w:rsidR="004B188C" w:rsidRPr="00510C89" w14:paraId="5D7AC4B6" w14:textId="77777777" w:rsidTr="0080339E">
        <w:tc>
          <w:tcPr>
            <w:tcW w:w="1951" w:type="dxa"/>
            <w:vMerge/>
            <w:shd w:val="clear" w:color="auto" w:fill="auto"/>
          </w:tcPr>
          <w:p w14:paraId="17AFB04E" w14:textId="77777777" w:rsidR="004B188C" w:rsidRPr="00510C89" w:rsidRDefault="004B188C" w:rsidP="004B188C"/>
        </w:tc>
        <w:tc>
          <w:tcPr>
            <w:tcW w:w="2693" w:type="dxa"/>
            <w:shd w:val="clear" w:color="auto" w:fill="auto"/>
          </w:tcPr>
          <w:p w14:paraId="4A0B6A11" w14:textId="3136FE95" w:rsidR="004B188C" w:rsidRDefault="004B188C" w:rsidP="004B188C">
            <w:r>
              <w:rPr>
                <w:rFonts w:hint="eastAsia"/>
              </w:rPr>
              <w:t>사용자관리</w:t>
            </w:r>
          </w:p>
        </w:tc>
        <w:tc>
          <w:tcPr>
            <w:tcW w:w="5387" w:type="dxa"/>
          </w:tcPr>
          <w:p w14:paraId="32F0DDD3" w14:textId="25181346" w:rsidR="004B188C" w:rsidRDefault="004B188C" w:rsidP="004B188C">
            <w:r>
              <w:rPr>
                <w:rFonts w:hint="eastAsia"/>
              </w:rPr>
              <w:t>부서/사용자관리 메뉴에서 정상조회 되는지 확인</w:t>
            </w:r>
          </w:p>
        </w:tc>
      </w:tr>
    </w:tbl>
    <w:p w14:paraId="5F3CEA66" w14:textId="47B59A9B" w:rsidR="0080339E" w:rsidRDefault="0080339E" w:rsidP="0080339E"/>
    <w:p w14:paraId="1CF914B0" w14:textId="77777777" w:rsidR="00ED6942" w:rsidRPr="0080339E" w:rsidRDefault="00ED6942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3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3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48586430" w14:textId="4F5269B6" w:rsidR="00FE4D33" w:rsidRDefault="0001477B" w:rsidP="00FE4D33">
      <w:r>
        <w:rPr>
          <w:rFonts w:hint="eastAsia"/>
        </w:rPr>
        <w:t>내부통제시스템</w:t>
      </w:r>
      <w:r w:rsidR="005A132A" w:rsidRPr="005A132A">
        <w:t>_메뉴현황(20260</w:t>
      </w:r>
      <w:r w:rsidR="007266E8">
        <w:t>4</w:t>
      </w:r>
      <w:r w:rsidR="0082580B">
        <w:t>21</w:t>
      </w:r>
      <w:r w:rsidR="005A132A" w:rsidRPr="005A132A">
        <w:t>).xlsx</w:t>
      </w:r>
    </w:p>
    <w:p w14:paraId="304E2090" w14:textId="77777777" w:rsidR="005A132A" w:rsidRPr="005E67A4" w:rsidRDefault="005A132A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4" w:name="_Toc219310852"/>
      <w:r>
        <w:rPr>
          <w:rFonts w:hint="eastAsia"/>
        </w:rPr>
        <w:t>배치목록</w:t>
      </w:r>
      <w:bookmarkEnd w:id="24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29DC0B72" w14:textId="1912E150" w:rsidR="00FE4D33" w:rsidRDefault="00FE7961" w:rsidP="00FE4D33">
      <w:r>
        <w:rPr>
          <w:rFonts w:hint="eastAsia"/>
        </w:rPr>
        <w:t>내부통제</w:t>
      </w:r>
      <w:r w:rsidR="005A132A" w:rsidRPr="005A132A">
        <w:rPr>
          <w:rFonts w:hint="eastAsia"/>
        </w:rPr>
        <w:t>시스템</w:t>
      </w:r>
      <w:r w:rsidR="005A132A" w:rsidRPr="005A132A">
        <w:t>_배치현황(20260</w:t>
      </w:r>
      <w:r w:rsidR="007266E8">
        <w:t>4</w:t>
      </w:r>
      <w:r w:rsidR="0082580B">
        <w:t>21</w:t>
      </w:r>
      <w:r w:rsidR="005A132A" w:rsidRPr="005A132A">
        <w:t>).xlsx</w:t>
      </w:r>
    </w:p>
    <w:p w14:paraId="09C95169" w14:textId="77777777" w:rsidR="005A132A" w:rsidRPr="00FE4D33" w:rsidRDefault="005A132A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5" w:name="_Toc219310853"/>
      <w:r>
        <w:rPr>
          <w:rFonts w:hint="eastAsia"/>
        </w:rPr>
        <w:t>비상연락망</w:t>
      </w:r>
      <w:bookmarkEnd w:id="25"/>
    </w:p>
    <w:p w14:paraId="113861EA" w14:textId="42368C32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7266E8">
        <w:rPr>
          <w:rFonts w:hint="eastAsia"/>
        </w:rPr>
        <w:t xml:space="preserve">내부통제시스템 </w:t>
      </w:r>
      <w:r w:rsidR="002033C1">
        <w:rPr>
          <w:rFonts w:hint="eastAsia"/>
        </w:rPr>
        <w:t>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1D788095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3017D5F9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137CA6CE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31653A5C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180921E0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2B714DFB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1E5E8717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48AFE12E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32E9A6C7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6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6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7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7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5897D76A" w:rsidR="002033C1" w:rsidRDefault="002033C1" w:rsidP="002033C1">
      <w:r w:rsidRPr="002033C1">
        <w:rPr>
          <w:rFonts w:hint="eastAsia"/>
        </w:rPr>
        <w:t>운영자매뉴얼</w:t>
      </w:r>
      <w:r w:rsidRPr="002033C1">
        <w:t>_(</w:t>
      </w:r>
      <w:r w:rsidR="00CD0CEC">
        <w:rPr>
          <w:rFonts w:hint="eastAsia"/>
        </w:rPr>
        <w:t>내부통제시스템</w:t>
      </w:r>
      <w:r w:rsidRPr="002033C1">
        <w:t xml:space="preserve"> 개발환경)_v1.docx</w:t>
      </w:r>
    </w:p>
    <w:p w14:paraId="1F5AB1D8" w14:textId="21458688" w:rsidR="0080339E" w:rsidRDefault="0080339E" w:rsidP="006F0F63"/>
    <w:p w14:paraId="50FC183E" w14:textId="403B4AB9" w:rsidR="0080339E" w:rsidRDefault="0080339E" w:rsidP="0080339E">
      <w:pPr>
        <w:pStyle w:val="2"/>
        <w:numPr>
          <w:ilvl w:val="1"/>
          <w:numId w:val="1"/>
        </w:numPr>
      </w:pPr>
      <w:bookmarkStart w:id="28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8"/>
    </w:p>
    <w:p w14:paraId="61448329" w14:textId="6DFE5A1A" w:rsidR="00CD1074" w:rsidRDefault="0080339E" w:rsidP="0080339E">
      <w:r w:rsidRPr="002033C1">
        <w:rPr>
          <w:rFonts w:hint="eastAsia"/>
          <w:b/>
          <w:bCs/>
        </w:rPr>
        <w:t>#</w:t>
      </w:r>
      <w:r w:rsidR="00EF7573">
        <w:rPr>
          <w:rFonts w:hint="eastAsia"/>
          <w:b/>
          <w:bCs/>
        </w:rPr>
        <w:t>내부통제시스템</w:t>
      </w:r>
      <w:r w:rsidR="00E5212F">
        <w:rPr>
          <w:rFonts w:hint="eastAsia"/>
          <w:b/>
          <w:bCs/>
        </w:rPr>
        <w:t xml:space="preserve"> 해당 없음 (</w:t>
      </w:r>
      <w:r w:rsidR="00E5212F">
        <w:rPr>
          <w:b/>
          <w:bCs/>
        </w:rPr>
        <w:t>DR</w:t>
      </w:r>
      <w:r w:rsidR="00E5212F">
        <w:rPr>
          <w:rFonts w:hint="eastAsia"/>
          <w:b/>
          <w:bCs/>
        </w:rPr>
        <w:t>서버 없음)</w:t>
      </w:r>
    </w:p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9" w:name="_Toc219310858"/>
      <w:r>
        <w:rPr>
          <w:rFonts w:hint="eastAsia"/>
        </w:rPr>
        <w:t>테이블 목록</w:t>
      </w:r>
      <w:bookmarkEnd w:id="29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3E4EBE27" w14:textId="51A2F763" w:rsidR="00CD1074" w:rsidRDefault="009023C7" w:rsidP="005E67A4">
      <w:r>
        <w:rPr>
          <w:rFonts w:hint="eastAsia"/>
        </w:rPr>
        <w:t>내부통제시스템</w:t>
      </w:r>
      <w:r w:rsidR="00CD1074" w:rsidRPr="00CD1074">
        <w:t>_테이블현황(20260</w:t>
      </w:r>
      <w:r w:rsidR="00D8005E">
        <w:t>4</w:t>
      </w:r>
      <w:r w:rsidR="0082580B">
        <w:t>21</w:t>
      </w:r>
      <w:r w:rsidR="00CD1074" w:rsidRPr="00CD1074">
        <w:t>).xlsx</w:t>
      </w:r>
    </w:p>
    <w:p w14:paraId="1870DE39" w14:textId="012DB264" w:rsidR="005E67A4" w:rsidRPr="00CD1074" w:rsidRDefault="005E67A4" w:rsidP="006F0F63"/>
    <w:p w14:paraId="74A79539" w14:textId="0CC723D4" w:rsidR="008F060E" w:rsidRPr="008F060E" w:rsidRDefault="00121CB5" w:rsidP="006F0F63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sectPr w:rsidR="008F060E" w:rsidRPr="008F060E" w:rsidSect="005907E3">
      <w:headerReference w:type="default" r:id="rId17"/>
      <w:footerReference w:type="default" r:id="rId18"/>
      <w:footerReference w:type="first" r:id="rId19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407EE" w14:textId="77777777" w:rsidR="00AE035F" w:rsidRDefault="00AE035F">
      <w:r>
        <w:separator/>
      </w:r>
    </w:p>
  </w:endnote>
  <w:endnote w:type="continuationSeparator" w:id="0">
    <w:p w14:paraId="38B5C7C7" w14:textId="77777777" w:rsidR="00AE035F" w:rsidRDefault="00AE0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AE035F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090FDA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1" type="#_x0000_t75" style="width:61.35pt;height:21.3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939E2" w14:textId="77777777" w:rsidR="00AE035F" w:rsidRDefault="00AE035F">
      <w:r>
        <w:separator/>
      </w:r>
    </w:p>
  </w:footnote>
  <w:footnote w:type="continuationSeparator" w:id="0">
    <w:p w14:paraId="77368691" w14:textId="77777777" w:rsidR="00AE035F" w:rsidRDefault="00AE0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090FDA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100.8pt;height:35.7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640C6A0A" w:rsidR="00585572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585572">
            <w:rPr>
              <w:color w:val="292929"/>
              <w:sz w:val="18"/>
              <w:szCs w:val="18"/>
            </w:rPr>
            <w:t>04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FB1FAF">
            <w:rPr>
              <w:color w:val="292929"/>
              <w:sz w:val="18"/>
              <w:szCs w:val="18"/>
            </w:rPr>
            <w:t>21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651ECF5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383E6E30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585572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7B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334"/>
    <w:rsid w:val="0006241D"/>
    <w:rsid w:val="00066FA9"/>
    <w:rsid w:val="000677E9"/>
    <w:rsid w:val="00067B50"/>
    <w:rsid w:val="00070E34"/>
    <w:rsid w:val="00071DF7"/>
    <w:rsid w:val="00072FE1"/>
    <w:rsid w:val="00075A67"/>
    <w:rsid w:val="00081D51"/>
    <w:rsid w:val="00090FDA"/>
    <w:rsid w:val="0009273D"/>
    <w:rsid w:val="00092E7B"/>
    <w:rsid w:val="00094E1D"/>
    <w:rsid w:val="000A014E"/>
    <w:rsid w:val="000A21D1"/>
    <w:rsid w:val="000A3501"/>
    <w:rsid w:val="000A373A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241C"/>
    <w:rsid w:val="00183A42"/>
    <w:rsid w:val="00185883"/>
    <w:rsid w:val="001945ED"/>
    <w:rsid w:val="001A186C"/>
    <w:rsid w:val="001A67E3"/>
    <w:rsid w:val="001B27A3"/>
    <w:rsid w:val="001B3E13"/>
    <w:rsid w:val="001B5AE9"/>
    <w:rsid w:val="001B6F0D"/>
    <w:rsid w:val="001C34AE"/>
    <w:rsid w:val="001C5503"/>
    <w:rsid w:val="001C71AD"/>
    <w:rsid w:val="001D0A8A"/>
    <w:rsid w:val="001D0CE4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54549"/>
    <w:rsid w:val="00267ED8"/>
    <w:rsid w:val="00270543"/>
    <w:rsid w:val="00271F23"/>
    <w:rsid w:val="00277C9D"/>
    <w:rsid w:val="00281A50"/>
    <w:rsid w:val="002840E9"/>
    <w:rsid w:val="00284439"/>
    <w:rsid w:val="00285600"/>
    <w:rsid w:val="0028674E"/>
    <w:rsid w:val="002916A6"/>
    <w:rsid w:val="00293551"/>
    <w:rsid w:val="00293E1A"/>
    <w:rsid w:val="002A315A"/>
    <w:rsid w:val="002A4551"/>
    <w:rsid w:val="002A5E60"/>
    <w:rsid w:val="002B070F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3B47"/>
    <w:rsid w:val="002E5A89"/>
    <w:rsid w:val="002E68EC"/>
    <w:rsid w:val="002F1EA5"/>
    <w:rsid w:val="002F34FE"/>
    <w:rsid w:val="002F38F0"/>
    <w:rsid w:val="002F7909"/>
    <w:rsid w:val="00300A1A"/>
    <w:rsid w:val="00304C71"/>
    <w:rsid w:val="00305712"/>
    <w:rsid w:val="00305723"/>
    <w:rsid w:val="00305CCA"/>
    <w:rsid w:val="00307754"/>
    <w:rsid w:val="00311345"/>
    <w:rsid w:val="0031275B"/>
    <w:rsid w:val="00317636"/>
    <w:rsid w:val="00320A7C"/>
    <w:rsid w:val="00321260"/>
    <w:rsid w:val="00323160"/>
    <w:rsid w:val="0032341F"/>
    <w:rsid w:val="003240ED"/>
    <w:rsid w:val="00325599"/>
    <w:rsid w:val="003257FD"/>
    <w:rsid w:val="00333920"/>
    <w:rsid w:val="0033589E"/>
    <w:rsid w:val="003369BC"/>
    <w:rsid w:val="003377E6"/>
    <w:rsid w:val="00340922"/>
    <w:rsid w:val="00340F72"/>
    <w:rsid w:val="003415CE"/>
    <w:rsid w:val="003418D2"/>
    <w:rsid w:val="00344D1F"/>
    <w:rsid w:val="003514EF"/>
    <w:rsid w:val="0035624C"/>
    <w:rsid w:val="00356D29"/>
    <w:rsid w:val="00356DA9"/>
    <w:rsid w:val="00357EED"/>
    <w:rsid w:val="00363BF5"/>
    <w:rsid w:val="00364F83"/>
    <w:rsid w:val="003673F9"/>
    <w:rsid w:val="003730B4"/>
    <w:rsid w:val="00375B79"/>
    <w:rsid w:val="003829C9"/>
    <w:rsid w:val="0038365A"/>
    <w:rsid w:val="0038477C"/>
    <w:rsid w:val="003920FC"/>
    <w:rsid w:val="003A137D"/>
    <w:rsid w:val="003A17DB"/>
    <w:rsid w:val="003B3C8E"/>
    <w:rsid w:val="003B4415"/>
    <w:rsid w:val="003B488E"/>
    <w:rsid w:val="003B51D2"/>
    <w:rsid w:val="003B6138"/>
    <w:rsid w:val="003B67F9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E66B2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087"/>
    <w:rsid w:val="00427EF2"/>
    <w:rsid w:val="00434F4D"/>
    <w:rsid w:val="004359B9"/>
    <w:rsid w:val="0044105F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3B33"/>
    <w:rsid w:val="0047603A"/>
    <w:rsid w:val="0047747F"/>
    <w:rsid w:val="0048186D"/>
    <w:rsid w:val="00481E0F"/>
    <w:rsid w:val="00484442"/>
    <w:rsid w:val="004859F4"/>
    <w:rsid w:val="00486177"/>
    <w:rsid w:val="00491627"/>
    <w:rsid w:val="00491E27"/>
    <w:rsid w:val="0049201F"/>
    <w:rsid w:val="00492B4D"/>
    <w:rsid w:val="00493855"/>
    <w:rsid w:val="00494CAB"/>
    <w:rsid w:val="00496938"/>
    <w:rsid w:val="00497B93"/>
    <w:rsid w:val="004A0A00"/>
    <w:rsid w:val="004A3F91"/>
    <w:rsid w:val="004B188C"/>
    <w:rsid w:val="004B243A"/>
    <w:rsid w:val="004C24A2"/>
    <w:rsid w:val="004C49A1"/>
    <w:rsid w:val="004C6CD5"/>
    <w:rsid w:val="004D0A98"/>
    <w:rsid w:val="004D3AF8"/>
    <w:rsid w:val="004D5E1B"/>
    <w:rsid w:val="004E14DB"/>
    <w:rsid w:val="004E2CDB"/>
    <w:rsid w:val="004E3A21"/>
    <w:rsid w:val="004E4379"/>
    <w:rsid w:val="004E4645"/>
    <w:rsid w:val="004F5D75"/>
    <w:rsid w:val="004F68BD"/>
    <w:rsid w:val="004F74E3"/>
    <w:rsid w:val="004F74EC"/>
    <w:rsid w:val="00501BB6"/>
    <w:rsid w:val="0050460E"/>
    <w:rsid w:val="00505F5A"/>
    <w:rsid w:val="00510C89"/>
    <w:rsid w:val="00510D4D"/>
    <w:rsid w:val="0051203F"/>
    <w:rsid w:val="00512407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54CE9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F18"/>
    <w:rsid w:val="00583FBC"/>
    <w:rsid w:val="005847AC"/>
    <w:rsid w:val="00585572"/>
    <w:rsid w:val="005858FC"/>
    <w:rsid w:val="00587625"/>
    <w:rsid w:val="005907E3"/>
    <w:rsid w:val="005916A1"/>
    <w:rsid w:val="00592826"/>
    <w:rsid w:val="005931D9"/>
    <w:rsid w:val="00596CE7"/>
    <w:rsid w:val="005A132A"/>
    <w:rsid w:val="005A2483"/>
    <w:rsid w:val="005A6CC6"/>
    <w:rsid w:val="005A7276"/>
    <w:rsid w:val="005A768F"/>
    <w:rsid w:val="005A7BA0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5F2F1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1BE7"/>
    <w:rsid w:val="00672C20"/>
    <w:rsid w:val="00673682"/>
    <w:rsid w:val="0067381A"/>
    <w:rsid w:val="00676645"/>
    <w:rsid w:val="00677D55"/>
    <w:rsid w:val="00681BA1"/>
    <w:rsid w:val="00684364"/>
    <w:rsid w:val="006850D7"/>
    <w:rsid w:val="00687934"/>
    <w:rsid w:val="00690643"/>
    <w:rsid w:val="00694E9B"/>
    <w:rsid w:val="006A1139"/>
    <w:rsid w:val="006A1757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1FF1"/>
    <w:rsid w:val="006D4080"/>
    <w:rsid w:val="006D5863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5D3"/>
    <w:rsid w:val="00712CD7"/>
    <w:rsid w:val="00713E39"/>
    <w:rsid w:val="007266E8"/>
    <w:rsid w:val="0073002B"/>
    <w:rsid w:val="0073279D"/>
    <w:rsid w:val="0073434D"/>
    <w:rsid w:val="007348BE"/>
    <w:rsid w:val="0074060A"/>
    <w:rsid w:val="0074549E"/>
    <w:rsid w:val="00746316"/>
    <w:rsid w:val="00747727"/>
    <w:rsid w:val="00750CBA"/>
    <w:rsid w:val="00756D33"/>
    <w:rsid w:val="007577E8"/>
    <w:rsid w:val="0076354A"/>
    <w:rsid w:val="007646C4"/>
    <w:rsid w:val="00764DD0"/>
    <w:rsid w:val="00765087"/>
    <w:rsid w:val="0077099A"/>
    <w:rsid w:val="00782D5E"/>
    <w:rsid w:val="0078433E"/>
    <w:rsid w:val="00785901"/>
    <w:rsid w:val="00785F34"/>
    <w:rsid w:val="00791AA2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B39A9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26B"/>
    <w:rsid w:val="00805B44"/>
    <w:rsid w:val="00810075"/>
    <w:rsid w:val="00816046"/>
    <w:rsid w:val="00816159"/>
    <w:rsid w:val="008214EE"/>
    <w:rsid w:val="008239A0"/>
    <w:rsid w:val="0082580B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192"/>
    <w:rsid w:val="00891A0E"/>
    <w:rsid w:val="0089238C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6630"/>
    <w:rsid w:val="008E7D72"/>
    <w:rsid w:val="008F0033"/>
    <w:rsid w:val="008F060E"/>
    <w:rsid w:val="008F123C"/>
    <w:rsid w:val="008F3CD1"/>
    <w:rsid w:val="008F6641"/>
    <w:rsid w:val="00900C16"/>
    <w:rsid w:val="009023C7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47711"/>
    <w:rsid w:val="00954551"/>
    <w:rsid w:val="00954C2F"/>
    <w:rsid w:val="009607A3"/>
    <w:rsid w:val="00962815"/>
    <w:rsid w:val="00963B9A"/>
    <w:rsid w:val="00963F9C"/>
    <w:rsid w:val="00966223"/>
    <w:rsid w:val="0097268E"/>
    <w:rsid w:val="00973D73"/>
    <w:rsid w:val="009748C9"/>
    <w:rsid w:val="00975036"/>
    <w:rsid w:val="00981D12"/>
    <w:rsid w:val="00981E82"/>
    <w:rsid w:val="0098709A"/>
    <w:rsid w:val="00991BEF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B4741"/>
    <w:rsid w:val="009C13FC"/>
    <w:rsid w:val="009C2698"/>
    <w:rsid w:val="009C46EF"/>
    <w:rsid w:val="009C7EDD"/>
    <w:rsid w:val="009D02A0"/>
    <w:rsid w:val="009D2ACC"/>
    <w:rsid w:val="009D5A11"/>
    <w:rsid w:val="009D6236"/>
    <w:rsid w:val="009E01CB"/>
    <w:rsid w:val="009E0A3C"/>
    <w:rsid w:val="009E23CE"/>
    <w:rsid w:val="009E3282"/>
    <w:rsid w:val="009E4A23"/>
    <w:rsid w:val="009E4AFD"/>
    <w:rsid w:val="009F02B7"/>
    <w:rsid w:val="009F3E1A"/>
    <w:rsid w:val="009F6A20"/>
    <w:rsid w:val="00A0770C"/>
    <w:rsid w:val="00A12315"/>
    <w:rsid w:val="00A12A67"/>
    <w:rsid w:val="00A13D7D"/>
    <w:rsid w:val="00A16A7D"/>
    <w:rsid w:val="00A17675"/>
    <w:rsid w:val="00A24AF2"/>
    <w:rsid w:val="00A25EE2"/>
    <w:rsid w:val="00A277CC"/>
    <w:rsid w:val="00A30098"/>
    <w:rsid w:val="00A303D7"/>
    <w:rsid w:val="00A32527"/>
    <w:rsid w:val="00A35414"/>
    <w:rsid w:val="00A411D1"/>
    <w:rsid w:val="00A41214"/>
    <w:rsid w:val="00A429AB"/>
    <w:rsid w:val="00A4332B"/>
    <w:rsid w:val="00A4343D"/>
    <w:rsid w:val="00A4583D"/>
    <w:rsid w:val="00A50043"/>
    <w:rsid w:val="00A52318"/>
    <w:rsid w:val="00A569AA"/>
    <w:rsid w:val="00A56EF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AFA"/>
    <w:rsid w:val="00A87FD4"/>
    <w:rsid w:val="00A90216"/>
    <w:rsid w:val="00A94AB3"/>
    <w:rsid w:val="00A95637"/>
    <w:rsid w:val="00A97C95"/>
    <w:rsid w:val="00AA051B"/>
    <w:rsid w:val="00AA4D19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C7DD0"/>
    <w:rsid w:val="00AD3DF8"/>
    <w:rsid w:val="00AD761C"/>
    <w:rsid w:val="00AE035F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14C20"/>
    <w:rsid w:val="00B165A4"/>
    <w:rsid w:val="00B21A4B"/>
    <w:rsid w:val="00B2643D"/>
    <w:rsid w:val="00B34B25"/>
    <w:rsid w:val="00B46F02"/>
    <w:rsid w:val="00B50763"/>
    <w:rsid w:val="00B54666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3410"/>
    <w:rsid w:val="00B95A10"/>
    <w:rsid w:val="00B961F2"/>
    <w:rsid w:val="00B9647C"/>
    <w:rsid w:val="00B964F4"/>
    <w:rsid w:val="00B96746"/>
    <w:rsid w:val="00BA34CC"/>
    <w:rsid w:val="00BA3951"/>
    <w:rsid w:val="00BA612E"/>
    <w:rsid w:val="00BB2F01"/>
    <w:rsid w:val="00BB3359"/>
    <w:rsid w:val="00BB4541"/>
    <w:rsid w:val="00BB7824"/>
    <w:rsid w:val="00BC31AF"/>
    <w:rsid w:val="00BC6A52"/>
    <w:rsid w:val="00BD2423"/>
    <w:rsid w:val="00BD2F8E"/>
    <w:rsid w:val="00BD4376"/>
    <w:rsid w:val="00BE0FBF"/>
    <w:rsid w:val="00BE3415"/>
    <w:rsid w:val="00BE638E"/>
    <w:rsid w:val="00BF2339"/>
    <w:rsid w:val="00BF2D10"/>
    <w:rsid w:val="00BF4F3C"/>
    <w:rsid w:val="00BF6BBD"/>
    <w:rsid w:val="00BF6DF4"/>
    <w:rsid w:val="00C002BA"/>
    <w:rsid w:val="00C005D7"/>
    <w:rsid w:val="00C0075F"/>
    <w:rsid w:val="00C0116D"/>
    <w:rsid w:val="00C0525E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97DE8"/>
    <w:rsid w:val="00CA303F"/>
    <w:rsid w:val="00CA5B1C"/>
    <w:rsid w:val="00CB06F2"/>
    <w:rsid w:val="00CB10C9"/>
    <w:rsid w:val="00CB60DD"/>
    <w:rsid w:val="00CC63F7"/>
    <w:rsid w:val="00CD0CEC"/>
    <w:rsid w:val="00CD1074"/>
    <w:rsid w:val="00CD2FC9"/>
    <w:rsid w:val="00CD5938"/>
    <w:rsid w:val="00CD7382"/>
    <w:rsid w:val="00CE20DC"/>
    <w:rsid w:val="00CE6D46"/>
    <w:rsid w:val="00CE7FE9"/>
    <w:rsid w:val="00CF092A"/>
    <w:rsid w:val="00CF16B5"/>
    <w:rsid w:val="00CF16E5"/>
    <w:rsid w:val="00CF2B45"/>
    <w:rsid w:val="00CF4A79"/>
    <w:rsid w:val="00CF5903"/>
    <w:rsid w:val="00CF7312"/>
    <w:rsid w:val="00D0578E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5FDA"/>
    <w:rsid w:val="00D57427"/>
    <w:rsid w:val="00D8005E"/>
    <w:rsid w:val="00D81B93"/>
    <w:rsid w:val="00D81EEF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2158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20EE"/>
    <w:rsid w:val="00E1442C"/>
    <w:rsid w:val="00E15A35"/>
    <w:rsid w:val="00E16B3D"/>
    <w:rsid w:val="00E175B8"/>
    <w:rsid w:val="00E21B77"/>
    <w:rsid w:val="00E21C62"/>
    <w:rsid w:val="00E231EA"/>
    <w:rsid w:val="00E243A2"/>
    <w:rsid w:val="00E376FC"/>
    <w:rsid w:val="00E40AD6"/>
    <w:rsid w:val="00E40FDF"/>
    <w:rsid w:val="00E411D5"/>
    <w:rsid w:val="00E41CF0"/>
    <w:rsid w:val="00E425B3"/>
    <w:rsid w:val="00E42B44"/>
    <w:rsid w:val="00E449C1"/>
    <w:rsid w:val="00E45560"/>
    <w:rsid w:val="00E5212F"/>
    <w:rsid w:val="00E56662"/>
    <w:rsid w:val="00E64066"/>
    <w:rsid w:val="00E65707"/>
    <w:rsid w:val="00E67BAB"/>
    <w:rsid w:val="00E70B05"/>
    <w:rsid w:val="00E743F6"/>
    <w:rsid w:val="00E840C8"/>
    <w:rsid w:val="00E845C1"/>
    <w:rsid w:val="00E8702B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587"/>
    <w:rsid w:val="00EC068F"/>
    <w:rsid w:val="00EC1343"/>
    <w:rsid w:val="00EC142D"/>
    <w:rsid w:val="00EC32D6"/>
    <w:rsid w:val="00EC3462"/>
    <w:rsid w:val="00EC379C"/>
    <w:rsid w:val="00EC5D1D"/>
    <w:rsid w:val="00ED2777"/>
    <w:rsid w:val="00ED3304"/>
    <w:rsid w:val="00ED6942"/>
    <w:rsid w:val="00ED7A39"/>
    <w:rsid w:val="00EE237B"/>
    <w:rsid w:val="00EE50FA"/>
    <w:rsid w:val="00EE6E4D"/>
    <w:rsid w:val="00EF557D"/>
    <w:rsid w:val="00EF7573"/>
    <w:rsid w:val="00F03667"/>
    <w:rsid w:val="00F05182"/>
    <w:rsid w:val="00F05417"/>
    <w:rsid w:val="00F0657B"/>
    <w:rsid w:val="00F07986"/>
    <w:rsid w:val="00F123C5"/>
    <w:rsid w:val="00F12EDD"/>
    <w:rsid w:val="00F13D5E"/>
    <w:rsid w:val="00F13D97"/>
    <w:rsid w:val="00F21A0B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1626"/>
    <w:rsid w:val="00F52E37"/>
    <w:rsid w:val="00F54149"/>
    <w:rsid w:val="00F571D6"/>
    <w:rsid w:val="00F574C4"/>
    <w:rsid w:val="00F57663"/>
    <w:rsid w:val="00F57F05"/>
    <w:rsid w:val="00F61B4D"/>
    <w:rsid w:val="00F631F9"/>
    <w:rsid w:val="00F638F8"/>
    <w:rsid w:val="00F63D4B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10E3"/>
    <w:rsid w:val="00FA3C9B"/>
    <w:rsid w:val="00FA5CCD"/>
    <w:rsid w:val="00FA7542"/>
    <w:rsid w:val="00FB0291"/>
    <w:rsid w:val="00FB0D4E"/>
    <w:rsid w:val="00FB1FAF"/>
    <w:rsid w:val="00FB3CA9"/>
    <w:rsid w:val="00FB4513"/>
    <w:rsid w:val="00FB4857"/>
    <w:rsid w:val="00FC0B97"/>
    <w:rsid w:val="00FC2C12"/>
    <w:rsid w:val="00FC6CF4"/>
    <w:rsid w:val="00FC7067"/>
    <w:rsid w:val="00FD1206"/>
    <w:rsid w:val="00FD1DE1"/>
    <w:rsid w:val="00FD3102"/>
    <w:rsid w:val="00FD7516"/>
    <w:rsid w:val="00FD7861"/>
    <w:rsid w:val="00FE070B"/>
    <w:rsid w:val="00FE31BE"/>
    <w:rsid w:val="00FE3BD1"/>
    <w:rsid w:val="00FE4D33"/>
    <w:rsid w:val="00FE6AD9"/>
    <w:rsid w:val="00FE7961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1519</TotalTime>
  <Pages>1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7627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97</cp:revision>
  <cp:lastPrinted>2014-02-06T07:23:00Z</cp:lastPrinted>
  <dcterms:created xsi:type="dcterms:W3CDTF">2026-02-23T10:20:00Z</dcterms:created>
  <dcterms:modified xsi:type="dcterms:W3CDTF">2026-04-30T05:36:00Z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