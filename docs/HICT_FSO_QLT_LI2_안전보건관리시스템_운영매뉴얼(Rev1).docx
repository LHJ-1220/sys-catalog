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38598" w14:textId="1ACB8402" w:rsidR="00CC63F7" w:rsidRPr="00563822" w:rsidRDefault="001B5A47" w:rsidP="00214F46">
      <w:pPr>
        <w:jc w:val="center"/>
        <w:rPr>
          <w:rStyle w:val="Title0"/>
        </w:rPr>
      </w:pPr>
      <w:r>
        <w:rPr>
          <w:noProof/>
        </w:rPr>
        <w:pict w14:anchorId="0B2B64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210.85pt;margin-top:540.35pt;width:146.95pt;height:52.7pt;z-index:4;mso-position-horizontal-relative:text;mso-position-vertical-relative:text">
            <v:imagedata r:id="rId11" o:title="Hanwha Systems_RGB_4_KH"/>
          </v:shape>
        </w:pict>
      </w:r>
      <w:r>
        <w:rPr>
          <w:noProof/>
        </w:rPr>
        <w:pict w14:anchorId="088387B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3.7pt;margin-top:293.6pt;width:262.3pt;height:241.2pt;z-index:1" stroked="f">
            <v:textbox style="mso-next-textbox:#_x0000_s1026;mso-fit-shape-to-text:t">
              <w:txbxContent>
                <w:p w14:paraId="088387DA" w14:textId="77777777" w:rsidR="00066FA9" w:rsidRPr="005D643C" w:rsidRDefault="00066FA9" w:rsidP="00CC63F7">
                  <w:pPr>
                    <w:rPr>
                      <w:rFonts w:ascii="굴림" w:eastAsia="굴림" w:hAnsi="굴림"/>
                      <w:color w:val="808080"/>
                      <w:sz w:val="24"/>
                    </w:rPr>
                  </w:pPr>
                </w:p>
                <w:p w14:paraId="088387DB" w14:textId="19B56B91" w:rsidR="00066FA9" w:rsidRPr="004F74E3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>문서번호 :</w:t>
                  </w:r>
                  <w:r>
                    <w:rPr>
                      <w:rFonts w:hint="eastAsia"/>
                      <w:color w:val="292929"/>
                      <w:sz w:val="24"/>
                    </w:rPr>
                    <w:t xml:space="preserve"> </w:t>
                  </w:r>
                  <w:r w:rsidR="007961FE">
                    <w:rPr>
                      <w:color w:val="292929"/>
                      <w:sz w:val="24"/>
                    </w:rPr>
                    <w:t>HICT_FSO_QLT_</w:t>
                  </w:r>
                  <w:r w:rsidR="008B1664">
                    <w:rPr>
                      <w:rFonts w:hint="eastAsia"/>
                      <w:color w:val="292929"/>
                      <w:sz w:val="24"/>
                    </w:rPr>
                    <w:t>L</w:t>
                  </w:r>
                  <w:r w:rsidR="008B1664">
                    <w:rPr>
                      <w:color w:val="292929"/>
                      <w:sz w:val="24"/>
                    </w:rPr>
                    <w:t>I</w:t>
                  </w:r>
                  <w:r w:rsidR="00AD22F9">
                    <w:rPr>
                      <w:color w:val="292929"/>
                      <w:sz w:val="24"/>
                    </w:rPr>
                    <w:t>2</w:t>
                  </w:r>
                </w:p>
                <w:p w14:paraId="088387DC" w14:textId="18BB72EC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Version </w:t>
                  </w:r>
                  <w:r w:rsidR="00AD22F9">
                    <w:rPr>
                      <w:color w:val="292929"/>
                      <w:sz w:val="24"/>
                    </w:rPr>
                    <w:t>1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796783">
                    <w:rPr>
                      <w:color w:val="292929"/>
                      <w:sz w:val="24"/>
                    </w:rPr>
                    <w:t>0</w:t>
                  </w:r>
                </w:p>
                <w:p w14:paraId="441F9843" w14:textId="1EF3EF59" w:rsidR="005A6CC6" w:rsidRDefault="005A6CC6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한화생명</w:t>
                  </w:r>
                </w:p>
                <w:p w14:paraId="088387E0" w14:textId="79FA5D33" w:rsidR="00066FA9" w:rsidRPr="00796783" w:rsidRDefault="00796783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생보I</w:t>
                  </w:r>
                  <w:r w:rsidRPr="00796783">
                    <w:rPr>
                      <w:color w:val="292929"/>
                      <w:sz w:val="24"/>
                      <w:highlight w:val="yellow"/>
                    </w:rPr>
                    <w:t>TO</w:t>
                  </w:r>
                  <w:r w:rsidR="00AD22F9">
                    <w:rPr>
                      <w:color w:val="292929"/>
                      <w:sz w:val="24"/>
                      <w:highlight w:val="yellow"/>
                    </w:rPr>
                    <w:t>2</w:t>
                  </w:r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팀</w:t>
                  </w:r>
                </w:p>
                <w:p w14:paraId="6A3E1186" w14:textId="1F4BFE3D" w:rsidR="00796783" w:rsidRPr="00796783" w:rsidRDefault="00AD22F9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채널</w:t>
                  </w:r>
                  <w:r w:rsidR="00796783"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운영파트</w:t>
                  </w:r>
                </w:p>
                <w:p w14:paraId="088387E1" w14:textId="2655C740" w:rsidR="00066FA9" w:rsidRDefault="00AD22F9" w:rsidP="00CC63F7">
                  <w:pPr>
                    <w:rPr>
                      <w:color w:val="292929"/>
                      <w:sz w:val="24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안전보건관리</w:t>
                  </w:r>
                  <w:r w:rsidR="00796783"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시스템</w:t>
                  </w:r>
                </w:p>
                <w:p w14:paraId="32EF21E1" w14:textId="2F32A188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6B9A80" w14:textId="77777777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C7B9EF" w14:textId="77777777" w:rsidR="00796783" w:rsidRP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3" w14:textId="77777777" w:rsidR="00066FA9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4" w14:textId="77777777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6" w14:textId="432ADC9E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>20</w:t>
                  </w:r>
                  <w:r w:rsidR="00796783">
                    <w:rPr>
                      <w:color w:val="292929"/>
                      <w:sz w:val="24"/>
                    </w:rPr>
                    <w:t>26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 0</w:t>
                  </w:r>
                  <w:r w:rsidR="00AD22F9">
                    <w:rPr>
                      <w:color w:val="292929"/>
                      <w:sz w:val="24"/>
                    </w:rPr>
                    <w:t>4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. </w:t>
                  </w:r>
                  <w:r w:rsidR="007B458A">
                    <w:rPr>
                      <w:color w:val="292929"/>
                      <w:sz w:val="24"/>
                    </w:rPr>
                    <w:t>15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88387C0">
          <v:line id="_x0000_s1028" style="position:absolute;left:0;text-align:left;z-index:2" from="210.85pt,316.9pt" to="210.85pt,529.4pt" strokecolor="gray" strokeweight="1.5pt"/>
        </w:pict>
      </w:r>
      <w:r>
        <w:rPr>
          <w:noProof/>
        </w:rPr>
        <w:pict w14:anchorId="088387C1">
          <v:shape id="_x0000_s1029" type="#_x0000_t202" style="position:absolute;left:0;text-align:left;margin-left:18pt;margin-top:66.8pt;width:450pt;height:140.2pt;z-index:3" filled="f" stroked="f" strokecolor="#2896d7">
            <v:textbox style="mso-next-textbox:#_x0000_s1029">
              <w:txbxContent>
                <w:p w14:paraId="088387E7" w14:textId="3E2B8C86" w:rsidR="00066FA9" w:rsidRPr="00604D0A" w:rsidRDefault="00066FA9" w:rsidP="001636EF">
                  <w:pPr>
                    <w:jc w:val="right"/>
                    <w:rPr>
                      <w:b/>
                      <w:bCs/>
                      <w:color w:val="333333"/>
                      <w:sz w:val="30"/>
                      <w:szCs w:val="30"/>
                    </w:rPr>
                  </w:pP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한화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시스템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금융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ITO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품질 U</w:t>
                  </w:r>
                  <w:r w:rsidR="00796783">
                    <w:rPr>
                      <w:b/>
                      <w:bCs/>
                      <w:color w:val="333333"/>
                      <w:sz w:val="30"/>
                      <w:szCs w:val="30"/>
                    </w:rPr>
                    <w:t>nit</w:t>
                  </w:r>
                </w:p>
                <w:p w14:paraId="0CF6E03D" w14:textId="77777777" w:rsidR="005A6CC6" w:rsidRPr="00AD22F9" w:rsidRDefault="005A6CC6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  <w:u w:val="single"/>
                    </w:rPr>
                  </w:pPr>
                </w:p>
                <w:p w14:paraId="088387E9" w14:textId="768CA730" w:rsidR="00066FA9" w:rsidRPr="005A6CC6" w:rsidRDefault="00796783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  <w:r>
                    <w:rPr>
                      <w:rFonts w:hint="eastAsia"/>
                      <w:b/>
                      <w:bCs/>
                      <w:sz w:val="60"/>
                      <w:szCs w:val="60"/>
                    </w:rPr>
                    <w:t>운영자 매뉴얼</w:t>
                  </w:r>
                </w:p>
                <w:p w14:paraId="088387EA" w14:textId="77777777" w:rsidR="00066FA9" w:rsidRPr="00BB475C" w:rsidRDefault="00066FA9" w:rsidP="00CC63F7">
                  <w:pPr>
                    <w:jc w:val="right"/>
                    <w:rPr>
                      <w:b/>
                      <w:bCs/>
                      <w:sz w:val="70"/>
                      <w:szCs w:val="70"/>
                    </w:rPr>
                  </w:pPr>
                </w:p>
              </w:txbxContent>
            </v:textbox>
          </v:shape>
        </w:pict>
      </w:r>
      <w:r w:rsidR="00CC63F7">
        <w:br w:type="page"/>
      </w:r>
      <w:r w:rsidR="00CC63F7" w:rsidRPr="00563822">
        <w:rPr>
          <w:rStyle w:val="Title0"/>
          <w:rFonts w:hint="eastAsia"/>
        </w:rPr>
        <w:lastRenderedPageBreak/>
        <w:t>문 서 정 보</w:t>
      </w:r>
    </w:p>
    <w:tbl>
      <w:tblPr>
        <w:tblW w:w="10163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32"/>
        <w:gridCol w:w="2514"/>
        <w:gridCol w:w="1551"/>
        <w:gridCol w:w="1689"/>
        <w:gridCol w:w="2377"/>
      </w:tblGrid>
      <w:tr w:rsidR="00CC63F7" w:rsidRPr="00563822" w14:paraId="0883859E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구분</w:t>
            </w:r>
          </w:p>
        </w:tc>
        <w:tc>
          <w:tcPr>
            <w:tcW w:w="2514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A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소속</w:t>
            </w:r>
          </w:p>
        </w:tc>
        <w:tc>
          <w:tcPr>
            <w:tcW w:w="1551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B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이름</w:t>
            </w:r>
          </w:p>
        </w:tc>
        <w:tc>
          <w:tcPr>
            <w:tcW w:w="1689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C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일자</w:t>
            </w:r>
          </w:p>
        </w:tc>
        <w:tc>
          <w:tcPr>
            <w:tcW w:w="2377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D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서명</w:t>
            </w:r>
          </w:p>
        </w:tc>
      </w:tr>
      <w:tr w:rsidR="00E9238F" w:rsidRPr="00564306" w14:paraId="088385A4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9F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작성자</w:t>
            </w:r>
          </w:p>
        </w:tc>
        <w:tc>
          <w:tcPr>
            <w:tcW w:w="2514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0" w14:textId="2D5891D0" w:rsidR="00E9238F" w:rsidRPr="00E9238F" w:rsidRDefault="007961FE" w:rsidP="00C3024F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생보I</w:t>
            </w:r>
            <w:r>
              <w:rPr>
                <w:rFonts w:ascii="돋움체" w:eastAsia="돋움체" w:hAnsi="돋움체"/>
              </w:rPr>
              <w:t>TO</w:t>
            </w:r>
            <w:r w:rsidR="00A37845">
              <w:rPr>
                <w:rFonts w:ascii="돋움체" w:eastAsia="돋움체" w:hAnsi="돋움체"/>
              </w:rPr>
              <w:t>2</w:t>
            </w:r>
            <w:r>
              <w:rPr>
                <w:rFonts w:ascii="돋움체" w:eastAsia="돋움체" w:hAnsi="돋움체" w:hint="eastAsia"/>
              </w:rPr>
              <w:t>팀</w:t>
            </w:r>
          </w:p>
        </w:tc>
        <w:tc>
          <w:tcPr>
            <w:tcW w:w="1551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1" w14:textId="5A170703" w:rsidR="00E9238F" w:rsidRPr="00E9238F" w:rsidRDefault="00A37845" w:rsidP="000F0D5C">
            <w:pPr>
              <w:pStyle w:val="ac"/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김건우</w:t>
            </w:r>
          </w:p>
        </w:tc>
        <w:tc>
          <w:tcPr>
            <w:tcW w:w="1689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2" w14:textId="5704B838" w:rsidR="00E9238F" w:rsidRPr="00E9238F" w:rsidRDefault="007961FE" w:rsidP="00E9238F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2</w:t>
            </w:r>
            <w:r>
              <w:rPr>
                <w:rFonts w:ascii="돋움체" w:eastAsia="돋움체" w:hAnsi="돋움체"/>
              </w:rPr>
              <w:t>026.0</w:t>
            </w:r>
            <w:r w:rsidR="00A37845">
              <w:rPr>
                <w:rFonts w:ascii="돋움체" w:eastAsia="돋움체" w:hAnsi="돋움체"/>
              </w:rPr>
              <w:t>4</w:t>
            </w:r>
            <w:r>
              <w:rPr>
                <w:rFonts w:ascii="돋움체" w:eastAsia="돋움체" w:hAnsi="돋움체"/>
              </w:rPr>
              <w:t>.</w:t>
            </w:r>
            <w:r w:rsidR="00A37845">
              <w:rPr>
                <w:rFonts w:ascii="돋움체" w:eastAsia="돋움체" w:hAnsi="돋움체"/>
              </w:rPr>
              <w:t>24</w:t>
            </w:r>
          </w:p>
        </w:tc>
        <w:tc>
          <w:tcPr>
            <w:tcW w:w="2377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3" w14:textId="3F5F9FFD" w:rsidR="00E9238F" w:rsidRPr="005E0277" w:rsidRDefault="00A37845" w:rsidP="00CC63F7">
            <w:pPr>
              <w:rPr>
                <w:color w:val="292929"/>
              </w:rPr>
            </w:pPr>
            <w:r>
              <w:rPr>
                <w:rFonts w:hint="eastAsia"/>
                <w:color w:val="292929"/>
              </w:rPr>
              <w:t>김건우</w:t>
            </w:r>
          </w:p>
        </w:tc>
      </w:tr>
      <w:tr w:rsidR="00E9238F" w:rsidRPr="00564306" w14:paraId="088385AA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5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검토자</w:t>
            </w:r>
          </w:p>
        </w:tc>
        <w:tc>
          <w:tcPr>
            <w:tcW w:w="25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6" w14:textId="17AFECF6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  <w:tc>
          <w:tcPr>
            <w:tcW w:w="15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7" w14:textId="42D46A86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8" w14:textId="6DB7E4E1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9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  <w:tr w:rsidR="00E9238F" w:rsidRPr="00564306" w14:paraId="088385B0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B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승</w:t>
            </w:r>
            <w:smartTag w:uri="urn:schemas:contacts" w:element="GivenName">
              <w:r w:rsidRPr="005E0277">
                <w:rPr>
                  <w:rFonts w:hint="eastAsia"/>
                  <w:color w:val="292929"/>
                </w:rPr>
                <w:t>인자</w:t>
              </w:r>
            </w:smartTag>
          </w:p>
        </w:tc>
        <w:tc>
          <w:tcPr>
            <w:tcW w:w="2514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C" w14:textId="0657B614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</w:t>
            </w:r>
            <w:r>
              <w:rPr>
                <w:rFonts w:ascii="돋움체" w:eastAsia="돋움체" w:hAnsi="돋움체"/>
              </w:rPr>
              <w:t>Unit</w:t>
            </w:r>
          </w:p>
        </w:tc>
        <w:tc>
          <w:tcPr>
            <w:tcW w:w="1551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D" w14:textId="049DEEC5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E" w14:textId="392CBEBB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F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</w:tbl>
    <w:p w14:paraId="088385B1" w14:textId="77777777" w:rsidR="00CC63F7" w:rsidRPr="00564306" w:rsidRDefault="00CC63F7" w:rsidP="00CC63F7">
      <w:pPr>
        <w:jc w:val="center"/>
      </w:pPr>
    </w:p>
    <w:p w14:paraId="088385B2" w14:textId="77777777" w:rsidR="00CC63F7" w:rsidRDefault="00CC63F7" w:rsidP="00CC63F7">
      <w:pPr>
        <w:jc w:val="center"/>
      </w:pPr>
    </w:p>
    <w:p w14:paraId="088385B3" w14:textId="77777777" w:rsidR="00CC63F7" w:rsidRPr="00563822" w:rsidRDefault="00CC63F7" w:rsidP="00563822">
      <w:pPr>
        <w:jc w:val="center"/>
        <w:rPr>
          <w:rStyle w:val="Title0"/>
          <w:bCs/>
        </w:rPr>
      </w:pPr>
      <w:r w:rsidRPr="00563822">
        <w:rPr>
          <w:rStyle w:val="Title0"/>
          <w:rFonts w:hint="eastAsia"/>
          <w:bCs/>
        </w:rPr>
        <w:t>제·개정 이력</w:t>
      </w:r>
    </w:p>
    <w:tbl>
      <w:tblPr>
        <w:tblW w:w="10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86"/>
        <w:gridCol w:w="1080"/>
        <w:gridCol w:w="2942"/>
        <w:gridCol w:w="1134"/>
        <w:gridCol w:w="1173"/>
        <w:gridCol w:w="1174"/>
        <w:gridCol w:w="1174"/>
      </w:tblGrid>
      <w:tr w:rsidR="00CC63F7" w:rsidRPr="00563822" w14:paraId="088385BB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4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제·개정일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5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Version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6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제·개정 내용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7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개정위치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8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작성자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검토자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A" w14:textId="77777777" w:rsidR="00CC63F7" w:rsidRPr="00563822" w:rsidRDefault="00CC63F7" w:rsidP="00563822">
            <w:pPr>
              <w:pStyle w:val="Title"/>
            </w:pPr>
            <w:smartTag w:uri="urn:schemas-microsoft-com:office:smarttags" w:element="PersonName">
              <w:r w:rsidRPr="00563822">
                <w:rPr>
                  <w:rFonts w:hint="eastAsia"/>
                </w:rPr>
                <w:t>승인자</w:t>
              </w:r>
            </w:smartTag>
          </w:p>
        </w:tc>
      </w:tr>
      <w:tr w:rsidR="007961FE" w14:paraId="088385C3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C" w14:textId="6714F732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20</w:t>
            </w:r>
            <w:r>
              <w:rPr>
                <w:rFonts w:ascii="돋움체" w:eastAsia="돋움체" w:hAnsi="돋움체"/>
              </w:rPr>
              <w:t>2</w:t>
            </w:r>
            <w:r w:rsidRPr="00E9238F">
              <w:rPr>
                <w:rFonts w:ascii="돋움체" w:eastAsia="돋움체" w:hAnsi="돋움체" w:hint="eastAsia"/>
              </w:rPr>
              <w:t>6.0</w:t>
            </w:r>
            <w:r w:rsidR="00A37845">
              <w:rPr>
                <w:rFonts w:ascii="돋움체" w:eastAsia="돋움체" w:hAnsi="돋움체"/>
              </w:rPr>
              <w:t>4</w:t>
            </w:r>
            <w:r w:rsidRPr="00E9238F">
              <w:rPr>
                <w:rFonts w:ascii="돋움체" w:eastAsia="돋움체" w:hAnsi="돋움체" w:hint="eastAsia"/>
              </w:rPr>
              <w:t>.</w:t>
            </w:r>
            <w:r w:rsidR="00A37845">
              <w:rPr>
                <w:rFonts w:ascii="돋움체" w:eastAsia="돋움체" w:hAnsi="돋움체"/>
              </w:rPr>
              <w:t>24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D" w14:textId="2B5FE835" w:rsidR="007961FE" w:rsidRPr="00E9238F" w:rsidRDefault="00966223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1</w:t>
            </w:r>
            <w:r w:rsidR="007961FE" w:rsidRPr="00E9238F">
              <w:rPr>
                <w:rFonts w:ascii="돋움체" w:eastAsia="돋움체" w:hAnsi="돋움체" w:hint="eastAsia"/>
              </w:rPr>
              <w:t>.</w:t>
            </w:r>
            <w:r w:rsidR="00A640A2">
              <w:rPr>
                <w:rFonts w:ascii="돋움체" w:eastAsia="돋움체" w:hAnsi="돋움체"/>
              </w:rPr>
              <w:t>0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E" w14:textId="1EF7FA71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최초</w:t>
            </w:r>
            <w:r w:rsidR="00416890">
              <w:rPr>
                <w:rFonts w:ascii="돋움체" w:eastAsia="돋움체" w:hAnsi="돋움체" w:hint="eastAsia"/>
              </w:rPr>
              <w:t xml:space="preserve"> </w:t>
            </w:r>
            <w:r w:rsidRPr="00E9238F">
              <w:rPr>
                <w:rFonts w:ascii="돋움체" w:eastAsia="돋움체" w:hAnsi="돋움체" w:hint="eastAsia"/>
              </w:rPr>
              <w:t>작성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F" w14:textId="5711B13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0" w14:textId="5BFBB468" w:rsidR="007961FE" w:rsidRPr="00E9238F" w:rsidRDefault="00A37845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김건우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1" w14:textId="7AC8BCC2" w:rsidR="007961FE" w:rsidRPr="00E9238F" w:rsidRDefault="00C77200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  <w:r>
              <w:rPr>
                <w:rFonts w:ascii="돋움체" w:eastAsia="돋움체" w:hAnsi="돋움체" w:hint="eastAsia"/>
                <w:color w:val="0000FF"/>
              </w:rPr>
              <w:t>파트리더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2" w14:textId="7E453F64" w:rsidR="007961FE" w:rsidRPr="00E9238F" w:rsidRDefault="00C77200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</w:tr>
      <w:tr w:rsidR="007961FE" w14:paraId="088385D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D" w14:textId="2EE925B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E" w14:textId="18DE9AE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F" w14:textId="7967A980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0" w14:textId="0AEC1DE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1" w14:textId="03DB30C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2" w14:textId="3E0FF0BF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3" w14:textId="18FD075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5" w14:textId="4E52E21E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6" w14:textId="7291616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7" w14:textId="60247B0C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8" w14:textId="40ED06A3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9" w14:textId="7925F9C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A" w14:textId="2DDBBE3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B" w14:textId="04939C31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D" w14:textId="3D93FAC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E" w14:textId="208C332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F" w14:textId="50D1ED5F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0" w14:textId="5436AE8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1" w14:textId="5CB985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2" w14:textId="3E34567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3" w14:textId="621E4470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5" w14:textId="052779F5" w:rsidR="007961FE" w:rsidRPr="00564306" w:rsidRDefault="007961FE" w:rsidP="007961FE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6" w14:textId="6778176C" w:rsidR="007961FE" w:rsidRPr="00564306" w:rsidRDefault="007961FE" w:rsidP="007961FE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7" w14:textId="741F1511" w:rsidR="007961FE" w:rsidRPr="00564306" w:rsidRDefault="007961FE" w:rsidP="007961FE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8" w14:textId="654A72B2" w:rsidR="007961FE" w:rsidRPr="00564306" w:rsidRDefault="007961FE" w:rsidP="007961FE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9" w14:textId="710844F6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A" w14:textId="77777777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B" w14:textId="77777777" w:rsidR="007961FE" w:rsidRPr="00564306" w:rsidRDefault="007961FE" w:rsidP="007961FE"/>
        </w:tc>
      </w:tr>
      <w:tr w:rsidR="007961FE" w14:paraId="088385F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3" w14:textId="77777777" w:rsidR="007961FE" w:rsidRPr="00564306" w:rsidRDefault="007961FE" w:rsidP="007961FE"/>
        </w:tc>
      </w:tr>
      <w:tr w:rsidR="007961FE" w14:paraId="088385F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B" w14:textId="77777777" w:rsidR="007961FE" w:rsidRPr="00564306" w:rsidRDefault="007961FE" w:rsidP="007961FE"/>
        </w:tc>
      </w:tr>
      <w:tr w:rsidR="007961FE" w14:paraId="0883860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3" w14:textId="77777777" w:rsidR="007961FE" w:rsidRPr="00564306" w:rsidRDefault="007961FE" w:rsidP="007961FE"/>
        </w:tc>
      </w:tr>
      <w:tr w:rsidR="007961FE" w14:paraId="0883860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B" w14:textId="77777777" w:rsidR="007961FE" w:rsidRPr="00564306" w:rsidRDefault="007961FE" w:rsidP="007961FE"/>
        </w:tc>
      </w:tr>
      <w:tr w:rsidR="007961FE" w14:paraId="0883861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3" w14:textId="77777777" w:rsidR="007961FE" w:rsidRPr="00564306" w:rsidRDefault="007961FE" w:rsidP="007961FE"/>
        </w:tc>
      </w:tr>
    </w:tbl>
    <w:p w14:paraId="08838615" w14:textId="77777777" w:rsidR="00214F46" w:rsidRPr="00836171" w:rsidRDefault="005907E3" w:rsidP="00563822">
      <w:pPr>
        <w:rPr>
          <w:rStyle w:val="12pt"/>
        </w:rPr>
      </w:pPr>
      <w:r w:rsidRPr="00836171">
        <w:rPr>
          <w:rStyle w:val="12pt"/>
          <w:rFonts w:hint="eastAsia"/>
        </w:rPr>
        <w:t>1) 제 ·개정 내용 : 최초작성, 수정, 추가, 삭제로 구분하여 작성함. 수정, 추가, 삭제의 경우 괄호 안에 해당 내용 기술함</w:t>
      </w:r>
    </w:p>
    <w:p w14:paraId="08838616" w14:textId="77777777" w:rsidR="00563822" w:rsidRPr="00563822" w:rsidRDefault="00214F46" w:rsidP="00214F46">
      <w:pPr>
        <w:jc w:val="center"/>
        <w:rPr>
          <w:rStyle w:val="Title0"/>
        </w:rPr>
      </w:pPr>
      <w:r w:rsidRPr="00836171">
        <w:rPr>
          <w:rStyle w:val="12pt"/>
        </w:rPr>
        <w:br w:type="page"/>
      </w:r>
      <w:r w:rsidR="00563822" w:rsidRPr="00563822">
        <w:rPr>
          <w:rStyle w:val="Title0"/>
          <w:rFonts w:hint="eastAsia"/>
        </w:rPr>
        <w:lastRenderedPageBreak/>
        <w:t>목    차</w:t>
      </w:r>
    </w:p>
    <w:p w14:paraId="0354DBB3" w14:textId="078EF247" w:rsidR="00AD3DF8" w:rsidRPr="0074060A" w:rsidRDefault="00A669CA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310831" w:history="1">
        <w:r w:rsidR="00AD3DF8" w:rsidRPr="003A476D">
          <w:rPr>
            <w:rStyle w:val="ab"/>
            <w:noProof/>
          </w:rPr>
          <w:t>1. 목적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7D03D1" w14:textId="1FFBD032" w:rsidR="00AD3DF8" w:rsidRPr="0074060A" w:rsidRDefault="001B5A47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2" w:history="1">
        <w:r w:rsidR="00AD3DF8" w:rsidRPr="003A476D">
          <w:rPr>
            <w:rStyle w:val="ab"/>
            <w:noProof/>
          </w:rPr>
          <w:t>2. 시스템 개요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C08660E" w14:textId="201BABDD" w:rsidR="00AD3DF8" w:rsidRPr="0074060A" w:rsidRDefault="001B5A47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3" w:history="1">
        <w:r w:rsidR="00AD3DF8" w:rsidRPr="003A476D">
          <w:rPr>
            <w:rStyle w:val="ab"/>
            <w:noProof/>
          </w:rPr>
          <w:t>3. 담당자정보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4024F7" w14:textId="417E4AAC" w:rsidR="00AD3DF8" w:rsidRPr="0074060A" w:rsidRDefault="001B5A47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4" w:history="1">
        <w:r w:rsidR="00AD3DF8" w:rsidRPr="003A476D">
          <w:rPr>
            <w:rStyle w:val="ab"/>
            <w:noProof/>
          </w:rPr>
          <w:t>4. 시스템 기본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5CD6F790" w14:textId="5EDDB427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5" w:history="1">
        <w:r w:rsidR="00AD3DF8" w:rsidRPr="003A476D">
          <w:rPr>
            <w:rStyle w:val="ab"/>
            <w:noProof/>
          </w:rPr>
          <w:t>4.1 서비스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3DE4355E" w14:textId="6B4B5711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6" w:history="1">
        <w:r w:rsidR="00AD3DF8" w:rsidRPr="003A476D">
          <w:rPr>
            <w:rStyle w:val="ab"/>
            <w:noProof/>
          </w:rPr>
          <w:t>4.2 서비스 흐름도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76E019C2" w14:textId="3C61492A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7" w:history="1">
        <w:r w:rsidR="00AD3DF8" w:rsidRPr="003A476D">
          <w:rPr>
            <w:rStyle w:val="ab"/>
            <w:noProof/>
          </w:rPr>
          <w:t>4.3 인프라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6</w:t>
        </w:r>
        <w:r w:rsidR="00AD3DF8">
          <w:rPr>
            <w:noProof/>
            <w:webHidden/>
          </w:rPr>
          <w:fldChar w:fldCharType="end"/>
        </w:r>
      </w:hyperlink>
    </w:p>
    <w:p w14:paraId="0E4913AD" w14:textId="4AAAFECE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8" w:history="1">
        <w:r w:rsidR="00AD3DF8" w:rsidRPr="003A476D">
          <w:rPr>
            <w:rStyle w:val="ab"/>
            <w:noProof/>
          </w:rPr>
          <w:t>4.4 데이터베이스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7</w:t>
        </w:r>
        <w:r w:rsidR="00AD3DF8">
          <w:rPr>
            <w:noProof/>
            <w:webHidden/>
          </w:rPr>
          <w:fldChar w:fldCharType="end"/>
        </w:r>
      </w:hyperlink>
    </w:p>
    <w:p w14:paraId="2484926A" w14:textId="1C7F9BDC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9" w:history="1">
        <w:r w:rsidR="00AD3DF8" w:rsidRPr="003A476D">
          <w:rPr>
            <w:rStyle w:val="ab"/>
            <w:noProof/>
          </w:rPr>
          <w:t>4.5 S/W정보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7</w:t>
        </w:r>
        <w:r w:rsidR="00AD3DF8">
          <w:rPr>
            <w:noProof/>
            <w:webHidden/>
          </w:rPr>
          <w:fldChar w:fldCharType="end"/>
        </w:r>
      </w:hyperlink>
    </w:p>
    <w:p w14:paraId="0CF1B9B0" w14:textId="407A23B9" w:rsidR="00AD3DF8" w:rsidRPr="0074060A" w:rsidRDefault="001B5A47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0" w:history="1">
        <w:r w:rsidR="00AD3DF8" w:rsidRPr="003A476D">
          <w:rPr>
            <w:rStyle w:val="ab"/>
            <w:noProof/>
          </w:rPr>
          <w:t>5. 시스템 연계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9</w:t>
        </w:r>
        <w:r w:rsidR="00AD3DF8">
          <w:rPr>
            <w:noProof/>
            <w:webHidden/>
          </w:rPr>
          <w:fldChar w:fldCharType="end"/>
        </w:r>
      </w:hyperlink>
    </w:p>
    <w:p w14:paraId="306D4BDC" w14:textId="6FBA562C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1" w:history="1">
        <w:r w:rsidR="00AD3DF8" w:rsidRPr="003A476D">
          <w:rPr>
            <w:rStyle w:val="ab"/>
            <w:noProof/>
          </w:rPr>
          <w:t>5.1 연계 서비스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9</w:t>
        </w:r>
        <w:r w:rsidR="00AD3DF8">
          <w:rPr>
            <w:noProof/>
            <w:webHidden/>
          </w:rPr>
          <w:fldChar w:fldCharType="end"/>
        </w:r>
      </w:hyperlink>
    </w:p>
    <w:p w14:paraId="6C04163A" w14:textId="66E6C929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2" w:history="1">
        <w:r w:rsidR="00AD3DF8" w:rsidRPr="003A476D">
          <w:rPr>
            <w:rStyle w:val="ab"/>
            <w:noProof/>
          </w:rPr>
          <w:t>5.2 연계 서비스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10</w:t>
        </w:r>
        <w:r w:rsidR="00AD3DF8">
          <w:rPr>
            <w:noProof/>
            <w:webHidden/>
          </w:rPr>
          <w:fldChar w:fldCharType="end"/>
        </w:r>
      </w:hyperlink>
    </w:p>
    <w:p w14:paraId="73D5B111" w14:textId="2C958B8E" w:rsidR="00AD3DF8" w:rsidRPr="0074060A" w:rsidRDefault="001B5A47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3" w:history="1">
        <w:r w:rsidR="00AD3DF8" w:rsidRPr="003A476D">
          <w:rPr>
            <w:rStyle w:val="ab"/>
            <w:noProof/>
          </w:rPr>
          <w:t>6. 기술 스택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67F6DF12" w14:textId="4737D155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4" w:history="1">
        <w:r w:rsidR="00AD3DF8" w:rsidRPr="003A476D">
          <w:rPr>
            <w:rStyle w:val="ab"/>
            <w:noProof/>
          </w:rPr>
          <w:t>6.1 기술 스택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04D8A629" w14:textId="7111A66A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5" w:history="1">
        <w:r w:rsidR="00AD3DF8" w:rsidRPr="003A476D">
          <w:rPr>
            <w:rStyle w:val="ab"/>
            <w:noProof/>
          </w:rPr>
          <w:t>6.2 어플리케이션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11</w:t>
        </w:r>
        <w:r w:rsidR="00AD3DF8">
          <w:rPr>
            <w:noProof/>
            <w:webHidden/>
          </w:rPr>
          <w:fldChar w:fldCharType="end"/>
        </w:r>
      </w:hyperlink>
    </w:p>
    <w:p w14:paraId="066B2699" w14:textId="256F613B" w:rsidR="00AD3DF8" w:rsidRPr="0074060A" w:rsidRDefault="001B5A47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6" w:history="1">
        <w:r w:rsidR="00AD3DF8" w:rsidRPr="003A476D">
          <w:rPr>
            <w:rStyle w:val="ab"/>
            <w:noProof/>
          </w:rPr>
          <w:t>7. 연관자료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57B47BCB" w14:textId="40654C61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7" w:history="1">
        <w:r w:rsidR="00AD3DF8" w:rsidRPr="003A476D">
          <w:rPr>
            <w:rStyle w:val="ab"/>
            <w:noProof/>
          </w:rPr>
          <w:t>7.1 서비스 기동/중지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41FE0E23" w14:textId="0C2EB275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8" w:history="1">
        <w:r w:rsidR="00AD3DF8" w:rsidRPr="003A476D">
          <w:rPr>
            <w:rStyle w:val="ab"/>
            <w:noProof/>
          </w:rPr>
          <w:t>7.2 정기PM절차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4A712410" w14:textId="7F71C109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9" w:history="1">
        <w:r w:rsidR="00AD3DF8" w:rsidRPr="003A476D">
          <w:rPr>
            <w:rStyle w:val="ab"/>
            <w:noProof/>
          </w:rPr>
          <w:t>7.3 시스템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13</w:t>
        </w:r>
        <w:r w:rsidR="00AD3DF8">
          <w:rPr>
            <w:noProof/>
            <w:webHidden/>
          </w:rPr>
          <w:fldChar w:fldCharType="end"/>
        </w:r>
      </w:hyperlink>
    </w:p>
    <w:p w14:paraId="7181615C" w14:textId="07A18FCC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0" w:history="1">
        <w:r w:rsidR="00AD3DF8" w:rsidRPr="003A476D">
          <w:rPr>
            <w:rStyle w:val="ab"/>
            <w:noProof/>
          </w:rPr>
          <w:t>7.4 일일점검체크리스트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0B8107AD" w14:textId="3350DC26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1" w:history="1">
        <w:r w:rsidR="00AD3DF8" w:rsidRPr="003A476D">
          <w:rPr>
            <w:rStyle w:val="ab"/>
            <w:noProof/>
          </w:rPr>
          <w:t>7.5 메뉴현황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7010380F" w14:textId="67E04DCB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2" w:history="1">
        <w:r w:rsidR="00AD3DF8" w:rsidRPr="003A476D">
          <w:rPr>
            <w:rStyle w:val="ab"/>
            <w:noProof/>
          </w:rPr>
          <w:t>7.6 배치목록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14</w:t>
        </w:r>
        <w:r w:rsidR="00AD3DF8">
          <w:rPr>
            <w:noProof/>
            <w:webHidden/>
          </w:rPr>
          <w:fldChar w:fldCharType="end"/>
        </w:r>
      </w:hyperlink>
    </w:p>
    <w:p w14:paraId="39438AD7" w14:textId="76EF719F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3" w:history="1">
        <w:r w:rsidR="00AD3DF8" w:rsidRPr="003A476D">
          <w:rPr>
            <w:rStyle w:val="ab"/>
            <w:noProof/>
          </w:rPr>
          <w:t>7.7 비상연락망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6F322974" w14:textId="1181C978" w:rsidR="00AD3DF8" w:rsidRPr="0074060A" w:rsidRDefault="001B5A47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54" w:history="1">
        <w:r w:rsidR="00AD3DF8" w:rsidRPr="003A476D">
          <w:rPr>
            <w:rStyle w:val="ab"/>
            <w:noProof/>
          </w:rPr>
          <w:t>8. 별첨 (Option)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726D2EB0" w14:textId="572552D1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5" w:history="1">
        <w:r w:rsidR="00AD3DF8" w:rsidRPr="003A476D">
          <w:rPr>
            <w:rStyle w:val="ab"/>
            <w:noProof/>
          </w:rPr>
          <w:t>8.1 개발환경 설치 및 개발가이드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7F110142" w14:textId="4D61803F" w:rsidR="00AD3DF8" w:rsidRPr="0074060A" w:rsidRDefault="001B5A47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8" w:history="1">
        <w:r w:rsidR="00AD3DF8" w:rsidRPr="003A476D">
          <w:rPr>
            <w:rStyle w:val="ab"/>
            <w:noProof/>
          </w:rPr>
          <w:t>8.</w:t>
        </w:r>
        <w:r w:rsidR="00FC1939">
          <w:rPr>
            <w:rStyle w:val="ab"/>
            <w:noProof/>
          </w:rPr>
          <w:t>2</w:t>
        </w:r>
        <w:r w:rsidR="00AD3DF8" w:rsidRPr="003A476D">
          <w:rPr>
            <w:rStyle w:val="ab"/>
            <w:noProof/>
          </w:rPr>
          <w:t xml:space="preserve"> 테이블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15</w:t>
        </w:r>
        <w:r w:rsidR="00AD3DF8">
          <w:rPr>
            <w:noProof/>
            <w:webHidden/>
          </w:rPr>
          <w:fldChar w:fldCharType="end"/>
        </w:r>
      </w:hyperlink>
    </w:p>
    <w:p w14:paraId="08838640" w14:textId="4A6A3770" w:rsidR="00A669CA" w:rsidRDefault="00A669CA" w:rsidP="00563822">
      <w:pPr>
        <w:jc w:val="center"/>
        <w:rPr>
          <w:sz w:val="24"/>
        </w:rPr>
      </w:pPr>
      <w:r>
        <w:rPr>
          <w:sz w:val="24"/>
        </w:rPr>
        <w:fldChar w:fldCharType="end"/>
      </w:r>
    </w:p>
    <w:p w14:paraId="08838644" w14:textId="213E8701" w:rsidR="00842BF0" w:rsidRDefault="00842BF0" w:rsidP="00842BF0">
      <w:pPr>
        <w:pStyle w:val="41051"/>
      </w:pPr>
    </w:p>
    <w:p w14:paraId="08838650" w14:textId="4F9A4CE8" w:rsidR="00B2643D" w:rsidRDefault="000D7EEE" w:rsidP="000D7EEE">
      <w:pPr>
        <w:pStyle w:val="10"/>
      </w:pPr>
      <w:bookmarkStart w:id="0" w:name="_Toc219310831"/>
      <w:r>
        <w:rPr>
          <w:rFonts w:hint="eastAsia"/>
        </w:rPr>
        <w:lastRenderedPageBreak/>
        <w:t>목적</w:t>
      </w:r>
      <w:bookmarkEnd w:id="0"/>
    </w:p>
    <w:p w14:paraId="08838651" w14:textId="6C7B8108" w:rsidR="00793A9C" w:rsidRPr="00793A9C" w:rsidRDefault="00843526" w:rsidP="00793A9C">
      <w:bookmarkStart w:id="1" w:name="_Toc166669187"/>
      <w:bookmarkStart w:id="2" w:name="_Toc235327438"/>
      <w:r w:rsidRPr="00843526">
        <w:rPr>
          <w:rFonts w:hint="eastAsia"/>
        </w:rPr>
        <w:t>본</w:t>
      </w:r>
      <w:r w:rsidRPr="00843526">
        <w:t xml:space="preserve"> </w:t>
      </w:r>
      <w:r w:rsidR="00796783">
        <w:rPr>
          <w:rFonts w:hint="eastAsia"/>
        </w:rPr>
        <w:t>매뉴얼</w:t>
      </w:r>
      <w:r w:rsidRPr="00843526">
        <w:t xml:space="preserve">의 목적은 </w:t>
      </w:r>
      <w:r w:rsidR="00796783">
        <w:rPr>
          <w:rFonts w:hint="eastAsia"/>
        </w:rPr>
        <w:t>시스템 운영 및 지원 직원이 시스템(</w:t>
      </w:r>
      <w:r w:rsidR="00796783" w:rsidRPr="00796783">
        <w:rPr>
          <w:rFonts w:hint="eastAsia"/>
          <w:highlight w:val="yellow"/>
        </w:rPr>
        <w:t xml:space="preserve">한화생명 </w:t>
      </w:r>
      <w:r w:rsidR="00C254A9">
        <w:rPr>
          <w:rFonts w:hint="eastAsia"/>
          <w:highlight w:val="yellow"/>
        </w:rPr>
        <w:t>안전보건관리시스템</w:t>
      </w:r>
      <w:r w:rsidR="00796783">
        <w:rPr>
          <w:rFonts w:hint="eastAsia"/>
        </w:rPr>
        <w:t>)을 효과적으로 운영,</w:t>
      </w:r>
      <w:r w:rsidR="00796783">
        <w:t xml:space="preserve"> </w:t>
      </w:r>
      <w:r w:rsidR="00796783">
        <w:rPr>
          <w:rFonts w:hint="eastAsia"/>
        </w:rPr>
        <w:t>유지 관리 및 문제 해결할 수 있도록 필요한 정보를 명확하게 제공하기 위함.</w:t>
      </w:r>
    </w:p>
    <w:p w14:paraId="08838652" w14:textId="74EB82D9" w:rsidR="00C62FBA" w:rsidRDefault="00C62FBA" w:rsidP="00672C20"/>
    <w:p w14:paraId="51C8E4BA" w14:textId="77777777" w:rsidR="008C6CE7" w:rsidRPr="00C254A9" w:rsidRDefault="008C6CE7" w:rsidP="008C6CE7"/>
    <w:p w14:paraId="22FB9009" w14:textId="77777777" w:rsidR="008C6CE7" w:rsidRDefault="008C6CE7" w:rsidP="008C6CE7">
      <w:pPr>
        <w:pStyle w:val="10"/>
      </w:pPr>
      <w:bookmarkStart w:id="3" w:name="_Toc219310832"/>
      <w:r>
        <w:rPr>
          <w:rFonts w:hint="eastAsia"/>
        </w:rPr>
        <w:t>시스템 개요</w:t>
      </w:r>
      <w:bookmarkEnd w:id="3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3798"/>
      </w:tblGrid>
      <w:tr w:rsidR="008C6CE7" w14:paraId="28702117" w14:textId="77777777" w:rsidTr="005B2EDC">
        <w:tc>
          <w:tcPr>
            <w:tcW w:w="1696" w:type="dxa"/>
            <w:shd w:val="clear" w:color="auto" w:fill="EEECE1"/>
          </w:tcPr>
          <w:p w14:paraId="27D1624B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구분</w:t>
            </w:r>
          </w:p>
        </w:tc>
        <w:tc>
          <w:tcPr>
            <w:tcW w:w="2552" w:type="dxa"/>
            <w:shd w:val="clear" w:color="auto" w:fill="auto"/>
          </w:tcPr>
          <w:p w14:paraId="26B4937E" w14:textId="124369F8" w:rsidR="008C6CE7" w:rsidRPr="00AA546E" w:rsidRDefault="0054071C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관리계</w:t>
            </w:r>
          </w:p>
        </w:tc>
        <w:tc>
          <w:tcPr>
            <w:tcW w:w="1843" w:type="dxa"/>
            <w:shd w:val="clear" w:color="auto" w:fill="EEECE1"/>
          </w:tcPr>
          <w:p w14:paraId="788AFDBF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시스템명</w:t>
            </w:r>
          </w:p>
        </w:tc>
        <w:tc>
          <w:tcPr>
            <w:tcW w:w="3798" w:type="dxa"/>
            <w:shd w:val="clear" w:color="auto" w:fill="auto"/>
          </w:tcPr>
          <w:p w14:paraId="07357257" w14:textId="16FDC9A6" w:rsidR="008C6CE7" w:rsidRPr="00AA546E" w:rsidRDefault="00C254A9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안전보건관리시스템</w:t>
            </w:r>
            <w:r w:rsidR="008C6CE7" w:rsidRPr="00AA546E">
              <w:rPr>
                <w:rFonts w:hint="eastAsia"/>
                <w:szCs w:val="22"/>
              </w:rPr>
              <w:t>(</w:t>
            </w:r>
            <w:r>
              <w:rPr>
                <w:szCs w:val="22"/>
              </w:rPr>
              <w:t>HSH</w:t>
            </w:r>
            <w:r w:rsidR="008C6CE7" w:rsidRPr="00AA546E">
              <w:rPr>
                <w:szCs w:val="22"/>
              </w:rPr>
              <w:t>)</w:t>
            </w:r>
          </w:p>
        </w:tc>
      </w:tr>
      <w:tr w:rsidR="008C6CE7" w14:paraId="695C56DD" w14:textId="77777777" w:rsidTr="005B2EDC">
        <w:tc>
          <w:tcPr>
            <w:tcW w:w="1696" w:type="dxa"/>
            <w:shd w:val="clear" w:color="auto" w:fill="EEECE1"/>
          </w:tcPr>
          <w:p w14:paraId="70B22CA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기능설명</w:t>
            </w:r>
          </w:p>
        </w:tc>
        <w:tc>
          <w:tcPr>
            <w:tcW w:w="8193" w:type="dxa"/>
            <w:gridSpan w:val="3"/>
            <w:shd w:val="clear" w:color="auto" w:fill="auto"/>
          </w:tcPr>
          <w:p w14:paraId="7E67A61B" w14:textId="5CB67AD2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 xml:space="preserve">한화생명 </w:t>
            </w:r>
            <w:r w:rsidR="00C254A9">
              <w:rPr>
                <w:rFonts w:hint="eastAsia"/>
                <w:szCs w:val="22"/>
              </w:rPr>
              <w:t xml:space="preserve">안전 관리 담당자들이 각 부서 및 팀별 </w:t>
            </w:r>
            <w:r w:rsidR="00C254A9">
              <w:rPr>
                <w:szCs w:val="22"/>
              </w:rPr>
              <w:t>“</w:t>
            </w:r>
            <w:r w:rsidR="00C254A9">
              <w:rPr>
                <w:rFonts w:hint="eastAsia"/>
                <w:szCs w:val="22"/>
              </w:rPr>
              <w:t>중대재해처벌법</w:t>
            </w:r>
            <w:r w:rsidR="00C254A9">
              <w:rPr>
                <w:szCs w:val="22"/>
              </w:rPr>
              <w:t xml:space="preserve">” </w:t>
            </w:r>
            <w:r w:rsidR="00C254A9">
              <w:rPr>
                <w:rFonts w:hint="eastAsia"/>
                <w:szCs w:val="22"/>
              </w:rPr>
              <w:t xml:space="preserve">및 </w:t>
            </w:r>
            <w:r w:rsidR="00C254A9">
              <w:rPr>
                <w:szCs w:val="22"/>
              </w:rPr>
              <w:t>“</w:t>
            </w:r>
            <w:r w:rsidR="00C254A9">
              <w:rPr>
                <w:rFonts w:hint="eastAsia"/>
                <w:szCs w:val="22"/>
              </w:rPr>
              <w:t>산업안전보건법</w:t>
            </w:r>
            <w:r w:rsidR="00C254A9">
              <w:rPr>
                <w:szCs w:val="22"/>
              </w:rPr>
              <w:t>”</w:t>
            </w:r>
            <w:r w:rsidR="00C254A9">
              <w:rPr>
                <w:rFonts w:hint="eastAsia"/>
                <w:szCs w:val="22"/>
              </w:rPr>
              <w:t>의 이행 결과를 기록,</w:t>
            </w:r>
            <w:r w:rsidR="00C254A9">
              <w:rPr>
                <w:szCs w:val="22"/>
              </w:rPr>
              <w:t xml:space="preserve"> </w:t>
            </w:r>
            <w:r w:rsidR="00C254A9">
              <w:rPr>
                <w:rFonts w:hint="eastAsia"/>
                <w:szCs w:val="22"/>
              </w:rPr>
              <w:t>관리하기 위한 시스템</w:t>
            </w:r>
          </w:p>
        </w:tc>
      </w:tr>
      <w:tr w:rsidR="008C6CE7" w14:paraId="50D95B14" w14:textId="77777777" w:rsidTr="005B2EDC">
        <w:tc>
          <w:tcPr>
            <w:tcW w:w="1696" w:type="dxa"/>
            <w:shd w:val="clear" w:color="auto" w:fill="EEECE1"/>
          </w:tcPr>
          <w:p w14:paraId="167D3C4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</w:t>
            </w:r>
            <w:r w:rsidRPr="00AA546E">
              <w:rPr>
                <w:b/>
                <w:bCs/>
                <w:szCs w:val="22"/>
              </w:rPr>
              <w:t>IT)</w:t>
            </w:r>
          </w:p>
        </w:tc>
        <w:tc>
          <w:tcPr>
            <w:tcW w:w="2552" w:type="dxa"/>
            <w:shd w:val="clear" w:color="auto" w:fill="auto"/>
          </w:tcPr>
          <w:p w14:paraId="5D7DF0B1" w14:textId="5B0CE2C9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생보I</w:t>
            </w:r>
            <w:r w:rsidRPr="00AA546E">
              <w:rPr>
                <w:szCs w:val="22"/>
              </w:rPr>
              <w:t>TO</w:t>
            </w:r>
            <w:r w:rsidR="00C254A9">
              <w:rPr>
                <w:szCs w:val="22"/>
              </w:rPr>
              <w:t>2</w:t>
            </w:r>
            <w:r w:rsidRPr="00AA546E">
              <w:rPr>
                <w:rFonts w:hint="eastAsia"/>
                <w:szCs w:val="22"/>
              </w:rPr>
              <w:t>팀</w:t>
            </w:r>
          </w:p>
        </w:tc>
        <w:tc>
          <w:tcPr>
            <w:tcW w:w="1843" w:type="dxa"/>
            <w:shd w:val="clear" w:color="auto" w:fill="EEECE1"/>
          </w:tcPr>
          <w:p w14:paraId="43879709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담당부서(현업)</w:t>
            </w:r>
          </w:p>
        </w:tc>
        <w:tc>
          <w:tcPr>
            <w:tcW w:w="3798" w:type="dxa"/>
            <w:shd w:val="clear" w:color="auto" w:fill="auto"/>
          </w:tcPr>
          <w:p w14:paraId="43B9FADA" w14:textId="0C2D9D58" w:rsidR="008C6CE7" w:rsidRPr="00AA546E" w:rsidRDefault="00C254A9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안전관리팀</w:t>
            </w:r>
          </w:p>
        </w:tc>
      </w:tr>
      <w:tr w:rsidR="008C6CE7" w14:paraId="092C414A" w14:textId="77777777" w:rsidTr="005B2EDC">
        <w:tc>
          <w:tcPr>
            <w:tcW w:w="1696" w:type="dxa"/>
            <w:shd w:val="clear" w:color="auto" w:fill="EEECE1"/>
          </w:tcPr>
          <w:p w14:paraId="3D87FEF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주요사용자</w:t>
            </w:r>
          </w:p>
        </w:tc>
        <w:tc>
          <w:tcPr>
            <w:tcW w:w="2552" w:type="dxa"/>
            <w:shd w:val="clear" w:color="auto" w:fill="auto"/>
          </w:tcPr>
          <w:p w14:paraId="254CDE0A" w14:textId="39B40B63" w:rsidR="008C6CE7" w:rsidRPr="00AA546E" w:rsidRDefault="00C254A9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안전관리팀</w:t>
            </w:r>
          </w:p>
        </w:tc>
        <w:tc>
          <w:tcPr>
            <w:tcW w:w="1843" w:type="dxa"/>
            <w:shd w:val="clear" w:color="auto" w:fill="EEECE1"/>
          </w:tcPr>
          <w:p w14:paraId="10EEE1BA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사용인원</w:t>
            </w:r>
          </w:p>
        </w:tc>
        <w:tc>
          <w:tcPr>
            <w:tcW w:w="3798" w:type="dxa"/>
            <w:shd w:val="clear" w:color="auto" w:fill="auto"/>
          </w:tcPr>
          <w:p w14:paraId="375669F9" w14:textId="3D3A7BC2" w:rsidR="008C6CE7" w:rsidRPr="00AA546E" w:rsidRDefault="00C77200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약 </w:t>
            </w:r>
            <w:r w:rsidR="007B3B77">
              <w:rPr>
                <w:szCs w:val="22"/>
              </w:rPr>
              <w:t>2</w:t>
            </w:r>
            <w:r w:rsidR="00F665C0">
              <w:rPr>
                <w:szCs w:val="22"/>
              </w:rPr>
              <w:t>,</w:t>
            </w:r>
            <w:r w:rsidR="007B3B77">
              <w:rPr>
                <w:szCs w:val="22"/>
              </w:rPr>
              <w:t>843</w:t>
            </w:r>
            <w:r w:rsidR="008C6CE7" w:rsidRPr="00AA546E">
              <w:rPr>
                <w:rFonts w:hint="eastAsia"/>
                <w:szCs w:val="22"/>
              </w:rPr>
              <w:t>명</w:t>
            </w:r>
          </w:p>
        </w:tc>
      </w:tr>
      <w:tr w:rsidR="008C6CE7" w14:paraId="3804C728" w14:textId="77777777" w:rsidTr="005B2EDC">
        <w:tc>
          <w:tcPr>
            <w:tcW w:w="1696" w:type="dxa"/>
            <w:shd w:val="clear" w:color="auto" w:fill="EEECE1"/>
          </w:tcPr>
          <w:p w14:paraId="01D1607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중요도</w:t>
            </w:r>
          </w:p>
        </w:tc>
        <w:tc>
          <w:tcPr>
            <w:tcW w:w="2552" w:type="dxa"/>
            <w:shd w:val="clear" w:color="auto" w:fill="auto"/>
          </w:tcPr>
          <w:p w14:paraId="586E91FE" w14:textId="33D20FC7" w:rsidR="008C6CE7" w:rsidRPr="00AA546E" w:rsidRDefault="00C254A9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일반</w:t>
            </w:r>
          </w:p>
        </w:tc>
        <w:tc>
          <w:tcPr>
            <w:tcW w:w="1843" w:type="dxa"/>
            <w:shd w:val="clear" w:color="auto" w:fill="EEECE1"/>
          </w:tcPr>
          <w:p w14:paraId="24E3922C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재해복구(</w:t>
            </w:r>
            <w:r w:rsidRPr="00AA546E">
              <w:rPr>
                <w:b/>
                <w:bCs/>
                <w:szCs w:val="22"/>
              </w:rPr>
              <w:t>DR)</w:t>
            </w:r>
          </w:p>
        </w:tc>
        <w:tc>
          <w:tcPr>
            <w:tcW w:w="3798" w:type="dxa"/>
            <w:shd w:val="clear" w:color="auto" w:fill="auto"/>
          </w:tcPr>
          <w:p w14:paraId="496B64BF" w14:textId="53D59FEF" w:rsidR="008C6CE7" w:rsidRPr="00AA546E" w:rsidRDefault="00886F2A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비</w:t>
            </w:r>
            <w:r w:rsidR="008C6CE7" w:rsidRPr="00AA546E">
              <w:rPr>
                <w:rFonts w:hint="eastAsia"/>
                <w:szCs w:val="22"/>
              </w:rPr>
              <w:t>대상</w:t>
            </w:r>
          </w:p>
        </w:tc>
      </w:tr>
      <w:tr w:rsidR="008C6CE7" w14:paraId="0F956049" w14:textId="77777777" w:rsidTr="005B2EDC">
        <w:tc>
          <w:tcPr>
            <w:tcW w:w="1696" w:type="dxa"/>
            <w:shd w:val="clear" w:color="auto" w:fill="EEECE1"/>
          </w:tcPr>
          <w:p w14:paraId="2A59263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도입 및 운영</w:t>
            </w:r>
          </w:p>
        </w:tc>
        <w:tc>
          <w:tcPr>
            <w:tcW w:w="2552" w:type="dxa"/>
            <w:shd w:val="clear" w:color="auto" w:fill="auto"/>
          </w:tcPr>
          <w:p w14:paraId="391C0045" w14:textId="41A0151D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2</w:t>
            </w:r>
            <w:r w:rsidRPr="00AA546E">
              <w:rPr>
                <w:szCs w:val="22"/>
              </w:rPr>
              <w:t>02</w:t>
            </w:r>
            <w:r w:rsidR="00C254A9">
              <w:rPr>
                <w:szCs w:val="22"/>
              </w:rPr>
              <w:t>4</w:t>
            </w:r>
            <w:r w:rsidRPr="00AA546E">
              <w:rPr>
                <w:rFonts w:hint="eastAsia"/>
                <w:szCs w:val="22"/>
              </w:rPr>
              <w:t xml:space="preserve">년 </w:t>
            </w:r>
            <w:r w:rsidR="00C77200">
              <w:rPr>
                <w:szCs w:val="22"/>
              </w:rPr>
              <w:t xml:space="preserve">~ </w:t>
            </w:r>
            <w:r w:rsidRPr="00AA546E">
              <w:rPr>
                <w:rFonts w:hint="eastAsia"/>
                <w:szCs w:val="22"/>
              </w:rPr>
              <w:t>현재</w:t>
            </w:r>
          </w:p>
        </w:tc>
        <w:tc>
          <w:tcPr>
            <w:tcW w:w="1843" w:type="dxa"/>
            <w:shd w:val="clear" w:color="auto" w:fill="EEECE1"/>
          </w:tcPr>
          <w:p w14:paraId="02432D50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개인정보처리</w:t>
            </w:r>
          </w:p>
        </w:tc>
        <w:tc>
          <w:tcPr>
            <w:tcW w:w="3798" w:type="dxa"/>
            <w:shd w:val="clear" w:color="auto" w:fill="auto"/>
          </w:tcPr>
          <w:p w14:paraId="662E0C29" w14:textId="7FBC72C7" w:rsidR="008C6CE7" w:rsidRPr="00AA546E" w:rsidRDefault="00886F2A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비</w:t>
            </w:r>
            <w:r w:rsidR="008C6CE7" w:rsidRPr="00AA546E">
              <w:rPr>
                <w:rFonts w:hint="eastAsia"/>
                <w:szCs w:val="22"/>
              </w:rPr>
              <w:t>대상</w:t>
            </w:r>
          </w:p>
        </w:tc>
      </w:tr>
      <w:tr w:rsidR="008C6CE7" w14:paraId="1E097632" w14:textId="77777777" w:rsidTr="005B2EDC">
        <w:tc>
          <w:tcPr>
            <w:tcW w:w="1696" w:type="dxa"/>
            <w:shd w:val="clear" w:color="auto" w:fill="EEECE1"/>
          </w:tcPr>
          <w:p w14:paraId="709B7D66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위치</w:t>
            </w:r>
          </w:p>
        </w:tc>
        <w:tc>
          <w:tcPr>
            <w:tcW w:w="2552" w:type="dxa"/>
            <w:shd w:val="clear" w:color="auto" w:fill="auto"/>
          </w:tcPr>
          <w:p w14:paraId="1826AAB1" w14:textId="77777777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내부망</w:t>
            </w:r>
          </w:p>
        </w:tc>
        <w:tc>
          <w:tcPr>
            <w:tcW w:w="1843" w:type="dxa"/>
            <w:shd w:val="clear" w:color="auto" w:fill="EEECE1"/>
          </w:tcPr>
          <w:p w14:paraId="1E6F0CDD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형상관리</w:t>
            </w:r>
          </w:p>
        </w:tc>
        <w:tc>
          <w:tcPr>
            <w:tcW w:w="3798" w:type="dxa"/>
            <w:shd w:val="clear" w:color="auto" w:fill="auto"/>
          </w:tcPr>
          <w:p w14:paraId="254D357B" w14:textId="6FE01172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 xml:space="preserve">대상 </w:t>
            </w:r>
            <w:r w:rsidRPr="00AA546E">
              <w:rPr>
                <w:szCs w:val="22"/>
              </w:rPr>
              <w:t>(</w:t>
            </w:r>
            <w:r w:rsidR="00C254A9">
              <w:t>CMP</w:t>
            </w:r>
            <w:r w:rsidRPr="00AA546E">
              <w:rPr>
                <w:szCs w:val="22"/>
              </w:rPr>
              <w:t>)</w:t>
            </w:r>
          </w:p>
        </w:tc>
      </w:tr>
    </w:tbl>
    <w:p w14:paraId="4CB193D7" w14:textId="33653075" w:rsidR="008C6CE7" w:rsidRDefault="00361D40" w:rsidP="00361D40">
      <w:r>
        <w:t>*</w:t>
      </w:r>
      <w:r w:rsidR="00886F2A">
        <w:rPr>
          <w:rFonts w:hint="eastAsia"/>
        </w:rPr>
        <w:t>C</w:t>
      </w:r>
      <w:r w:rsidR="00886F2A">
        <w:t>MP</w:t>
      </w:r>
      <w:r w:rsidR="005A6CC6">
        <w:t xml:space="preserve">: </w:t>
      </w:r>
      <w:r w:rsidR="005A6CC6">
        <w:rPr>
          <w:rFonts w:hint="eastAsia"/>
        </w:rPr>
        <w:t>한화생명 형상관리</w:t>
      </w:r>
      <w:r w:rsidR="005A6CC6">
        <w:t xml:space="preserve"> </w:t>
      </w:r>
      <w:r w:rsidR="005A6CC6">
        <w:rPr>
          <w:rFonts w:hint="eastAsia"/>
        </w:rPr>
        <w:t>및 배포통제 시스템</w:t>
      </w:r>
    </w:p>
    <w:p w14:paraId="536C8267" w14:textId="77777777" w:rsidR="008C6CE7" w:rsidRPr="005A6CC6" w:rsidRDefault="008C6CE7" w:rsidP="00672C20"/>
    <w:p w14:paraId="35D7C435" w14:textId="139A9414" w:rsidR="00DD192A" w:rsidRDefault="00DD192A" w:rsidP="00DD192A">
      <w:pPr>
        <w:pStyle w:val="10"/>
        <w:numPr>
          <w:ilvl w:val="0"/>
          <w:numId w:val="1"/>
        </w:numPr>
      </w:pPr>
      <w:bookmarkStart w:id="4" w:name="_Toc219310833"/>
      <w:r>
        <w:rPr>
          <w:rFonts w:hint="eastAsia"/>
        </w:rPr>
        <w:t>담당자정보</w:t>
      </w:r>
      <w:bookmarkEnd w:id="4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872"/>
        <w:gridCol w:w="6208"/>
      </w:tblGrid>
      <w:tr w:rsidR="00DD192A" w:rsidRPr="00AA546E" w14:paraId="426A8289" w14:textId="77777777" w:rsidTr="00A25EE2">
        <w:trPr>
          <w:trHeight w:val="265"/>
        </w:trPr>
        <w:tc>
          <w:tcPr>
            <w:tcW w:w="1809" w:type="dxa"/>
            <w:shd w:val="clear" w:color="auto" w:fill="EEECE1"/>
          </w:tcPr>
          <w:p w14:paraId="74F76E0C" w14:textId="4C5CD149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872" w:type="dxa"/>
            <w:shd w:val="clear" w:color="auto" w:fill="EEECE1"/>
          </w:tcPr>
          <w:p w14:paraId="5345A590" w14:textId="037219E7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성명</w:t>
            </w:r>
          </w:p>
        </w:tc>
        <w:tc>
          <w:tcPr>
            <w:tcW w:w="6208" w:type="dxa"/>
            <w:shd w:val="clear" w:color="auto" w:fill="EEECE1"/>
          </w:tcPr>
          <w:p w14:paraId="16DD49F2" w14:textId="694F49BA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역할</w:t>
            </w:r>
          </w:p>
        </w:tc>
      </w:tr>
      <w:tr w:rsidR="00DD192A" w:rsidRPr="00554073" w14:paraId="69E3FAAD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0B1E8F66" w14:textId="25C4170D" w:rsidR="00DD192A" w:rsidRPr="00554073" w:rsidRDefault="00DD192A" w:rsidP="004B18B3">
            <w:r>
              <w:rPr>
                <w:rFonts w:hint="eastAsia"/>
              </w:rPr>
              <w:t>생보I</w:t>
            </w:r>
            <w:r>
              <w:t>TO</w:t>
            </w:r>
            <w:r w:rsidR="00886F2A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2E6FF66D" w14:textId="58C60789" w:rsidR="00DD192A" w:rsidRPr="00554073" w:rsidRDefault="00886F2A" w:rsidP="00C77200">
            <w:pPr>
              <w:jc w:val="center"/>
            </w:pPr>
            <w:r>
              <w:rPr>
                <w:rFonts w:hint="eastAsia"/>
              </w:rPr>
              <w:t>홍석의</w:t>
            </w:r>
          </w:p>
        </w:tc>
        <w:tc>
          <w:tcPr>
            <w:tcW w:w="6208" w:type="dxa"/>
            <w:shd w:val="clear" w:color="auto" w:fill="auto"/>
          </w:tcPr>
          <w:p w14:paraId="2E03FBEA" w14:textId="06423FFD" w:rsidR="00DD192A" w:rsidRPr="00554073" w:rsidRDefault="00886F2A" w:rsidP="004B18B3">
            <w:r>
              <w:rPr>
                <w:rFonts w:hint="eastAsia"/>
              </w:rPr>
              <w:t xml:space="preserve">안전보건시스템 </w:t>
            </w:r>
            <w:r w:rsidR="00A25EE2">
              <w:rPr>
                <w:rFonts w:hint="eastAsia"/>
              </w:rPr>
              <w:t>업무 리더</w:t>
            </w:r>
          </w:p>
        </w:tc>
      </w:tr>
      <w:tr w:rsidR="00DD192A" w:rsidRPr="00554073" w14:paraId="301E9E2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6A14A14D" w14:textId="0970B86F" w:rsidR="00DD192A" w:rsidRPr="00554073" w:rsidRDefault="00DD192A" w:rsidP="00DD192A">
            <w:r>
              <w:rPr>
                <w:rFonts w:hint="eastAsia"/>
              </w:rPr>
              <w:t>생보I</w:t>
            </w:r>
            <w:r>
              <w:t>TO</w:t>
            </w:r>
            <w:r w:rsidR="00886F2A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347CFABD" w14:textId="634E3E6B" w:rsidR="00DD192A" w:rsidRPr="00AA546E" w:rsidRDefault="00886F2A" w:rsidP="00C772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하은혜</w:t>
            </w:r>
          </w:p>
        </w:tc>
        <w:tc>
          <w:tcPr>
            <w:tcW w:w="6208" w:type="dxa"/>
            <w:shd w:val="clear" w:color="auto" w:fill="auto"/>
          </w:tcPr>
          <w:p w14:paraId="6CD485D1" w14:textId="38DA8B68" w:rsidR="00DD192A" w:rsidRPr="00554073" w:rsidRDefault="00886F2A" w:rsidP="00DD192A">
            <w:r>
              <w:rPr>
                <w:rFonts w:hint="eastAsia"/>
              </w:rPr>
              <w:t>안전보건시스템 담당자</w:t>
            </w:r>
          </w:p>
        </w:tc>
      </w:tr>
      <w:tr w:rsidR="00DD192A" w:rsidRPr="00554073" w14:paraId="3B54E958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21A74346" w14:textId="3FF6252E" w:rsidR="00DD192A" w:rsidRPr="00554073" w:rsidRDefault="00DD192A" w:rsidP="00DD192A">
            <w:r>
              <w:rPr>
                <w:rFonts w:hint="eastAsia"/>
              </w:rPr>
              <w:t>생보I</w:t>
            </w:r>
            <w:r>
              <w:t>TO</w:t>
            </w:r>
            <w:r w:rsidR="00886F2A">
              <w:t>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28CC91DF" w14:textId="5C5D6C44" w:rsidR="00A25EE2" w:rsidRPr="00554073" w:rsidRDefault="00886F2A" w:rsidP="00C77200">
            <w:pPr>
              <w:jc w:val="center"/>
            </w:pPr>
            <w:r>
              <w:rPr>
                <w:rFonts w:hint="eastAsia"/>
              </w:rPr>
              <w:t>김건우</w:t>
            </w:r>
          </w:p>
        </w:tc>
        <w:tc>
          <w:tcPr>
            <w:tcW w:w="6208" w:type="dxa"/>
            <w:shd w:val="clear" w:color="auto" w:fill="auto"/>
          </w:tcPr>
          <w:p w14:paraId="5C8D7F2E" w14:textId="006D561E" w:rsidR="00DD192A" w:rsidRPr="00554073" w:rsidRDefault="00886F2A" w:rsidP="00DD192A">
            <w:r>
              <w:rPr>
                <w:rFonts w:hint="eastAsia"/>
              </w:rPr>
              <w:t>안전보건시스템 담당자</w:t>
            </w:r>
          </w:p>
        </w:tc>
      </w:tr>
      <w:tr w:rsidR="00A25EE2" w:rsidRPr="00554073" w14:paraId="1F63751C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19F96F3D" w14:textId="3E7FE394" w:rsidR="00A25EE2" w:rsidRDefault="00886F2A" w:rsidP="00DD192A">
            <w:r>
              <w:rPr>
                <w:rFonts w:hint="eastAsia"/>
              </w:rPr>
              <w:t>안전보건팀</w:t>
            </w:r>
          </w:p>
        </w:tc>
        <w:tc>
          <w:tcPr>
            <w:tcW w:w="1872" w:type="dxa"/>
            <w:shd w:val="clear" w:color="auto" w:fill="auto"/>
          </w:tcPr>
          <w:p w14:paraId="112D30A2" w14:textId="6243C550" w:rsidR="00A25EE2" w:rsidRDefault="00886F2A" w:rsidP="00C77200">
            <w:pPr>
              <w:jc w:val="center"/>
            </w:pPr>
            <w:r>
              <w:rPr>
                <w:rFonts w:hint="eastAsia"/>
              </w:rPr>
              <w:t>정재근</w:t>
            </w:r>
          </w:p>
        </w:tc>
        <w:tc>
          <w:tcPr>
            <w:tcW w:w="6208" w:type="dxa"/>
            <w:shd w:val="clear" w:color="auto" w:fill="auto"/>
          </w:tcPr>
          <w:p w14:paraId="0DAF768B" w14:textId="5418E9AA" w:rsidR="00A25EE2" w:rsidRDefault="00886F2A" w:rsidP="00DD192A">
            <w:r>
              <w:rPr>
                <w:rFonts w:hint="eastAsia"/>
              </w:rPr>
              <w:t xml:space="preserve">안전보건시스템 </w:t>
            </w:r>
            <w:r w:rsidR="00A25EE2">
              <w:rPr>
                <w:rFonts w:hint="eastAsia"/>
              </w:rPr>
              <w:t>현업 담당자</w:t>
            </w:r>
          </w:p>
        </w:tc>
      </w:tr>
    </w:tbl>
    <w:p w14:paraId="08838701" w14:textId="01C88E62" w:rsidR="00DB1D28" w:rsidRPr="00DB1D28" w:rsidRDefault="00DB1D28" w:rsidP="00DB1D28"/>
    <w:p w14:paraId="08838702" w14:textId="1F48D450" w:rsidR="00A303D7" w:rsidRDefault="003377E6" w:rsidP="00C56C04">
      <w:pPr>
        <w:pStyle w:val="10"/>
      </w:pPr>
      <w:bookmarkStart w:id="5" w:name="_Toc219310834"/>
      <w:r>
        <w:rPr>
          <w:rFonts w:hint="eastAsia"/>
        </w:rPr>
        <w:t>시스템 기본 정보</w:t>
      </w:r>
      <w:bookmarkEnd w:id="5"/>
    </w:p>
    <w:p w14:paraId="08838703" w14:textId="2CE92E12" w:rsidR="00B2643D" w:rsidRDefault="003377E6" w:rsidP="00672C20">
      <w:pPr>
        <w:pStyle w:val="2"/>
      </w:pPr>
      <w:bookmarkStart w:id="6" w:name="_Toc219310835"/>
      <w:bookmarkEnd w:id="1"/>
      <w:bookmarkEnd w:id="2"/>
      <w:r>
        <w:rPr>
          <w:rFonts w:hint="eastAsia"/>
        </w:rPr>
        <w:t>서비스 정보</w:t>
      </w:r>
      <w:bookmarkEnd w:id="6"/>
    </w:p>
    <w:p w14:paraId="08993BF0" w14:textId="338F24B7" w:rsidR="00AD3DF8" w:rsidRDefault="00AD3DF8" w:rsidP="00AD3DF8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)에서</w:t>
      </w:r>
      <w:r>
        <w:rPr>
          <w:rFonts w:hint="eastAsia"/>
        </w:rPr>
        <w:t xml:space="preserve"> 제공 되는 </w:t>
      </w:r>
      <w:r>
        <w:t>Domain(</w:t>
      </w:r>
      <w:r>
        <w:rPr>
          <w:rFonts w:hint="eastAsia"/>
        </w:rPr>
        <w:t>S</w:t>
      </w:r>
      <w:r>
        <w:t>SL</w:t>
      </w:r>
      <w:r>
        <w:rPr>
          <w:rFonts w:hint="eastAsia"/>
        </w:rPr>
        <w:t>인증서등)</w:t>
      </w:r>
      <w:r>
        <w:t xml:space="preserve"> </w:t>
      </w:r>
      <w:r>
        <w:rPr>
          <w:rFonts w:hint="eastAsia"/>
        </w:rPr>
        <w:t>및 기본 정보</w:t>
      </w:r>
    </w:p>
    <w:p w14:paraId="3CAE4C5A" w14:textId="77777777" w:rsidR="00AD3DF8" w:rsidRPr="00AD3DF8" w:rsidRDefault="00AD3DF8" w:rsidP="00AD3DF8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8"/>
        <w:gridCol w:w="2925"/>
        <w:gridCol w:w="1791"/>
        <w:gridCol w:w="4647"/>
      </w:tblGrid>
      <w:tr w:rsidR="00657B37" w14:paraId="75C69089" w14:textId="77777777" w:rsidTr="00657B37">
        <w:trPr>
          <w:trHeight w:val="265"/>
        </w:trPr>
        <w:tc>
          <w:tcPr>
            <w:tcW w:w="668" w:type="dxa"/>
            <w:shd w:val="clear" w:color="auto" w:fill="EEECE1"/>
          </w:tcPr>
          <w:p w14:paraId="080255F3" w14:textId="77777777" w:rsidR="00657B37" w:rsidRPr="00AA546E" w:rsidRDefault="00657B37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2925" w:type="dxa"/>
            <w:shd w:val="clear" w:color="auto" w:fill="EEECE1"/>
          </w:tcPr>
          <w:p w14:paraId="5CA80E09" w14:textId="77777777" w:rsidR="00657B37" w:rsidRPr="00AA546E" w:rsidRDefault="00657B37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도메인</w:t>
            </w:r>
          </w:p>
        </w:tc>
        <w:tc>
          <w:tcPr>
            <w:tcW w:w="1791" w:type="dxa"/>
            <w:shd w:val="clear" w:color="auto" w:fill="EEECE1"/>
          </w:tcPr>
          <w:p w14:paraId="362F6967" w14:textId="77777777" w:rsidR="00657B37" w:rsidRPr="00AA546E" w:rsidRDefault="00657B37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설치</w:t>
            </w:r>
          </w:p>
        </w:tc>
        <w:tc>
          <w:tcPr>
            <w:tcW w:w="4647" w:type="dxa"/>
            <w:shd w:val="clear" w:color="auto" w:fill="EEECE1"/>
          </w:tcPr>
          <w:p w14:paraId="53EB711A" w14:textId="77777777" w:rsidR="00657B37" w:rsidRPr="00AA546E" w:rsidRDefault="00657B37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인증서기간</w:t>
            </w:r>
          </w:p>
        </w:tc>
      </w:tr>
      <w:tr w:rsidR="00657B37" w14:paraId="34AD6AC5" w14:textId="77777777" w:rsidTr="00657B37">
        <w:trPr>
          <w:trHeight w:val="265"/>
        </w:trPr>
        <w:tc>
          <w:tcPr>
            <w:tcW w:w="668" w:type="dxa"/>
            <w:shd w:val="clear" w:color="auto" w:fill="auto"/>
          </w:tcPr>
          <w:p w14:paraId="5DA3DA98" w14:textId="77777777" w:rsidR="00657B37" w:rsidRPr="00554073" w:rsidRDefault="00657B37" w:rsidP="004B18B3">
            <w:r w:rsidRPr="00554073">
              <w:rPr>
                <w:rFonts w:hint="eastAsia"/>
              </w:rPr>
              <w:lastRenderedPageBreak/>
              <w:t>개발</w:t>
            </w:r>
          </w:p>
        </w:tc>
        <w:tc>
          <w:tcPr>
            <w:tcW w:w="2925" w:type="dxa"/>
            <w:shd w:val="clear" w:color="auto" w:fill="auto"/>
          </w:tcPr>
          <w:p w14:paraId="7205D8C0" w14:textId="0642774D" w:rsidR="00657B37" w:rsidRPr="00554073" w:rsidRDefault="00657B37" w:rsidP="004B18B3">
            <w:r>
              <w:t>safedev.hanwhalife.com</w:t>
            </w:r>
          </w:p>
        </w:tc>
        <w:tc>
          <w:tcPr>
            <w:tcW w:w="1791" w:type="dxa"/>
            <w:shd w:val="clear" w:color="auto" w:fill="auto"/>
          </w:tcPr>
          <w:p w14:paraId="65592E4A" w14:textId="14D6A308" w:rsidR="00657B37" w:rsidRPr="00554073" w:rsidRDefault="00657B37" w:rsidP="004B18B3">
            <w:r w:rsidRPr="0054071C">
              <w:t>hlidhshwas01</w:t>
            </w:r>
          </w:p>
        </w:tc>
        <w:tc>
          <w:tcPr>
            <w:tcW w:w="4647" w:type="dxa"/>
            <w:shd w:val="clear" w:color="auto" w:fill="auto"/>
          </w:tcPr>
          <w:p w14:paraId="2951C67E" w14:textId="16386F69" w:rsidR="00657B37" w:rsidRPr="00554073" w:rsidRDefault="00657B37" w:rsidP="004B18B3"/>
        </w:tc>
      </w:tr>
      <w:tr w:rsidR="00657B37" w14:paraId="098AA155" w14:textId="77777777" w:rsidTr="00657B37">
        <w:trPr>
          <w:trHeight w:val="265"/>
        </w:trPr>
        <w:tc>
          <w:tcPr>
            <w:tcW w:w="668" w:type="dxa"/>
            <w:shd w:val="clear" w:color="auto" w:fill="auto"/>
          </w:tcPr>
          <w:p w14:paraId="7BE5DB2F" w14:textId="77777777" w:rsidR="00657B37" w:rsidRPr="00554073" w:rsidRDefault="00657B37" w:rsidP="004B18B3">
            <w:r w:rsidRPr="00554073">
              <w:rPr>
                <w:rFonts w:hint="eastAsia"/>
              </w:rPr>
              <w:t>Q</w:t>
            </w:r>
            <w:r w:rsidRPr="00554073">
              <w:t>A</w:t>
            </w:r>
          </w:p>
        </w:tc>
        <w:tc>
          <w:tcPr>
            <w:tcW w:w="2925" w:type="dxa"/>
            <w:shd w:val="clear" w:color="auto" w:fill="auto"/>
          </w:tcPr>
          <w:p w14:paraId="3C168F30" w14:textId="11B9DB93" w:rsidR="00657B37" w:rsidRPr="00AA546E" w:rsidRDefault="00657B37" w:rsidP="004B18B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s</w:t>
            </w:r>
            <w:r>
              <w:rPr>
                <w:szCs w:val="20"/>
              </w:rPr>
              <w:t>afeqa.hanwhalife.com</w:t>
            </w:r>
          </w:p>
        </w:tc>
        <w:tc>
          <w:tcPr>
            <w:tcW w:w="1791" w:type="dxa"/>
            <w:shd w:val="clear" w:color="auto" w:fill="auto"/>
          </w:tcPr>
          <w:p w14:paraId="77BFA731" w14:textId="6384A51E" w:rsidR="00657B37" w:rsidRPr="00FD5814" w:rsidRDefault="00657B37" w:rsidP="0054071C">
            <w:pPr>
              <w:rPr>
                <w:sz w:val="18"/>
                <w:szCs w:val="18"/>
              </w:rPr>
            </w:pPr>
            <w:r w:rsidRPr="0054071C">
              <w:t>hli</w:t>
            </w:r>
            <w:r>
              <w:t>q</w:t>
            </w:r>
            <w:r w:rsidRPr="0054071C">
              <w:t>hshwas0</w:t>
            </w:r>
            <w:r>
              <w:t>1</w:t>
            </w:r>
          </w:p>
          <w:p w14:paraId="487FFAAE" w14:textId="05A2B492" w:rsidR="00657B37" w:rsidRPr="0054071C" w:rsidRDefault="00657B37" w:rsidP="004B18B3">
            <w:pPr>
              <w:rPr>
                <w:sz w:val="18"/>
                <w:szCs w:val="18"/>
              </w:rPr>
            </w:pPr>
            <w:r w:rsidRPr="0054071C">
              <w:t>hli</w:t>
            </w:r>
            <w:r>
              <w:t>q</w:t>
            </w:r>
            <w:r w:rsidRPr="0054071C">
              <w:t>hshwas0</w:t>
            </w:r>
            <w:r>
              <w:t>2</w:t>
            </w:r>
          </w:p>
        </w:tc>
        <w:tc>
          <w:tcPr>
            <w:tcW w:w="4647" w:type="dxa"/>
            <w:shd w:val="clear" w:color="auto" w:fill="auto"/>
          </w:tcPr>
          <w:p w14:paraId="70C0C1AB" w14:textId="5CBC9116" w:rsidR="00657B37" w:rsidRPr="00554073" w:rsidRDefault="00657B37" w:rsidP="004B18B3">
            <w:r>
              <w:t>25.07.01 09:00~</w:t>
            </w:r>
            <w:r>
              <w:rPr>
                <w:rFonts w:hint="eastAsia"/>
              </w:rPr>
              <w:t>2</w:t>
            </w:r>
            <w:r>
              <w:t>6.08.02 20:59:59</w:t>
            </w:r>
          </w:p>
        </w:tc>
      </w:tr>
      <w:tr w:rsidR="00657B37" w14:paraId="4416F796" w14:textId="77777777" w:rsidTr="00657B37">
        <w:trPr>
          <w:trHeight w:val="265"/>
        </w:trPr>
        <w:tc>
          <w:tcPr>
            <w:tcW w:w="668" w:type="dxa"/>
            <w:shd w:val="clear" w:color="auto" w:fill="auto"/>
          </w:tcPr>
          <w:p w14:paraId="265BF5D3" w14:textId="77777777" w:rsidR="00657B37" w:rsidRPr="00554073" w:rsidRDefault="00657B37" w:rsidP="004B18B3">
            <w:r w:rsidRPr="00554073">
              <w:rPr>
                <w:rFonts w:hint="eastAsia"/>
              </w:rPr>
              <w:t>운영</w:t>
            </w:r>
          </w:p>
        </w:tc>
        <w:tc>
          <w:tcPr>
            <w:tcW w:w="2925" w:type="dxa"/>
            <w:shd w:val="clear" w:color="auto" w:fill="auto"/>
          </w:tcPr>
          <w:p w14:paraId="30F25F1E" w14:textId="15D2C4AA" w:rsidR="00657B37" w:rsidRPr="00554073" w:rsidRDefault="00657B37" w:rsidP="004B18B3">
            <w:r>
              <w:t>safety.hanwhalife.com</w:t>
            </w:r>
          </w:p>
        </w:tc>
        <w:tc>
          <w:tcPr>
            <w:tcW w:w="1791" w:type="dxa"/>
            <w:shd w:val="clear" w:color="auto" w:fill="auto"/>
          </w:tcPr>
          <w:p w14:paraId="727398CB" w14:textId="55448F22" w:rsidR="00657B37" w:rsidRPr="00FD5814" w:rsidRDefault="00657B37" w:rsidP="0054071C">
            <w:pPr>
              <w:rPr>
                <w:sz w:val="18"/>
                <w:szCs w:val="18"/>
              </w:rPr>
            </w:pPr>
            <w:r w:rsidRPr="0054071C">
              <w:t>hli</w:t>
            </w:r>
            <w:r>
              <w:t>p</w:t>
            </w:r>
            <w:r w:rsidRPr="0054071C">
              <w:t>hshwas0</w:t>
            </w:r>
            <w:r>
              <w:t>1</w:t>
            </w:r>
          </w:p>
          <w:p w14:paraId="42185D4A" w14:textId="6F620B87" w:rsidR="00657B37" w:rsidRPr="0054071C" w:rsidRDefault="00657B37" w:rsidP="00BF2339">
            <w:pPr>
              <w:rPr>
                <w:sz w:val="18"/>
                <w:szCs w:val="18"/>
              </w:rPr>
            </w:pPr>
            <w:r w:rsidRPr="0054071C">
              <w:t>hli</w:t>
            </w:r>
            <w:r>
              <w:t>p</w:t>
            </w:r>
            <w:r w:rsidRPr="0054071C">
              <w:t>hshwas0</w:t>
            </w:r>
            <w:r>
              <w:t>1</w:t>
            </w:r>
          </w:p>
        </w:tc>
        <w:tc>
          <w:tcPr>
            <w:tcW w:w="4647" w:type="dxa"/>
            <w:shd w:val="clear" w:color="auto" w:fill="auto"/>
          </w:tcPr>
          <w:p w14:paraId="3BBFC3B0" w14:textId="13AB8445" w:rsidR="00657B37" w:rsidRPr="00554073" w:rsidRDefault="00657B37" w:rsidP="004B18B3">
            <w:r>
              <w:t>25.07.01 09:00~</w:t>
            </w:r>
            <w:r>
              <w:rPr>
                <w:rFonts w:hint="eastAsia"/>
              </w:rPr>
              <w:t>2</w:t>
            </w:r>
            <w:r>
              <w:t>6.08.02 20:59:59</w:t>
            </w:r>
          </w:p>
        </w:tc>
      </w:tr>
    </w:tbl>
    <w:p w14:paraId="5F2A75A3" w14:textId="77777777" w:rsidR="0046265F" w:rsidRDefault="0046265F" w:rsidP="00554073">
      <w:pPr>
        <w:rPr>
          <w:b/>
          <w:bCs/>
          <w:color w:val="FF0000"/>
        </w:rPr>
      </w:pPr>
    </w:p>
    <w:p w14:paraId="00120A26" w14:textId="6C629CFA" w:rsidR="00554073" w:rsidRDefault="00554073" w:rsidP="00845D7B">
      <w:pPr>
        <w:pStyle w:val="2"/>
      </w:pPr>
      <w:bookmarkStart w:id="7" w:name="_Toc219310837"/>
      <w:r>
        <w:rPr>
          <w:rFonts w:hint="eastAsia"/>
        </w:rPr>
        <w:t>인프라 정보</w:t>
      </w:r>
      <w:bookmarkEnd w:id="7"/>
    </w:p>
    <w:p w14:paraId="1E2D1EAE" w14:textId="1580536E" w:rsidR="00427EF2" w:rsidRDefault="00427EF2" w:rsidP="00427EF2">
      <w:r>
        <w:rPr>
          <w:rFonts w:hint="eastAsia"/>
        </w:rPr>
        <w:t>인프라 정보는 시스템</w:t>
      </w:r>
      <w:r w:rsidR="00164FA1">
        <w:rPr>
          <w:rFonts w:hint="eastAsia"/>
        </w:rPr>
        <w:t>(서비스)이</w:t>
      </w:r>
      <w:r>
        <w:rPr>
          <w:rFonts w:hint="eastAsia"/>
        </w:rPr>
        <w:t xml:space="preserve"> 동작하기 위하여 필요한 하드웨어(서버)의 정보</w:t>
      </w:r>
    </w:p>
    <w:p w14:paraId="770D595B" w14:textId="77777777" w:rsidR="00164FA1" w:rsidRPr="00427EF2" w:rsidRDefault="00164FA1" w:rsidP="00427EF2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"/>
        <w:gridCol w:w="1494"/>
        <w:gridCol w:w="2230"/>
        <w:gridCol w:w="2552"/>
        <w:gridCol w:w="2835"/>
      </w:tblGrid>
      <w:tr w:rsidR="000C305F" w:rsidRPr="00AA546E" w14:paraId="14CF49E1" w14:textId="323A6FB1" w:rsidTr="00657B37">
        <w:trPr>
          <w:trHeight w:val="368"/>
        </w:trPr>
        <w:tc>
          <w:tcPr>
            <w:tcW w:w="920" w:type="dxa"/>
            <w:shd w:val="clear" w:color="auto" w:fill="EEECE1"/>
          </w:tcPr>
          <w:p w14:paraId="67687345" w14:textId="77777777" w:rsidR="000C305F" w:rsidRPr="00AA546E" w:rsidRDefault="000C305F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1494" w:type="dxa"/>
            <w:shd w:val="clear" w:color="auto" w:fill="EEECE1"/>
          </w:tcPr>
          <w:p w14:paraId="2D1B1BDF" w14:textId="77777777" w:rsidR="000C305F" w:rsidRPr="00AA546E" w:rsidRDefault="000C305F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시스템명</w:t>
            </w:r>
          </w:p>
        </w:tc>
        <w:tc>
          <w:tcPr>
            <w:tcW w:w="2230" w:type="dxa"/>
            <w:shd w:val="clear" w:color="auto" w:fill="EEECE1"/>
          </w:tcPr>
          <w:p w14:paraId="040912E1" w14:textId="77777777" w:rsidR="000C305F" w:rsidRPr="00AA546E" w:rsidRDefault="000C305F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H</w:t>
            </w:r>
            <w:r w:rsidRPr="00AA546E">
              <w:rPr>
                <w:b/>
                <w:bCs/>
              </w:rPr>
              <w:t>ost</w:t>
            </w:r>
          </w:p>
        </w:tc>
        <w:tc>
          <w:tcPr>
            <w:tcW w:w="2552" w:type="dxa"/>
            <w:shd w:val="clear" w:color="auto" w:fill="EEECE1"/>
          </w:tcPr>
          <w:p w14:paraId="2CAFB476" w14:textId="77777777" w:rsidR="000C305F" w:rsidRPr="00AA546E" w:rsidRDefault="000C305F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서버I</w:t>
            </w:r>
            <w:r w:rsidRPr="00AA546E">
              <w:rPr>
                <w:b/>
                <w:bCs/>
              </w:rPr>
              <w:t>P</w:t>
            </w:r>
          </w:p>
        </w:tc>
        <w:tc>
          <w:tcPr>
            <w:tcW w:w="2835" w:type="dxa"/>
            <w:shd w:val="clear" w:color="auto" w:fill="EEECE1"/>
          </w:tcPr>
          <w:p w14:paraId="6BAADC38" w14:textId="39B4986C" w:rsidR="000C305F" w:rsidRPr="00AA546E" w:rsidRDefault="000C305F" w:rsidP="00AA54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방화벽 해제 포트</w:t>
            </w:r>
          </w:p>
        </w:tc>
      </w:tr>
      <w:tr w:rsidR="000C305F" w:rsidRPr="00AA546E" w14:paraId="25C50DC8" w14:textId="33F8CED2" w:rsidTr="00657B37">
        <w:trPr>
          <w:trHeight w:val="368"/>
        </w:trPr>
        <w:tc>
          <w:tcPr>
            <w:tcW w:w="920" w:type="dxa"/>
            <w:vMerge w:val="restart"/>
            <w:shd w:val="clear" w:color="auto" w:fill="auto"/>
          </w:tcPr>
          <w:p w14:paraId="6F520830" w14:textId="07CAD9AA" w:rsidR="000C305F" w:rsidRPr="00DD192A" w:rsidRDefault="000C305F" w:rsidP="000C305F">
            <w:r w:rsidRPr="00DD192A">
              <w:rPr>
                <w:rFonts w:hint="eastAsia"/>
              </w:rPr>
              <w:t>개발</w:t>
            </w:r>
          </w:p>
        </w:tc>
        <w:tc>
          <w:tcPr>
            <w:tcW w:w="1494" w:type="dxa"/>
            <w:shd w:val="clear" w:color="auto" w:fill="auto"/>
          </w:tcPr>
          <w:p w14:paraId="39111645" w14:textId="26531D11" w:rsidR="000C305F" w:rsidRPr="00DD192A" w:rsidRDefault="000C305F" w:rsidP="000C305F">
            <w:r w:rsidRPr="00F64301">
              <w:t>WEB #1</w:t>
            </w:r>
          </w:p>
        </w:tc>
        <w:tc>
          <w:tcPr>
            <w:tcW w:w="2230" w:type="dxa"/>
            <w:shd w:val="clear" w:color="auto" w:fill="auto"/>
          </w:tcPr>
          <w:p w14:paraId="5F902038" w14:textId="4D32781E" w:rsidR="000C305F" w:rsidRPr="00DD192A" w:rsidRDefault="000C305F" w:rsidP="000C305F">
            <w:r w:rsidRPr="00F64301">
              <w:t>hlidhshweb01</w:t>
            </w:r>
          </w:p>
        </w:tc>
        <w:tc>
          <w:tcPr>
            <w:tcW w:w="2552" w:type="dxa"/>
            <w:shd w:val="clear" w:color="auto" w:fill="auto"/>
          </w:tcPr>
          <w:p w14:paraId="69D99675" w14:textId="09494338" w:rsidR="000C305F" w:rsidRPr="00DD192A" w:rsidRDefault="000C305F" w:rsidP="000C305F">
            <w:pPr>
              <w:jc w:val="left"/>
            </w:pPr>
            <w:r w:rsidRPr="005D6256">
              <w:t>10.10.99.34</w:t>
            </w:r>
          </w:p>
        </w:tc>
        <w:tc>
          <w:tcPr>
            <w:tcW w:w="2835" w:type="dxa"/>
            <w:shd w:val="clear" w:color="auto" w:fill="auto"/>
          </w:tcPr>
          <w:p w14:paraId="5B6DFE63" w14:textId="44F9277A" w:rsidR="000C305F" w:rsidRPr="00DD192A" w:rsidRDefault="000C305F" w:rsidP="000C305F">
            <w:r w:rsidRPr="00444509">
              <w:t>80, 443</w:t>
            </w:r>
          </w:p>
        </w:tc>
      </w:tr>
      <w:tr w:rsidR="000C305F" w:rsidRPr="00AA546E" w14:paraId="7390D070" w14:textId="3FBE808A" w:rsidTr="00657B37">
        <w:trPr>
          <w:trHeight w:val="368"/>
        </w:trPr>
        <w:tc>
          <w:tcPr>
            <w:tcW w:w="920" w:type="dxa"/>
            <w:vMerge/>
            <w:shd w:val="clear" w:color="auto" w:fill="auto"/>
          </w:tcPr>
          <w:p w14:paraId="13AE8820" w14:textId="10C87F37" w:rsidR="000C305F" w:rsidRPr="00DD192A" w:rsidRDefault="000C305F" w:rsidP="000C305F"/>
        </w:tc>
        <w:tc>
          <w:tcPr>
            <w:tcW w:w="1494" w:type="dxa"/>
            <w:shd w:val="clear" w:color="auto" w:fill="auto"/>
          </w:tcPr>
          <w:p w14:paraId="29A8FEA1" w14:textId="6E140DEB" w:rsidR="000C305F" w:rsidRPr="00DD192A" w:rsidRDefault="000C305F" w:rsidP="000C305F">
            <w:r w:rsidRPr="00F64301">
              <w:t>WAS #1</w:t>
            </w:r>
          </w:p>
        </w:tc>
        <w:tc>
          <w:tcPr>
            <w:tcW w:w="2230" w:type="dxa"/>
            <w:shd w:val="clear" w:color="auto" w:fill="auto"/>
          </w:tcPr>
          <w:p w14:paraId="533D3982" w14:textId="12A3A3AB" w:rsidR="000C305F" w:rsidRPr="00DD192A" w:rsidRDefault="000C305F" w:rsidP="000C305F">
            <w:r w:rsidRPr="00F64301">
              <w:t>hlidhshwas01</w:t>
            </w:r>
          </w:p>
        </w:tc>
        <w:tc>
          <w:tcPr>
            <w:tcW w:w="2552" w:type="dxa"/>
            <w:shd w:val="clear" w:color="auto" w:fill="auto"/>
          </w:tcPr>
          <w:p w14:paraId="590E6EC7" w14:textId="744CFCA7" w:rsidR="000C305F" w:rsidRPr="00DD192A" w:rsidRDefault="000C305F" w:rsidP="000C305F">
            <w:pPr>
              <w:jc w:val="left"/>
            </w:pPr>
            <w:r w:rsidRPr="005D6256">
              <w:t>10.10.99.35</w:t>
            </w:r>
          </w:p>
        </w:tc>
        <w:tc>
          <w:tcPr>
            <w:tcW w:w="2835" w:type="dxa"/>
            <w:shd w:val="clear" w:color="auto" w:fill="auto"/>
          </w:tcPr>
          <w:p w14:paraId="19BC9AF1" w14:textId="48687D97" w:rsidR="000C305F" w:rsidRPr="00DD192A" w:rsidRDefault="000C305F" w:rsidP="000C305F">
            <w:r w:rsidRPr="00444509">
              <w:t>9990(WAS)</w:t>
            </w:r>
          </w:p>
        </w:tc>
      </w:tr>
      <w:tr w:rsidR="000C305F" w:rsidRPr="00AA546E" w14:paraId="537D8CBA" w14:textId="0DF8BE81" w:rsidTr="00657B37">
        <w:trPr>
          <w:trHeight w:val="368"/>
        </w:trPr>
        <w:tc>
          <w:tcPr>
            <w:tcW w:w="920" w:type="dxa"/>
            <w:vMerge w:val="restart"/>
            <w:shd w:val="clear" w:color="auto" w:fill="auto"/>
          </w:tcPr>
          <w:p w14:paraId="02D4E3D7" w14:textId="18CB57D4" w:rsidR="000C305F" w:rsidRPr="00DD192A" w:rsidRDefault="000C305F" w:rsidP="000C305F">
            <w:r w:rsidRPr="00DD192A">
              <w:rPr>
                <w:rFonts w:hint="eastAsia"/>
              </w:rPr>
              <w:t>Q</w:t>
            </w:r>
            <w:r w:rsidRPr="00DD192A">
              <w:t>A</w:t>
            </w:r>
          </w:p>
        </w:tc>
        <w:tc>
          <w:tcPr>
            <w:tcW w:w="1494" w:type="dxa"/>
            <w:shd w:val="clear" w:color="auto" w:fill="auto"/>
          </w:tcPr>
          <w:p w14:paraId="3C356D5F" w14:textId="11879A17" w:rsidR="000C305F" w:rsidRPr="00DD192A" w:rsidRDefault="000C305F" w:rsidP="000C305F">
            <w:r w:rsidRPr="00C204F1">
              <w:t>WEB #1, #2</w:t>
            </w:r>
          </w:p>
        </w:tc>
        <w:tc>
          <w:tcPr>
            <w:tcW w:w="2230" w:type="dxa"/>
            <w:shd w:val="clear" w:color="auto" w:fill="auto"/>
          </w:tcPr>
          <w:p w14:paraId="13FDD5B2" w14:textId="77777777" w:rsidR="000C305F" w:rsidRDefault="000C305F" w:rsidP="000C305F">
            <w:r>
              <w:t>hliqhshweb01</w:t>
            </w:r>
          </w:p>
          <w:p w14:paraId="68B1AD2E" w14:textId="0BFBCA36" w:rsidR="000C305F" w:rsidRPr="00DD192A" w:rsidRDefault="000C305F" w:rsidP="000C305F">
            <w:r>
              <w:t>hliqhshweb02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94989D" w14:textId="77777777" w:rsidR="000C305F" w:rsidRPr="00FD5814" w:rsidRDefault="000C305F" w:rsidP="000C305F">
            <w:pPr>
              <w:jc w:val="left"/>
              <w:rPr>
                <w:sz w:val="18"/>
                <w:szCs w:val="18"/>
              </w:rPr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0.10.148.148</w:t>
            </w:r>
          </w:p>
          <w:p w14:paraId="536B2601" w14:textId="19AF72AA" w:rsidR="000C305F" w:rsidRPr="00DD192A" w:rsidRDefault="000C305F" w:rsidP="000C305F">
            <w:pPr>
              <w:jc w:val="left"/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0.10.148.149</w:t>
            </w:r>
          </w:p>
        </w:tc>
        <w:tc>
          <w:tcPr>
            <w:tcW w:w="2835" w:type="dxa"/>
            <w:shd w:val="clear" w:color="auto" w:fill="auto"/>
          </w:tcPr>
          <w:p w14:paraId="509DDEEA" w14:textId="0BF0380B" w:rsidR="000C305F" w:rsidRPr="00DD192A" w:rsidRDefault="000C305F" w:rsidP="000C305F">
            <w:r w:rsidRPr="00DC7544">
              <w:t>80, 443</w:t>
            </w:r>
          </w:p>
        </w:tc>
      </w:tr>
      <w:tr w:rsidR="000C305F" w:rsidRPr="00AA546E" w14:paraId="0011DF71" w14:textId="151E35AD" w:rsidTr="00657B37">
        <w:trPr>
          <w:trHeight w:val="368"/>
        </w:trPr>
        <w:tc>
          <w:tcPr>
            <w:tcW w:w="920" w:type="dxa"/>
            <w:vMerge/>
            <w:shd w:val="clear" w:color="auto" w:fill="auto"/>
          </w:tcPr>
          <w:p w14:paraId="128C8D9F" w14:textId="0A96C00B" w:rsidR="000C305F" w:rsidRPr="00DD192A" w:rsidRDefault="000C305F" w:rsidP="000C305F"/>
        </w:tc>
        <w:tc>
          <w:tcPr>
            <w:tcW w:w="1494" w:type="dxa"/>
            <w:shd w:val="clear" w:color="auto" w:fill="auto"/>
          </w:tcPr>
          <w:p w14:paraId="3521BC44" w14:textId="1F49EEAB" w:rsidR="000C305F" w:rsidRPr="00DD192A" w:rsidRDefault="000C305F" w:rsidP="000C305F">
            <w:r w:rsidRPr="00C204F1">
              <w:t>WAS #1, #2</w:t>
            </w:r>
          </w:p>
        </w:tc>
        <w:tc>
          <w:tcPr>
            <w:tcW w:w="2230" w:type="dxa"/>
            <w:shd w:val="clear" w:color="auto" w:fill="auto"/>
          </w:tcPr>
          <w:p w14:paraId="183B4502" w14:textId="77777777" w:rsidR="000C305F" w:rsidRDefault="000C305F" w:rsidP="000C305F">
            <w:r>
              <w:t>hliqhshwas01</w:t>
            </w:r>
          </w:p>
          <w:p w14:paraId="6A405CAF" w14:textId="34D30E22" w:rsidR="000C305F" w:rsidRPr="00DD192A" w:rsidRDefault="000C305F" w:rsidP="000C305F">
            <w:r>
              <w:t>hliqhshwas02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36A1783" w14:textId="77777777" w:rsidR="000C305F" w:rsidRPr="00FD5814" w:rsidRDefault="000C305F" w:rsidP="000C305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0.10.28.168</w:t>
            </w:r>
          </w:p>
          <w:p w14:paraId="5D800A0B" w14:textId="7814E902" w:rsidR="000C305F" w:rsidRPr="00DD192A" w:rsidRDefault="000C305F" w:rsidP="000C305F">
            <w:pPr>
              <w:jc w:val="left"/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0.10.28.169</w:t>
            </w:r>
          </w:p>
        </w:tc>
        <w:tc>
          <w:tcPr>
            <w:tcW w:w="2835" w:type="dxa"/>
            <w:shd w:val="clear" w:color="auto" w:fill="auto"/>
          </w:tcPr>
          <w:p w14:paraId="140E34F2" w14:textId="1381C97C" w:rsidR="000C305F" w:rsidRPr="00DD192A" w:rsidRDefault="000C305F" w:rsidP="000C305F">
            <w:r w:rsidRPr="00DC7544">
              <w:t>9990(WAS)</w:t>
            </w:r>
          </w:p>
        </w:tc>
      </w:tr>
      <w:tr w:rsidR="000C305F" w:rsidRPr="00AA546E" w14:paraId="4FDB73BE" w14:textId="77777777" w:rsidTr="00657B37">
        <w:trPr>
          <w:trHeight w:val="368"/>
        </w:trPr>
        <w:tc>
          <w:tcPr>
            <w:tcW w:w="920" w:type="dxa"/>
            <w:vMerge w:val="restart"/>
            <w:shd w:val="clear" w:color="auto" w:fill="auto"/>
          </w:tcPr>
          <w:p w14:paraId="217ED2BF" w14:textId="57319DA6" w:rsidR="000C305F" w:rsidRPr="00DD192A" w:rsidRDefault="000C305F" w:rsidP="000C305F">
            <w:r>
              <w:rPr>
                <w:rFonts w:hint="eastAsia"/>
              </w:rPr>
              <w:t>운영</w:t>
            </w:r>
          </w:p>
        </w:tc>
        <w:tc>
          <w:tcPr>
            <w:tcW w:w="1494" w:type="dxa"/>
            <w:shd w:val="clear" w:color="auto" w:fill="auto"/>
          </w:tcPr>
          <w:p w14:paraId="1967AFAC" w14:textId="6EB469D8" w:rsidR="000C305F" w:rsidRPr="00C204F1" w:rsidRDefault="000C305F" w:rsidP="000C305F">
            <w:r w:rsidRPr="00C204F1">
              <w:t>WEB #1, #2</w:t>
            </w:r>
          </w:p>
        </w:tc>
        <w:tc>
          <w:tcPr>
            <w:tcW w:w="2230" w:type="dxa"/>
            <w:shd w:val="clear" w:color="auto" w:fill="auto"/>
          </w:tcPr>
          <w:p w14:paraId="1A4D85C6" w14:textId="77777777" w:rsidR="000C305F" w:rsidRDefault="000C305F" w:rsidP="000C305F">
            <w:r>
              <w:t>hliqhshweb01</w:t>
            </w:r>
          </w:p>
          <w:p w14:paraId="39CB1B7F" w14:textId="2B11AB9D" w:rsidR="000C305F" w:rsidRPr="000C305F" w:rsidRDefault="000C305F" w:rsidP="000C305F">
            <w:r>
              <w:t>hliqhshweb02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FF15FBA" w14:textId="77777777" w:rsidR="000C305F" w:rsidRPr="00FD5814" w:rsidRDefault="000C305F" w:rsidP="000C305F">
            <w:pPr>
              <w:jc w:val="left"/>
              <w:rPr>
                <w:sz w:val="18"/>
                <w:szCs w:val="18"/>
              </w:rPr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0.10.148.148</w:t>
            </w:r>
          </w:p>
          <w:p w14:paraId="3FEAB1F3" w14:textId="49F25D87" w:rsidR="000C305F" w:rsidRPr="00FD5814" w:rsidRDefault="000C305F" w:rsidP="000C305F">
            <w:pPr>
              <w:jc w:val="left"/>
              <w:rPr>
                <w:sz w:val="18"/>
                <w:szCs w:val="18"/>
              </w:rPr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0.10.148.149</w:t>
            </w:r>
          </w:p>
        </w:tc>
        <w:tc>
          <w:tcPr>
            <w:tcW w:w="2835" w:type="dxa"/>
            <w:shd w:val="clear" w:color="auto" w:fill="auto"/>
          </w:tcPr>
          <w:p w14:paraId="29B996D0" w14:textId="71FAE0A7" w:rsidR="000C305F" w:rsidRPr="00DC7544" w:rsidRDefault="000C305F" w:rsidP="000C305F">
            <w:r w:rsidRPr="00DC7544">
              <w:t>80, 443</w:t>
            </w:r>
          </w:p>
        </w:tc>
      </w:tr>
      <w:tr w:rsidR="000C305F" w:rsidRPr="00AA546E" w14:paraId="2F98AD06" w14:textId="77777777" w:rsidTr="00657B37">
        <w:trPr>
          <w:trHeight w:val="368"/>
        </w:trPr>
        <w:tc>
          <w:tcPr>
            <w:tcW w:w="920" w:type="dxa"/>
            <w:vMerge/>
            <w:shd w:val="clear" w:color="auto" w:fill="auto"/>
          </w:tcPr>
          <w:p w14:paraId="30F4131F" w14:textId="77777777" w:rsidR="000C305F" w:rsidRPr="00DD192A" w:rsidRDefault="000C305F" w:rsidP="000C305F"/>
        </w:tc>
        <w:tc>
          <w:tcPr>
            <w:tcW w:w="1494" w:type="dxa"/>
            <w:shd w:val="clear" w:color="auto" w:fill="auto"/>
          </w:tcPr>
          <w:p w14:paraId="1E8E5099" w14:textId="408953FD" w:rsidR="000C305F" w:rsidRPr="00C204F1" w:rsidRDefault="000C305F" w:rsidP="000C305F">
            <w:r w:rsidRPr="00C204F1">
              <w:t>WAS #1, #2</w:t>
            </w:r>
          </w:p>
        </w:tc>
        <w:tc>
          <w:tcPr>
            <w:tcW w:w="2230" w:type="dxa"/>
            <w:shd w:val="clear" w:color="auto" w:fill="auto"/>
          </w:tcPr>
          <w:p w14:paraId="6F67EB59" w14:textId="77777777" w:rsidR="000C305F" w:rsidRDefault="000C305F" w:rsidP="000C305F">
            <w:r>
              <w:t>hliqhshwas01</w:t>
            </w:r>
          </w:p>
          <w:p w14:paraId="54B6CA3C" w14:textId="00BC9864" w:rsidR="000C305F" w:rsidRPr="000C305F" w:rsidRDefault="000C305F" w:rsidP="000C305F">
            <w:r>
              <w:t>hliqhshwas02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2EECE6" w14:textId="77777777" w:rsidR="000C305F" w:rsidRPr="00FD5814" w:rsidRDefault="000C305F" w:rsidP="000C305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0.10.28.168</w:t>
            </w:r>
          </w:p>
          <w:p w14:paraId="037932AC" w14:textId="494312B7" w:rsidR="000C305F" w:rsidRPr="00FD5814" w:rsidRDefault="000C305F" w:rsidP="000C305F">
            <w:pPr>
              <w:jc w:val="left"/>
              <w:rPr>
                <w:sz w:val="18"/>
                <w:szCs w:val="18"/>
              </w:rPr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0.10.28.169</w:t>
            </w:r>
          </w:p>
        </w:tc>
        <w:tc>
          <w:tcPr>
            <w:tcW w:w="2835" w:type="dxa"/>
            <w:shd w:val="clear" w:color="auto" w:fill="auto"/>
          </w:tcPr>
          <w:p w14:paraId="5B999FEA" w14:textId="2D31CFA6" w:rsidR="000C305F" w:rsidRPr="00DC7544" w:rsidRDefault="000C305F" w:rsidP="000C305F">
            <w:r w:rsidRPr="00DC7544">
              <w:t>9990(WAS)</w:t>
            </w:r>
          </w:p>
        </w:tc>
      </w:tr>
    </w:tbl>
    <w:p w14:paraId="18CDB3B4" w14:textId="015A47E7" w:rsidR="00554073" w:rsidRPr="00554073" w:rsidRDefault="00554073" w:rsidP="00554073">
      <w:pPr>
        <w:rPr>
          <w:szCs w:val="22"/>
        </w:rPr>
      </w:pPr>
      <w:bookmarkStart w:id="8" w:name="_Toc246749442"/>
      <w:r>
        <w:rPr>
          <w:szCs w:val="22"/>
        </w:rPr>
        <w:br w:type="page"/>
      </w:r>
    </w:p>
    <w:p w14:paraId="0883871C" w14:textId="4D1EA8C3" w:rsidR="00992F74" w:rsidRDefault="00554073" w:rsidP="00992F74">
      <w:pPr>
        <w:pStyle w:val="2"/>
      </w:pPr>
      <w:bookmarkStart w:id="9" w:name="_Toc219310838"/>
      <w:r>
        <w:rPr>
          <w:rFonts w:hint="eastAsia"/>
        </w:rPr>
        <w:t>데이터베이스 정보</w:t>
      </w:r>
      <w:bookmarkEnd w:id="9"/>
    </w:p>
    <w:p w14:paraId="2C3D21B9" w14:textId="5D080FA7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(서비스)</w:t>
      </w:r>
      <w:r>
        <w:rPr>
          <w:rFonts w:hint="eastAsia"/>
        </w:rPr>
        <w:t>에서 사용하는 데이터베이스의 종류 및 연결정보에 관한 정보</w:t>
      </w:r>
    </w:p>
    <w:p w14:paraId="505DF668" w14:textId="77777777" w:rsidR="00427EF2" w:rsidRPr="00427EF2" w:rsidRDefault="00427EF2" w:rsidP="00427EF2"/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1698"/>
        <w:gridCol w:w="1460"/>
        <w:gridCol w:w="1761"/>
        <w:gridCol w:w="1433"/>
        <w:gridCol w:w="1355"/>
        <w:gridCol w:w="1188"/>
      </w:tblGrid>
      <w:tr w:rsidR="00BA3FE3" w:rsidRPr="00AA546E" w14:paraId="2821A7D8" w14:textId="393A8DF9" w:rsidTr="009672C8">
        <w:trPr>
          <w:trHeight w:val="265"/>
        </w:trPr>
        <w:tc>
          <w:tcPr>
            <w:tcW w:w="959" w:type="dxa"/>
            <w:shd w:val="clear" w:color="auto" w:fill="EEECE1"/>
          </w:tcPr>
          <w:p w14:paraId="68783EDA" w14:textId="77777777" w:rsidR="00BA3FE3" w:rsidRPr="00AA546E" w:rsidRDefault="00BA3FE3" w:rsidP="00053470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698" w:type="dxa"/>
            <w:shd w:val="clear" w:color="auto" w:fill="EEECE1"/>
          </w:tcPr>
          <w:p w14:paraId="6810190B" w14:textId="77777777" w:rsidR="00BA3FE3" w:rsidRPr="00AA546E" w:rsidRDefault="00BA3FE3" w:rsidP="00053470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서버명</w:t>
            </w:r>
          </w:p>
        </w:tc>
        <w:tc>
          <w:tcPr>
            <w:tcW w:w="1460" w:type="dxa"/>
            <w:shd w:val="clear" w:color="auto" w:fill="EEECE1"/>
          </w:tcPr>
          <w:p w14:paraId="7263D463" w14:textId="4363DA1B" w:rsidR="00BA3FE3" w:rsidRPr="00FD5814" w:rsidRDefault="00BA3FE3" w:rsidP="0005347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H</w:t>
            </w:r>
            <w:r>
              <w:rPr>
                <w:b/>
                <w:bCs/>
                <w:sz w:val="18"/>
                <w:szCs w:val="18"/>
              </w:rPr>
              <w:t>ost</w:t>
            </w:r>
          </w:p>
        </w:tc>
        <w:tc>
          <w:tcPr>
            <w:tcW w:w="1761" w:type="dxa"/>
            <w:shd w:val="clear" w:color="auto" w:fill="EEECE1"/>
            <w:vAlign w:val="center"/>
          </w:tcPr>
          <w:p w14:paraId="58B9357E" w14:textId="20B2473E" w:rsidR="00BA3FE3" w:rsidRPr="00AA546E" w:rsidRDefault="00BA3FE3" w:rsidP="00053470">
            <w:pPr>
              <w:jc w:val="center"/>
              <w:rPr>
                <w:b/>
                <w:bCs/>
                <w:szCs w:val="22"/>
              </w:rPr>
            </w:pPr>
            <w:r w:rsidRPr="00FD5814">
              <w:rPr>
                <w:rFonts w:hint="eastAsia"/>
                <w:b/>
                <w:bCs/>
                <w:sz w:val="18"/>
                <w:szCs w:val="18"/>
              </w:rPr>
              <w:t>R</w:t>
            </w:r>
            <w:r w:rsidRPr="00FD5814">
              <w:rPr>
                <w:b/>
                <w:bCs/>
                <w:sz w:val="18"/>
                <w:szCs w:val="18"/>
              </w:rPr>
              <w:t>eal IP Address</w:t>
            </w:r>
          </w:p>
        </w:tc>
        <w:tc>
          <w:tcPr>
            <w:tcW w:w="1433" w:type="dxa"/>
            <w:shd w:val="clear" w:color="auto" w:fill="EEECE1"/>
            <w:vAlign w:val="center"/>
          </w:tcPr>
          <w:p w14:paraId="544610B1" w14:textId="442030FB" w:rsidR="00BA3FE3" w:rsidRPr="00AA546E" w:rsidRDefault="00BA3FE3" w:rsidP="00053470">
            <w:pPr>
              <w:jc w:val="center"/>
              <w:rPr>
                <w:b/>
                <w:bCs/>
                <w:szCs w:val="22"/>
              </w:rPr>
            </w:pPr>
            <w:r w:rsidRPr="00FD5814">
              <w:rPr>
                <w:rFonts w:hint="eastAsia"/>
                <w:b/>
                <w:bCs/>
                <w:sz w:val="18"/>
                <w:szCs w:val="18"/>
              </w:rPr>
              <w:t>포트</w:t>
            </w:r>
          </w:p>
        </w:tc>
        <w:tc>
          <w:tcPr>
            <w:tcW w:w="1355" w:type="dxa"/>
            <w:shd w:val="clear" w:color="auto" w:fill="EEECE1"/>
            <w:vAlign w:val="center"/>
          </w:tcPr>
          <w:p w14:paraId="1EFB420D" w14:textId="0BB6F7DD" w:rsidR="00BA3FE3" w:rsidRPr="00AA546E" w:rsidRDefault="00BA3FE3" w:rsidP="00053470">
            <w:pPr>
              <w:jc w:val="center"/>
              <w:rPr>
                <w:b/>
                <w:bCs/>
                <w:szCs w:val="22"/>
              </w:rPr>
            </w:pPr>
            <w:r w:rsidRPr="00FD5814">
              <w:rPr>
                <w:rFonts w:hint="eastAsia"/>
                <w:b/>
                <w:bCs/>
                <w:sz w:val="18"/>
                <w:szCs w:val="18"/>
              </w:rPr>
              <w:t>스키마</w:t>
            </w:r>
          </w:p>
        </w:tc>
        <w:tc>
          <w:tcPr>
            <w:tcW w:w="1188" w:type="dxa"/>
            <w:shd w:val="clear" w:color="auto" w:fill="EEECE1"/>
          </w:tcPr>
          <w:p w14:paraId="16654A0C" w14:textId="11EBB85E" w:rsidR="00BA3FE3" w:rsidRPr="00FD5814" w:rsidRDefault="00BA3FE3" w:rsidP="0005347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계정</w:t>
            </w:r>
          </w:p>
        </w:tc>
      </w:tr>
      <w:tr w:rsidR="00BA3FE3" w:rsidRPr="00AA546E" w14:paraId="31E0F4BF" w14:textId="46D677DD" w:rsidTr="009672C8">
        <w:trPr>
          <w:trHeight w:val="265"/>
        </w:trPr>
        <w:tc>
          <w:tcPr>
            <w:tcW w:w="959" w:type="dxa"/>
            <w:shd w:val="clear" w:color="auto" w:fill="auto"/>
          </w:tcPr>
          <w:p w14:paraId="2E30C902" w14:textId="77777777" w:rsidR="00BA3FE3" w:rsidRPr="00AA546E" w:rsidRDefault="00BA3FE3" w:rsidP="00053470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1698" w:type="dxa"/>
            <w:vMerge w:val="restart"/>
            <w:shd w:val="clear" w:color="auto" w:fill="auto"/>
          </w:tcPr>
          <w:p w14:paraId="209C2CC4" w14:textId="4D713CB0" w:rsidR="00BA3FE3" w:rsidRPr="00AA546E" w:rsidRDefault="00BA3FE3" w:rsidP="00053470">
            <w:pPr>
              <w:rPr>
                <w:szCs w:val="22"/>
              </w:rPr>
            </w:pPr>
            <w:r w:rsidRPr="00353DE5">
              <w:rPr>
                <w:szCs w:val="22"/>
              </w:rPr>
              <w:t>MS SQL Server 2019</w:t>
            </w:r>
          </w:p>
        </w:tc>
        <w:tc>
          <w:tcPr>
            <w:tcW w:w="1460" w:type="dxa"/>
          </w:tcPr>
          <w:p w14:paraId="42613D68" w14:textId="393A7181" w:rsidR="00BA3FE3" w:rsidRPr="00FD5814" w:rsidRDefault="00BA3FE3" w:rsidP="00053470">
            <w:pPr>
              <w:rPr>
                <w:sz w:val="18"/>
                <w:szCs w:val="18"/>
              </w:rPr>
            </w:pPr>
            <w:r w:rsidRPr="00F64301">
              <w:t>hlidtsqldb01</w:t>
            </w:r>
          </w:p>
        </w:tc>
        <w:tc>
          <w:tcPr>
            <w:tcW w:w="1761" w:type="dxa"/>
            <w:vMerge w:val="restart"/>
            <w:shd w:val="clear" w:color="auto" w:fill="auto"/>
            <w:vAlign w:val="center"/>
          </w:tcPr>
          <w:p w14:paraId="77326CF8" w14:textId="7AD7C303" w:rsidR="00BA3FE3" w:rsidRPr="00AA546E" w:rsidRDefault="00BA3FE3" w:rsidP="00053470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0.10.99.11</w:t>
            </w:r>
          </w:p>
        </w:tc>
        <w:tc>
          <w:tcPr>
            <w:tcW w:w="1433" w:type="dxa"/>
            <w:vMerge w:val="restart"/>
            <w:shd w:val="clear" w:color="auto" w:fill="auto"/>
            <w:vAlign w:val="center"/>
          </w:tcPr>
          <w:p w14:paraId="648B60AD" w14:textId="0FA2C895" w:rsidR="00BA3FE3" w:rsidRPr="00AA546E" w:rsidRDefault="00BA3FE3" w:rsidP="00053470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2433</w:t>
            </w:r>
          </w:p>
        </w:tc>
        <w:tc>
          <w:tcPr>
            <w:tcW w:w="1355" w:type="dxa"/>
            <w:vMerge w:val="restart"/>
            <w:shd w:val="clear" w:color="auto" w:fill="auto"/>
            <w:vAlign w:val="center"/>
          </w:tcPr>
          <w:p w14:paraId="5208ACFB" w14:textId="048C9A0E" w:rsidR="00BA3FE3" w:rsidRPr="00AA546E" w:rsidRDefault="00BA3FE3" w:rsidP="00053470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H</w:t>
            </w:r>
            <w:r w:rsidRPr="00FD5814">
              <w:rPr>
                <w:sz w:val="18"/>
                <w:szCs w:val="18"/>
              </w:rPr>
              <w:t>SHOWN</w:t>
            </w:r>
          </w:p>
        </w:tc>
        <w:tc>
          <w:tcPr>
            <w:tcW w:w="1188" w:type="dxa"/>
            <w:vMerge w:val="restart"/>
          </w:tcPr>
          <w:p w14:paraId="2CC13A65" w14:textId="5A848912" w:rsidR="00BA3FE3" w:rsidRPr="00FD5814" w:rsidRDefault="00BA3FE3" w:rsidP="0005347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HSH</w:t>
            </w:r>
          </w:p>
        </w:tc>
      </w:tr>
      <w:tr w:rsidR="00BA3FE3" w:rsidRPr="00AA546E" w14:paraId="7058540F" w14:textId="0BE9F7C1" w:rsidTr="009672C8">
        <w:trPr>
          <w:trHeight w:val="265"/>
        </w:trPr>
        <w:tc>
          <w:tcPr>
            <w:tcW w:w="959" w:type="dxa"/>
            <w:shd w:val="clear" w:color="auto" w:fill="auto"/>
          </w:tcPr>
          <w:p w14:paraId="1E1A1BE1" w14:textId="77777777" w:rsidR="00BA3FE3" w:rsidRPr="00AA546E" w:rsidRDefault="00BA3FE3" w:rsidP="00053470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Q</w:t>
            </w:r>
            <w:r w:rsidRPr="00AA546E">
              <w:rPr>
                <w:szCs w:val="22"/>
              </w:rPr>
              <w:t>A</w:t>
            </w:r>
          </w:p>
        </w:tc>
        <w:tc>
          <w:tcPr>
            <w:tcW w:w="1698" w:type="dxa"/>
            <w:vMerge/>
            <w:shd w:val="clear" w:color="auto" w:fill="auto"/>
          </w:tcPr>
          <w:p w14:paraId="6AAC4E11" w14:textId="50ED2AFB" w:rsidR="00BA3FE3" w:rsidRPr="00AA546E" w:rsidRDefault="00BA3FE3" w:rsidP="00053470">
            <w:pPr>
              <w:rPr>
                <w:szCs w:val="22"/>
              </w:rPr>
            </w:pPr>
          </w:p>
        </w:tc>
        <w:tc>
          <w:tcPr>
            <w:tcW w:w="1460" w:type="dxa"/>
          </w:tcPr>
          <w:p w14:paraId="15B9FB71" w14:textId="18D0F54F" w:rsidR="00BA3FE3" w:rsidRPr="00AA546E" w:rsidRDefault="00BA3FE3" w:rsidP="00053470">
            <w:pPr>
              <w:rPr>
                <w:szCs w:val="22"/>
              </w:rPr>
            </w:pPr>
            <w:r w:rsidRPr="000C305F">
              <w:t>hlidtsqldb01</w:t>
            </w:r>
          </w:p>
        </w:tc>
        <w:tc>
          <w:tcPr>
            <w:tcW w:w="1761" w:type="dxa"/>
            <w:vMerge/>
            <w:shd w:val="clear" w:color="auto" w:fill="auto"/>
            <w:vAlign w:val="center"/>
          </w:tcPr>
          <w:p w14:paraId="66F57A15" w14:textId="277D873D" w:rsidR="00BA3FE3" w:rsidRPr="00AA546E" w:rsidRDefault="00BA3FE3" w:rsidP="00053470">
            <w:pPr>
              <w:rPr>
                <w:szCs w:val="22"/>
              </w:rPr>
            </w:pPr>
          </w:p>
        </w:tc>
        <w:tc>
          <w:tcPr>
            <w:tcW w:w="1433" w:type="dxa"/>
            <w:vMerge/>
            <w:shd w:val="clear" w:color="auto" w:fill="auto"/>
            <w:vAlign w:val="center"/>
          </w:tcPr>
          <w:p w14:paraId="72595C8E" w14:textId="46B45112" w:rsidR="00BA3FE3" w:rsidRPr="00AA546E" w:rsidRDefault="00BA3FE3" w:rsidP="00053470">
            <w:pPr>
              <w:rPr>
                <w:szCs w:val="22"/>
              </w:rPr>
            </w:pPr>
          </w:p>
        </w:tc>
        <w:tc>
          <w:tcPr>
            <w:tcW w:w="1355" w:type="dxa"/>
            <w:vMerge/>
            <w:shd w:val="clear" w:color="auto" w:fill="auto"/>
            <w:vAlign w:val="center"/>
          </w:tcPr>
          <w:p w14:paraId="6940A720" w14:textId="1CB033CD" w:rsidR="00BA3FE3" w:rsidRPr="00AA546E" w:rsidRDefault="00BA3FE3" w:rsidP="00053470">
            <w:pPr>
              <w:rPr>
                <w:szCs w:val="22"/>
              </w:rPr>
            </w:pPr>
          </w:p>
        </w:tc>
        <w:tc>
          <w:tcPr>
            <w:tcW w:w="1188" w:type="dxa"/>
            <w:vMerge/>
          </w:tcPr>
          <w:p w14:paraId="29D27065" w14:textId="77777777" w:rsidR="00BA3FE3" w:rsidRDefault="00BA3FE3" w:rsidP="00053470">
            <w:pPr>
              <w:rPr>
                <w:szCs w:val="22"/>
              </w:rPr>
            </w:pPr>
          </w:p>
        </w:tc>
      </w:tr>
      <w:tr w:rsidR="00BA3FE3" w:rsidRPr="00AA546E" w14:paraId="4040724A" w14:textId="092E9EE6" w:rsidTr="009672C8">
        <w:trPr>
          <w:trHeight w:val="265"/>
        </w:trPr>
        <w:tc>
          <w:tcPr>
            <w:tcW w:w="959" w:type="dxa"/>
            <w:shd w:val="clear" w:color="auto" w:fill="auto"/>
          </w:tcPr>
          <w:p w14:paraId="079DB0B3" w14:textId="77777777" w:rsidR="00BA3FE3" w:rsidRPr="00AA546E" w:rsidRDefault="00BA3FE3" w:rsidP="00053470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운영</w:t>
            </w:r>
          </w:p>
        </w:tc>
        <w:tc>
          <w:tcPr>
            <w:tcW w:w="1698" w:type="dxa"/>
            <w:vMerge/>
            <w:shd w:val="clear" w:color="auto" w:fill="auto"/>
          </w:tcPr>
          <w:p w14:paraId="47907035" w14:textId="701F9950" w:rsidR="00BA3FE3" w:rsidRPr="00AA546E" w:rsidRDefault="00BA3FE3" w:rsidP="00053470">
            <w:pPr>
              <w:rPr>
                <w:szCs w:val="22"/>
              </w:rPr>
            </w:pPr>
          </w:p>
        </w:tc>
        <w:tc>
          <w:tcPr>
            <w:tcW w:w="1460" w:type="dxa"/>
          </w:tcPr>
          <w:p w14:paraId="7CC1BFA9" w14:textId="5AC8B3B7" w:rsidR="00BA3FE3" w:rsidRPr="00FD5814" w:rsidRDefault="00BA3FE3" w:rsidP="00053470">
            <w:pPr>
              <w:jc w:val="left"/>
              <w:rPr>
                <w:sz w:val="18"/>
                <w:szCs w:val="18"/>
              </w:rPr>
            </w:pPr>
            <w:r w:rsidRPr="000C305F">
              <w:t>hlidtsqldb01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0AEE9705" w14:textId="1AEFCE15" w:rsidR="00BA3FE3" w:rsidRPr="00FD5814" w:rsidRDefault="00BA3FE3" w:rsidP="00053470">
            <w:pPr>
              <w:jc w:val="left"/>
              <w:rPr>
                <w:sz w:val="18"/>
                <w:szCs w:val="18"/>
              </w:rPr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0.10.7.49</w:t>
            </w:r>
          </w:p>
          <w:p w14:paraId="6DE31657" w14:textId="7E244BD1" w:rsidR="00BA3FE3" w:rsidRPr="00AA546E" w:rsidRDefault="00BA3FE3" w:rsidP="00053470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0.10.7.50</w:t>
            </w:r>
          </w:p>
        </w:tc>
        <w:tc>
          <w:tcPr>
            <w:tcW w:w="1433" w:type="dxa"/>
            <w:shd w:val="clear" w:color="auto" w:fill="auto"/>
            <w:vAlign w:val="center"/>
          </w:tcPr>
          <w:p w14:paraId="3BDD0316" w14:textId="5804BE71" w:rsidR="00BA3FE3" w:rsidRPr="00AA546E" w:rsidRDefault="00BA3FE3" w:rsidP="00053470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2433</w:t>
            </w:r>
          </w:p>
        </w:tc>
        <w:tc>
          <w:tcPr>
            <w:tcW w:w="1355" w:type="dxa"/>
            <w:shd w:val="clear" w:color="auto" w:fill="auto"/>
            <w:vAlign w:val="center"/>
          </w:tcPr>
          <w:p w14:paraId="28CC4A05" w14:textId="41E30DA4" w:rsidR="00BA3FE3" w:rsidRPr="00AA546E" w:rsidRDefault="00BA3FE3" w:rsidP="00053470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H</w:t>
            </w:r>
            <w:r w:rsidRPr="00FD5814">
              <w:rPr>
                <w:sz w:val="18"/>
                <w:szCs w:val="18"/>
              </w:rPr>
              <w:t>SHOWN</w:t>
            </w:r>
          </w:p>
        </w:tc>
        <w:tc>
          <w:tcPr>
            <w:tcW w:w="1188" w:type="dxa"/>
          </w:tcPr>
          <w:p w14:paraId="5C92869D" w14:textId="55928BD4" w:rsidR="00BA3FE3" w:rsidRPr="00FD5814" w:rsidRDefault="00BA3FE3" w:rsidP="0005347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HSH</w:t>
            </w:r>
          </w:p>
        </w:tc>
      </w:tr>
    </w:tbl>
    <w:p w14:paraId="729B3082" w14:textId="11448A5A" w:rsidR="00554073" w:rsidRDefault="00DA4194" w:rsidP="00A669CA">
      <w:r w:rsidRPr="00DA4194">
        <w:rPr>
          <w:rFonts w:hint="eastAsia"/>
        </w:rPr>
        <w:t>시스템에</w:t>
      </w:r>
      <w:r w:rsidRPr="00DA4194">
        <w:t xml:space="preserve"> 사용되는 기본 DB이며 QA용 DB가 따로 존재하진 않으며 개발DB를 QA도 함께 사용한다.</w:t>
      </w:r>
    </w:p>
    <w:p w14:paraId="0D7C541F" w14:textId="75B3F04A" w:rsidR="00DA4194" w:rsidRDefault="00DA4194" w:rsidP="00A669CA"/>
    <w:p w14:paraId="13164E95" w14:textId="6B077A0A" w:rsidR="00DA4194" w:rsidRDefault="00DA4194" w:rsidP="00A669CA">
      <w:r>
        <w:t>Redis</w:t>
      </w:r>
    </w:p>
    <w:p w14:paraId="18E1BFA1" w14:textId="41236C39" w:rsidR="00DA4194" w:rsidRDefault="00E12BBB" w:rsidP="00A669CA">
      <w:pPr>
        <w:rPr>
          <w:noProof/>
        </w:rPr>
      </w:pPr>
      <w:r>
        <w:rPr>
          <w:noProof/>
        </w:rPr>
        <w:pict w14:anchorId="136C3601">
          <v:shape id="그림 57" o:spid="_x0000_i1025" type="#_x0000_t75" style="width:339.05pt;height:237.75pt;visibility:visible;mso-wrap-style:square">
            <v:imagedata r:id="rId12" o:title=""/>
          </v:shape>
        </w:pict>
      </w:r>
    </w:p>
    <w:p w14:paraId="06FBA558" w14:textId="7F02E440" w:rsidR="00DA4194" w:rsidRDefault="00DA4194" w:rsidP="00A669CA">
      <w:pPr>
        <w:rPr>
          <w:noProof/>
        </w:rPr>
      </w:pPr>
    </w:p>
    <w:p w14:paraId="44FCCB63" w14:textId="77777777" w:rsidR="00DA4194" w:rsidRPr="0033746E" w:rsidRDefault="00DA4194" w:rsidP="00DA4194">
      <w:pPr>
        <w:pStyle w:val="af3"/>
        <w:rPr>
          <w:rFonts w:ascii="돋움" w:eastAsia="돋움" w:hAnsi="돋움"/>
        </w:rPr>
      </w:pPr>
      <w:r w:rsidRPr="0033746E">
        <w:rPr>
          <w:rFonts w:ascii="돋움" w:eastAsia="돋움" w:hAnsi="돋움" w:hint="eastAsia"/>
        </w:rPr>
        <w:t>로그인 토큰 관리가 주</w:t>
      </w:r>
      <w:r w:rsidRPr="0033746E">
        <w:rPr>
          <w:rFonts w:ascii="돋움" w:eastAsia="돋움" w:hAnsi="돋움"/>
        </w:rPr>
        <w:t xml:space="preserve"> </w:t>
      </w:r>
      <w:r w:rsidRPr="0033746E">
        <w:rPr>
          <w:rFonts w:ascii="돋움" w:eastAsia="돋움" w:hAnsi="돋움" w:hint="eastAsia"/>
        </w:rPr>
        <w:t>목적.</w:t>
      </w:r>
    </w:p>
    <w:p w14:paraId="31136C7B" w14:textId="77777777" w:rsidR="00DA4194" w:rsidRPr="0033746E" w:rsidRDefault="00DA4194" w:rsidP="00DA4194">
      <w:pPr>
        <w:pStyle w:val="af3"/>
        <w:rPr>
          <w:rFonts w:ascii="돋움" w:eastAsia="돋움" w:hAnsi="돋움"/>
        </w:rPr>
      </w:pPr>
      <w:r w:rsidRPr="0033746E">
        <w:rPr>
          <w:rFonts w:ascii="돋움" w:eastAsia="돋움" w:hAnsi="돋움" w:hint="eastAsia"/>
        </w:rPr>
        <w:t xml:space="preserve">개발에는 </w:t>
      </w:r>
      <w:r w:rsidRPr="0033746E">
        <w:rPr>
          <w:rFonts w:ascii="돋움" w:eastAsia="돋움" w:hAnsi="돋움"/>
        </w:rPr>
        <w:t>Standalone</w:t>
      </w:r>
      <w:r w:rsidRPr="0033746E">
        <w:rPr>
          <w:rFonts w:ascii="돋움" w:eastAsia="돋움" w:hAnsi="돋움" w:hint="eastAsia"/>
        </w:rPr>
        <w:t xml:space="preserve">으로 설치되어 있으며, </w:t>
      </w:r>
      <w:r w:rsidRPr="0033746E">
        <w:rPr>
          <w:rFonts w:ascii="돋움" w:eastAsia="돋움" w:hAnsi="돋움"/>
        </w:rPr>
        <w:t>QA</w:t>
      </w:r>
      <w:r w:rsidRPr="0033746E">
        <w:rPr>
          <w:rFonts w:ascii="돋움" w:eastAsia="돋움" w:hAnsi="돋움" w:hint="eastAsia"/>
        </w:rPr>
        <w:t xml:space="preserve">와 운영에는 이중화를 위해 </w:t>
      </w:r>
      <w:r w:rsidRPr="0033746E">
        <w:rPr>
          <w:rFonts w:ascii="돋움" w:eastAsia="돋움" w:hAnsi="돋움"/>
        </w:rPr>
        <w:t>Redis 2</w:t>
      </w:r>
      <w:r w:rsidRPr="0033746E">
        <w:rPr>
          <w:rFonts w:ascii="돋움" w:eastAsia="돋움" w:hAnsi="돋움" w:hint="eastAsia"/>
        </w:rPr>
        <w:t xml:space="preserve">기와 </w:t>
      </w:r>
      <w:r w:rsidRPr="0033746E">
        <w:rPr>
          <w:rFonts w:ascii="돋움" w:eastAsia="돋움" w:hAnsi="돋움"/>
        </w:rPr>
        <w:t xml:space="preserve">Sentinel </w:t>
      </w:r>
      <w:r w:rsidRPr="0033746E">
        <w:rPr>
          <w:rFonts w:ascii="돋움" w:eastAsia="돋움" w:hAnsi="돋움" w:hint="eastAsia"/>
        </w:rPr>
        <w:t>3기가 설치되어 있다.</w:t>
      </w:r>
      <w:r w:rsidRPr="0033746E">
        <w:rPr>
          <w:rFonts w:ascii="돋움" w:eastAsia="돋움" w:hAnsi="돋움"/>
        </w:rPr>
        <w:t xml:space="preserve"> </w:t>
      </w:r>
      <w:r w:rsidRPr="0033746E">
        <w:rPr>
          <w:rFonts w:ascii="돋움" w:eastAsia="돋움" w:hAnsi="돋움" w:hint="eastAsia"/>
        </w:rPr>
        <w:t xml:space="preserve">해당 구간에는 물리방화벽이 존재하지 않아서 </w:t>
      </w:r>
      <w:r w:rsidRPr="0033746E">
        <w:rPr>
          <w:rFonts w:ascii="돋움" w:eastAsia="돋움" w:hAnsi="돋움"/>
        </w:rPr>
        <w:t xml:space="preserve">firewalld </w:t>
      </w:r>
      <w:r w:rsidRPr="0033746E">
        <w:rPr>
          <w:rFonts w:ascii="돋움" w:eastAsia="돋움" w:hAnsi="돋움" w:hint="eastAsia"/>
        </w:rPr>
        <w:t>만 개방이 되어 있다.</w:t>
      </w:r>
    </w:p>
    <w:p w14:paraId="51358A84" w14:textId="77777777" w:rsidR="00DA4194" w:rsidRPr="0033746E" w:rsidRDefault="00DA4194" w:rsidP="00DA4194">
      <w:pPr>
        <w:pStyle w:val="af3"/>
        <w:rPr>
          <w:rFonts w:ascii="돋움" w:eastAsia="돋움" w:hAnsi="돋움"/>
        </w:rPr>
      </w:pPr>
      <w:r w:rsidRPr="0033746E">
        <w:rPr>
          <w:rFonts w:ascii="돋움" w:eastAsia="돋움" w:hAnsi="돋움" w:hint="eastAsia"/>
        </w:rPr>
        <w:t>레디스는 일반적으로 M</w:t>
      </w:r>
      <w:r w:rsidRPr="0033746E">
        <w:rPr>
          <w:rFonts w:ascii="돋움" w:eastAsia="돋움" w:hAnsi="돋움"/>
        </w:rPr>
        <w:t>aster</w:t>
      </w:r>
      <w:r w:rsidRPr="0033746E">
        <w:rPr>
          <w:rFonts w:ascii="돋움" w:eastAsia="돋움" w:hAnsi="돋움" w:hint="eastAsia"/>
        </w:rPr>
        <w:t xml:space="preserve">와 </w:t>
      </w:r>
      <w:r w:rsidRPr="0033746E">
        <w:rPr>
          <w:rFonts w:ascii="돋움" w:eastAsia="돋움" w:hAnsi="돋움"/>
        </w:rPr>
        <w:t>Replica</w:t>
      </w:r>
      <w:r w:rsidRPr="0033746E">
        <w:rPr>
          <w:rFonts w:ascii="돋움" w:eastAsia="돋움" w:hAnsi="돋움" w:hint="eastAsia"/>
        </w:rPr>
        <w:t>로 구성된다.</w:t>
      </w:r>
      <w:r w:rsidRPr="0033746E">
        <w:rPr>
          <w:rFonts w:ascii="돋움" w:eastAsia="돋움" w:hAnsi="돋움"/>
        </w:rPr>
        <w:t xml:space="preserve"> </w:t>
      </w:r>
      <w:r w:rsidRPr="0033746E">
        <w:rPr>
          <w:rFonts w:ascii="돋움" w:eastAsia="돋움" w:hAnsi="돋움" w:hint="eastAsia"/>
        </w:rPr>
        <w:t xml:space="preserve">마스터가 다운될 경우 </w:t>
      </w:r>
      <w:r w:rsidRPr="0033746E">
        <w:rPr>
          <w:rFonts w:ascii="돋움" w:eastAsia="돋움" w:hAnsi="돋움"/>
        </w:rPr>
        <w:t>Sentinel</w:t>
      </w:r>
      <w:r w:rsidRPr="0033746E">
        <w:rPr>
          <w:rFonts w:ascii="돋움" w:eastAsia="돋움" w:hAnsi="돋움" w:hint="eastAsia"/>
        </w:rPr>
        <w:t>이 이를</w:t>
      </w:r>
      <w:r w:rsidRPr="0033746E">
        <w:rPr>
          <w:rFonts w:ascii="돋움" w:eastAsia="돋움" w:hAnsi="돋움"/>
        </w:rPr>
        <w:t xml:space="preserve"> </w:t>
      </w:r>
      <w:r w:rsidRPr="0033746E">
        <w:rPr>
          <w:rFonts w:ascii="돋움" w:eastAsia="돋움" w:hAnsi="돋움" w:hint="eastAsia"/>
        </w:rPr>
        <w:t>감지하여 R</w:t>
      </w:r>
      <w:r w:rsidRPr="0033746E">
        <w:rPr>
          <w:rFonts w:ascii="돋움" w:eastAsia="돋움" w:hAnsi="돋움"/>
        </w:rPr>
        <w:t>eplica</w:t>
      </w:r>
      <w:r w:rsidRPr="0033746E">
        <w:rPr>
          <w:rFonts w:ascii="돋움" w:eastAsia="돋움" w:hAnsi="돋움" w:hint="eastAsia"/>
        </w:rPr>
        <w:t xml:space="preserve">가 </w:t>
      </w:r>
      <w:r w:rsidRPr="0033746E">
        <w:rPr>
          <w:rFonts w:ascii="돋움" w:eastAsia="돋움" w:hAnsi="돋움"/>
        </w:rPr>
        <w:t>Master</w:t>
      </w:r>
      <w:r w:rsidRPr="0033746E">
        <w:rPr>
          <w:rFonts w:ascii="돋움" w:eastAsia="돋움" w:hAnsi="돋움" w:hint="eastAsia"/>
        </w:rPr>
        <w:t>로 변경된다.</w:t>
      </w:r>
    </w:p>
    <w:p w14:paraId="0E0FD002" w14:textId="77777777" w:rsidR="00DA4194" w:rsidRPr="0033746E" w:rsidRDefault="00DA4194" w:rsidP="00DA4194">
      <w:pPr>
        <w:pStyle w:val="af3"/>
        <w:rPr>
          <w:rFonts w:ascii="돋움" w:eastAsia="돋움" w:hAnsi="돋움"/>
        </w:rPr>
      </w:pPr>
      <w:r w:rsidRPr="0033746E">
        <w:rPr>
          <w:rFonts w:ascii="돋움" w:eastAsia="돋움" w:hAnsi="돋움" w:hint="eastAsia"/>
        </w:rPr>
        <w:t>S</w:t>
      </w:r>
      <w:r w:rsidRPr="0033746E">
        <w:rPr>
          <w:rFonts w:ascii="돋움" w:eastAsia="돋움" w:hAnsi="돋움"/>
        </w:rPr>
        <w:t>entinel</w:t>
      </w:r>
      <w:r w:rsidRPr="0033746E">
        <w:rPr>
          <w:rFonts w:ascii="돋움" w:eastAsia="돋움" w:hAnsi="돋움" w:hint="eastAsia"/>
        </w:rPr>
        <w:t xml:space="preserve">은 </w:t>
      </w:r>
      <w:r w:rsidRPr="0033746E">
        <w:rPr>
          <w:rFonts w:ascii="돋움" w:eastAsia="돋움" w:hAnsi="돋움"/>
        </w:rPr>
        <w:t>Master</w:t>
      </w:r>
      <w:r w:rsidRPr="0033746E">
        <w:rPr>
          <w:rFonts w:ascii="돋움" w:eastAsia="돋움" w:hAnsi="돋움" w:hint="eastAsia"/>
        </w:rPr>
        <w:t xml:space="preserve">와 </w:t>
      </w:r>
      <w:r w:rsidRPr="0033746E">
        <w:rPr>
          <w:rFonts w:ascii="돋움" w:eastAsia="돋움" w:hAnsi="돋움"/>
        </w:rPr>
        <w:t>Replica</w:t>
      </w:r>
      <w:r w:rsidRPr="0033746E">
        <w:rPr>
          <w:rFonts w:ascii="돋움" w:eastAsia="돋움" w:hAnsi="돋움" w:hint="eastAsia"/>
        </w:rPr>
        <w:t xml:space="preserve">를 감시하고 있다가 </w:t>
      </w:r>
      <w:r w:rsidRPr="0033746E">
        <w:rPr>
          <w:rFonts w:ascii="돋움" w:eastAsia="돋움" w:hAnsi="돋움"/>
        </w:rPr>
        <w:t>Master</w:t>
      </w:r>
      <w:r w:rsidRPr="0033746E">
        <w:rPr>
          <w:rFonts w:ascii="돋움" w:eastAsia="돋움" w:hAnsi="돋움" w:hint="eastAsia"/>
        </w:rPr>
        <w:t>가 다운되면 관리자의 개입없이 자동으로 R</w:t>
      </w:r>
      <w:r w:rsidRPr="0033746E">
        <w:rPr>
          <w:rFonts w:ascii="돋움" w:eastAsia="돋움" w:hAnsi="돋움"/>
        </w:rPr>
        <w:t>eplica</w:t>
      </w:r>
      <w:r w:rsidRPr="0033746E">
        <w:rPr>
          <w:rFonts w:ascii="돋움" w:eastAsia="돋움" w:hAnsi="돋움" w:hint="eastAsia"/>
        </w:rPr>
        <w:t xml:space="preserve">를 </w:t>
      </w:r>
      <w:r w:rsidRPr="0033746E">
        <w:rPr>
          <w:rFonts w:ascii="돋움" w:eastAsia="돋움" w:hAnsi="돋움"/>
        </w:rPr>
        <w:t>Master</w:t>
      </w:r>
      <w:r w:rsidRPr="0033746E">
        <w:rPr>
          <w:rFonts w:ascii="돋움" w:eastAsia="돋움" w:hAnsi="돋움" w:hint="eastAsia"/>
        </w:rPr>
        <w:t>로 올려준다.</w:t>
      </w:r>
      <w:r w:rsidRPr="0033746E">
        <w:rPr>
          <w:rFonts w:ascii="돋움" w:eastAsia="돋움" w:hAnsi="돋움"/>
        </w:rPr>
        <w:t xml:space="preserve"> </w:t>
      </w:r>
      <w:r w:rsidRPr="0033746E">
        <w:rPr>
          <w:rFonts w:ascii="돋움" w:eastAsia="돋움" w:hAnsi="돋움" w:hint="eastAsia"/>
        </w:rPr>
        <w:t xml:space="preserve">다운 판단 시간은 </w:t>
      </w:r>
      <w:r w:rsidRPr="0033746E">
        <w:rPr>
          <w:rFonts w:ascii="돋움" w:eastAsia="돋움" w:hAnsi="돋움"/>
        </w:rPr>
        <w:t xml:space="preserve">3,000m, </w:t>
      </w:r>
      <w:r w:rsidRPr="0033746E">
        <w:rPr>
          <w:rFonts w:ascii="돋움" w:eastAsia="돋움" w:hAnsi="돋움" w:hint="eastAsia"/>
        </w:rPr>
        <w:t xml:space="preserve">장애 조치에 필요한 시간은 </w:t>
      </w:r>
      <w:r w:rsidRPr="0033746E">
        <w:rPr>
          <w:rFonts w:ascii="돋움" w:eastAsia="돋움" w:hAnsi="돋움"/>
        </w:rPr>
        <w:t>30,000</w:t>
      </w:r>
      <w:r w:rsidRPr="0033746E">
        <w:rPr>
          <w:rFonts w:ascii="돋움" w:eastAsia="돋움" w:hAnsi="돋움" w:hint="eastAsia"/>
        </w:rPr>
        <w:t>m</w:t>
      </w:r>
      <w:r w:rsidRPr="0033746E">
        <w:rPr>
          <w:rFonts w:ascii="돋움" w:eastAsia="돋움" w:hAnsi="돋움"/>
        </w:rPr>
        <w:t>s</w:t>
      </w:r>
      <w:r w:rsidRPr="0033746E">
        <w:rPr>
          <w:rFonts w:ascii="돋움" w:eastAsia="돋움" w:hAnsi="돋움" w:hint="eastAsia"/>
        </w:rPr>
        <w:t>로 설정되어 있다.</w:t>
      </w:r>
    </w:p>
    <w:p w14:paraId="0FAB9F57" w14:textId="77777777" w:rsidR="00DA4194" w:rsidRPr="0033746E" w:rsidRDefault="00DA4194" w:rsidP="00DA4194">
      <w:pPr>
        <w:pStyle w:val="af3"/>
        <w:rPr>
          <w:rFonts w:ascii="돋움" w:eastAsia="돋움" w:hAnsi="돋움"/>
        </w:rPr>
      </w:pPr>
      <w:r w:rsidRPr="0033746E">
        <w:rPr>
          <w:rFonts w:ascii="돋움" w:eastAsia="돋움" w:hAnsi="돋움"/>
        </w:rPr>
        <w:lastRenderedPageBreak/>
        <w:t>Master</w:t>
      </w:r>
      <w:r w:rsidRPr="0033746E">
        <w:rPr>
          <w:rFonts w:ascii="돋움" w:eastAsia="돋움" w:hAnsi="돋움" w:hint="eastAsia"/>
        </w:rPr>
        <w:t>서버의 F</w:t>
      </w:r>
      <w:r w:rsidRPr="0033746E">
        <w:rPr>
          <w:rFonts w:ascii="돋움" w:eastAsia="돋움" w:hAnsi="돋움"/>
        </w:rPr>
        <w:t>ailover</w:t>
      </w:r>
      <w:r w:rsidRPr="0033746E">
        <w:rPr>
          <w:rFonts w:ascii="돋움" w:eastAsia="돋움" w:hAnsi="돋움" w:hint="eastAsia"/>
        </w:rPr>
        <w:t xml:space="preserve">판단 시 최소 </w:t>
      </w:r>
      <w:r w:rsidRPr="0033746E">
        <w:rPr>
          <w:rFonts w:ascii="돋움" w:eastAsia="돋움" w:hAnsi="돋움"/>
        </w:rPr>
        <w:t>3</w:t>
      </w:r>
      <w:r w:rsidRPr="0033746E">
        <w:rPr>
          <w:rFonts w:ascii="돋움" w:eastAsia="돋움" w:hAnsi="돋움" w:hint="eastAsia"/>
        </w:rPr>
        <w:t>개의 S</w:t>
      </w:r>
      <w:r w:rsidRPr="0033746E">
        <w:rPr>
          <w:rFonts w:ascii="돋움" w:eastAsia="돋움" w:hAnsi="돋움"/>
        </w:rPr>
        <w:t>entinel</w:t>
      </w:r>
      <w:r w:rsidRPr="0033746E">
        <w:rPr>
          <w:rFonts w:ascii="돋움" w:eastAsia="돋움" w:hAnsi="돋움" w:hint="eastAsia"/>
        </w:rPr>
        <w:t>이 필요하며 과반수의 동의 시</w:t>
      </w:r>
      <w:r w:rsidRPr="0033746E">
        <w:rPr>
          <w:rFonts w:ascii="돋움" w:eastAsia="돋움" w:hAnsi="돋움"/>
        </w:rPr>
        <w:t xml:space="preserve"> </w:t>
      </w:r>
      <w:r w:rsidRPr="0033746E">
        <w:rPr>
          <w:rFonts w:ascii="돋움" w:eastAsia="돋움" w:hAnsi="돋움" w:hint="eastAsia"/>
        </w:rPr>
        <w:t xml:space="preserve">다운으로 판단 후 </w:t>
      </w:r>
      <w:r w:rsidRPr="0033746E">
        <w:rPr>
          <w:rFonts w:ascii="돋움" w:eastAsia="돋움" w:hAnsi="돋움"/>
        </w:rPr>
        <w:t xml:space="preserve">failover </w:t>
      </w:r>
      <w:r w:rsidRPr="0033746E">
        <w:rPr>
          <w:rFonts w:ascii="돋움" w:eastAsia="돋움" w:hAnsi="돋움" w:hint="eastAsia"/>
        </w:rPr>
        <w:t>수행하게 된다.</w:t>
      </w:r>
      <w:r w:rsidRPr="0033746E">
        <w:rPr>
          <w:rFonts w:ascii="돋움" w:eastAsia="돋움" w:hAnsi="돋움"/>
        </w:rPr>
        <w:t xml:space="preserve"> </w:t>
      </w:r>
      <w:r w:rsidRPr="0033746E">
        <w:rPr>
          <w:rFonts w:ascii="돋움" w:eastAsia="돋움" w:hAnsi="돋움" w:hint="eastAsia"/>
        </w:rPr>
        <w:t xml:space="preserve">이를 위해 </w:t>
      </w:r>
      <w:r w:rsidRPr="0033746E">
        <w:rPr>
          <w:rFonts w:ascii="돋움" w:eastAsia="돋움" w:hAnsi="돋움"/>
        </w:rPr>
        <w:t>3개의 Sentinel</w:t>
      </w:r>
      <w:r w:rsidRPr="0033746E">
        <w:rPr>
          <w:rFonts w:ascii="돋움" w:eastAsia="돋움" w:hAnsi="돋움" w:hint="eastAsia"/>
        </w:rPr>
        <w:t>의 설치하였다.</w:t>
      </w:r>
    </w:p>
    <w:tbl>
      <w:tblPr>
        <w:tblW w:w="10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8"/>
        <w:gridCol w:w="1756"/>
        <w:gridCol w:w="3798"/>
        <w:gridCol w:w="1363"/>
        <w:gridCol w:w="799"/>
        <w:gridCol w:w="2314"/>
      </w:tblGrid>
      <w:tr w:rsidR="00DA4194" w:rsidRPr="00AA546E" w14:paraId="2B238259" w14:textId="77777777" w:rsidTr="00DA4194">
        <w:trPr>
          <w:trHeight w:val="265"/>
        </w:trPr>
        <w:tc>
          <w:tcPr>
            <w:tcW w:w="658" w:type="dxa"/>
            <w:shd w:val="clear" w:color="auto" w:fill="EEECE1"/>
          </w:tcPr>
          <w:p w14:paraId="416C4A42" w14:textId="77777777" w:rsidR="00DA4194" w:rsidRPr="00AA546E" w:rsidRDefault="00DA4194" w:rsidP="00160F51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756" w:type="dxa"/>
            <w:shd w:val="clear" w:color="auto" w:fill="EEECE1"/>
          </w:tcPr>
          <w:p w14:paraId="7269A8F4" w14:textId="52CC095E" w:rsidR="00DA4194" w:rsidRPr="00AA546E" w:rsidRDefault="00DA4194" w:rsidP="00160F51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3798" w:type="dxa"/>
            <w:shd w:val="clear" w:color="auto" w:fill="EEECE1"/>
          </w:tcPr>
          <w:p w14:paraId="5A8396D2" w14:textId="49021444" w:rsidR="00DA4194" w:rsidRPr="00AA546E" w:rsidRDefault="00DA4194" w:rsidP="00160F51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h</w:t>
            </w:r>
            <w:r>
              <w:rPr>
                <w:b/>
                <w:bCs/>
                <w:szCs w:val="22"/>
              </w:rPr>
              <w:t>ost</w:t>
            </w:r>
          </w:p>
        </w:tc>
        <w:tc>
          <w:tcPr>
            <w:tcW w:w="1363" w:type="dxa"/>
            <w:shd w:val="clear" w:color="auto" w:fill="EEECE1"/>
          </w:tcPr>
          <w:p w14:paraId="66539DC8" w14:textId="0C436B8A" w:rsidR="00DA4194" w:rsidRDefault="00DA4194" w:rsidP="00160F51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I</w:t>
            </w:r>
            <w:r>
              <w:rPr>
                <w:b/>
                <w:bCs/>
                <w:szCs w:val="22"/>
              </w:rPr>
              <w:t>P</w:t>
            </w:r>
          </w:p>
        </w:tc>
        <w:tc>
          <w:tcPr>
            <w:tcW w:w="799" w:type="dxa"/>
            <w:shd w:val="clear" w:color="auto" w:fill="EEECE1"/>
          </w:tcPr>
          <w:p w14:paraId="053DCBA3" w14:textId="2B549136" w:rsidR="00DA4194" w:rsidRPr="00AA546E" w:rsidRDefault="00DA4194" w:rsidP="00160F51">
            <w:pPr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PORT</w:t>
            </w:r>
          </w:p>
        </w:tc>
        <w:tc>
          <w:tcPr>
            <w:tcW w:w="2314" w:type="dxa"/>
            <w:shd w:val="clear" w:color="auto" w:fill="EEECE1"/>
          </w:tcPr>
          <w:p w14:paraId="2EB9DB6C" w14:textId="42E5D8CF" w:rsidR="00DA4194" w:rsidRPr="00AA546E" w:rsidRDefault="00DA4194" w:rsidP="00160F51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계정</w:t>
            </w:r>
          </w:p>
        </w:tc>
      </w:tr>
      <w:tr w:rsidR="00DA4194" w:rsidRPr="00AA546E" w14:paraId="5AD0EA06" w14:textId="77777777" w:rsidTr="00133570">
        <w:trPr>
          <w:trHeight w:val="265"/>
        </w:trPr>
        <w:tc>
          <w:tcPr>
            <w:tcW w:w="658" w:type="dxa"/>
            <w:shd w:val="clear" w:color="auto" w:fill="auto"/>
          </w:tcPr>
          <w:p w14:paraId="0C4C4815" w14:textId="77777777" w:rsidR="00DA4194" w:rsidRPr="00AA546E" w:rsidRDefault="00DA4194" w:rsidP="00DA4194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1756" w:type="dxa"/>
            <w:shd w:val="clear" w:color="auto" w:fill="auto"/>
          </w:tcPr>
          <w:p w14:paraId="6576067F" w14:textId="44A48B53" w:rsidR="00DA4194" w:rsidRPr="00AA546E" w:rsidRDefault="00DA4194" w:rsidP="00DA4194">
            <w:pPr>
              <w:rPr>
                <w:szCs w:val="22"/>
              </w:rPr>
            </w:pPr>
            <w:r w:rsidRPr="00E23767">
              <w:t>Redis</w:t>
            </w:r>
          </w:p>
        </w:tc>
        <w:tc>
          <w:tcPr>
            <w:tcW w:w="3798" w:type="dxa"/>
            <w:shd w:val="clear" w:color="auto" w:fill="auto"/>
          </w:tcPr>
          <w:p w14:paraId="7C3F2233" w14:textId="61C15F7E" w:rsidR="00DA4194" w:rsidRPr="00AA546E" w:rsidRDefault="00DA4194" w:rsidP="00DA4194">
            <w:pPr>
              <w:rPr>
                <w:szCs w:val="22"/>
              </w:rPr>
            </w:pPr>
            <w:r w:rsidRPr="00E76550">
              <w:t>hlidhshwas01</w:t>
            </w:r>
          </w:p>
        </w:tc>
        <w:tc>
          <w:tcPr>
            <w:tcW w:w="1363" w:type="dxa"/>
            <w:vAlign w:val="center"/>
          </w:tcPr>
          <w:p w14:paraId="0B499EBA" w14:textId="6BD3B45F" w:rsidR="00DA4194" w:rsidRDefault="00DA4194" w:rsidP="00DA4194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0.10.99.35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1D0FE7CE" w14:textId="25DE9824" w:rsidR="00DA4194" w:rsidRPr="00AA546E" w:rsidRDefault="00DA4194" w:rsidP="00DA4194">
            <w:pPr>
              <w:rPr>
                <w:szCs w:val="22"/>
              </w:rPr>
            </w:pPr>
            <w:r w:rsidRPr="00367B8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  <w:r w:rsidRPr="00367B89">
              <w:rPr>
                <w:rFonts w:ascii="맑은 고딕" w:eastAsia="맑은 고딕" w:hAnsi="맑은 고딕" w:cs="굴림"/>
                <w:color w:val="000000"/>
                <w:sz w:val="20"/>
              </w:rPr>
              <w:t>6379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063C8542" w14:textId="220139AD" w:rsidR="00DA4194" w:rsidRPr="00AA546E" w:rsidRDefault="00DA4194" w:rsidP="00DA4194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D</w:t>
            </w:r>
            <w:r w:rsidRPr="00FD5814">
              <w:rPr>
                <w:sz w:val="18"/>
                <w:szCs w:val="18"/>
              </w:rPr>
              <w:t>HSH</w:t>
            </w:r>
          </w:p>
        </w:tc>
      </w:tr>
      <w:tr w:rsidR="00DA4194" w:rsidRPr="00AA546E" w14:paraId="3B183A4F" w14:textId="77777777" w:rsidTr="00133570">
        <w:trPr>
          <w:trHeight w:val="265"/>
        </w:trPr>
        <w:tc>
          <w:tcPr>
            <w:tcW w:w="658" w:type="dxa"/>
            <w:vMerge w:val="restart"/>
            <w:shd w:val="clear" w:color="auto" w:fill="auto"/>
          </w:tcPr>
          <w:p w14:paraId="54176E6E" w14:textId="77777777" w:rsidR="00DA4194" w:rsidRPr="00AA546E" w:rsidRDefault="00DA4194" w:rsidP="00DA4194">
            <w:pPr>
              <w:jc w:val="center"/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Q</w:t>
            </w:r>
            <w:r w:rsidRPr="00AA546E">
              <w:rPr>
                <w:szCs w:val="22"/>
              </w:rPr>
              <w:t>A</w:t>
            </w:r>
          </w:p>
          <w:p w14:paraId="1BAED919" w14:textId="66EFB691" w:rsidR="00DA4194" w:rsidRPr="00AA546E" w:rsidRDefault="00DA4194" w:rsidP="00DA4194">
            <w:pPr>
              <w:jc w:val="center"/>
              <w:rPr>
                <w:szCs w:val="22"/>
              </w:rPr>
            </w:pPr>
          </w:p>
        </w:tc>
        <w:tc>
          <w:tcPr>
            <w:tcW w:w="1756" w:type="dxa"/>
            <w:shd w:val="clear" w:color="auto" w:fill="auto"/>
          </w:tcPr>
          <w:p w14:paraId="1DCB63A9" w14:textId="48DD6BE3" w:rsidR="00DA4194" w:rsidRPr="00AA546E" w:rsidRDefault="00DA4194" w:rsidP="00DA4194">
            <w:pPr>
              <w:rPr>
                <w:szCs w:val="22"/>
              </w:rPr>
            </w:pPr>
            <w:r w:rsidRPr="00E23767">
              <w:t>Redis</w:t>
            </w:r>
          </w:p>
        </w:tc>
        <w:tc>
          <w:tcPr>
            <w:tcW w:w="3798" w:type="dxa"/>
            <w:vMerge w:val="restart"/>
            <w:shd w:val="clear" w:color="auto" w:fill="auto"/>
          </w:tcPr>
          <w:p w14:paraId="713930F6" w14:textId="77777777" w:rsidR="00DA4194" w:rsidRPr="00AA546E" w:rsidRDefault="00DA4194" w:rsidP="00DA4194">
            <w:pPr>
              <w:rPr>
                <w:szCs w:val="22"/>
              </w:rPr>
            </w:pPr>
            <w:r w:rsidRPr="00E76550">
              <w:t>hliqhshwas01</w:t>
            </w:r>
          </w:p>
          <w:p w14:paraId="061A6C27" w14:textId="7D9FA992" w:rsidR="00DA4194" w:rsidRPr="00AA546E" w:rsidRDefault="00DA4194" w:rsidP="00DA4194">
            <w:pPr>
              <w:rPr>
                <w:szCs w:val="22"/>
              </w:rPr>
            </w:pPr>
          </w:p>
        </w:tc>
        <w:tc>
          <w:tcPr>
            <w:tcW w:w="1363" w:type="dxa"/>
            <w:vMerge w:val="restart"/>
            <w:vAlign w:val="center"/>
          </w:tcPr>
          <w:p w14:paraId="14D22CE6" w14:textId="33BB7EB3" w:rsidR="00DA4194" w:rsidRDefault="00DA4194" w:rsidP="00DA4194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0.10.28.168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3EB3D56E" w14:textId="1D1F2848" w:rsidR="00DA4194" w:rsidRPr="00AA546E" w:rsidRDefault="00DA4194" w:rsidP="00DA4194">
            <w:pPr>
              <w:rPr>
                <w:szCs w:val="22"/>
              </w:rPr>
            </w:pPr>
            <w:r w:rsidRPr="00367B8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  <w:r w:rsidRPr="00367B89">
              <w:rPr>
                <w:rFonts w:ascii="맑은 고딕" w:eastAsia="맑은 고딕" w:hAnsi="맑은 고딕" w:cs="굴림"/>
                <w:color w:val="000000"/>
                <w:sz w:val="20"/>
              </w:rPr>
              <w:t>6379</w:t>
            </w:r>
          </w:p>
        </w:tc>
        <w:tc>
          <w:tcPr>
            <w:tcW w:w="2314" w:type="dxa"/>
            <w:vMerge w:val="restart"/>
            <w:shd w:val="clear" w:color="auto" w:fill="auto"/>
            <w:vAlign w:val="center"/>
          </w:tcPr>
          <w:p w14:paraId="140FBED2" w14:textId="58057F21" w:rsidR="00DA4194" w:rsidRPr="00AA546E" w:rsidRDefault="00DA4194" w:rsidP="00DA4194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D</w:t>
            </w:r>
            <w:r w:rsidRPr="00FD5814">
              <w:rPr>
                <w:sz w:val="18"/>
                <w:szCs w:val="18"/>
              </w:rPr>
              <w:t>HSH</w:t>
            </w:r>
          </w:p>
        </w:tc>
      </w:tr>
      <w:tr w:rsidR="00DA4194" w:rsidRPr="00AA546E" w14:paraId="5D42BFB7" w14:textId="77777777" w:rsidTr="00133570">
        <w:trPr>
          <w:trHeight w:val="265"/>
        </w:trPr>
        <w:tc>
          <w:tcPr>
            <w:tcW w:w="658" w:type="dxa"/>
            <w:vMerge/>
            <w:shd w:val="clear" w:color="auto" w:fill="auto"/>
          </w:tcPr>
          <w:p w14:paraId="2B81AF22" w14:textId="23DC4388" w:rsidR="00DA4194" w:rsidRPr="00AA546E" w:rsidRDefault="00DA4194" w:rsidP="00DA4194">
            <w:pPr>
              <w:rPr>
                <w:szCs w:val="22"/>
              </w:rPr>
            </w:pPr>
          </w:p>
        </w:tc>
        <w:tc>
          <w:tcPr>
            <w:tcW w:w="1756" w:type="dxa"/>
            <w:shd w:val="clear" w:color="auto" w:fill="auto"/>
          </w:tcPr>
          <w:p w14:paraId="29287B4D" w14:textId="70A0C563" w:rsidR="00DA4194" w:rsidRPr="00AA546E" w:rsidRDefault="00DA4194" w:rsidP="00DA4194">
            <w:pPr>
              <w:rPr>
                <w:szCs w:val="22"/>
              </w:rPr>
            </w:pPr>
            <w:r w:rsidRPr="00E23767">
              <w:t>Sentinel</w:t>
            </w:r>
          </w:p>
        </w:tc>
        <w:tc>
          <w:tcPr>
            <w:tcW w:w="3798" w:type="dxa"/>
            <w:vMerge/>
            <w:shd w:val="clear" w:color="auto" w:fill="auto"/>
          </w:tcPr>
          <w:p w14:paraId="093AB3C8" w14:textId="1A5606AB" w:rsidR="00DA4194" w:rsidRPr="00AA546E" w:rsidRDefault="00DA4194" w:rsidP="00DA4194">
            <w:pPr>
              <w:rPr>
                <w:szCs w:val="22"/>
              </w:rPr>
            </w:pPr>
          </w:p>
        </w:tc>
        <w:tc>
          <w:tcPr>
            <w:tcW w:w="1363" w:type="dxa"/>
            <w:vMerge/>
            <w:vAlign w:val="center"/>
          </w:tcPr>
          <w:p w14:paraId="55CAD048" w14:textId="77777777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799" w:type="dxa"/>
            <w:shd w:val="clear" w:color="auto" w:fill="auto"/>
            <w:vAlign w:val="center"/>
          </w:tcPr>
          <w:p w14:paraId="2C0FC2CB" w14:textId="28A6A215" w:rsidR="00DA4194" w:rsidRPr="00AA546E" w:rsidRDefault="00DA4194" w:rsidP="00DA4194">
            <w:pPr>
              <w:rPr>
                <w:szCs w:val="22"/>
              </w:rPr>
            </w:pPr>
            <w:r w:rsidRPr="00367B89">
              <w:rPr>
                <w:rFonts w:ascii="맑은 고딕" w:eastAsia="맑은 고딕" w:hAnsi="맑은 고딕" w:cs="굴림"/>
                <w:color w:val="000000"/>
                <w:sz w:val="20"/>
              </w:rPr>
              <w:t>16379</w:t>
            </w:r>
          </w:p>
        </w:tc>
        <w:tc>
          <w:tcPr>
            <w:tcW w:w="2314" w:type="dxa"/>
            <w:vMerge/>
            <w:shd w:val="clear" w:color="auto" w:fill="auto"/>
            <w:vAlign w:val="center"/>
          </w:tcPr>
          <w:p w14:paraId="73B0B5FE" w14:textId="481CECCF" w:rsidR="00DA4194" w:rsidRPr="00AA546E" w:rsidRDefault="00DA4194" w:rsidP="00DA4194">
            <w:pPr>
              <w:rPr>
                <w:szCs w:val="22"/>
              </w:rPr>
            </w:pPr>
          </w:p>
        </w:tc>
      </w:tr>
      <w:tr w:rsidR="00DA4194" w14:paraId="1DF8E548" w14:textId="77777777" w:rsidTr="00133570">
        <w:trPr>
          <w:trHeight w:val="265"/>
        </w:trPr>
        <w:tc>
          <w:tcPr>
            <w:tcW w:w="658" w:type="dxa"/>
            <w:vMerge/>
            <w:shd w:val="clear" w:color="auto" w:fill="auto"/>
          </w:tcPr>
          <w:p w14:paraId="64C1C5CA" w14:textId="4CDA3F88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1756" w:type="dxa"/>
            <w:shd w:val="clear" w:color="auto" w:fill="auto"/>
          </w:tcPr>
          <w:p w14:paraId="78CDCF50" w14:textId="3015B494" w:rsidR="00DA4194" w:rsidRDefault="00DA4194" w:rsidP="00DA4194">
            <w:pPr>
              <w:rPr>
                <w:szCs w:val="22"/>
              </w:rPr>
            </w:pPr>
            <w:r w:rsidRPr="00E23767">
              <w:t>Redis</w:t>
            </w:r>
          </w:p>
        </w:tc>
        <w:tc>
          <w:tcPr>
            <w:tcW w:w="3798" w:type="dxa"/>
            <w:vMerge w:val="restart"/>
            <w:shd w:val="clear" w:color="auto" w:fill="auto"/>
          </w:tcPr>
          <w:p w14:paraId="693D669D" w14:textId="77777777" w:rsidR="00DA4194" w:rsidRDefault="00DA4194" w:rsidP="00DA4194">
            <w:pPr>
              <w:rPr>
                <w:szCs w:val="22"/>
              </w:rPr>
            </w:pPr>
            <w:r w:rsidRPr="00E76550">
              <w:t>hliqhshwas02</w:t>
            </w:r>
          </w:p>
          <w:p w14:paraId="661AA753" w14:textId="5DE65AFC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1363" w:type="dxa"/>
            <w:vMerge w:val="restart"/>
            <w:vAlign w:val="center"/>
          </w:tcPr>
          <w:p w14:paraId="3CBD0FD4" w14:textId="3AF858F1" w:rsidR="00DA4194" w:rsidRDefault="00DA4194" w:rsidP="00DA4194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0.10.28.16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279218BC" w14:textId="19C2759C" w:rsidR="00DA4194" w:rsidRDefault="00DA4194" w:rsidP="00DA4194">
            <w:pPr>
              <w:rPr>
                <w:szCs w:val="22"/>
              </w:rPr>
            </w:pPr>
            <w:r w:rsidRPr="00367B8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  <w:r w:rsidRPr="00367B89">
              <w:rPr>
                <w:rFonts w:ascii="맑은 고딕" w:eastAsia="맑은 고딕" w:hAnsi="맑은 고딕" w:cs="굴림"/>
                <w:color w:val="000000"/>
                <w:sz w:val="20"/>
              </w:rPr>
              <w:t>6379</w:t>
            </w:r>
          </w:p>
        </w:tc>
        <w:tc>
          <w:tcPr>
            <w:tcW w:w="2314" w:type="dxa"/>
            <w:vMerge w:val="restart"/>
            <w:shd w:val="clear" w:color="auto" w:fill="auto"/>
            <w:vAlign w:val="center"/>
          </w:tcPr>
          <w:p w14:paraId="6202BC26" w14:textId="02CD3630" w:rsidR="00DA4194" w:rsidRDefault="00DA4194" w:rsidP="00DA4194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D</w:t>
            </w:r>
            <w:r w:rsidRPr="00FD5814">
              <w:rPr>
                <w:sz w:val="18"/>
                <w:szCs w:val="18"/>
              </w:rPr>
              <w:t>HSH</w:t>
            </w:r>
          </w:p>
        </w:tc>
      </w:tr>
      <w:tr w:rsidR="00DA4194" w14:paraId="4B4C3D4E" w14:textId="77777777" w:rsidTr="00133570">
        <w:trPr>
          <w:trHeight w:val="265"/>
        </w:trPr>
        <w:tc>
          <w:tcPr>
            <w:tcW w:w="658" w:type="dxa"/>
            <w:vMerge/>
            <w:shd w:val="clear" w:color="auto" w:fill="auto"/>
          </w:tcPr>
          <w:p w14:paraId="7080CF13" w14:textId="56B448E8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1756" w:type="dxa"/>
            <w:shd w:val="clear" w:color="auto" w:fill="auto"/>
          </w:tcPr>
          <w:p w14:paraId="1894F687" w14:textId="38F63799" w:rsidR="00DA4194" w:rsidRDefault="00DA4194" w:rsidP="00DA4194">
            <w:pPr>
              <w:rPr>
                <w:szCs w:val="22"/>
              </w:rPr>
            </w:pPr>
            <w:r w:rsidRPr="00E23767">
              <w:t>Sentinel</w:t>
            </w:r>
          </w:p>
        </w:tc>
        <w:tc>
          <w:tcPr>
            <w:tcW w:w="3798" w:type="dxa"/>
            <w:vMerge/>
            <w:shd w:val="clear" w:color="auto" w:fill="auto"/>
          </w:tcPr>
          <w:p w14:paraId="2CBBBC6F" w14:textId="21A7EB23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1363" w:type="dxa"/>
            <w:vMerge/>
            <w:vAlign w:val="center"/>
          </w:tcPr>
          <w:p w14:paraId="0C0236C6" w14:textId="77777777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799" w:type="dxa"/>
            <w:shd w:val="clear" w:color="auto" w:fill="auto"/>
            <w:vAlign w:val="center"/>
          </w:tcPr>
          <w:p w14:paraId="3938BF9F" w14:textId="6ADADA71" w:rsidR="00DA4194" w:rsidRDefault="00DA4194" w:rsidP="00DA4194">
            <w:pPr>
              <w:rPr>
                <w:szCs w:val="22"/>
              </w:rPr>
            </w:pPr>
            <w:r w:rsidRPr="00367B89">
              <w:rPr>
                <w:rFonts w:ascii="맑은 고딕" w:eastAsia="맑은 고딕" w:hAnsi="맑은 고딕" w:cs="굴림"/>
                <w:color w:val="000000"/>
                <w:sz w:val="20"/>
              </w:rPr>
              <w:t>16379</w:t>
            </w:r>
          </w:p>
        </w:tc>
        <w:tc>
          <w:tcPr>
            <w:tcW w:w="2314" w:type="dxa"/>
            <w:vMerge/>
            <w:shd w:val="clear" w:color="auto" w:fill="auto"/>
            <w:vAlign w:val="center"/>
          </w:tcPr>
          <w:p w14:paraId="3D2B9051" w14:textId="5AE8C659" w:rsidR="00DA4194" w:rsidRDefault="00DA4194" w:rsidP="00DA4194">
            <w:pPr>
              <w:rPr>
                <w:szCs w:val="22"/>
              </w:rPr>
            </w:pPr>
          </w:p>
        </w:tc>
      </w:tr>
      <w:tr w:rsidR="00DA4194" w14:paraId="7AB57B4E" w14:textId="77777777" w:rsidTr="00133570">
        <w:trPr>
          <w:trHeight w:val="265"/>
        </w:trPr>
        <w:tc>
          <w:tcPr>
            <w:tcW w:w="658" w:type="dxa"/>
            <w:vMerge/>
            <w:shd w:val="clear" w:color="auto" w:fill="auto"/>
          </w:tcPr>
          <w:p w14:paraId="46D8B6EC" w14:textId="3AA18F7E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1756" w:type="dxa"/>
            <w:shd w:val="clear" w:color="auto" w:fill="auto"/>
          </w:tcPr>
          <w:p w14:paraId="02EE508F" w14:textId="4FDA57AC" w:rsidR="00DA4194" w:rsidRDefault="00DA4194" w:rsidP="00DA4194">
            <w:pPr>
              <w:rPr>
                <w:szCs w:val="22"/>
              </w:rPr>
            </w:pPr>
            <w:r w:rsidRPr="00E23767">
              <w:t>Sentinel</w:t>
            </w:r>
          </w:p>
        </w:tc>
        <w:tc>
          <w:tcPr>
            <w:tcW w:w="3798" w:type="dxa"/>
            <w:shd w:val="clear" w:color="auto" w:fill="auto"/>
          </w:tcPr>
          <w:p w14:paraId="26DFD8E2" w14:textId="6DB532B5" w:rsidR="00DA4194" w:rsidRDefault="00DA4194" w:rsidP="00DA4194">
            <w:pPr>
              <w:rPr>
                <w:szCs w:val="22"/>
              </w:rPr>
            </w:pPr>
            <w:r w:rsidRPr="00E76550">
              <w:t>hliqhshweb02</w:t>
            </w:r>
          </w:p>
        </w:tc>
        <w:tc>
          <w:tcPr>
            <w:tcW w:w="1363" w:type="dxa"/>
            <w:vAlign w:val="center"/>
          </w:tcPr>
          <w:p w14:paraId="1D355075" w14:textId="6478ED11" w:rsidR="00DA4194" w:rsidRDefault="00DA4194" w:rsidP="00DA4194">
            <w:pPr>
              <w:rPr>
                <w:szCs w:val="22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0.10.3.149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74900F6B" w14:textId="05A7A765" w:rsidR="00DA4194" w:rsidRDefault="00DA4194" w:rsidP="00DA4194">
            <w:pPr>
              <w:rPr>
                <w:szCs w:val="22"/>
              </w:rPr>
            </w:pPr>
            <w:r w:rsidRPr="00367B8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  <w:r w:rsidRPr="00367B89">
              <w:rPr>
                <w:rFonts w:ascii="맑은 고딕" w:eastAsia="맑은 고딕" w:hAnsi="맑은 고딕" w:cs="굴림"/>
                <w:color w:val="000000"/>
                <w:sz w:val="20"/>
              </w:rPr>
              <w:t>6379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54DE998C" w14:textId="64F40906" w:rsidR="00DA4194" w:rsidRDefault="00DA4194" w:rsidP="00DA4194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D</w:t>
            </w:r>
            <w:r w:rsidRPr="00FD5814">
              <w:rPr>
                <w:sz w:val="18"/>
                <w:szCs w:val="18"/>
              </w:rPr>
              <w:t>HSH</w:t>
            </w:r>
          </w:p>
        </w:tc>
      </w:tr>
      <w:tr w:rsidR="00DA4194" w14:paraId="733A0896" w14:textId="77777777" w:rsidTr="00133570">
        <w:trPr>
          <w:trHeight w:val="265"/>
        </w:trPr>
        <w:tc>
          <w:tcPr>
            <w:tcW w:w="658" w:type="dxa"/>
            <w:vMerge w:val="restart"/>
            <w:shd w:val="clear" w:color="auto" w:fill="auto"/>
          </w:tcPr>
          <w:p w14:paraId="1F484B4F" w14:textId="0452EE7C" w:rsidR="00DA4194" w:rsidRDefault="00DA4194" w:rsidP="00DA419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756" w:type="dxa"/>
            <w:shd w:val="clear" w:color="auto" w:fill="auto"/>
          </w:tcPr>
          <w:p w14:paraId="337DE5CC" w14:textId="03483CC8" w:rsidR="00DA4194" w:rsidRDefault="00DA4194" w:rsidP="00DA4194">
            <w:pPr>
              <w:rPr>
                <w:szCs w:val="22"/>
              </w:rPr>
            </w:pPr>
            <w:r w:rsidRPr="00E23767">
              <w:t>Redis</w:t>
            </w:r>
          </w:p>
        </w:tc>
        <w:tc>
          <w:tcPr>
            <w:tcW w:w="3798" w:type="dxa"/>
            <w:vMerge w:val="restart"/>
            <w:shd w:val="clear" w:color="auto" w:fill="auto"/>
          </w:tcPr>
          <w:p w14:paraId="6272A2E3" w14:textId="77777777" w:rsidR="00DA4194" w:rsidRDefault="00DA4194" w:rsidP="00DA4194">
            <w:pPr>
              <w:rPr>
                <w:szCs w:val="22"/>
              </w:rPr>
            </w:pPr>
            <w:r w:rsidRPr="00E76550">
              <w:t>hliphshwas01</w:t>
            </w:r>
          </w:p>
          <w:p w14:paraId="27C2BC71" w14:textId="03D3766B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1363" w:type="dxa"/>
            <w:vMerge w:val="restart"/>
            <w:vAlign w:val="center"/>
          </w:tcPr>
          <w:p w14:paraId="6CCA6EA1" w14:textId="0E2B8503" w:rsidR="00DA4194" w:rsidRDefault="00DA4194" w:rsidP="00DA4194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0.10.28.166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74C3FF02" w14:textId="66CFB58F" w:rsidR="00DA4194" w:rsidRDefault="00DA4194" w:rsidP="00DA4194">
            <w:pPr>
              <w:rPr>
                <w:szCs w:val="22"/>
              </w:rPr>
            </w:pPr>
            <w:r w:rsidRPr="00367B8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  <w:r w:rsidRPr="00367B89">
              <w:rPr>
                <w:rFonts w:ascii="맑은 고딕" w:eastAsia="맑은 고딕" w:hAnsi="맑은 고딕" w:cs="굴림"/>
                <w:color w:val="000000"/>
                <w:sz w:val="20"/>
              </w:rPr>
              <w:t>6379</w:t>
            </w:r>
          </w:p>
        </w:tc>
        <w:tc>
          <w:tcPr>
            <w:tcW w:w="2314" w:type="dxa"/>
            <w:vMerge w:val="restart"/>
            <w:shd w:val="clear" w:color="auto" w:fill="auto"/>
            <w:vAlign w:val="center"/>
          </w:tcPr>
          <w:p w14:paraId="09007FF8" w14:textId="204AB14A" w:rsidR="00DA4194" w:rsidRDefault="00DA4194" w:rsidP="00DA4194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P</w:t>
            </w:r>
            <w:r w:rsidRPr="00FD5814">
              <w:rPr>
                <w:sz w:val="18"/>
                <w:szCs w:val="18"/>
              </w:rPr>
              <w:t>HSH</w:t>
            </w:r>
          </w:p>
        </w:tc>
      </w:tr>
      <w:tr w:rsidR="00DA4194" w14:paraId="5D7B362C" w14:textId="77777777" w:rsidTr="00133570">
        <w:trPr>
          <w:trHeight w:val="265"/>
        </w:trPr>
        <w:tc>
          <w:tcPr>
            <w:tcW w:w="658" w:type="dxa"/>
            <w:vMerge/>
            <w:shd w:val="clear" w:color="auto" w:fill="auto"/>
          </w:tcPr>
          <w:p w14:paraId="146844E0" w14:textId="1CBFEEC6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1756" w:type="dxa"/>
            <w:shd w:val="clear" w:color="auto" w:fill="auto"/>
          </w:tcPr>
          <w:p w14:paraId="7F270BE1" w14:textId="7D0ECBA6" w:rsidR="00DA4194" w:rsidRDefault="00DA4194" w:rsidP="00DA4194">
            <w:pPr>
              <w:rPr>
                <w:szCs w:val="22"/>
              </w:rPr>
            </w:pPr>
            <w:r w:rsidRPr="00E23767">
              <w:t>Sentinel</w:t>
            </w:r>
          </w:p>
        </w:tc>
        <w:tc>
          <w:tcPr>
            <w:tcW w:w="3798" w:type="dxa"/>
            <w:vMerge/>
            <w:shd w:val="clear" w:color="auto" w:fill="auto"/>
          </w:tcPr>
          <w:p w14:paraId="47A9F244" w14:textId="400E4292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1363" w:type="dxa"/>
            <w:vMerge/>
            <w:vAlign w:val="center"/>
          </w:tcPr>
          <w:p w14:paraId="686DEE5C" w14:textId="77777777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799" w:type="dxa"/>
            <w:shd w:val="clear" w:color="auto" w:fill="auto"/>
            <w:vAlign w:val="center"/>
          </w:tcPr>
          <w:p w14:paraId="5DBFFB5C" w14:textId="2A495A45" w:rsidR="00DA4194" w:rsidRDefault="00DA4194" w:rsidP="00DA4194">
            <w:pPr>
              <w:rPr>
                <w:szCs w:val="22"/>
              </w:rPr>
            </w:pPr>
            <w:r w:rsidRPr="00367B89">
              <w:rPr>
                <w:rFonts w:ascii="맑은 고딕" w:eastAsia="맑은 고딕" w:hAnsi="맑은 고딕" w:cs="굴림"/>
                <w:color w:val="000000"/>
                <w:sz w:val="20"/>
              </w:rPr>
              <w:t>16379</w:t>
            </w:r>
          </w:p>
        </w:tc>
        <w:tc>
          <w:tcPr>
            <w:tcW w:w="2314" w:type="dxa"/>
            <w:vMerge/>
            <w:shd w:val="clear" w:color="auto" w:fill="auto"/>
            <w:vAlign w:val="center"/>
          </w:tcPr>
          <w:p w14:paraId="1F7B6FC2" w14:textId="4CDDD168" w:rsidR="00DA4194" w:rsidRDefault="00DA4194" w:rsidP="00DA4194">
            <w:pPr>
              <w:rPr>
                <w:szCs w:val="22"/>
              </w:rPr>
            </w:pPr>
          </w:p>
        </w:tc>
      </w:tr>
      <w:tr w:rsidR="00DA4194" w14:paraId="791F19C4" w14:textId="77777777" w:rsidTr="00133570">
        <w:trPr>
          <w:trHeight w:val="265"/>
        </w:trPr>
        <w:tc>
          <w:tcPr>
            <w:tcW w:w="658" w:type="dxa"/>
            <w:vMerge/>
            <w:shd w:val="clear" w:color="auto" w:fill="auto"/>
          </w:tcPr>
          <w:p w14:paraId="5ADA27E0" w14:textId="114518AE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1756" w:type="dxa"/>
            <w:shd w:val="clear" w:color="auto" w:fill="auto"/>
          </w:tcPr>
          <w:p w14:paraId="7E3899CF" w14:textId="28A473B4" w:rsidR="00DA4194" w:rsidRDefault="00DA4194" w:rsidP="00DA4194">
            <w:pPr>
              <w:rPr>
                <w:szCs w:val="22"/>
              </w:rPr>
            </w:pPr>
            <w:r w:rsidRPr="00E23767">
              <w:t>Redis</w:t>
            </w:r>
          </w:p>
        </w:tc>
        <w:tc>
          <w:tcPr>
            <w:tcW w:w="3798" w:type="dxa"/>
            <w:vMerge w:val="restart"/>
            <w:shd w:val="clear" w:color="auto" w:fill="auto"/>
          </w:tcPr>
          <w:p w14:paraId="5F3E086C" w14:textId="77777777" w:rsidR="00DA4194" w:rsidRDefault="00DA4194" w:rsidP="00DA4194">
            <w:pPr>
              <w:rPr>
                <w:szCs w:val="22"/>
              </w:rPr>
            </w:pPr>
            <w:r w:rsidRPr="00E76550">
              <w:t>hliphshwas02</w:t>
            </w:r>
          </w:p>
          <w:p w14:paraId="0A65F3F6" w14:textId="26567E75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1363" w:type="dxa"/>
            <w:vMerge w:val="restart"/>
            <w:vAlign w:val="center"/>
          </w:tcPr>
          <w:p w14:paraId="231578D4" w14:textId="369A83C8" w:rsidR="00DA4194" w:rsidRDefault="00DA4194" w:rsidP="00DA4194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1</w:t>
            </w:r>
            <w:r w:rsidRPr="00FD5814">
              <w:rPr>
                <w:sz w:val="18"/>
                <w:szCs w:val="18"/>
              </w:rPr>
              <w:t>0.10.28.16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044CEC27" w14:textId="64D9CF0C" w:rsidR="00DA4194" w:rsidRDefault="00DA4194" w:rsidP="00DA4194">
            <w:pPr>
              <w:rPr>
                <w:szCs w:val="22"/>
              </w:rPr>
            </w:pPr>
            <w:r w:rsidRPr="00367B8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2</w:t>
            </w:r>
            <w:r w:rsidRPr="00367B89">
              <w:rPr>
                <w:rFonts w:ascii="맑은 고딕" w:eastAsia="맑은 고딕" w:hAnsi="맑은 고딕" w:cs="굴림"/>
                <w:color w:val="000000"/>
                <w:sz w:val="20"/>
              </w:rPr>
              <w:t>6379</w:t>
            </w:r>
          </w:p>
        </w:tc>
        <w:tc>
          <w:tcPr>
            <w:tcW w:w="2314" w:type="dxa"/>
            <w:vMerge w:val="restart"/>
            <w:shd w:val="clear" w:color="auto" w:fill="auto"/>
            <w:vAlign w:val="center"/>
          </w:tcPr>
          <w:p w14:paraId="703695D6" w14:textId="0D14F32C" w:rsidR="00DA4194" w:rsidRDefault="00DA4194" w:rsidP="00DA4194">
            <w:pPr>
              <w:rPr>
                <w:szCs w:val="22"/>
              </w:rPr>
            </w:pPr>
            <w:r w:rsidRPr="00FD5814">
              <w:rPr>
                <w:rFonts w:hint="eastAsia"/>
                <w:sz w:val="18"/>
                <w:szCs w:val="18"/>
              </w:rPr>
              <w:t>P</w:t>
            </w:r>
            <w:r w:rsidRPr="00FD5814">
              <w:rPr>
                <w:sz w:val="18"/>
                <w:szCs w:val="18"/>
              </w:rPr>
              <w:t>HSH</w:t>
            </w:r>
          </w:p>
        </w:tc>
      </w:tr>
      <w:tr w:rsidR="00DA4194" w14:paraId="09B17ACD" w14:textId="77777777" w:rsidTr="00133570">
        <w:trPr>
          <w:trHeight w:val="265"/>
        </w:trPr>
        <w:tc>
          <w:tcPr>
            <w:tcW w:w="658" w:type="dxa"/>
            <w:vMerge/>
            <w:shd w:val="clear" w:color="auto" w:fill="auto"/>
          </w:tcPr>
          <w:p w14:paraId="392C6B1D" w14:textId="3E296588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1756" w:type="dxa"/>
            <w:shd w:val="clear" w:color="auto" w:fill="auto"/>
          </w:tcPr>
          <w:p w14:paraId="78161B90" w14:textId="005201B5" w:rsidR="00DA4194" w:rsidRDefault="00DA4194" w:rsidP="00DA4194">
            <w:pPr>
              <w:rPr>
                <w:szCs w:val="22"/>
              </w:rPr>
            </w:pPr>
            <w:r w:rsidRPr="00E23767">
              <w:t>Sentinel</w:t>
            </w:r>
          </w:p>
        </w:tc>
        <w:tc>
          <w:tcPr>
            <w:tcW w:w="3798" w:type="dxa"/>
            <w:vMerge/>
            <w:shd w:val="clear" w:color="auto" w:fill="auto"/>
          </w:tcPr>
          <w:p w14:paraId="7EDEEDCB" w14:textId="54D2AFDD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1363" w:type="dxa"/>
            <w:vMerge/>
            <w:vAlign w:val="center"/>
          </w:tcPr>
          <w:p w14:paraId="06B7A7D4" w14:textId="77777777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799" w:type="dxa"/>
            <w:shd w:val="clear" w:color="auto" w:fill="auto"/>
            <w:vAlign w:val="center"/>
          </w:tcPr>
          <w:p w14:paraId="4955730A" w14:textId="12E8E245" w:rsidR="00DA4194" w:rsidRDefault="00DA4194" w:rsidP="00DA4194">
            <w:pPr>
              <w:rPr>
                <w:szCs w:val="22"/>
              </w:rPr>
            </w:pPr>
            <w:r w:rsidRPr="00367B89">
              <w:rPr>
                <w:rFonts w:ascii="맑은 고딕" w:eastAsia="맑은 고딕" w:hAnsi="맑은 고딕" w:cs="굴림"/>
                <w:color w:val="000000"/>
                <w:sz w:val="20"/>
              </w:rPr>
              <w:t>16379</w:t>
            </w:r>
          </w:p>
        </w:tc>
        <w:tc>
          <w:tcPr>
            <w:tcW w:w="2314" w:type="dxa"/>
            <w:vMerge/>
            <w:shd w:val="clear" w:color="auto" w:fill="auto"/>
            <w:vAlign w:val="center"/>
          </w:tcPr>
          <w:p w14:paraId="6E2B2EDB" w14:textId="42B86A6A" w:rsidR="00DA4194" w:rsidRDefault="00DA4194" w:rsidP="00DA4194">
            <w:pPr>
              <w:rPr>
                <w:szCs w:val="22"/>
              </w:rPr>
            </w:pPr>
          </w:p>
        </w:tc>
      </w:tr>
      <w:tr w:rsidR="00DA4194" w14:paraId="3CF5D9BC" w14:textId="77777777" w:rsidTr="00133570">
        <w:trPr>
          <w:trHeight w:val="265"/>
        </w:trPr>
        <w:tc>
          <w:tcPr>
            <w:tcW w:w="658" w:type="dxa"/>
            <w:vMerge/>
            <w:shd w:val="clear" w:color="auto" w:fill="auto"/>
          </w:tcPr>
          <w:p w14:paraId="4A688168" w14:textId="77777777" w:rsidR="00DA4194" w:rsidRDefault="00DA4194" w:rsidP="00DA4194">
            <w:pPr>
              <w:rPr>
                <w:szCs w:val="22"/>
              </w:rPr>
            </w:pPr>
          </w:p>
        </w:tc>
        <w:tc>
          <w:tcPr>
            <w:tcW w:w="1756" w:type="dxa"/>
            <w:shd w:val="clear" w:color="auto" w:fill="auto"/>
          </w:tcPr>
          <w:p w14:paraId="26395AC9" w14:textId="65181BC6" w:rsidR="00DA4194" w:rsidRPr="00DD192A" w:rsidRDefault="00DA4194" w:rsidP="00DA4194">
            <w:r w:rsidRPr="00E23767">
              <w:t>Sentinel</w:t>
            </w:r>
          </w:p>
        </w:tc>
        <w:tc>
          <w:tcPr>
            <w:tcW w:w="3798" w:type="dxa"/>
            <w:shd w:val="clear" w:color="auto" w:fill="auto"/>
          </w:tcPr>
          <w:p w14:paraId="015C88FF" w14:textId="69D600BB" w:rsidR="00DA4194" w:rsidRDefault="00DA4194" w:rsidP="00DA4194">
            <w:pPr>
              <w:rPr>
                <w:szCs w:val="22"/>
              </w:rPr>
            </w:pPr>
            <w:r w:rsidRPr="00E76550">
              <w:t>hliphshweb02</w:t>
            </w:r>
          </w:p>
        </w:tc>
        <w:tc>
          <w:tcPr>
            <w:tcW w:w="1363" w:type="dxa"/>
            <w:vAlign w:val="center"/>
          </w:tcPr>
          <w:p w14:paraId="5600460C" w14:textId="60BE5244" w:rsidR="00DA4194" w:rsidRDefault="00DA4194" w:rsidP="00DA4194">
            <w:pPr>
              <w:rPr>
                <w:szCs w:val="22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0.10.3.17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638C2907" w14:textId="0B3D1B8E" w:rsidR="00DA4194" w:rsidRDefault="00DA4194" w:rsidP="00DA4194">
            <w:pPr>
              <w:rPr>
                <w:szCs w:val="22"/>
              </w:rPr>
            </w:pPr>
            <w:r w:rsidRPr="00367B89">
              <w:rPr>
                <w:rFonts w:ascii="맑은 고딕" w:eastAsia="맑은 고딕" w:hAnsi="맑은 고딕" w:cs="굴림" w:hint="eastAsia"/>
                <w:color w:val="000000"/>
                <w:sz w:val="20"/>
              </w:rPr>
              <w:t>1</w:t>
            </w:r>
            <w:r w:rsidRPr="00367B89">
              <w:rPr>
                <w:rFonts w:ascii="맑은 고딕" w:eastAsia="맑은 고딕" w:hAnsi="맑은 고딕" w:cs="굴림"/>
                <w:color w:val="000000"/>
                <w:sz w:val="20"/>
              </w:rPr>
              <w:t>6379</w:t>
            </w:r>
          </w:p>
        </w:tc>
        <w:tc>
          <w:tcPr>
            <w:tcW w:w="2314" w:type="dxa"/>
            <w:shd w:val="clear" w:color="auto" w:fill="auto"/>
            <w:vAlign w:val="center"/>
          </w:tcPr>
          <w:p w14:paraId="130EE1B7" w14:textId="77C18B1D" w:rsidR="00DA4194" w:rsidRDefault="00DA4194" w:rsidP="00DA4194">
            <w:pPr>
              <w:rPr>
                <w:szCs w:val="22"/>
              </w:rPr>
            </w:pPr>
            <w:r>
              <w:rPr>
                <w:sz w:val="18"/>
                <w:szCs w:val="18"/>
              </w:rPr>
              <w:t>P</w:t>
            </w:r>
            <w:r w:rsidRPr="00FD5814">
              <w:rPr>
                <w:sz w:val="18"/>
                <w:szCs w:val="18"/>
              </w:rPr>
              <w:t>HSH</w:t>
            </w:r>
          </w:p>
        </w:tc>
      </w:tr>
    </w:tbl>
    <w:p w14:paraId="2CFB6FCD" w14:textId="77777777" w:rsidR="00DA4194" w:rsidRPr="00DA4194" w:rsidRDefault="00DA4194" w:rsidP="00A669CA"/>
    <w:p w14:paraId="4F2F54EC" w14:textId="522FFABD" w:rsidR="00304C71" w:rsidRDefault="00304C71" w:rsidP="00304C71">
      <w:pPr>
        <w:pStyle w:val="2"/>
        <w:numPr>
          <w:ilvl w:val="1"/>
          <w:numId w:val="1"/>
        </w:numPr>
      </w:pPr>
      <w:r>
        <w:rPr>
          <w:rFonts w:hint="eastAsia"/>
        </w:rPr>
        <w:t>네트워크</w:t>
      </w:r>
      <w:r>
        <w:t xml:space="preserve"> / </w:t>
      </w:r>
      <w:r>
        <w:rPr>
          <w:rFonts w:hint="eastAsia"/>
        </w:rPr>
        <w:t>서비스 정보</w:t>
      </w:r>
    </w:p>
    <w:p w14:paraId="65D9B055" w14:textId="0B44663E" w:rsidR="00304C71" w:rsidRDefault="00304C71" w:rsidP="00304C71">
      <w:r>
        <w:rPr>
          <w:rFonts w:hint="eastAsia"/>
        </w:rPr>
        <w:t>시스템(서비스)에서 사용하는 S</w:t>
      </w:r>
      <w:r>
        <w:t xml:space="preserve">ource / Dest. </w:t>
      </w:r>
      <w:r>
        <w:rPr>
          <w:rFonts w:hint="eastAsia"/>
        </w:rPr>
        <w:t>관련 네트워크 정보</w:t>
      </w:r>
    </w:p>
    <w:p w14:paraId="5A1312D1" w14:textId="77777777" w:rsidR="001E2C78" w:rsidRDefault="001E2C78" w:rsidP="00304C71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8"/>
        <w:gridCol w:w="1830"/>
        <w:gridCol w:w="4054"/>
        <w:gridCol w:w="858"/>
        <w:gridCol w:w="2479"/>
      </w:tblGrid>
      <w:tr w:rsidR="005E07A9" w:rsidRPr="00AA546E" w14:paraId="7CB5F69A" w14:textId="77777777" w:rsidTr="007C3F05">
        <w:trPr>
          <w:trHeight w:val="265"/>
        </w:trPr>
        <w:tc>
          <w:tcPr>
            <w:tcW w:w="668" w:type="dxa"/>
            <w:shd w:val="clear" w:color="auto" w:fill="EEECE1"/>
          </w:tcPr>
          <w:p w14:paraId="780036FC" w14:textId="7777777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830" w:type="dxa"/>
            <w:shd w:val="clear" w:color="auto" w:fill="EEECE1"/>
          </w:tcPr>
          <w:p w14:paraId="3B4A68DE" w14:textId="3407D72D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출발지</w:t>
            </w:r>
          </w:p>
        </w:tc>
        <w:tc>
          <w:tcPr>
            <w:tcW w:w="4054" w:type="dxa"/>
            <w:shd w:val="clear" w:color="auto" w:fill="EEECE1"/>
          </w:tcPr>
          <w:p w14:paraId="67CD17FA" w14:textId="17CFE569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목적지</w:t>
            </w:r>
          </w:p>
        </w:tc>
        <w:tc>
          <w:tcPr>
            <w:tcW w:w="858" w:type="dxa"/>
            <w:shd w:val="clear" w:color="auto" w:fill="EEECE1"/>
          </w:tcPr>
          <w:p w14:paraId="421DBB65" w14:textId="49D774EB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PORT</w:t>
            </w:r>
          </w:p>
        </w:tc>
        <w:tc>
          <w:tcPr>
            <w:tcW w:w="2479" w:type="dxa"/>
            <w:shd w:val="clear" w:color="auto" w:fill="EEECE1"/>
          </w:tcPr>
          <w:p w14:paraId="09AAE8E9" w14:textId="67FB22D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</w:t>
            </w:r>
          </w:p>
        </w:tc>
      </w:tr>
      <w:tr w:rsidR="00914C82" w:rsidRPr="00AA546E" w14:paraId="56459736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6BC2687B" w14:textId="77777777" w:rsidR="00304C71" w:rsidRPr="00AA546E" w:rsidRDefault="00304C71" w:rsidP="00ED7672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1830" w:type="dxa"/>
            <w:shd w:val="clear" w:color="auto" w:fill="auto"/>
          </w:tcPr>
          <w:p w14:paraId="596C8201" w14:textId="2E8EFC54" w:rsidR="00304C71" w:rsidRDefault="007C3F05" w:rsidP="00ED7672">
            <w:pPr>
              <w:rPr>
                <w:szCs w:val="22"/>
              </w:rPr>
            </w:pPr>
            <w:r>
              <w:rPr>
                <w:szCs w:val="22"/>
              </w:rPr>
              <w:t>Web</w:t>
            </w:r>
          </w:p>
          <w:p w14:paraId="1C2F1E50" w14:textId="1637A3B1" w:rsidR="007C3F05" w:rsidRPr="00AA546E" w:rsidRDefault="007C3F05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0.10.99.34</w:t>
            </w:r>
          </w:p>
        </w:tc>
        <w:tc>
          <w:tcPr>
            <w:tcW w:w="4054" w:type="dxa"/>
            <w:shd w:val="clear" w:color="auto" w:fill="auto"/>
          </w:tcPr>
          <w:p w14:paraId="48B6F22F" w14:textId="3F2FA9FD" w:rsidR="00304C71" w:rsidRDefault="00304C71" w:rsidP="00ED7672">
            <w:pPr>
              <w:rPr>
                <w:szCs w:val="22"/>
              </w:rPr>
            </w:pPr>
            <w:r>
              <w:rPr>
                <w:szCs w:val="22"/>
              </w:rPr>
              <w:t>WAS</w:t>
            </w:r>
          </w:p>
          <w:p w14:paraId="6A946FD6" w14:textId="11508E1A" w:rsidR="00304C71" w:rsidRPr="00AA546E" w:rsidRDefault="00AA051B" w:rsidP="00ED7672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</w:t>
            </w:r>
            <w:r w:rsidR="007C3F05">
              <w:t>10.99.35</w:t>
            </w:r>
          </w:p>
        </w:tc>
        <w:tc>
          <w:tcPr>
            <w:tcW w:w="858" w:type="dxa"/>
            <w:shd w:val="clear" w:color="auto" w:fill="auto"/>
          </w:tcPr>
          <w:p w14:paraId="5B934D6A" w14:textId="70163366" w:rsidR="00304C71" w:rsidRPr="00AA546E" w:rsidRDefault="007C3F05" w:rsidP="00ED7672">
            <w:pPr>
              <w:rPr>
                <w:szCs w:val="22"/>
              </w:rPr>
            </w:pPr>
            <w:r>
              <w:rPr>
                <w:szCs w:val="22"/>
              </w:rPr>
              <w:t>9990</w:t>
            </w:r>
          </w:p>
        </w:tc>
        <w:tc>
          <w:tcPr>
            <w:tcW w:w="2479" w:type="dxa"/>
            <w:shd w:val="clear" w:color="auto" w:fill="auto"/>
          </w:tcPr>
          <w:p w14:paraId="3D0DD232" w14:textId="6CE5EC4E" w:rsidR="00304C71" w:rsidRPr="00AA546E" w:rsidRDefault="007C3F05" w:rsidP="00ED7672">
            <w:pPr>
              <w:rPr>
                <w:szCs w:val="22"/>
              </w:rPr>
            </w:pPr>
            <w:r>
              <w:rPr>
                <w:szCs w:val="22"/>
              </w:rPr>
              <w:t xml:space="preserve">Web-was </w:t>
            </w:r>
            <w:r>
              <w:rPr>
                <w:rFonts w:hint="eastAsia"/>
                <w:szCs w:val="22"/>
              </w:rPr>
              <w:t>통신</w:t>
            </w:r>
          </w:p>
        </w:tc>
      </w:tr>
      <w:tr w:rsidR="007C3F05" w:rsidRPr="00AA546E" w14:paraId="2D905A7F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79D5B837" w14:textId="57767052" w:rsidR="007C3F05" w:rsidRPr="00AA546E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1830" w:type="dxa"/>
            <w:shd w:val="clear" w:color="auto" w:fill="auto"/>
          </w:tcPr>
          <w:p w14:paraId="3B17B922" w14:textId="57A9904F" w:rsidR="007C3F05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>Web #1</w:t>
            </w:r>
          </w:p>
          <w:p w14:paraId="17090A0C" w14:textId="53866748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0.10.3.148</w:t>
            </w:r>
          </w:p>
        </w:tc>
        <w:tc>
          <w:tcPr>
            <w:tcW w:w="4054" w:type="dxa"/>
            <w:shd w:val="clear" w:color="auto" w:fill="auto"/>
          </w:tcPr>
          <w:p w14:paraId="0958C462" w14:textId="7F842784" w:rsidR="007C3F05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>WAS #1</w:t>
            </w:r>
          </w:p>
          <w:p w14:paraId="50D32FC5" w14:textId="53DBC9FA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0.10.28.168</w:t>
            </w:r>
          </w:p>
        </w:tc>
        <w:tc>
          <w:tcPr>
            <w:tcW w:w="858" w:type="dxa"/>
            <w:shd w:val="clear" w:color="auto" w:fill="auto"/>
          </w:tcPr>
          <w:p w14:paraId="50DC885C" w14:textId="2142BE9E" w:rsidR="007C3F05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>9990</w:t>
            </w:r>
          </w:p>
        </w:tc>
        <w:tc>
          <w:tcPr>
            <w:tcW w:w="2479" w:type="dxa"/>
            <w:shd w:val="clear" w:color="auto" w:fill="auto"/>
          </w:tcPr>
          <w:p w14:paraId="37680B90" w14:textId="18978A51" w:rsidR="007C3F05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 xml:space="preserve">Web-was </w:t>
            </w:r>
            <w:r>
              <w:rPr>
                <w:rFonts w:hint="eastAsia"/>
                <w:szCs w:val="22"/>
              </w:rPr>
              <w:t>통신</w:t>
            </w:r>
          </w:p>
        </w:tc>
      </w:tr>
      <w:tr w:rsidR="007C3F05" w:rsidRPr="00AA546E" w14:paraId="61B8F8A6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2387E2B6" w14:textId="58FCF891" w:rsidR="007C3F05" w:rsidRPr="00AA546E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1830" w:type="dxa"/>
            <w:shd w:val="clear" w:color="auto" w:fill="auto"/>
          </w:tcPr>
          <w:p w14:paraId="4CEFD04A" w14:textId="597283F5" w:rsidR="007C3F05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>Web #2</w:t>
            </w:r>
          </w:p>
          <w:p w14:paraId="2F112367" w14:textId="5CC93D23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0.10.3.149</w:t>
            </w:r>
          </w:p>
        </w:tc>
        <w:tc>
          <w:tcPr>
            <w:tcW w:w="4054" w:type="dxa"/>
            <w:shd w:val="clear" w:color="auto" w:fill="auto"/>
          </w:tcPr>
          <w:p w14:paraId="4238F43B" w14:textId="376421E3" w:rsidR="007C3F05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>WAS #2</w:t>
            </w:r>
          </w:p>
          <w:p w14:paraId="3F88049A" w14:textId="31319053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0.10.28.169</w:t>
            </w:r>
          </w:p>
        </w:tc>
        <w:tc>
          <w:tcPr>
            <w:tcW w:w="858" w:type="dxa"/>
            <w:shd w:val="clear" w:color="auto" w:fill="auto"/>
          </w:tcPr>
          <w:p w14:paraId="60256E25" w14:textId="3A88FA82" w:rsidR="007C3F05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>9990</w:t>
            </w:r>
          </w:p>
        </w:tc>
        <w:tc>
          <w:tcPr>
            <w:tcW w:w="2479" w:type="dxa"/>
            <w:shd w:val="clear" w:color="auto" w:fill="auto"/>
          </w:tcPr>
          <w:p w14:paraId="16FF785B" w14:textId="33FF20FF" w:rsidR="007C3F05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 xml:space="preserve">Web-was </w:t>
            </w:r>
            <w:r>
              <w:rPr>
                <w:rFonts w:hint="eastAsia"/>
                <w:szCs w:val="22"/>
              </w:rPr>
              <w:t>통신</w:t>
            </w:r>
          </w:p>
        </w:tc>
      </w:tr>
      <w:tr w:rsidR="007C3F05" w:rsidRPr="00AA546E" w14:paraId="5B538190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46C6E4A8" w14:textId="59E8956B" w:rsidR="007C3F05" w:rsidRPr="00AA546E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0" w:type="dxa"/>
            <w:shd w:val="clear" w:color="auto" w:fill="auto"/>
          </w:tcPr>
          <w:p w14:paraId="7606CC88" w14:textId="75877684" w:rsidR="007C3F05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>Web #1</w:t>
            </w:r>
          </w:p>
          <w:p w14:paraId="573EEC67" w14:textId="3B458CC1" w:rsidR="007C3F05" w:rsidRPr="00AA546E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0.10.3.16</w:t>
            </w:r>
          </w:p>
        </w:tc>
        <w:tc>
          <w:tcPr>
            <w:tcW w:w="4054" w:type="dxa"/>
            <w:shd w:val="clear" w:color="auto" w:fill="auto"/>
          </w:tcPr>
          <w:p w14:paraId="2FBEBCE9" w14:textId="62A3DC66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#1</w:t>
            </w:r>
          </w:p>
          <w:p w14:paraId="3182D361" w14:textId="52F594EF" w:rsidR="007C3F05" w:rsidRPr="00AA546E" w:rsidRDefault="007C3F05" w:rsidP="007C3F05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0.10.28.166</w:t>
            </w:r>
          </w:p>
        </w:tc>
        <w:tc>
          <w:tcPr>
            <w:tcW w:w="858" w:type="dxa"/>
            <w:shd w:val="clear" w:color="auto" w:fill="auto"/>
          </w:tcPr>
          <w:p w14:paraId="02F40968" w14:textId="31ED97B6" w:rsidR="007C3F05" w:rsidRPr="00AA546E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>9990</w:t>
            </w:r>
          </w:p>
        </w:tc>
        <w:tc>
          <w:tcPr>
            <w:tcW w:w="2479" w:type="dxa"/>
            <w:shd w:val="clear" w:color="auto" w:fill="auto"/>
          </w:tcPr>
          <w:p w14:paraId="67199419" w14:textId="3F50B0DD" w:rsidR="007C3F05" w:rsidRPr="00AA546E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 xml:space="preserve">Web-was </w:t>
            </w:r>
            <w:r>
              <w:rPr>
                <w:rFonts w:hint="eastAsia"/>
                <w:szCs w:val="22"/>
              </w:rPr>
              <w:t>통신</w:t>
            </w:r>
          </w:p>
        </w:tc>
      </w:tr>
      <w:tr w:rsidR="007C3F05" w:rsidRPr="00AA546E" w14:paraId="11B071C2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62CD8CC1" w14:textId="5978A983" w:rsidR="007C3F05" w:rsidRPr="00AA546E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0" w:type="dxa"/>
            <w:shd w:val="clear" w:color="auto" w:fill="auto"/>
          </w:tcPr>
          <w:p w14:paraId="3C12A572" w14:textId="29797A0F" w:rsidR="007C3F05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>Web #2</w:t>
            </w:r>
          </w:p>
          <w:p w14:paraId="029DB703" w14:textId="5A036B58" w:rsidR="007C3F05" w:rsidRPr="00AA546E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0.10.3.17</w:t>
            </w:r>
          </w:p>
        </w:tc>
        <w:tc>
          <w:tcPr>
            <w:tcW w:w="4054" w:type="dxa"/>
            <w:shd w:val="clear" w:color="auto" w:fill="auto"/>
          </w:tcPr>
          <w:p w14:paraId="12C756AC" w14:textId="68084AEF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#2</w:t>
            </w:r>
          </w:p>
          <w:p w14:paraId="77829AF8" w14:textId="5C66D12B" w:rsidR="007C3F05" w:rsidRPr="00AA546E" w:rsidRDefault="007C3F05" w:rsidP="007C3F05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0.10.28.167</w:t>
            </w:r>
          </w:p>
        </w:tc>
        <w:tc>
          <w:tcPr>
            <w:tcW w:w="858" w:type="dxa"/>
            <w:shd w:val="clear" w:color="auto" w:fill="auto"/>
          </w:tcPr>
          <w:p w14:paraId="688014BA" w14:textId="32BB96CC" w:rsidR="007C3F05" w:rsidRPr="00AA546E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>9990</w:t>
            </w:r>
          </w:p>
        </w:tc>
        <w:tc>
          <w:tcPr>
            <w:tcW w:w="2479" w:type="dxa"/>
            <w:shd w:val="clear" w:color="auto" w:fill="auto"/>
          </w:tcPr>
          <w:p w14:paraId="14A8256D" w14:textId="13961DA8" w:rsidR="007C3F05" w:rsidRPr="00AA546E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 xml:space="preserve">Web-was </w:t>
            </w:r>
            <w:r>
              <w:rPr>
                <w:rFonts w:hint="eastAsia"/>
                <w:szCs w:val="22"/>
              </w:rPr>
              <w:t>통신</w:t>
            </w:r>
          </w:p>
        </w:tc>
      </w:tr>
      <w:tr w:rsidR="007C3F05" w:rsidRPr="00AA546E" w14:paraId="78AF87DA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0C43CAC0" w14:textId="4BB5348C" w:rsidR="007C3F05" w:rsidRDefault="007C3F05" w:rsidP="007C3F05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개발</w:t>
            </w:r>
          </w:p>
        </w:tc>
        <w:tc>
          <w:tcPr>
            <w:tcW w:w="1830" w:type="dxa"/>
            <w:shd w:val="clear" w:color="auto" w:fill="auto"/>
          </w:tcPr>
          <w:p w14:paraId="7E978D96" w14:textId="77777777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</w:t>
            </w:r>
          </w:p>
          <w:p w14:paraId="1FC5F1EE" w14:textId="7FAABC2F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0.10.99.35</w:t>
            </w:r>
          </w:p>
        </w:tc>
        <w:tc>
          <w:tcPr>
            <w:tcW w:w="4054" w:type="dxa"/>
            <w:shd w:val="clear" w:color="auto" w:fill="auto"/>
          </w:tcPr>
          <w:p w14:paraId="62E2FD08" w14:textId="32B713E6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S-SQL</w:t>
            </w:r>
          </w:p>
          <w:p w14:paraId="07DF0A8F" w14:textId="52D21DAB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0.10.99.11</w:t>
            </w:r>
          </w:p>
        </w:tc>
        <w:tc>
          <w:tcPr>
            <w:tcW w:w="858" w:type="dxa"/>
            <w:shd w:val="clear" w:color="auto" w:fill="auto"/>
          </w:tcPr>
          <w:p w14:paraId="12A4D449" w14:textId="4FF9AB28" w:rsidR="007C3F05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>12433</w:t>
            </w:r>
          </w:p>
        </w:tc>
        <w:tc>
          <w:tcPr>
            <w:tcW w:w="2479" w:type="dxa"/>
            <w:shd w:val="clear" w:color="auto" w:fill="auto"/>
          </w:tcPr>
          <w:p w14:paraId="5870C12C" w14:textId="78007ED9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 xml:space="preserve">B </w:t>
            </w:r>
            <w:r>
              <w:rPr>
                <w:rFonts w:hint="eastAsia"/>
                <w:szCs w:val="22"/>
              </w:rPr>
              <w:t>접속</w:t>
            </w:r>
          </w:p>
        </w:tc>
      </w:tr>
      <w:tr w:rsidR="007C3F05" w:rsidRPr="00AA546E" w14:paraId="76F023D1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04CD1D95" w14:textId="4D1C543D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1830" w:type="dxa"/>
            <w:shd w:val="clear" w:color="auto" w:fill="auto"/>
          </w:tcPr>
          <w:p w14:paraId="55E20746" w14:textId="29B7F18F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#1</w:t>
            </w:r>
          </w:p>
          <w:p w14:paraId="4BF47F4C" w14:textId="54EF1C8B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0.10.28.168</w:t>
            </w:r>
          </w:p>
        </w:tc>
        <w:tc>
          <w:tcPr>
            <w:tcW w:w="4054" w:type="dxa"/>
            <w:shd w:val="clear" w:color="auto" w:fill="auto"/>
          </w:tcPr>
          <w:p w14:paraId="6C9BB793" w14:textId="77777777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S-SQL</w:t>
            </w:r>
          </w:p>
          <w:p w14:paraId="7DC459DA" w14:textId="2CDE8288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0.10.99.11</w:t>
            </w:r>
          </w:p>
        </w:tc>
        <w:tc>
          <w:tcPr>
            <w:tcW w:w="858" w:type="dxa"/>
            <w:shd w:val="clear" w:color="auto" w:fill="auto"/>
          </w:tcPr>
          <w:p w14:paraId="70B7F8D4" w14:textId="0DE613A9" w:rsidR="007C3F05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>12433</w:t>
            </w:r>
          </w:p>
        </w:tc>
        <w:tc>
          <w:tcPr>
            <w:tcW w:w="2479" w:type="dxa"/>
            <w:shd w:val="clear" w:color="auto" w:fill="auto"/>
          </w:tcPr>
          <w:p w14:paraId="5CD1C7F0" w14:textId="07A986A1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 xml:space="preserve">B </w:t>
            </w:r>
            <w:r>
              <w:rPr>
                <w:rFonts w:hint="eastAsia"/>
                <w:szCs w:val="22"/>
              </w:rPr>
              <w:t>접속</w:t>
            </w:r>
          </w:p>
        </w:tc>
      </w:tr>
      <w:tr w:rsidR="007C3F05" w:rsidRPr="00AA546E" w14:paraId="26E51984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295981BF" w14:textId="564F8350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1830" w:type="dxa"/>
            <w:shd w:val="clear" w:color="auto" w:fill="auto"/>
          </w:tcPr>
          <w:p w14:paraId="436D7578" w14:textId="3683B397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#2</w:t>
            </w:r>
          </w:p>
          <w:p w14:paraId="69D34717" w14:textId="49DA753E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0.10.28.169</w:t>
            </w:r>
          </w:p>
        </w:tc>
        <w:tc>
          <w:tcPr>
            <w:tcW w:w="4054" w:type="dxa"/>
            <w:shd w:val="clear" w:color="auto" w:fill="auto"/>
          </w:tcPr>
          <w:p w14:paraId="6F426642" w14:textId="77777777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S-SQL</w:t>
            </w:r>
          </w:p>
          <w:p w14:paraId="695B1ADD" w14:textId="6159DD6C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0.10.99.11</w:t>
            </w:r>
          </w:p>
        </w:tc>
        <w:tc>
          <w:tcPr>
            <w:tcW w:w="858" w:type="dxa"/>
            <w:shd w:val="clear" w:color="auto" w:fill="auto"/>
          </w:tcPr>
          <w:p w14:paraId="6722847F" w14:textId="7505800C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2433</w:t>
            </w:r>
          </w:p>
        </w:tc>
        <w:tc>
          <w:tcPr>
            <w:tcW w:w="2479" w:type="dxa"/>
            <w:shd w:val="clear" w:color="auto" w:fill="auto"/>
          </w:tcPr>
          <w:p w14:paraId="3241F1C6" w14:textId="7C81ABC4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 xml:space="preserve">B </w:t>
            </w:r>
            <w:r>
              <w:rPr>
                <w:rFonts w:hint="eastAsia"/>
                <w:szCs w:val="22"/>
              </w:rPr>
              <w:t>접속</w:t>
            </w:r>
          </w:p>
        </w:tc>
      </w:tr>
      <w:tr w:rsidR="007C3F05" w:rsidRPr="00AA546E" w14:paraId="53F3688F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08E4C2DD" w14:textId="5A57C27B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운영</w:t>
            </w:r>
          </w:p>
        </w:tc>
        <w:tc>
          <w:tcPr>
            <w:tcW w:w="1830" w:type="dxa"/>
            <w:shd w:val="clear" w:color="auto" w:fill="auto"/>
          </w:tcPr>
          <w:p w14:paraId="0A4571EF" w14:textId="77777777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#1</w:t>
            </w:r>
          </w:p>
          <w:p w14:paraId="4B1441F2" w14:textId="7AAEB1CB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0.10.28.166</w:t>
            </w:r>
          </w:p>
        </w:tc>
        <w:tc>
          <w:tcPr>
            <w:tcW w:w="4054" w:type="dxa"/>
            <w:shd w:val="clear" w:color="auto" w:fill="auto"/>
          </w:tcPr>
          <w:p w14:paraId="547F5169" w14:textId="77777777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S-SQL</w:t>
            </w:r>
          </w:p>
          <w:p w14:paraId="6332BA74" w14:textId="7068BE8B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0.10.7.51</w:t>
            </w:r>
          </w:p>
        </w:tc>
        <w:tc>
          <w:tcPr>
            <w:tcW w:w="858" w:type="dxa"/>
            <w:shd w:val="clear" w:color="auto" w:fill="auto"/>
          </w:tcPr>
          <w:p w14:paraId="2C27D04E" w14:textId="7B8E3BA0" w:rsidR="007C3F05" w:rsidRDefault="007C3F05" w:rsidP="007C3F05">
            <w:pPr>
              <w:rPr>
                <w:szCs w:val="22"/>
              </w:rPr>
            </w:pPr>
            <w:r>
              <w:rPr>
                <w:szCs w:val="22"/>
              </w:rPr>
              <w:t>12433</w:t>
            </w:r>
          </w:p>
        </w:tc>
        <w:tc>
          <w:tcPr>
            <w:tcW w:w="2479" w:type="dxa"/>
            <w:shd w:val="clear" w:color="auto" w:fill="auto"/>
          </w:tcPr>
          <w:p w14:paraId="0E6F03DA" w14:textId="1A92558D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 xml:space="preserve">B </w:t>
            </w:r>
            <w:r>
              <w:rPr>
                <w:rFonts w:hint="eastAsia"/>
                <w:szCs w:val="22"/>
              </w:rPr>
              <w:t>접속</w:t>
            </w:r>
          </w:p>
        </w:tc>
      </w:tr>
      <w:tr w:rsidR="007C3F05" w:rsidRPr="00AA546E" w14:paraId="101CD5D6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25FC4FD6" w14:textId="5D9D0A63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0" w:type="dxa"/>
            <w:shd w:val="clear" w:color="auto" w:fill="auto"/>
          </w:tcPr>
          <w:p w14:paraId="7AE8AF67" w14:textId="77777777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#2</w:t>
            </w:r>
          </w:p>
          <w:p w14:paraId="5B8F9E0E" w14:textId="44D7A93C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0.10.28.167</w:t>
            </w:r>
          </w:p>
        </w:tc>
        <w:tc>
          <w:tcPr>
            <w:tcW w:w="4054" w:type="dxa"/>
            <w:shd w:val="clear" w:color="auto" w:fill="auto"/>
          </w:tcPr>
          <w:p w14:paraId="05229EC1" w14:textId="77777777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S-SQL</w:t>
            </w:r>
          </w:p>
          <w:p w14:paraId="2FAF6CB5" w14:textId="3C49D50D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0.10.7.51</w:t>
            </w:r>
          </w:p>
        </w:tc>
        <w:tc>
          <w:tcPr>
            <w:tcW w:w="858" w:type="dxa"/>
            <w:shd w:val="clear" w:color="auto" w:fill="auto"/>
          </w:tcPr>
          <w:p w14:paraId="77EA2BA0" w14:textId="2111D39F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2433</w:t>
            </w:r>
          </w:p>
        </w:tc>
        <w:tc>
          <w:tcPr>
            <w:tcW w:w="2479" w:type="dxa"/>
            <w:shd w:val="clear" w:color="auto" w:fill="auto"/>
          </w:tcPr>
          <w:p w14:paraId="6D988B17" w14:textId="43F04BFC" w:rsidR="007C3F05" w:rsidRDefault="007C3F05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 xml:space="preserve">B </w:t>
            </w:r>
            <w:r>
              <w:rPr>
                <w:rFonts w:hint="eastAsia"/>
                <w:szCs w:val="22"/>
              </w:rPr>
              <w:t>접속</w:t>
            </w:r>
          </w:p>
        </w:tc>
      </w:tr>
      <w:tr w:rsidR="007C3F05" w:rsidRPr="00AA546E" w14:paraId="43B9945A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14AA83F0" w14:textId="710D75D4" w:rsidR="007C3F05" w:rsidRDefault="00D806BE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1830" w:type="dxa"/>
            <w:shd w:val="clear" w:color="auto" w:fill="auto"/>
          </w:tcPr>
          <w:p w14:paraId="213EBC72" w14:textId="77777777" w:rsidR="007C3F05" w:rsidRDefault="00D806BE" w:rsidP="007C3F05">
            <w:r>
              <w:rPr>
                <w:rFonts w:hint="eastAsia"/>
              </w:rPr>
              <w:t>W</w:t>
            </w:r>
            <w:r>
              <w:t>AS #1</w:t>
            </w:r>
          </w:p>
          <w:p w14:paraId="6C94402A" w14:textId="25CAEC28" w:rsidR="00D806BE" w:rsidRDefault="00D806BE" w:rsidP="007C3F05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0.10.28.168</w:t>
            </w:r>
          </w:p>
        </w:tc>
        <w:tc>
          <w:tcPr>
            <w:tcW w:w="4054" w:type="dxa"/>
            <w:shd w:val="clear" w:color="auto" w:fill="auto"/>
          </w:tcPr>
          <w:p w14:paraId="6E2394C0" w14:textId="77777777" w:rsidR="007C3F05" w:rsidRDefault="00D806BE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#2</w:t>
            </w:r>
          </w:p>
          <w:p w14:paraId="0E6E7963" w14:textId="7BE03C29" w:rsidR="00D806BE" w:rsidRDefault="00D806BE" w:rsidP="007C3F05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0.10.28.169</w:t>
            </w:r>
          </w:p>
        </w:tc>
        <w:tc>
          <w:tcPr>
            <w:tcW w:w="858" w:type="dxa"/>
            <w:shd w:val="clear" w:color="auto" w:fill="auto"/>
          </w:tcPr>
          <w:p w14:paraId="3F3386D5" w14:textId="104EC576" w:rsidR="007C3F05" w:rsidRDefault="00D806BE" w:rsidP="007C3F05">
            <w:pPr>
              <w:rPr>
                <w:szCs w:val="22"/>
              </w:rPr>
            </w:pPr>
            <w:r>
              <w:rPr>
                <w:szCs w:val="22"/>
              </w:rPr>
              <w:t>16379</w:t>
            </w:r>
          </w:p>
        </w:tc>
        <w:tc>
          <w:tcPr>
            <w:tcW w:w="2479" w:type="dxa"/>
            <w:shd w:val="clear" w:color="auto" w:fill="auto"/>
          </w:tcPr>
          <w:p w14:paraId="36C8783D" w14:textId="74EBDD9D" w:rsidR="007C3F05" w:rsidRDefault="00D806BE" w:rsidP="007C3F05">
            <w:pPr>
              <w:rPr>
                <w:szCs w:val="22"/>
              </w:rPr>
            </w:pPr>
            <w:r>
              <w:rPr>
                <w:szCs w:val="22"/>
              </w:rPr>
              <w:t xml:space="preserve">JAVA &gt; Sentinel </w:t>
            </w:r>
            <w:r>
              <w:rPr>
                <w:rFonts w:hint="eastAsia"/>
                <w:szCs w:val="22"/>
              </w:rPr>
              <w:t>접속</w:t>
            </w:r>
          </w:p>
        </w:tc>
      </w:tr>
      <w:tr w:rsidR="00D806BE" w:rsidRPr="00AA546E" w14:paraId="58391E5F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4999DE80" w14:textId="4412175F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1830" w:type="dxa"/>
            <w:shd w:val="clear" w:color="auto" w:fill="auto"/>
          </w:tcPr>
          <w:p w14:paraId="6CA9DACA" w14:textId="77777777" w:rsidR="00D806BE" w:rsidRDefault="00D806BE" w:rsidP="00D806BE">
            <w:r>
              <w:rPr>
                <w:rFonts w:hint="eastAsia"/>
              </w:rPr>
              <w:t>W</w:t>
            </w:r>
            <w:r>
              <w:t>AS #1</w:t>
            </w:r>
          </w:p>
          <w:p w14:paraId="2EF9A965" w14:textId="4B3B7B1B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0.10.28.168</w:t>
            </w:r>
          </w:p>
        </w:tc>
        <w:tc>
          <w:tcPr>
            <w:tcW w:w="4054" w:type="dxa"/>
            <w:shd w:val="clear" w:color="auto" w:fill="auto"/>
          </w:tcPr>
          <w:p w14:paraId="34AC6040" w14:textId="77777777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#2</w:t>
            </w:r>
          </w:p>
          <w:p w14:paraId="3AE459D0" w14:textId="53F54ED7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0.10.28.169</w:t>
            </w:r>
          </w:p>
        </w:tc>
        <w:tc>
          <w:tcPr>
            <w:tcW w:w="858" w:type="dxa"/>
            <w:shd w:val="clear" w:color="auto" w:fill="auto"/>
          </w:tcPr>
          <w:p w14:paraId="65565D66" w14:textId="392F1EDC" w:rsidR="00D806BE" w:rsidRDefault="00D806BE" w:rsidP="00D806BE">
            <w:pPr>
              <w:rPr>
                <w:szCs w:val="22"/>
              </w:rPr>
            </w:pPr>
            <w:r>
              <w:rPr>
                <w:szCs w:val="22"/>
              </w:rPr>
              <w:t>26379</w:t>
            </w:r>
          </w:p>
        </w:tc>
        <w:tc>
          <w:tcPr>
            <w:tcW w:w="2479" w:type="dxa"/>
            <w:shd w:val="clear" w:color="auto" w:fill="auto"/>
          </w:tcPr>
          <w:p w14:paraId="3D49EDEB" w14:textId="17152766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S</w:t>
            </w:r>
            <w:r>
              <w:rPr>
                <w:szCs w:val="22"/>
              </w:rPr>
              <w:t xml:space="preserve">entinel &gt; Redis </w:t>
            </w:r>
            <w:r>
              <w:rPr>
                <w:rFonts w:hint="eastAsia"/>
                <w:szCs w:val="22"/>
              </w:rPr>
              <w:t>감시</w:t>
            </w:r>
          </w:p>
        </w:tc>
      </w:tr>
      <w:tr w:rsidR="00D806BE" w:rsidRPr="00AA546E" w14:paraId="6BEC572D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4470223B" w14:textId="3993D483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1830" w:type="dxa"/>
            <w:shd w:val="clear" w:color="auto" w:fill="auto"/>
          </w:tcPr>
          <w:p w14:paraId="4A770B04" w14:textId="77777777" w:rsidR="00D806BE" w:rsidRDefault="00D806BE" w:rsidP="00D806BE">
            <w:r>
              <w:rPr>
                <w:rFonts w:hint="eastAsia"/>
              </w:rPr>
              <w:t>W</w:t>
            </w:r>
            <w:r>
              <w:t>AS #1</w:t>
            </w:r>
          </w:p>
          <w:p w14:paraId="1CDE0368" w14:textId="53EE6EB2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0.10.28.168</w:t>
            </w:r>
          </w:p>
        </w:tc>
        <w:tc>
          <w:tcPr>
            <w:tcW w:w="4054" w:type="dxa"/>
            <w:shd w:val="clear" w:color="auto" w:fill="auto"/>
          </w:tcPr>
          <w:p w14:paraId="1CBE6978" w14:textId="77777777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WEB </w:t>
            </w:r>
            <w:r>
              <w:rPr>
                <w:szCs w:val="22"/>
              </w:rPr>
              <w:t>#2</w:t>
            </w:r>
          </w:p>
          <w:p w14:paraId="0C357BAF" w14:textId="3466128E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0.10.3.149</w:t>
            </w:r>
          </w:p>
        </w:tc>
        <w:tc>
          <w:tcPr>
            <w:tcW w:w="858" w:type="dxa"/>
            <w:shd w:val="clear" w:color="auto" w:fill="auto"/>
          </w:tcPr>
          <w:p w14:paraId="7AD6A650" w14:textId="290C99ED" w:rsidR="00D806BE" w:rsidRDefault="00D806BE" w:rsidP="00D806BE">
            <w:pPr>
              <w:rPr>
                <w:szCs w:val="22"/>
              </w:rPr>
            </w:pPr>
            <w:r>
              <w:rPr>
                <w:szCs w:val="22"/>
              </w:rPr>
              <w:t>16379</w:t>
            </w:r>
          </w:p>
        </w:tc>
        <w:tc>
          <w:tcPr>
            <w:tcW w:w="2479" w:type="dxa"/>
            <w:shd w:val="clear" w:color="auto" w:fill="auto"/>
          </w:tcPr>
          <w:p w14:paraId="17B73EAE" w14:textId="6F18DCDC" w:rsidR="00D806BE" w:rsidRDefault="00D806BE" w:rsidP="00D806BE">
            <w:pPr>
              <w:rPr>
                <w:szCs w:val="22"/>
              </w:rPr>
            </w:pPr>
            <w:r>
              <w:rPr>
                <w:szCs w:val="22"/>
              </w:rPr>
              <w:t xml:space="preserve">JAVA &gt; Sentinel </w:t>
            </w:r>
            <w:r>
              <w:rPr>
                <w:rFonts w:hint="eastAsia"/>
                <w:szCs w:val="22"/>
              </w:rPr>
              <w:t>접속</w:t>
            </w:r>
          </w:p>
        </w:tc>
      </w:tr>
      <w:tr w:rsidR="00D806BE" w:rsidRPr="00AA546E" w14:paraId="23F94C0E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28CEBD21" w14:textId="537D10E1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1830" w:type="dxa"/>
            <w:shd w:val="clear" w:color="auto" w:fill="auto"/>
          </w:tcPr>
          <w:p w14:paraId="36EB788F" w14:textId="33CCC199" w:rsidR="00D806BE" w:rsidRDefault="00D806BE" w:rsidP="00D806BE">
            <w:r>
              <w:rPr>
                <w:rFonts w:hint="eastAsia"/>
              </w:rPr>
              <w:t>W</w:t>
            </w:r>
            <w:r>
              <w:t>AS #2</w:t>
            </w:r>
          </w:p>
          <w:p w14:paraId="1E3A61CC" w14:textId="1C9E70A8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0.10.28.169</w:t>
            </w:r>
          </w:p>
        </w:tc>
        <w:tc>
          <w:tcPr>
            <w:tcW w:w="4054" w:type="dxa"/>
            <w:shd w:val="clear" w:color="auto" w:fill="auto"/>
          </w:tcPr>
          <w:p w14:paraId="4E3040DC" w14:textId="77777777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#1</w:t>
            </w:r>
          </w:p>
          <w:p w14:paraId="40C69B89" w14:textId="17DCB394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0.10.28.168</w:t>
            </w:r>
          </w:p>
        </w:tc>
        <w:tc>
          <w:tcPr>
            <w:tcW w:w="858" w:type="dxa"/>
            <w:shd w:val="clear" w:color="auto" w:fill="auto"/>
          </w:tcPr>
          <w:p w14:paraId="1E49BB1A" w14:textId="21F9DB69" w:rsidR="00D806BE" w:rsidRDefault="00D806BE" w:rsidP="00D806BE">
            <w:pPr>
              <w:rPr>
                <w:szCs w:val="22"/>
              </w:rPr>
            </w:pPr>
            <w:r>
              <w:rPr>
                <w:szCs w:val="22"/>
              </w:rPr>
              <w:t>16379</w:t>
            </w:r>
          </w:p>
        </w:tc>
        <w:tc>
          <w:tcPr>
            <w:tcW w:w="2479" w:type="dxa"/>
            <w:shd w:val="clear" w:color="auto" w:fill="auto"/>
          </w:tcPr>
          <w:p w14:paraId="0D9B903E" w14:textId="0A4AA3EF" w:rsidR="00D806BE" w:rsidRDefault="00D806BE" w:rsidP="00D806BE">
            <w:pPr>
              <w:rPr>
                <w:szCs w:val="22"/>
              </w:rPr>
            </w:pPr>
            <w:r>
              <w:rPr>
                <w:szCs w:val="22"/>
              </w:rPr>
              <w:t xml:space="preserve">JAVA &gt; Sentinel </w:t>
            </w:r>
            <w:r>
              <w:rPr>
                <w:rFonts w:hint="eastAsia"/>
                <w:szCs w:val="22"/>
              </w:rPr>
              <w:t>접속</w:t>
            </w:r>
          </w:p>
        </w:tc>
      </w:tr>
      <w:tr w:rsidR="00D806BE" w:rsidRPr="00AA546E" w14:paraId="3DB32269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301B335B" w14:textId="12EFCEA9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1830" w:type="dxa"/>
            <w:shd w:val="clear" w:color="auto" w:fill="auto"/>
          </w:tcPr>
          <w:p w14:paraId="36E27876" w14:textId="77777777" w:rsidR="00D806BE" w:rsidRDefault="00D806BE" w:rsidP="00D806BE">
            <w:r>
              <w:rPr>
                <w:rFonts w:hint="eastAsia"/>
              </w:rPr>
              <w:t>W</w:t>
            </w:r>
            <w:r>
              <w:t>AS #2</w:t>
            </w:r>
          </w:p>
          <w:p w14:paraId="1E8DE70D" w14:textId="2934244E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0.10.28.169</w:t>
            </w:r>
          </w:p>
        </w:tc>
        <w:tc>
          <w:tcPr>
            <w:tcW w:w="4054" w:type="dxa"/>
            <w:shd w:val="clear" w:color="auto" w:fill="auto"/>
          </w:tcPr>
          <w:p w14:paraId="4926B6BD" w14:textId="77777777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#1</w:t>
            </w:r>
          </w:p>
          <w:p w14:paraId="44E5B204" w14:textId="6D3D50DE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0.10.28.168</w:t>
            </w:r>
          </w:p>
        </w:tc>
        <w:tc>
          <w:tcPr>
            <w:tcW w:w="858" w:type="dxa"/>
            <w:shd w:val="clear" w:color="auto" w:fill="auto"/>
          </w:tcPr>
          <w:p w14:paraId="3AEB2A8E" w14:textId="2FD24683" w:rsidR="00D806BE" w:rsidRDefault="00D806BE" w:rsidP="00D806BE">
            <w:pPr>
              <w:rPr>
                <w:szCs w:val="22"/>
              </w:rPr>
            </w:pPr>
            <w:r>
              <w:rPr>
                <w:szCs w:val="22"/>
              </w:rPr>
              <w:t>26379</w:t>
            </w:r>
          </w:p>
        </w:tc>
        <w:tc>
          <w:tcPr>
            <w:tcW w:w="2479" w:type="dxa"/>
            <w:shd w:val="clear" w:color="auto" w:fill="auto"/>
          </w:tcPr>
          <w:p w14:paraId="6ACC6106" w14:textId="4AC1901C" w:rsidR="00D806BE" w:rsidRDefault="00D806BE" w:rsidP="00D806B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S</w:t>
            </w:r>
            <w:r>
              <w:rPr>
                <w:szCs w:val="22"/>
              </w:rPr>
              <w:t xml:space="preserve">entinel &gt; Redis </w:t>
            </w:r>
            <w:r>
              <w:rPr>
                <w:rFonts w:hint="eastAsia"/>
                <w:szCs w:val="22"/>
              </w:rPr>
              <w:t>감시</w:t>
            </w:r>
          </w:p>
        </w:tc>
      </w:tr>
      <w:tr w:rsidR="00DA18D9" w:rsidRPr="00AA546E" w14:paraId="4113678D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09B9E0A0" w14:textId="102FF49C" w:rsidR="00DA18D9" w:rsidRDefault="00DA18D9" w:rsidP="00DA18D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1830" w:type="dxa"/>
            <w:shd w:val="clear" w:color="auto" w:fill="auto"/>
          </w:tcPr>
          <w:p w14:paraId="1E3A6DBB" w14:textId="77777777" w:rsidR="00DA18D9" w:rsidRDefault="00DA18D9" w:rsidP="00DA18D9">
            <w:r>
              <w:rPr>
                <w:rFonts w:hint="eastAsia"/>
              </w:rPr>
              <w:t>W</w:t>
            </w:r>
            <w:r>
              <w:t>AS #2</w:t>
            </w:r>
          </w:p>
          <w:p w14:paraId="3AEB0AC1" w14:textId="429051F6" w:rsidR="00DA18D9" w:rsidRDefault="00DA18D9" w:rsidP="00DA18D9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0.10.28.169</w:t>
            </w:r>
          </w:p>
        </w:tc>
        <w:tc>
          <w:tcPr>
            <w:tcW w:w="4054" w:type="dxa"/>
            <w:shd w:val="clear" w:color="auto" w:fill="auto"/>
          </w:tcPr>
          <w:p w14:paraId="1E6E69A6" w14:textId="77777777" w:rsidR="00DA18D9" w:rsidRDefault="00DA18D9" w:rsidP="00DA18D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WEB </w:t>
            </w:r>
            <w:r>
              <w:rPr>
                <w:szCs w:val="22"/>
              </w:rPr>
              <w:t>#2</w:t>
            </w:r>
          </w:p>
          <w:p w14:paraId="66086388" w14:textId="0CD7B6B0" w:rsidR="00DA18D9" w:rsidRDefault="00DA18D9" w:rsidP="00DA18D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0.10.3.149</w:t>
            </w:r>
          </w:p>
        </w:tc>
        <w:tc>
          <w:tcPr>
            <w:tcW w:w="858" w:type="dxa"/>
            <w:shd w:val="clear" w:color="auto" w:fill="auto"/>
          </w:tcPr>
          <w:p w14:paraId="6ADF34F1" w14:textId="4A8825F3" w:rsidR="00DA18D9" w:rsidRDefault="00DA18D9" w:rsidP="00DA18D9">
            <w:pPr>
              <w:rPr>
                <w:szCs w:val="22"/>
              </w:rPr>
            </w:pPr>
            <w:r>
              <w:rPr>
                <w:szCs w:val="22"/>
              </w:rPr>
              <w:t>16379</w:t>
            </w:r>
          </w:p>
        </w:tc>
        <w:tc>
          <w:tcPr>
            <w:tcW w:w="2479" w:type="dxa"/>
            <w:shd w:val="clear" w:color="auto" w:fill="auto"/>
          </w:tcPr>
          <w:p w14:paraId="0FFEE7E8" w14:textId="6F3F51D4" w:rsidR="00DA18D9" w:rsidRDefault="00DA18D9" w:rsidP="00DA18D9">
            <w:pPr>
              <w:rPr>
                <w:szCs w:val="22"/>
              </w:rPr>
            </w:pPr>
            <w:r>
              <w:rPr>
                <w:szCs w:val="22"/>
              </w:rPr>
              <w:t xml:space="preserve">JAVA &gt; Sentinel </w:t>
            </w:r>
            <w:r>
              <w:rPr>
                <w:rFonts w:hint="eastAsia"/>
                <w:szCs w:val="22"/>
              </w:rPr>
              <w:t>접속</w:t>
            </w:r>
          </w:p>
        </w:tc>
      </w:tr>
      <w:tr w:rsidR="00F659EB" w:rsidRPr="00AA546E" w14:paraId="4FB8B3C5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72EF5713" w14:textId="414B0884" w:rsidR="00F659EB" w:rsidRDefault="00F659EB" w:rsidP="00F659E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1830" w:type="dxa"/>
            <w:shd w:val="clear" w:color="auto" w:fill="auto"/>
          </w:tcPr>
          <w:p w14:paraId="31C44B3C" w14:textId="77777777" w:rsidR="00F659EB" w:rsidRDefault="00F659EB" w:rsidP="00F659E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WEB </w:t>
            </w:r>
            <w:r>
              <w:rPr>
                <w:szCs w:val="22"/>
              </w:rPr>
              <w:t>#2</w:t>
            </w:r>
          </w:p>
          <w:p w14:paraId="62EC6066" w14:textId="5286FB96" w:rsidR="00F659EB" w:rsidRDefault="00F659EB" w:rsidP="00F659E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0.10.3.149</w:t>
            </w:r>
          </w:p>
        </w:tc>
        <w:tc>
          <w:tcPr>
            <w:tcW w:w="4054" w:type="dxa"/>
            <w:shd w:val="clear" w:color="auto" w:fill="auto"/>
          </w:tcPr>
          <w:p w14:paraId="0E40B5F6" w14:textId="77777777" w:rsidR="00F659EB" w:rsidRDefault="00F659EB" w:rsidP="00F659E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#1</w:t>
            </w:r>
          </w:p>
          <w:p w14:paraId="213B037F" w14:textId="63915A3C" w:rsidR="00F659EB" w:rsidRDefault="00F659EB" w:rsidP="00F659E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0.10.28.168</w:t>
            </w:r>
          </w:p>
        </w:tc>
        <w:tc>
          <w:tcPr>
            <w:tcW w:w="858" w:type="dxa"/>
            <w:shd w:val="clear" w:color="auto" w:fill="auto"/>
          </w:tcPr>
          <w:p w14:paraId="7001DBD3" w14:textId="309682D9" w:rsidR="00F659EB" w:rsidRDefault="00F659EB" w:rsidP="00F659E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  <w:r>
              <w:rPr>
                <w:szCs w:val="22"/>
              </w:rPr>
              <w:t>6379</w:t>
            </w:r>
          </w:p>
        </w:tc>
        <w:tc>
          <w:tcPr>
            <w:tcW w:w="2479" w:type="dxa"/>
            <w:shd w:val="clear" w:color="auto" w:fill="auto"/>
          </w:tcPr>
          <w:p w14:paraId="125B32CE" w14:textId="00F28DB7" w:rsidR="00F659EB" w:rsidRDefault="00F659EB" w:rsidP="00F659E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S</w:t>
            </w:r>
            <w:r>
              <w:rPr>
                <w:szCs w:val="22"/>
              </w:rPr>
              <w:t xml:space="preserve">entinel &gt; Redis </w:t>
            </w:r>
            <w:r>
              <w:rPr>
                <w:rFonts w:hint="eastAsia"/>
                <w:szCs w:val="22"/>
              </w:rPr>
              <w:t>감시</w:t>
            </w:r>
          </w:p>
        </w:tc>
      </w:tr>
      <w:tr w:rsidR="00F659EB" w:rsidRPr="00AA546E" w14:paraId="70B80C25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279D3A88" w14:textId="5779256A" w:rsidR="00F659EB" w:rsidRDefault="00F659EB" w:rsidP="00F659E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A</w:t>
            </w:r>
          </w:p>
        </w:tc>
        <w:tc>
          <w:tcPr>
            <w:tcW w:w="1830" w:type="dxa"/>
            <w:shd w:val="clear" w:color="auto" w:fill="auto"/>
          </w:tcPr>
          <w:p w14:paraId="7431A65C" w14:textId="77777777" w:rsidR="00F659EB" w:rsidRDefault="00F659EB" w:rsidP="00F659E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WEB </w:t>
            </w:r>
            <w:r>
              <w:rPr>
                <w:szCs w:val="22"/>
              </w:rPr>
              <w:t>#2</w:t>
            </w:r>
          </w:p>
          <w:p w14:paraId="55DB3412" w14:textId="2FC8123B" w:rsidR="00F659EB" w:rsidRDefault="00F659EB" w:rsidP="00F659E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0.10.3.149</w:t>
            </w:r>
          </w:p>
        </w:tc>
        <w:tc>
          <w:tcPr>
            <w:tcW w:w="4054" w:type="dxa"/>
            <w:shd w:val="clear" w:color="auto" w:fill="auto"/>
          </w:tcPr>
          <w:p w14:paraId="688C9F7E" w14:textId="77777777" w:rsidR="00F659EB" w:rsidRDefault="00F659EB" w:rsidP="00F659E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#2</w:t>
            </w:r>
          </w:p>
          <w:p w14:paraId="55696703" w14:textId="75CF97A3" w:rsidR="00F659EB" w:rsidRDefault="00F659EB" w:rsidP="00F659E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0.10.28.169</w:t>
            </w:r>
          </w:p>
        </w:tc>
        <w:tc>
          <w:tcPr>
            <w:tcW w:w="858" w:type="dxa"/>
            <w:shd w:val="clear" w:color="auto" w:fill="auto"/>
          </w:tcPr>
          <w:p w14:paraId="47A1BB13" w14:textId="274FC08A" w:rsidR="00F659EB" w:rsidRDefault="00F659EB" w:rsidP="00F659E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  <w:r>
              <w:rPr>
                <w:szCs w:val="22"/>
              </w:rPr>
              <w:t>6379</w:t>
            </w:r>
          </w:p>
        </w:tc>
        <w:tc>
          <w:tcPr>
            <w:tcW w:w="2479" w:type="dxa"/>
            <w:shd w:val="clear" w:color="auto" w:fill="auto"/>
          </w:tcPr>
          <w:p w14:paraId="2292B1B4" w14:textId="17C87660" w:rsidR="00F659EB" w:rsidRDefault="00F659EB" w:rsidP="00F659E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S</w:t>
            </w:r>
            <w:r>
              <w:rPr>
                <w:szCs w:val="22"/>
              </w:rPr>
              <w:t xml:space="preserve">entinel &gt; Redis </w:t>
            </w:r>
            <w:r>
              <w:rPr>
                <w:rFonts w:hint="eastAsia"/>
                <w:szCs w:val="22"/>
              </w:rPr>
              <w:t>감시</w:t>
            </w:r>
          </w:p>
        </w:tc>
      </w:tr>
      <w:tr w:rsidR="003250FB" w:rsidRPr="00AA546E" w14:paraId="5B8AEE90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3E2DA35A" w14:textId="69FCDB7F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0" w:type="dxa"/>
            <w:shd w:val="clear" w:color="auto" w:fill="auto"/>
          </w:tcPr>
          <w:p w14:paraId="26DE5E8C" w14:textId="77777777" w:rsidR="003250FB" w:rsidRDefault="003250FB" w:rsidP="003250FB">
            <w:r>
              <w:rPr>
                <w:rFonts w:hint="eastAsia"/>
              </w:rPr>
              <w:t>W</w:t>
            </w:r>
            <w:r>
              <w:t>AS #1</w:t>
            </w:r>
          </w:p>
          <w:p w14:paraId="77E085AA" w14:textId="3864AD8F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0.10.28.166</w:t>
            </w:r>
          </w:p>
        </w:tc>
        <w:tc>
          <w:tcPr>
            <w:tcW w:w="4054" w:type="dxa"/>
            <w:shd w:val="clear" w:color="auto" w:fill="auto"/>
          </w:tcPr>
          <w:p w14:paraId="46E616E2" w14:textId="77777777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#2</w:t>
            </w:r>
          </w:p>
          <w:p w14:paraId="7B74C004" w14:textId="72B92871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0.10.28.167</w:t>
            </w:r>
          </w:p>
        </w:tc>
        <w:tc>
          <w:tcPr>
            <w:tcW w:w="858" w:type="dxa"/>
            <w:shd w:val="clear" w:color="auto" w:fill="auto"/>
          </w:tcPr>
          <w:p w14:paraId="48F763FF" w14:textId="1E9BF2D8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6379</w:t>
            </w:r>
          </w:p>
        </w:tc>
        <w:tc>
          <w:tcPr>
            <w:tcW w:w="2479" w:type="dxa"/>
            <w:shd w:val="clear" w:color="auto" w:fill="auto"/>
          </w:tcPr>
          <w:p w14:paraId="55C401EE" w14:textId="183EB377" w:rsidR="003250FB" w:rsidRDefault="003250FB" w:rsidP="003250FB">
            <w:pPr>
              <w:rPr>
                <w:szCs w:val="22"/>
              </w:rPr>
            </w:pPr>
            <w:r>
              <w:rPr>
                <w:szCs w:val="22"/>
              </w:rPr>
              <w:t xml:space="preserve">JAVA &gt; Sentinel </w:t>
            </w:r>
            <w:r>
              <w:rPr>
                <w:rFonts w:hint="eastAsia"/>
                <w:szCs w:val="22"/>
              </w:rPr>
              <w:t>접속</w:t>
            </w:r>
          </w:p>
        </w:tc>
      </w:tr>
      <w:tr w:rsidR="003250FB" w:rsidRPr="00AA546E" w14:paraId="11466F26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7551DB9C" w14:textId="0633B1C9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0" w:type="dxa"/>
            <w:shd w:val="clear" w:color="auto" w:fill="auto"/>
          </w:tcPr>
          <w:p w14:paraId="6B219BDE" w14:textId="77777777" w:rsidR="003250FB" w:rsidRDefault="003250FB" w:rsidP="003250FB">
            <w:r>
              <w:rPr>
                <w:rFonts w:hint="eastAsia"/>
              </w:rPr>
              <w:t>W</w:t>
            </w:r>
            <w:r>
              <w:t>AS #1</w:t>
            </w:r>
          </w:p>
          <w:p w14:paraId="6062DBA4" w14:textId="3BD68C94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0.10.28.166</w:t>
            </w:r>
          </w:p>
        </w:tc>
        <w:tc>
          <w:tcPr>
            <w:tcW w:w="4054" w:type="dxa"/>
            <w:shd w:val="clear" w:color="auto" w:fill="auto"/>
          </w:tcPr>
          <w:p w14:paraId="1FF2FE01" w14:textId="77777777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#2</w:t>
            </w:r>
          </w:p>
          <w:p w14:paraId="4B91190A" w14:textId="02D1DBF4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0.10.28.167</w:t>
            </w:r>
          </w:p>
        </w:tc>
        <w:tc>
          <w:tcPr>
            <w:tcW w:w="858" w:type="dxa"/>
            <w:shd w:val="clear" w:color="auto" w:fill="auto"/>
          </w:tcPr>
          <w:p w14:paraId="187A7525" w14:textId="5540030A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  <w:r>
              <w:rPr>
                <w:szCs w:val="22"/>
              </w:rPr>
              <w:t>6379</w:t>
            </w:r>
          </w:p>
        </w:tc>
        <w:tc>
          <w:tcPr>
            <w:tcW w:w="2479" w:type="dxa"/>
            <w:shd w:val="clear" w:color="auto" w:fill="auto"/>
          </w:tcPr>
          <w:p w14:paraId="2CECBE1F" w14:textId="7BC9673A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S</w:t>
            </w:r>
            <w:r>
              <w:rPr>
                <w:szCs w:val="22"/>
              </w:rPr>
              <w:t xml:space="preserve">entinel &gt; Redis </w:t>
            </w:r>
            <w:r>
              <w:rPr>
                <w:rFonts w:hint="eastAsia"/>
                <w:szCs w:val="22"/>
              </w:rPr>
              <w:t>감시</w:t>
            </w:r>
          </w:p>
        </w:tc>
      </w:tr>
      <w:tr w:rsidR="003250FB" w:rsidRPr="00AA546E" w14:paraId="03EBE2F4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7BEB4A68" w14:textId="088C8EC0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0" w:type="dxa"/>
            <w:shd w:val="clear" w:color="auto" w:fill="auto"/>
          </w:tcPr>
          <w:p w14:paraId="10A4AF20" w14:textId="77777777" w:rsidR="003250FB" w:rsidRDefault="003250FB" w:rsidP="003250FB">
            <w:r>
              <w:rPr>
                <w:rFonts w:hint="eastAsia"/>
              </w:rPr>
              <w:t>W</w:t>
            </w:r>
            <w:r>
              <w:t>AS #1</w:t>
            </w:r>
          </w:p>
          <w:p w14:paraId="0C9270F2" w14:textId="005E0FF9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0.10.28.166</w:t>
            </w:r>
          </w:p>
        </w:tc>
        <w:tc>
          <w:tcPr>
            <w:tcW w:w="4054" w:type="dxa"/>
            <w:shd w:val="clear" w:color="auto" w:fill="auto"/>
          </w:tcPr>
          <w:p w14:paraId="1445442C" w14:textId="77777777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WEB </w:t>
            </w:r>
            <w:r>
              <w:rPr>
                <w:szCs w:val="22"/>
              </w:rPr>
              <w:t>#2</w:t>
            </w:r>
          </w:p>
          <w:p w14:paraId="69039C73" w14:textId="4C4BCEC9" w:rsidR="003250FB" w:rsidRPr="00AA546E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0.10.3.17</w:t>
            </w:r>
          </w:p>
        </w:tc>
        <w:tc>
          <w:tcPr>
            <w:tcW w:w="858" w:type="dxa"/>
            <w:shd w:val="clear" w:color="auto" w:fill="auto"/>
          </w:tcPr>
          <w:p w14:paraId="4A95CBE2" w14:textId="686FC7DD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6379</w:t>
            </w:r>
          </w:p>
        </w:tc>
        <w:tc>
          <w:tcPr>
            <w:tcW w:w="2479" w:type="dxa"/>
            <w:shd w:val="clear" w:color="auto" w:fill="auto"/>
          </w:tcPr>
          <w:p w14:paraId="6FBB6A5A" w14:textId="2A76432D" w:rsidR="003250FB" w:rsidRDefault="003250FB" w:rsidP="003250FB">
            <w:pPr>
              <w:rPr>
                <w:szCs w:val="22"/>
              </w:rPr>
            </w:pPr>
            <w:r>
              <w:rPr>
                <w:szCs w:val="22"/>
              </w:rPr>
              <w:t xml:space="preserve">JAVA &gt; Sentinel </w:t>
            </w:r>
            <w:r>
              <w:rPr>
                <w:rFonts w:hint="eastAsia"/>
                <w:szCs w:val="22"/>
              </w:rPr>
              <w:t>접속</w:t>
            </w:r>
          </w:p>
        </w:tc>
      </w:tr>
      <w:tr w:rsidR="003250FB" w:rsidRPr="00AA546E" w14:paraId="3411536A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3E0858E8" w14:textId="0EEEEE81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0" w:type="dxa"/>
            <w:shd w:val="clear" w:color="auto" w:fill="auto"/>
          </w:tcPr>
          <w:p w14:paraId="35D8CB5C" w14:textId="77777777" w:rsidR="003250FB" w:rsidRDefault="003250FB" w:rsidP="003250FB">
            <w:r>
              <w:rPr>
                <w:rFonts w:hint="eastAsia"/>
              </w:rPr>
              <w:t>W</w:t>
            </w:r>
            <w:r>
              <w:t>AS #2</w:t>
            </w:r>
          </w:p>
          <w:p w14:paraId="61479C43" w14:textId="55DCD36F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0.10.28.167</w:t>
            </w:r>
          </w:p>
        </w:tc>
        <w:tc>
          <w:tcPr>
            <w:tcW w:w="4054" w:type="dxa"/>
            <w:shd w:val="clear" w:color="auto" w:fill="auto"/>
          </w:tcPr>
          <w:p w14:paraId="1D390FE9" w14:textId="77777777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#1</w:t>
            </w:r>
          </w:p>
          <w:p w14:paraId="1342AA55" w14:textId="6D42A7ED" w:rsidR="003250FB" w:rsidRPr="00AA546E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0.10.28.166</w:t>
            </w:r>
          </w:p>
        </w:tc>
        <w:tc>
          <w:tcPr>
            <w:tcW w:w="858" w:type="dxa"/>
            <w:shd w:val="clear" w:color="auto" w:fill="auto"/>
          </w:tcPr>
          <w:p w14:paraId="7F8D393F" w14:textId="23535269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6379</w:t>
            </w:r>
          </w:p>
        </w:tc>
        <w:tc>
          <w:tcPr>
            <w:tcW w:w="2479" w:type="dxa"/>
            <w:shd w:val="clear" w:color="auto" w:fill="auto"/>
          </w:tcPr>
          <w:p w14:paraId="67DA12D5" w14:textId="288EDDD2" w:rsidR="003250FB" w:rsidRDefault="003250FB" w:rsidP="003250FB">
            <w:pPr>
              <w:rPr>
                <w:szCs w:val="22"/>
              </w:rPr>
            </w:pPr>
            <w:r>
              <w:rPr>
                <w:szCs w:val="22"/>
              </w:rPr>
              <w:t xml:space="preserve">JAVA &gt; Sentinel </w:t>
            </w:r>
            <w:r>
              <w:rPr>
                <w:rFonts w:hint="eastAsia"/>
                <w:szCs w:val="22"/>
              </w:rPr>
              <w:t>접속</w:t>
            </w:r>
          </w:p>
        </w:tc>
      </w:tr>
      <w:tr w:rsidR="003250FB" w:rsidRPr="00AA546E" w14:paraId="5D9A01F9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06834D5E" w14:textId="0CD442E1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0" w:type="dxa"/>
            <w:shd w:val="clear" w:color="auto" w:fill="auto"/>
          </w:tcPr>
          <w:p w14:paraId="7E59ABBA" w14:textId="77777777" w:rsidR="003250FB" w:rsidRDefault="003250FB" w:rsidP="003250FB">
            <w:r>
              <w:rPr>
                <w:rFonts w:hint="eastAsia"/>
              </w:rPr>
              <w:t>W</w:t>
            </w:r>
            <w:r>
              <w:t>AS #2</w:t>
            </w:r>
          </w:p>
          <w:p w14:paraId="763BC8B1" w14:textId="374DD1EB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0.10.28.167</w:t>
            </w:r>
          </w:p>
        </w:tc>
        <w:tc>
          <w:tcPr>
            <w:tcW w:w="4054" w:type="dxa"/>
            <w:shd w:val="clear" w:color="auto" w:fill="auto"/>
          </w:tcPr>
          <w:p w14:paraId="1FB44B0D" w14:textId="77777777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#1</w:t>
            </w:r>
          </w:p>
          <w:p w14:paraId="6E8F1B52" w14:textId="43167B01" w:rsidR="003250FB" w:rsidRPr="00AA546E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0.10.28.166</w:t>
            </w:r>
          </w:p>
        </w:tc>
        <w:tc>
          <w:tcPr>
            <w:tcW w:w="858" w:type="dxa"/>
            <w:shd w:val="clear" w:color="auto" w:fill="auto"/>
          </w:tcPr>
          <w:p w14:paraId="0317FDB9" w14:textId="337B9B19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  <w:r>
              <w:rPr>
                <w:szCs w:val="22"/>
              </w:rPr>
              <w:t>6379</w:t>
            </w:r>
          </w:p>
        </w:tc>
        <w:tc>
          <w:tcPr>
            <w:tcW w:w="2479" w:type="dxa"/>
            <w:shd w:val="clear" w:color="auto" w:fill="auto"/>
          </w:tcPr>
          <w:p w14:paraId="4A6D4918" w14:textId="2732DABB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S</w:t>
            </w:r>
            <w:r>
              <w:rPr>
                <w:szCs w:val="22"/>
              </w:rPr>
              <w:t xml:space="preserve">entinel &gt; Redis </w:t>
            </w:r>
            <w:r>
              <w:rPr>
                <w:rFonts w:hint="eastAsia"/>
                <w:szCs w:val="22"/>
              </w:rPr>
              <w:t>감시</w:t>
            </w:r>
          </w:p>
        </w:tc>
      </w:tr>
      <w:tr w:rsidR="003250FB" w:rsidRPr="00AA546E" w14:paraId="043FDB24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1D5676A3" w14:textId="7F407D49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0" w:type="dxa"/>
            <w:shd w:val="clear" w:color="auto" w:fill="auto"/>
          </w:tcPr>
          <w:p w14:paraId="07DD7702" w14:textId="77777777" w:rsidR="003250FB" w:rsidRDefault="003250FB" w:rsidP="003250FB">
            <w:r>
              <w:rPr>
                <w:rFonts w:hint="eastAsia"/>
              </w:rPr>
              <w:t>W</w:t>
            </w:r>
            <w:r>
              <w:t>AS #2</w:t>
            </w:r>
          </w:p>
          <w:p w14:paraId="19121878" w14:textId="6AF320BF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</w:rPr>
              <w:t>1</w:t>
            </w:r>
            <w:r>
              <w:t>0.10.28.167</w:t>
            </w:r>
          </w:p>
        </w:tc>
        <w:tc>
          <w:tcPr>
            <w:tcW w:w="4054" w:type="dxa"/>
            <w:shd w:val="clear" w:color="auto" w:fill="auto"/>
          </w:tcPr>
          <w:p w14:paraId="15E3AE8F" w14:textId="77777777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WEB </w:t>
            </w:r>
            <w:r>
              <w:rPr>
                <w:szCs w:val="22"/>
              </w:rPr>
              <w:t>#2</w:t>
            </w:r>
          </w:p>
          <w:p w14:paraId="6641717C" w14:textId="7A2357FE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0.10.3.17</w:t>
            </w:r>
          </w:p>
        </w:tc>
        <w:tc>
          <w:tcPr>
            <w:tcW w:w="858" w:type="dxa"/>
            <w:shd w:val="clear" w:color="auto" w:fill="auto"/>
          </w:tcPr>
          <w:p w14:paraId="77AB7D3B" w14:textId="4E8D59EA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6379</w:t>
            </w:r>
          </w:p>
        </w:tc>
        <w:tc>
          <w:tcPr>
            <w:tcW w:w="2479" w:type="dxa"/>
            <w:shd w:val="clear" w:color="auto" w:fill="auto"/>
          </w:tcPr>
          <w:p w14:paraId="08F042D0" w14:textId="2E6B88EA" w:rsidR="003250FB" w:rsidRDefault="003250FB" w:rsidP="003250FB">
            <w:pPr>
              <w:rPr>
                <w:szCs w:val="22"/>
              </w:rPr>
            </w:pPr>
            <w:r>
              <w:rPr>
                <w:szCs w:val="22"/>
              </w:rPr>
              <w:t xml:space="preserve">JAVA &gt; Sentinel </w:t>
            </w:r>
            <w:r>
              <w:rPr>
                <w:rFonts w:hint="eastAsia"/>
                <w:szCs w:val="22"/>
              </w:rPr>
              <w:t>접속</w:t>
            </w:r>
          </w:p>
        </w:tc>
      </w:tr>
      <w:tr w:rsidR="003250FB" w:rsidRPr="00AA546E" w14:paraId="133A2EEC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563A312D" w14:textId="68136316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0" w:type="dxa"/>
            <w:shd w:val="clear" w:color="auto" w:fill="auto"/>
          </w:tcPr>
          <w:p w14:paraId="517D033A" w14:textId="77777777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WEB </w:t>
            </w:r>
            <w:r>
              <w:rPr>
                <w:szCs w:val="22"/>
              </w:rPr>
              <w:t>#2</w:t>
            </w:r>
          </w:p>
          <w:p w14:paraId="117D6976" w14:textId="62F9BFB5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0.10.3.17</w:t>
            </w:r>
          </w:p>
        </w:tc>
        <w:tc>
          <w:tcPr>
            <w:tcW w:w="4054" w:type="dxa"/>
            <w:shd w:val="clear" w:color="auto" w:fill="auto"/>
          </w:tcPr>
          <w:p w14:paraId="2046C669" w14:textId="77777777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 #1</w:t>
            </w:r>
          </w:p>
          <w:p w14:paraId="13438CBE" w14:textId="7642C1DC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0.10.28.166</w:t>
            </w:r>
          </w:p>
        </w:tc>
        <w:tc>
          <w:tcPr>
            <w:tcW w:w="858" w:type="dxa"/>
            <w:shd w:val="clear" w:color="auto" w:fill="auto"/>
          </w:tcPr>
          <w:p w14:paraId="217B0355" w14:textId="27F9EA8C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  <w:r>
              <w:rPr>
                <w:szCs w:val="22"/>
              </w:rPr>
              <w:t>6379</w:t>
            </w:r>
          </w:p>
        </w:tc>
        <w:tc>
          <w:tcPr>
            <w:tcW w:w="2479" w:type="dxa"/>
            <w:shd w:val="clear" w:color="auto" w:fill="auto"/>
          </w:tcPr>
          <w:p w14:paraId="073B9119" w14:textId="399D9138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S</w:t>
            </w:r>
            <w:r>
              <w:rPr>
                <w:szCs w:val="22"/>
              </w:rPr>
              <w:t xml:space="preserve">entinel &gt; Redis </w:t>
            </w:r>
            <w:r>
              <w:rPr>
                <w:rFonts w:hint="eastAsia"/>
                <w:szCs w:val="22"/>
              </w:rPr>
              <w:t>감시</w:t>
            </w:r>
          </w:p>
        </w:tc>
      </w:tr>
      <w:tr w:rsidR="003250FB" w:rsidRPr="00AA546E" w14:paraId="45133179" w14:textId="77777777" w:rsidTr="007C3F05">
        <w:trPr>
          <w:trHeight w:val="265"/>
        </w:trPr>
        <w:tc>
          <w:tcPr>
            <w:tcW w:w="668" w:type="dxa"/>
            <w:shd w:val="clear" w:color="auto" w:fill="auto"/>
          </w:tcPr>
          <w:p w14:paraId="573731F5" w14:textId="4ACD2FB6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30" w:type="dxa"/>
            <w:shd w:val="clear" w:color="auto" w:fill="auto"/>
          </w:tcPr>
          <w:p w14:paraId="2B94AE83" w14:textId="77777777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WEB </w:t>
            </w:r>
            <w:r>
              <w:rPr>
                <w:szCs w:val="22"/>
              </w:rPr>
              <w:t>#2</w:t>
            </w:r>
          </w:p>
          <w:p w14:paraId="7B8458AB" w14:textId="190403BD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1</w:t>
            </w:r>
            <w:r>
              <w:rPr>
                <w:szCs w:val="22"/>
              </w:rPr>
              <w:t>0.10.3.17</w:t>
            </w:r>
          </w:p>
        </w:tc>
        <w:tc>
          <w:tcPr>
            <w:tcW w:w="4054" w:type="dxa"/>
            <w:shd w:val="clear" w:color="auto" w:fill="auto"/>
          </w:tcPr>
          <w:p w14:paraId="0125123F" w14:textId="77777777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W</w:t>
            </w:r>
            <w:r>
              <w:rPr>
                <w:szCs w:val="22"/>
              </w:rPr>
              <w:t>AS #2</w:t>
            </w:r>
          </w:p>
          <w:p w14:paraId="1F4AA211" w14:textId="6C76013C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1</w:t>
            </w:r>
            <w:r>
              <w:rPr>
                <w:szCs w:val="22"/>
              </w:rPr>
              <w:t>0.10.28.167</w:t>
            </w:r>
          </w:p>
        </w:tc>
        <w:tc>
          <w:tcPr>
            <w:tcW w:w="858" w:type="dxa"/>
            <w:shd w:val="clear" w:color="auto" w:fill="auto"/>
          </w:tcPr>
          <w:p w14:paraId="0D382917" w14:textId="39A7B5E1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2</w:t>
            </w:r>
            <w:r>
              <w:rPr>
                <w:szCs w:val="22"/>
              </w:rPr>
              <w:t>6379</w:t>
            </w:r>
          </w:p>
        </w:tc>
        <w:tc>
          <w:tcPr>
            <w:tcW w:w="2479" w:type="dxa"/>
            <w:shd w:val="clear" w:color="auto" w:fill="auto"/>
          </w:tcPr>
          <w:p w14:paraId="3E8D12B3" w14:textId="48E62C51" w:rsidR="003250FB" w:rsidRDefault="003250FB" w:rsidP="003250FB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S</w:t>
            </w:r>
            <w:r>
              <w:rPr>
                <w:szCs w:val="22"/>
              </w:rPr>
              <w:t xml:space="preserve">entinel &gt; Redis </w:t>
            </w:r>
            <w:r>
              <w:rPr>
                <w:rFonts w:hint="eastAsia"/>
                <w:szCs w:val="22"/>
              </w:rPr>
              <w:t>감시</w:t>
            </w:r>
          </w:p>
        </w:tc>
      </w:tr>
    </w:tbl>
    <w:p w14:paraId="193BF046" w14:textId="77777777" w:rsidR="00304C71" w:rsidRDefault="00304C71" w:rsidP="00A669CA"/>
    <w:p w14:paraId="2BA2055E" w14:textId="3CFF756E" w:rsidR="00554073" w:rsidRDefault="00554073" w:rsidP="00554073">
      <w:pPr>
        <w:pStyle w:val="2"/>
        <w:numPr>
          <w:ilvl w:val="1"/>
          <w:numId w:val="1"/>
        </w:numPr>
      </w:pPr>
      <w:bookmarkStart w:id="10" w:name="_Toc219310839"/>
      <w:r>
        <w:rPr>
          <w:rFonts w:hint="eastAsia"/>
        </w:rPr>
        <w:t>S</w:t>
      </w:r>
      <w:r>
        <w:t>/W</w:t>
      </w:r>
      <w:r>
        <w:rPr>
          <w:rFonts w:hint="eastAsia"/>
        </w:rPr>
        <w:t>정보</w:t>
      </w:r>
      <w:bookmarkEnd w:id="10"/>
    </w:p>
    <w:p w14:paraId="055821DD" w14:textId="5629F351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</w:t>
      </w:r>
      <w:r>
        <w:rPr>
          <w:rFonts w:hint="eastAsia"/>
        </w:rPr>
        <w:t>에서 사용하는 소프트웨어 종류 및 제품 정보</w:t>
      </w:r>
    </w:p>
    <w:p w14:paraId="22683CA0" w14:textId="77777777" w:rsidR="00164FA1" w:rsidRPr="00427EF2" w:rsidRDefault="00164FA1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6"/>
        <w:gridCol w:w="1417"/>
        <w:gridCol w:w="3691"/>
        <w:gridCol w:w="2835"/>
      </w:tblGrid>
      <w:tr w:rsidR="00F53B38" w:rsidRPr="00AA546E" w14:paraId="7E12F643" w14:textId="77777777" w:rsidTr="00F53B38">
        <w:trPr>
          <w:trHeight w:val="265"/>
        </w:trPr>
        <w:tc>
          <w:tcPr>
            <w:tcW w:w="1946" w:type="dxa"/>
            <w:shd w:val="clear" w:color="auto" w:fill="EEECE1"/>
          </w:tcPr>
          <w:p w14:paraId="373BA542" w14:textId="0AA94B44" w:rsidR="00F53B38" w:rsidRPr="00AA546E" w:rsidRDefault="00F53B38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417" w:type="dxa"/>
            <w:shd w:val="clear" w:color="auto" w:fill="EEECE1"/>
          </w:tcPr>
          <w:p w14:paraId="063FB856" w14:textId="43A8A88A" w:rsidR="00F53B38" w:rsidRPr="00AA546E" w:rsidRDefault="00F53B38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3691" w:type="dxa"/>
            <w:shd w:val="clear" w:color="auto" w:fill="EEECE1"/>
          </w:tcPr>
          <w:p w14:paraId="558F692C" w14:textId="7EB5C0A3" w:rsidR="00F53B38" w:rsidRPr="00AA546E" w:rsidRDefault="00F53B38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제품명</w:t>
            </w:r>
          </w:p>
        </w:tc>
        <w:tc>
          <w:tcPr>
            <w:tcW w:w="2835" w:type="dxa"/>
            <w:shd w:val="clear" w:color="auto" w:fill="EEECE1"/>
          </w:tcPr>
          <w:p w14:paraId="79C2A415" w14:textId="46B4E824" w:rsidR="00F53B38" w:rsidRPr="00AA546E" w:rsidRDefault="00F53B38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비고</w:t>
            </w:r>
          </w:p>
        </w:tc>
      </w:tr>
      <w:tr w:rsidR="00F53B38" w:rsidRPr="00AA546E" w14:paraId="449590EE" w14:textId="77777777" w:rsidTr="00F53B38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15FA17D9" w14:textId="22901CA4" w:rsidR="00F53B38" w:rsidRPr="00AA546E" w:rsidRDefault="00F53B38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사용자 </w:t>
            </w:r>
            <w:r>
              <w:rPr>
                <w:szCs w:val="22"/>
              </w:rPr>
              <w:t>PC</w:t>
            </w:r>
          </w:p>
        </w:tc>
        <w:tc>
          <w:tcPr>
            <w:tcW w:w="1417" w:type="dxa"/>
            <w:shd w:val="clear" w:color="auto" w:fill="auto"/>
          </w:tcPr>
          <w:p w14:paraId="3671A1D8" w14:textId="2C8C1894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405AB648" w14:textId="4CB8473F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szCs w:val="22"/>
              </w:rPr>
              <w:t>Windows10</w:t>
            </w:r>
          </w:p>
        </w:tc>
        <w:tc>
          <w:tcPr>
            <w:tcW w:w="2835" w:type="dxa"/>
            <w:shd w:val="clear" w:color="auto" w:fill="auto"/>
          </w:tcPr>
          <w:p w14:paraId="730FC7B0" w14:textId="2F9F08DF" w:rsidR="00F53B38" w:rsidRPr="00AA546E" w:rsidRDefault="00F53B38" w:rsidP="004B18B3">
            <w:pPr>
              <w:rPr>
                <w:szCs w:val="22"/>
              </w:rPr>
            </w:pPr>
          </w:p>
        </w:tc>
      </w:tr>
      <w:tr w:rsidR="00F53B38" w:rsidRPr="00AA546E" w14:paraId="0F94842B" w14:textId="77777777" w:rsidTr="00F53B38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2EC0CB4" w14:textId="63A76FD6" w:rsidR="00F53B38" w:rsidRPr="00AA546E" w:rsidRDefault="00F53B38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14B04F60" w14:textId="3AB97B0D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브라우저</w:t>
            </w:r>
          </w:p>
        </w:tc>
        <w:tc>
          <w:tcPr>
            <w:tcW w:w="3691" w:type="dxa"/>
            <w:shd w:val="clear" w:color="auto" w:fill="auto"/>
          </w:tcPr>
          <w:p w14:paraId="4AE1E4A0" w14:textId="598A29CB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E</w:t>
            </w:r>
            <w:r w:rsidRPr="00AA546E">
              <w:rPr>
                <w:szCs w:val="22"/>
              </w:rPr>
              <w:t>dge</w:t>
            </w:r>
          </w:p>
        </w:tc>
        <w:tc>
          <w:tcPr>
            <w:tcW w:w="2835" w:type="dxa"/>
            <w:shd w:val="clear" w:color="auto" w:fill="auto"/>
          </w:tcPr>
          <w:p w14:paraId="570CA44B" w14:textId="329DA192" w:rsidR="00F53B38" w:rsidRPr="00AA546E" w:rsidRDefault="00F53B38" w:rsidP="004B18B3">
            <w:pPr>
              <w:rPr>
                <w:szCs w:val="22"/>
              </w:rPr>
            </w:pPr>
          </w:p>
        </w:tc>
      </w:tr>
      <w:tr w:rsidR="00F53B38" w:rsidRPr="00AA546E" w14:paraId="6D982D28" w14:textId="77777777" w:rsidTr="00F53B38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2AEE3E73" w14:textId="25E9E655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szCs w:val="22"/>
              </w:rPr>
              <w:t>AP</w:t>
            </w:r>
          </w:p>
        </w:tc>
        <w:tc>
          <w:tcPr>
            <w:tcW w:w="1417" w:type="dxa"/>
            <w:shd w:val="clear" w:color="auto" w:fill="auto"/>
          </w:tcPr>
          <w:p w14:paraId="10DE8E48" w14:textId="2245787F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S</w:t>
            </w:r>
            <w:r w:rsidRPr="00AA546E">
              <w:rPr>
                <w:szCs w:val="22"/>
              </w:rPr>
              <w:t xml:space="preserve">SL </w:t>
            </w:r>
            <w:r w:rsidRPr="00AA546E">
              <w:rPr>
                <w:rFonts w:hint="eastAsia"/>
                <w:szCs w:val="22"/>
              </w:rPr>
              <w:t>인증서</w:t>
            </w:r>
          </w:p>
        </w:tc>
        <w:tc>
          <w:tcPr>
            <w:tcW w:w="3691" w:type="dxa"/>
            <w:shd w:val="clear" w:color="auto" w:fill="auto"/>
          </w:tcPr>
          <w:p w14:paraId="45052517" w14:textId="7190C505" w:rsidR="00F53B38" w:rsidRPr="00AA546E" w:rsidRDefault="00F53B38" w:rsidP="00F53B38">
            <w:pPr>
              <w:jc w:val="left"/>
              <w:rPr>
                <w:szCs w:val="22"/>
              </w:rPr>
            </w:pPr>
            <w:r w:rsidRPr="00ED2D1A">
              <w:rPr>
                <w:szCs w:val="22"/>
              </w:rPr>
              <w:t>Sectigo</w:t>
            </w:r>
            <w:r>
              <w:rPr>
                <w:szCs w:val="22"/>
              </w:rPr>
              <w:t xml:space="preserve"> </w:t>
            </w:r>
            <w:r w:rsidRPr="00ED2D1A">
              <w:rPr>
                <w:szCs w:val="22"/>
              </w:rPr>
              <w:t>RSA</w:t>
            </w:r>
            <w:r>
              <w:rPr>
                <w:szCs w:val="22"/>
              </w:rPr>
              <w:t xml:space="preserve"> </w:t>
            </w:r>
            <w:r w:rsidRPr="00ED2D1A">
              <w:rPr>
                <w:szCs w:val="22"/>
              </w:rPr>
              <w:t>Organization Validation Secure Server CA</w:t>
            </w:r>
          </w:p>
        </w:tc>
        <w:tc>
          <w:tcPr>
            <w:tcW w:w="2835" w:type="dxa"/>
            <w:shd w:val="clear" w:color="auto" w:fill="auto"/>
          </w:tcPr>
          <w:p w14:paraId="716CC163" w14:textId="27DB4835" w:rsidR="00F53B38" w:rsidRPr="00AA546E" w:rsidRDefault="00F53B38" w:rsidP="004B18B3">
            <w:pPr>
              <w:rPr>
                <w:szCs w:val="22"/>
              </w:rPr>
            </w:pPr>
          </w:p>
        </w:tc>
      </w:tr>
      <w:tr w:rsidR="00F53B38" w:rsidRPr="00AA546E" w14:paraId="6F65ABDE" w14:textId="77777777" w:rsidTr="00F53B38">
        <w:trPr>
          <w:trHeight w:val="302"/>
        </w:trPr>
        <w:tc>
          <w:tcPr>
            <w:tcW w:w="1946" w:type="dxa"/>
            <w:vMerge/>
            <w:shd w:val="clear" w:color="auto" w:fill="auto"/>
          </w:tcPr>
          <w:p w14:paraId="3938B2E9" w14:textId="62AAA08B" w:rsidR="00F53B38" w:rsidRPr="00AA546E" w:rsidRDefault="00F53B38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F346139" w14:textId="1E13AAEE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W</w:t>
            </w:r>
            <w:r w:rsidRPr="00AA546E">
              <w:rPr>
                <w:szCs w:val="22"/>
              </w:rPr>
              <w:t>EB</w:t>
            </w:r>
          </w:p>
        </w:tc>
        <w:tc>
          <w:tcPr>
            <w:tcW w:w="3691" w:type="dxa"/>
            <w:shd w:val="clear" w:color="auto" w:fill="auto"/>
          </w:tcPr>
          <w:p w14:paraId="2782AA9D" w14:textId="192D9E37" w:rsidR="00F53B38" w:rsidRPr="00AA546E" w:rsidRDefault="00F53B38" w:rsidP="004B18B3">
            <w:pPr>
              <w:rPr>
                <w:szCs w:val="22"/>
              </w:rPr>
            </w:pPr>
            <w:r>
              <w:rPr>
                <w:szCs w:val="22"/>
              </w:rPr>
              <w:t>Nginx</w:t>
            </w:r>
          </w:p>
        </w:tc>
        <w:tc>
          <w:tcPr>
            <w:tcW w:w="2835" w:type="dxa"/>
            <w:shd w:val="clear" w:color="auto" w:fill="auto"/>
          </w:tcPr>
          <w:p w14:paraId="5AD819E2" w14:textId="0C0F43E3" w:rsidR="00F53B38" w:rsidRPr="00AA546E" w:rsidRDefault="00F53B38" w:rsidP="004B18B3">
            <w:pPr>
              <w:rPr>
                <w:szCs w:val="22"/>
              </w:rPr>
            </w:pPr>
          </w:p>
        </w:tc>
      </w:tr>
      <w:tr w:rsidR="00F53B38" w:rsidRPr="00AA546E" w14:paraId="1D8D2369" w14:textId="77777777" w:rsidTr="00F53B38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716BF34A" w14:textId="121BD050" w:rsidR="00F53B38" w:rsidRPr="00AA546E" w:rsidRDefault="00F53B38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561619B" w14:textId="114A0F0D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W</w:t>
            </w:r>
            <w:r w:rsidRPr="00AA546E">
              <w:rPr>
                <w:szCs w:val="22"/>
              </w:rPr>
              <w:t>AS</w:t>
            </w:r>
          </w:p>
        </w:tc>
        <w:tc>
          <w:tcPr>
            <w:tcW w:w="3691" w:type="dxa"/>
            <w:shd w:val="clear" w:color="auto" w:fill="auto"/>
          </w:tcPr>
          <w:p w14:paraId="13EA5DBD" w14:textId="34A6F4A6" w:rsidR="00F53B38" w:rsidRPr="00AA546E" w:rsidRDefault="00F53B38" w:rsidP="004B18B3">
            <w:pPr>
              <w:rPr>
                <w:szCs w:val="22"/>
              </w:rPr>
            </w:pPr>
            <w:r>
              <w:rPr>
                <w:szCs w:val="22"/>
              </w:rPr>
              <w:t>JBoss JWS</w:t>
            </w:r>
          </w:p>
        </w:tc>
        <w:tc>
          <w:tcPr>
            <w:tcW w:w="2835" w:type="dxa"/>
            <w:shd w:val="clear" w:color="auto" w:fill="auto"/>
          </w:tcPr>
          <w:p w14:paraId="211ADAC1" w14:textId="229B12AD" w:rsidR="00F53B38" w:rsidRPr="00AA546E" w:rsidRDefault="00F53B38" w:rsidP="004B18B3">
            <w:pPr>
              <w:rPr>
                <w:szCs w:val="22"/>
              </w:rPr>
            </w:pPr>
          </w:p>
        </w:tc>
      </w:tr>
      <w:tr w:rsidR="00F53B38" w:rsidRPr="00AA546E" w14:paraId="4A69571C" w14:textId="77777777" w:rsidTr="00F53B38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BEEE25E" w14:textId="77777777" w:rsidR="00F53B38" w:rsidRPr="00AA546E" w:rsidRDefault="00F53B38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66EF8D4" w14:textId="1F2C2812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D</w:t>
            </w:r>
            <w:r w:rsidRPr="00AA546E">
              <w:rPr>
                <w:szCs w:val="22"/>
              </w:rPr>
              <w:t>RM</w:t>
            </w:r>
          </w:p>
        </w:tc>
        <w:tc>
          <w:tcPr>
            <w:tcW w:w="3691" w:type="dxa"/>
            <w:shd w:val="clear" w:color="auto" w:fill="auto"/>
          </w:tcPr>
          <w:p w14:paraId="5A4CBE32" w14:textId="1BC005EC" w:rsidR="00F53B38" w:rsidRPr="00AA546E" w:rsidRDefault="00F53B38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RM service linker</w:t>
            </w:r>
          </w:p>
        </w:tc>
        <w:tc>
          <w:tcPr>
            <w:tcW w:w="2835" w:type="dxa"/>
            <w:shd w:val="clear" w:color="auto" w:fill="auto"/>
          </w:tcPr>
          <w:p w14:paraId="4D29748E" w14:textId="4AD83938" w:rsidR="00F53B38" w:rsidRPr="00AA546E" w:rsidRDefault="00F53B38" w:rsidP="004B18B3">
            <w:pPr>
              <w:rPr>
                <w:szCs w:val="22"/>
              </w:rPr>
            </w:pPr>
          </w:p>
        </w:tc>
      </w:tr>
      <w:tr w:rsidR="00F53B38" w:rsidRPr="00AA546E" w14:paraId="6C661380" w14:textId="77777777" w:rsidTr="00F53B38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2B28F4D6" w14:textId="77777777" w:rsidR="00F53B38" w:rsidRPr="00AA546E" w:rsidRDefault="00F53B38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D45847E" w14:textId="29030672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B</w:t>
            </w:r>
            <w:r w:rsidRPr="00AA546E">
              <w:rPr>
                <w:szCs w:val="22"/>
              </w:rPr>
              <w:t>atch</w:t>
            </w:r>
          </w:p>
        </w:tc>
        <w:tc>
          <w:tcPr>
            <w:tcW w:w="3691" w:type="dxa"/>
            <w:shd w:val="clear" w:color="auto" w:fill="auto"/>
          </w:tcPr>
          <w:p w14:paraId="4EF8ABF1" w14:textId="33576637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OB-Pass</w:t>
            </w:r>
            <w:r>
              <w:rPr>
                <w:szCs w:val="22"/>
              </w:rPr>
              <w:t xml:space="preserve">, </w:t>
            </w:r>
            <w:r>
              <w:rPr>
                <w:rFonts w:hint="eastAsia"/>
                <w:szCs w:val="22"/>
              </w:rPr>
              <w:t>A</w:t>
            </w:r>
            <w:r>
              <w:rPr>
                <w:szCs w:val="22"/>
              </w:rPr>
              <w:t>utosys</w:t>
            </w:r>
          </w:p>
        </w:tc>
        <w:tc>
          <w:tcPr>
            <w:tcW w:w="2835" w:type="dxa"/>
            <w:shd w:val="clear" w:color="auto" w:fill="auto"/>
          </w:tcPr>
          <w:p w14:paraId="34E9120C" w14:textId="06E197DA" w:rsidR="00F53B38" w:rsidRPr="00AA546E" w:rsidRDefault="00F53B38" w:rsidP="004B18B3">
            <w:pPr>
              <w:rPr>
                <w:szCs w:val="22"/>
              </w:rPr>
            </w:pPr>
          </w:p>
        </w:tc>
      </w:tr>
      <w:tr w:rsidR="00F53B38" w:rsidRPr="00AA546E" w14:paraId="261ED35F" w14:textId="77777777" w:rsidTr="00F53B38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5C0A9FC" w14:textId="77777777" w:rsidR="00F53B38" w:rsidRPr="00AA546E" w:rsidRDefault="00F53B38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B45FDE4" w14:textId="6BDF77D5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ava</w:t>
            </w:r>
          </w:p>
        </w:tc>
        <w:tc>
          <w:tcPr>
            <w:tcW w:w="3691" w:type="dxa"/>
            <w:shd w:val="clear" w:color="auto" w:fill="auto"/>
          </w:tcPr>
          <w:p w14:paraId="2729E966" w14:textId="5DCD39D3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 xml:space="preserve">penJDK </w:t>
            </w:r>
            <w:r>
              <w:rPr>
                <w:szCs w:val="22"/>
              </w:rPr>
              <w:t>17</w:t>
            </w:r>
          </w:p>
        </w:tc>
        <w:tc>
          <w:tcPr>
            <w:tcW w:w="2835" w:type="dxa"/>
            <w:shd w:val="clear" w:color="auto" w:fill="auto"/>
          </w:tcPr>
          <w:p w14:paraId="0DEBB22B" w14:textId="5BD0A6E8" w:rsidR="00F53B38" w:rsidRPr="00AA546E" w:rsidRDefault="00F53B38" w:rsidP="004B18B3">
            <w:pPr>
              <w:rPr>
                <w:szCs w:val="22"/>
              </w:rPr>
            </w:pPr>
          </w:p>
        </w:tc>
      </w:tr>
      <w:tr w:rsidR="00F53B38" w:rsidRPr="00AA546E" w14:paraId="30271CD1" w14:textId="77777777" w:rsidTr="00F53B38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591F173" w14:textId="77777777" w:rsidR="00F53B38" w:rsidRPr="00AA546E" w:rsidRDefault="00F53B38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AE8BBCB" w14:textId="616DB0B6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3D792D9E" w14:textId="5F3C484C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R</w:t>
            </w:r>
            <w:r>
              <w:rPr>
                <w:rFonts w:hint="eastAsia"/>
                <w:szCs w:val="22"/>
              </w:rPr>
              <w:t>H</w:t>
            </w:r>
            <w:r w:rsidRPr="00AA546E">
              <w:rPr>
                <w:szCs w:val="22"/>
              </w:rPr>
              <w:t>E</w:t>
            </w:r>
            <w:r>
              <w:rPr>
                <w:szCs w:val="22"/>
              </w:rPr>
              <w:t xml:space="preserve"> </w:t>
            </w:r>
            <w:r w:rsidRPr="00AA546E">
              <w:rPr>
                <w:szCs w:val="22"/>
              </w:rPr>
              <w:t xml:space="preserve">Linux Server </w:t>
            </w:r>
            <w:r>
              <w:rPr>
                <w:szCs w:val="22"/>
              </w:rPr>
              <w:t>8.4</w:t>
            </w:r>
          </w:p>
        </w:tc>
        <w:tc>
          <w:tcPr>
            <w:tcW w:w="2835" w:type="dxa"/>
            <w:shd w:val="clear" w:color="auto" w:fill="auto"/>
          </w:tcPr>
          <w:p w14:paraId="6CD7DC30" w14:textId="0C14C631" w:rsidR="00F53B38" w:rsidRPr="00AA546E" w:rsidRDefault="00F53B38" w:rsidP="004B18B3">
            <w:pPr>
              <w:rPr>
                <w:szCs w:val="22"/>
              </w:rPr>
            </w:pPr>
          </w:p>
        </w:tc>
      </w:tr>
      <w:tr w:rsidR="00F53B38" w:rsidRPr="00AA546E" w14:paraId="7E6D1D87" w14:textId="77777777" w:rsidTr="00F53B38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C32280F" w14:textId="77777777" w:rsidR="00F53B38" w:rsidRPr="00AA546E" w:rsidRDefault="00F53B38" w:rsidP="004B18B3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B37ADE2" w14:textId="0904BB69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모니터링</w:t>
            </w:r>
          </w:p>
        </w:tc>
        <w:tc>
          <w:tcPr>
            <w:tcW w:w="3691" w:type="dxa"/>
            <w:shd w:val="clear" w:color="auto" w:fill="auto"/>
          </w:tcPr>
          <w:p w14:paraId="72165B4A" w14:textId="29F42E0C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ennifer</w:t>
            </w:r>
          </w:p>
        </w:tc>
        <w:tc>
          <w:tcPr>
            <w:tcW w:w="2835" w:type="dxa"/>
            <w:shd w:val="clear" w:color="auto" w:fill="auto"/>
          </w:tcPr>
          <w:p w14:paraId="5EB91BD2" w14:textId="7676765C" w:rsidR="00F53B38" w:rsidRPr="00AA546E" w:rsidRDefault="00F53B38" w:rsidP="004B18B3">
            <w:pPr>
              <w:rPr>
                <w:szCs w:val="22"/>
              </w:rPr>
            </w:pPr>
          </w:p>
        </w:tc>
      </w:tr>
      <w:tr w:rsidR="00F53B38" w:rsidRPr="00AA546E" w14:paraId="09697BE4" w14:textId="77777777" w:rsidTr="00F53B38">
        <w:trPr>
          <w:trHeight w:val="265"/>
        </w:trPr>
        <w:tc>
          <w:tcPr>
            <w:tcW w:w="1946" w:type="dxa"/>
            <w:shd w:val="clear" w:color="auto" w:fill="auto"/>
          </w:tcPr>
          <w:p w14:paraId="5C4FEC74" w14:textId="4BB2E975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szCs w:val="22"/>
              </w:rPr>
              <w:t>DB</w:t>
            </w:r>
          </w:p>
        </w:tc>
        <w:tc>
          <w:tcPr>
            <w:tcW w:w="1417" w:type="dxa"/>
            <w:shd w:val="clear" w:color="auto" w:fill="auto"/>
          </w:tcPr>
          <w:p w14:paraId="012EFFB4" w14:textId="52148E5F" w:rsidR="00F53B38" w:rsidRPr="00AA546E" w:rsidRDefault="00F53B38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D</w:t>
            </w:r>
            <w:r w:rsidRPr="00AA546E">
              <w:rPr>
                <w:szCs w:val="22"/>
              </w:rPr>
              <w:t>BMS</w:t>
            </w:r>
          </w:p>
        </w:tc>
        <w:tc>
          <w:tcPr>
            <w:tcW w:w="3691" w:type="dxa"/>
            <w:shd w:val="clear" w:color="auto" w:fill="auto"/>
          </w:tcPr>
          <w:p w14:paraId="03143C8A" w14:textId="54B86B8B" w:rsidR="00F53B38" w:rsidRPr="00AA546E" w:rsidRDefault="00F53B38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M</w:t>
            </w:r>
            <w:r>
              <w:rPr>
                <w:szCs w:val="22"/>
              </w:rPr>
              <w:t>S-SQL 2019</w:t>
            </w:r>
          </w:p>
        </w:tc>
        <w:tc>
          <w:tcPr>
            <w:tcW w:w="2835" w:type="dxa"/>
            <w:shd w:val="clear" w:color="auto" w:fill="auto"/>
          </w:tcPr>
          <w:p w14:paraId="3A632AB0" w14:textId="6F18BF68" w:rsidR="00F53B38" w:rsidRPr="00AA546E" w:rsidRDefault="00F53B38" w:rsidP="004B18B3">
            <w:pPr>
              <w:rPr>
                <w:szCs w:val="22"/>
              </w:rPr>
            </w:pPr>
          </w:p>
        </w:tc>
      </w:tr>
    </w:tbl>
    <w:p w14:paraId="5428964B" w14:textId="1D025B36" w:rsidR="00554073" w:rsidRPr="00CE7FE9" w:rsidRDefault="00554073" w:rsidP="00A669CA"/>
    <w:p w14:paraId="0883872F" w14:textId="4F132870" w:rsidR="006F142D" w:rsidRDefault="00CE7FE9" w:rsidP="005916A1">
      <w:pPr>
        <w:pStyle w:val="10"/>
      </w:pPr>
      <w:bookmarkStart w:id="11" w:name="_Toc219310840"/>
      <w:bookmarkEnd w:id="8"/>
      <w:r>
        <w:rPr>
          <w:rFonts w:hint="eastAsia"/>
          <w:color w:val="292929"/>
        </w:rPr>
        <w:t>시스템 연계 정보</w:t>
      </w:r>
      <w:bookmarkEnd w:id="11"/>
    </w:p>
    <w:p w14:paraId="08838730" w14:textId="13F1FB26" w:rsidR="006F142D" w:rsidRDefault="00CE7FE9" w:rsidP="006F142D">
      <w:pPr>
        <w:pStyle w:val="2"/>
      </w:pPr>
      <w:bookmarkStart w:id="12" w:name="_Toc219310841"/>
      <w:r>
        <w:rPr>
          <w:rFonts w:hint="eastAsia"/>
        </w:rPr>
        <w:t>연계 서비스 목록</w:t>
      </w:r>
      <w:bookmarkEnd w:id="12"/>
    </w:p>
    <w:p w14:paraId="04113E98" w14:textId="75D7E4F9" w:rsidR="00375B79" w:rsidRDefault="00375B79" w:rsidP="00375B79">
      <w:r>
        <w:rPr>
          <w:rFonts w:hint="eastAsia"/>
        </w:rPr>
        <w:t>시스템</w:t>
      </w:r>
      <w:r>
        <w:t>(</w:t>
      </w:r>
      <w:r>
        <w:rPr>
          <w:rFonts w:hint="eastAsia"/>
        </w:rPr>
        <w:t>서비스)이 외부</w:t>
      </w:r>
      <w:r>
        <w:t>/</w:t>
      </w:r>
      <w:r>
        <w:rPr>
          <w:rFonts w:hint="eastAsia"/>
        </w:rPr>
        <w:t>타시스템등과 연결 되는 방식 및 통신방법에 대한 목록</w:t>
      </w:r>
    </w:p>
    <w:p w14:paraId="7B0C0E96" w14:textId="77777777" w:rsidR="00A844A3" w:rsidRPr="00375B79" w:rsidRDefault="00A844A3" w:rsidP="00A844A3">
      <w:r>
        <w:rPr>
          <w:rFonts w:hint="eastAsia"/>
        </w:rPr>
        <w:t>(</w:t>
      </w:r>
      <w:r>
        <w:t>2026</w:t>
      </w:r>
      <w:r>
        <w:rPr>
          <w:rFonts w:hint="eastAsia"/>
        </w:rPr>
        <w:t xml:space="preserve">년 </w:t>
      </w:r>
      <w:r>
        <w:t>2</w:t>
      </w:r>
      <w:r>
        <w:rPr>
          <w:rFonts w:hint="eastAsia"/>
        </w:rPr>
        <w:t>월</w:t>
      </w:r>
      <w:r>
        <w:t>6</w:t>
      </w:r>
      <w:r>
        <w:rPr>
          <w:rFonts w:hint="eastAsia"/>
        </w:rPr>
        <w:t xml:space="preserve">일 </w:t>
      </w:r>
      <w:r w:rsidRPr="001F01C3">
        <w:rPr>
          <w:b/>
          <w:bCs/>
        </w:rPr>
        <w:t xml:space="preserve">Peak Day </w:t>
      </w:r>
      <w:r w:rsidRPr="001F01C3">
        <w:rPr>
          <w:rFonts w:hint="eastAsia"/>
          <w:b/>
          <w:bCs/>
        </w:rPr>
        <w:t>기준</w:t>
      </w:r>
      <w:r>
        <w:rPr>
          <w:rFonts w:hint="eastAsia"/>
        </w:rPr>
        <w:t>)</w:t>
      </w:r>
    </w:p>
    <w:p w14:paraId="76782ABA" w14:textId="77777777" w:rsidR="00A844A3" w:rsidRPr="00A844A3" w:rsidRDefault="00A844A3" w:rsidP="00375B79"/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9"/>
        <w:gridCol w:w="987"/>
        <w:gridCol w:w="1079"/>
        <w:gridCol w:w="1745"/>
        <w:gridCol w:w="2036"/>
        <w:gridCol w:w="1245"/>
        <w:gridCol w:w="1559"/>
      </w:tblGrid>
      <w:tr w:rsidR="00A844A3" w:rsidRPr="00B766C4" w14:paraId="5E7EBC69" w14:textId="6264DDAE" w:rsidTr="00A844A3">
        <w:trPr>
          <w:trHeight w:val="292"/>
        </w:trPr>
        <w:tc>
          <w:tcPr>
            <w:tcW w:w="1229" w:type="dxa"/>
            <w:shd w:val="clear" w:color="auto" w:fill="EEECE1"/>
            <w:vAlign w:val="center"/>
            <w:hideMark/>
          </w:tcPr>
          <w:p w14:paraId="354C1BCD" w14:textId="77777777" w:rsidR="00A844A3" w:rsidRPr="00CE7FE9" w:rsidRDefault="00A844A3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연계구분</w:t>
            </w:r>
          </w:p>
        </w:tc>
        <w:tc>
          <w:tcPr>
            <w:tcW w:w="987" w:type="dxa"/>
            <w:shd w:val="clear" w:color="auto" w:fill="EEECE1"/>
            <w:vAlign w:val="center"/>
            <w:hideMark/>
          </w:tcPr>
          <w:p w14:paraId="43D365A8" w14:textId="77777777" w:rsidR="00A844A3" w:rsidRPr="00CE7FE9" w:rsidRDefault="00A844A3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송/수신</w:t>
            </w:r>
          </w:p>
        </w:tc>
        <w:tc>
          <w:tcPr>
            <w:tcW w:w="1079" w:type="dxa"/>
            <w:shd w:val="clear" w:color="auto" w:fill="EEECE1"/>
            <w:vAlign w:val="center"/>
            <w:hideMark/>
          </w:tcPr>
          <w:p w14:paraId="1FEFC43C" w14:textId="77777777" w:rsidR="00A844A3" w:rsidRPr="00CE7FE9" w:rsidRDefault="00A844A3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통신방법</w:t>
            </w:r>
          </w:p>
        </w:tc>
        <w:tc>
          <w:tcPr>
            <w:tcW w:w="1745" w:type="dxa"/>
            <w:shd w:val="clear" w:color="auto" w:fill="EEECE1"/>
            <w:vAlign w:val="center"/>
            <w:hideMark/>
          </w:tcPr>
          <w:p w14:paraId="4C480258" w14:textId="77777777" w:rsidR="00A844A3" w:rsidRPr="00CE7FE9" w:rsidRDefault="00A844A3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시스템명</w:t>
            </w:r>
          </w:p>
        </w:tc>
        <w:tc>
          <w:tcPr>
            <w:tcW w:w="2036" w:type="dxa"/>
            <w:shd w:val="clear" w:color="auto" w:fill="EEECE1"/>
            <w:vAlign w:val="center"/>
          </w:tcPr>
          <w:p w14:paraId="018ECDED" w14:textId="489CD030" w:rsidR="00A844A3" w:rsidRPr="00CE7FE9" w:rsidRDefault="00A844A3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서비스</w:t>
            </w:r>
          </w:p>
        </w:tc>
        <w:tc>
          <w:tcPr>
            <w:tcW w:w="1245" w:type="dxa"/>
            <w:shd w:val="clear" w:color="auto" w:fill="EEECE1"/>
          </w:tcPr>
          <w:p w14:paraId="0ACBE43F" w14:textId="5C61BCED" w:rsidR="00A844A3" w:rsidRPr="00CE7FE9" w:rsidRDefault="00A844A3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거래량(건)</w:t>
            </w:r>
          </w:p>
        </w:tc>
        <w:tc>
          <w:tcPr>
            <w:tcW w:w="1559" w:type="dxa"/>
            <w:shd w:val="clear" w:color="auto" w:fill="EEECE1"/>
          </w:tcPr>
          <w:p w14:paraId="529944BC" w14:textId="2A18513B" w:rsidR="00A844A3" w:rsidRDefault="00A844A3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평균속도</w:t>
            </w:r>
          </w:p>
        </w:tc>
      </w:tr>
      <w:tr w:rsidR="00A844A3" w:rsidRPr="00B766C4" w14:paraId="6DD8F63B" w14:textId="5CEEC90C" w:rsidTr="00A844A3">
        <w:trPr>
          <w:trHeight w:val="194"/>
        </w:trPr>
        <w:tc>
          <w:tcPr>
            <w:tcW w:w="1229" w:type="dxa"/>
            <w:vAlign w:val="center"/>
            <w:hideMark/>
          </w:tcPr>
          <w:p w14:paraId="362C34CC" w14:textId="0FCD2EFE" w:rsidR="00A844A3" w:rsidRPr="00CE7FE9" w:rsidRDefault="00A844A3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M</w:t>
            </w:r>
            <w:r>
              <w:rPr>
                <w:rFonts w:cs="굴림"/>
                <w:kern w:val="0"/>
                <w:szCs w:val="22"/>
              </w:rPr>
              <w:t>CI</w:t>
            </w:r>
          </w:p>
        </w:tc>
        <w:tc>
          <w:tcPr>
            <w:tcW w:w="987" w:type="dxa"/>
            <w:shd w:val="clear" w:color="auto" w:fill="auto"/>
            <w:vAlign w:val="center"/>
            <w:hideMark/>
          </w:tcPr>
          <w:p w14:paraId="62F4E5D2" w14:textId="2E20748B" w:rsidR="00A844A3" w:rsidRPr="00CE7FE9" w:rsidRDefault="00A844A3" w:rsidP="007703EB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kern w:val="0"/>
                <w:szCs w:val="22"/>
              </w:rPr>
            </w:pPr>
            <w:r>
              <w:rPr>
                <w:rFonts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  <w:hideMark/>
          </w:tcPr>
          <w:p w14:paraId="68219BDA" w14:textId="77777777" w:rsidR="00A844A3" w:rsidRPr="00CE7FE9" w:rsidRDefault="00A844A3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 w:rsidRPr="00CE7FE9"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745" w:type="dxa"/>
            <w:shd w:val="clear" w:color="auto" w:fill="auto"/>
            <w:vAlign w:val="center"/>
            <w:hideMark/>
          </w:tcPr>
          <w:p w14:paraId="6C64EFFB" w14:textId="368BE59E" w:rsidR="00A844A3" w:rsidRPr="00CE7FE9" w:rsidRDefault="00A844A3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C</w:t>
            </w:r>
            <w:r>
              <w:rPr>
                <w:rFonts w:cs="굴림"/>
                <w:kern w:val="0"/>
                <w:szCs w:val="22"/>
              </w:rPr>
              <w:t>OM</w:t>
            </w:r>
          </w:p>
        </w:tc>
        <w:tc>
          <w:tcPr>
            <w:tcW w:w="2036" w:type="dxa"/>
            <w:shd w:val="clear" w:color="auto" w:fill="auto"/>
            <w:vAlign w:val="center"/>
            <w:hideMark/>
          </w:tcPr>
          <w:p w14:paraId="77575EB3" w14:textId="1578745C" w:rsidR="00A844A3" w:rsidRPr="00CE7FE9" w:rsidRDefault="00A844A3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보험코어-업무공통</w:t>
            </w:r>
          </w:p>
        </w:tc>
        <w:tc>
          <w:tcPr>
            <w:tcW w:w="1245" w:type="dxa"/>
          </w:tcPr>
          <w:p w14:paraId="594C74EE" w14:textId="143828A9" w:rsidR="00A844A3" w:rsidRDefault="004C7B91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2</w:t>
            </w:r>
            <w:r>
              <w:rPr>
                <w:rFonts w:cs="굴림"/>
                <w:kern w:val="0"/>
                <w:szCs w:val="22"/>
              </w:rPr>
              <w:t>7</w:t>
            </w:r>
            <w:r>
              <w:rPr>
                <w:rFonts w:cs="굴림" w:hint="eastAsia"/>
                <w:kern w:val="0"/>
                <w:szCs w:val="22"/>
              </w:rPr>
              <w:t>건</w:t>
            </w:r>
          </w:p>
        </w:tc>
        <w:tc>
          <w:tcPr>
            <w:tcW w:w="1559" w:type="dxa"/>
          </w:tcPr>
          <w:p w14:paraId="4FA3A8A6" w14:textId="0912B8CC" w:rsidR="00A844A3" w:rsidRPr="004C7B91" w:rsidRDefault="004C7B91" w:rsidP="004D3AF8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8</w:t>
            </w:r>
            <w:r>
              <w:rPr>
                <w:rFonts w:hint="eastAsia"/>
              </w:rPr>
              <w:t>m</w:t>
            </w:r>
            <w:r>
              <w:t>s</w:t>
            </w:r>
          </w:p>
        </w:tc>
      </w:tr>
      <w:tr w:rsidR="00A844A3" w:rsidRPr="00B766C4" w14:paraId="1461AE4F" w14:textId="5489D998" w:rsidTr="00A844A3">
        <w:trPr>
          <w:trHeight w:val="85"/>
        </w:trPr>
        <w:tc>
          <w:tcPr>
            <w:tcW w:w="1229" w:type="dxa"/>
            <w:shd w:val="clear" w:color="auto" w:fill="auto"/>
            <w:vAlign w:val="center"/>
            <w:hideMark/>
          </w:tcPr>
          <w:p w14:paraId="0B73C056" w14:textId="6573C9EF" w:rsidR="00A844A3" w:rsidRPr="00CE7FE9" w:rsidRDefault="00A844A3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F</w:t>
            </w:r>
            <w:r>
              <w:rPr>
                <w:rFonts w:cs="굴림"/>
                <w:kern w:val="0"/>
                <w:szCs w:val="22"/>
              </w:rPr>
              <w:t>EP</w:t>
            </w:r>
          </w:p>
        </w:tc>
        <w:tc>
          <w:tcPr>
            <w:tcW w:w="987" w:type="dxa"/>
            <w:shd w:val="clear" w:color="auto" w:fill="auto"/>
            <w:vAlign w:val="center"/>
            <w:hideMark/>
          </w:tcPr>
          <w:p w14:paraId="72A660FB" w14:textId="276F85E5" w:rsidR="00A844A3" w:rsidRPr="00CE7FE9" w:rsidRDefault="00A844A3" w:rsidP="00D27354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  <w:hideMark/>
          </w:tcPr>
          <w:p w14:paraId="73E370CC" w14:textId="4A0DFB2F" w:rsidR="00A844A3" w:rsidRPr="00CE7FE9" w:rsidRDefault="00A844A3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1745" w:type="dxa"/>
            <w:shd w:val="clear" w:color="auto" w:fill="auto"/>
            <w:vAlign w:val="center"/>
            <w:hideMark/>
          </w:tcPr>
          <w:p w14:paraId="776B266F" w14:textId="65BD00ED" w:rsidR="00A844A3" w:rsidRPr="00CE7FE9" w:rsidRDefault="00A844A3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N</w:t>
            </w:r>
            <w:r>
              <w:rPr>
                <w:rFonts w:cs="굴림"/>
                <w:kern w:val="0"/>
                <w:szCs w:val="22"/>
              </w:rPr>
              <w:t>GW</w:t>
            </w:r>
          </w:p>
        </w:tc>
        <w:tc>
          <w:tcPr>
            <w:tcW w:w="2036" w:type="dxa"/>
            <w:shd w:val="clear" w:color="auto" w:fill="auto"/>
            <w:vAlign w:val="center"/>
            <w:hideMark/>
          </w:tcPr>
          <w:p w14:paraId="64AE78EB" w14:textId="099B5FE7" w:rsidR="00A844A3" w:rsidRPr="00CE7FE9" w:rsidRDefault="00A844A3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신 그룹웨어</w:t>
            </w:r>
          </w:p>
        </w:tc>
        <w:tc>
          <w:tcPr>
            <w:tcW w:w="1245" w:type="dxa"/>
          </w:tcPr>
          <w:p w14:paraId="4B4BB483" w14:textId="509C6F8E" w:rsidR="00A844A3" w:rsidRDefault="00A844A3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3</w:t>
            </w:r>
            <w:r>
              <w:rPr>
                <w:rFonts w:cs="굴림"/>
                <w:kern w:val="0"/>
                <w:szCs w:val="22"/>
              </w:rPr>
              <w:t>9</w:t>
            </w:r>
          </w:p>
        </w:tc>
        <w:tc>
          <w:tcPr>
            <w:tcW w:w="1559" w:type="dxa"/>
          </w:tcPr>
          <w:p w14:paraId="476D8EA2" w14:textId="7FDC1060" w:rsidR="00A844A3" w:rsidRDefault="004C7B91" w:rsidP="00D27354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 w:hint="eastAsia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9</w:t>
            </w:r>
            <w:r>
              <w:rPr>
                <w:rFonts w:cs="굴림"/>
                <w:kern w:val="0"/>
                <w:szCs w:val="22"/>
              </w:rPr>
              <w:t>1ms</w:t>
            </w:r>
          </w:p>
        </w:tc>
      </w:tr>
    </w:tbl>
    <w:p w14:paraId="08838734" w14:textId="1B2FBC40" w:rsidR="00164FA1" w:rsidRDefault="00164FA1" w:rsidP="006F142D"/>
    <w:p w14:paraId="26C6296B" w14:textId="78E78A9B" w:rsidR="006F142D" w:rsidRDefault="006F142D" w:rsidP="006F142D"/>
    <w:p w14:paraId="65BD52D8" w14:textId="5A37CBC8" w:rsidR="001741DA" w:rsidRDefault="001741DA" w:rsidP="006F142D"/>
    <w:p w14:paraId="2991A474" w14:textId="77777777" w:rsidR="001741DA" w:rsidRDefault="001741DA" w:rsidP="006F142D"/>
    <w:p w14:paraId="08838735" w14:textId="70DABD5A" w:rsidR="007A55A4" w:rsidRDefault="00CE7FE9" w:rsidP="00756D33">
      <w:pPr>
        <w:pStyle w:val="2"/>
      </w:pPr>
      <w:bookmarkStart w:id="13" w:name="_Toc219310842"/>
      <w:r>
        <w:rPr>
          <w:rFonts w:hint="eastAsia"/>
        </w:rPr>
        <w:lastRenderedPageBreak/>
        <w:t>연계 서비스 구성도</w:t>
      </w:r>
      <w:bookmarkEnd w:id="13"/>
    </w:p>
    <w:p w14:paraId="37177791" w14:textId="19488122" w:rsidR="0033746E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)이 외부</w:t>
      </w:r>
      <w:r>
        <w:t>/</w:t>
      </w:r>
      <w:r>
        <w:rPr>
          <w:rFonts w:hint="eastAsia"/>
        </w:rPr>
        <w:t xml:space="preserve">타시스템등과 연결 되는 흐름에 대한 도식 </w:t>
      </w:r>
    </w:p>
    <w:p w14:paraId="0180C004" w14:textId="3D0A342A" w:rsidR="0033746E" w:rsidRPr="00C66102" w:rsidRDefault="0033746E" w:rsidP="00510C89">
      <w:pPr>
        <w:rPr>
          <w:noProof/>
        </w:rPr>
      </w:pPr>
    </w:p>
    <w:p w14:paraId="71EA2BAE" w14:textId="08CD4290" w:rsidR="0035624C" w:rsidRDefault="00E12BBB" w:rsidP="00510C89">
      <w:r>
        <w:pict w14:anchorId="293F4C19">
          <v:shape id="_x0000_i1026" type="#_x0000_t75" style="width:482.25pt;height:212.65pt;visibility:visible;mso-wrap-style:square">
            <v:imagedata r:id="rId13" o:title=""/>
          </v:shape>
        </w:pict>
      </w:r>
    </w:p>
    <w:p w14:paraId="0883875A" w14:textId="64DA4095" w:rsidR="00153F4F" w:rsidRDefault="00510C89" w:rsidP="00BF6BBD">
      <w:pPr>
        <w:pStyle w:val="10"/>
      </w:pPr>
      <w:bookmarkStart w:id="14" w:name="_Toc219310843"/>
      <w:r>
        <w:rPr>
          <w:rFonts w:hint="eastAsia"/>
        </w:rPr>
        <w:t>기술 스택</w:t>
      </w:r>
      <w:bookmarkEnd w:id="14"/>
    </w:p>
    <w:p w14:paraId="0883875B" w14:textId="0538AF7F" w:rsidR="00153F4F" w:rsidRDefault="00510C89" w:rsidP="00153F4F">
      <w:pPr>
        <w:pStyle w:val="2"/>
      </w:pPr>
      <w:bookmarkStart w:id="15" w:name="_Toc219310844"/>
      <w:r>
        <w:rPr>
          <w:rFonts w:hint="eastAsia"/>
        </w:rPr>
        <w:t>기술 스택 목록</w:t>
      </w:r>
      <w:bookmarkEnd w:id="15"/>
    </w:p>
    <w:p w14:paraId="6AB1532E" w14:textId="2CEAFF92" w:rsid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</w:t>
      </w:r>
      <w:r w:rsidR="00164FA1">
        <w:rPr>
          <w:rFonts w:hint="eastAsia"/>
        </w:rPr>
        <w:t>을</w:t>
      </w:r>
      <w:r>
        <w:rPr>
          <w:rFonts w:hint="eastAsia"/>
        </w:rPr>
        <w:t xml:space="preserve"> 운영하기 위한 기술(</w:t>
      </w:r>
      <w:r>
        <w:t>IT)</w:t>
      </w:r>
      <w:r>
        <w:rPr>
          <w:rFonts w:hint="eastAsia"/>
        </w:rPr>
        <w:t>들의 목록</w:t>
      </w:r>
    </w:p>
    <w:p w14:paraId="100F9F41" w14:textId="77777777" w:rsidR="00375B79" w:rsidRPr="00375B79" w:rsidRDefault="00375B79" w:rsidP="00375B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7493"/>
      </w:tblGrid>
      <w:tr w:rsidR="00AA546E" w:rsidRPr="00AA546E" w14:paraId="0AEDA1D8" w14:textId="77777777" w:rsidTr="00AA546E">
        <w:tc>
          <w:tcPr>
            <w:tcW w:w="2254" w:type="dxa"/>
            <w:shd w:val="clear" w:color="auto" w:fill="EEECE1"/>
          </w:tcPr>
          <w:p w14:paraId="37EE70FE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493" w:type="dxa"/>
            <w:shd w:val="clear" w:color="auto" w:fill="EEECE1"/>
          </w:tcPr>
          <w:p w14:paraId="5171844F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내용</w:t>
            </w:r>
          </w:p>
        </w:tc>
      </w:tr>
      <w:tr w:rsidR="00AA546E" w:rsidRPr="00AA546E" w14:paraId="012CE015" w14:textId="77777777" w:rsidTr="00AA546E">
        <w:tc>
          <w:tcPr>
            <w:tcW w:w="2254" w:type="dxa"/>
            <w:shd w:val="clear" w:color="auto" w:fill="auto"/>
          </w:tcPr>
          <w:p w14:paraId="59669876" w14:textId="77777777" w:rsidR="00510C89" w:rsidRPr="00510C89" w:rsidRDefault="00510C89" w:rsidP="004B18B3">
            <w:r w:rsidRPr="00510C89">
              <w:rPr>
                <w:rFonts w:hint="eastAsia"/>
              </w:rPr>
              <w:t>프론트엔드</w:t>
            </w:r>
            <w:r w:rsidRPr="00510C89">
              <w:t xml:space="preserve"> </w:t>
            </w:r>
          </w:p>
        </w:tc>
        <w:tc>
          <w:tcPr>
            <w:tcW w:w="7493" w:type="dxa"/>
            <w:shd w:val="clear" w:color="auto" w:fill="auto"/>
          </w:tcPr>
          <w:p w14:paraId="545FFAFF" w14:textId="4AF9DF43" w:rsidR="00510C89" w:rsidRPr="00510C89" w:rsidRDefault="00CD6C99" w:rsidP="004B18B3">
            <w:r>
              <w:rPr>
                <w:rFonts w:hint="eastAsia"/>
              </w:rPr>
              <w:t>N</w:t>
            </w:r>
            <w:r>
              <w:t>extjs</w:t>
            </w:r>
          </w:p>
        </w:tc>
      </w:tr>
      <w:tr w:rsidR="00AA546E" w:rsidRPr="00AA546E" w14:paraId="6600FCFE" w14:textId="77777777" w:rsidTr="00AA546E">
        <w:tc>
          <w:tcPr>
            <w:tcW w:w="2254" w:type="dxa"/>
            <w:shd w:val="clear" w:color="auto" w:fill="auto"/>
          </w:tcPr>
          <w:p w14:paraId="319D3822" w14:textId="77777777" w:rsidR="00510C89" w:rsidRPr="00510C89" w:rsidRDefault="00510C89" w:rsidP="004B18B3">
            <w:r w:rsidRPr="00510C89">
              <w:rPr>
                <w:rFonts w:hint="eastAsia"/>
              </w:rPr>
              <w:t>백엔드</w:t>
            </w:r>
          </w:p>
        </w:tc>
        <w:tc>
          <w:tcPr>
            <w:tcW w:w="7493" w:type="dxa"/>
            <w:shd w:val="clear" w:color="auto" w:fill="auto"/>
          </w:tcPr>
          <w:p w14:paraId="777F3429" w14:textId="74BD394B" w:rsidR="00510C89" w:rsidRPr="00510C89" w:rsidRDefault="00510C89" w:rsidP="004B18B3">
            <w:r w:rsidRPr="00510C89">
              <w:rPr>
                <w:rFonts w:hint="eastAsia"/>
              </w:rPr>
              <w:t>J</w:t>
            </w:r>
            <w:r w:rsidRPr="00510C89">
              <w:t>ava, Spring , mybatis</w:t>
            </w:r>
            <w:r w:rsidR="00CD6C99">
              <w:t xml:space="preserve">, </w:t>
            </w:r>
            <w:r w:rsidR="00CD6C99">
              <w:rPr>
                <w:rFonts w:hint="eastAsia"/>
              </w:rPr>
              <w:t>j</w:t>
            </w:r>
            <w:r w:rsidR="00CD6C99">
              <w:t>pa</w:t>
            </w:r>
          </w:p>
        </w:tc>
      </w:tr>
      <w:tr w:rsidR="00AA546E" w:rsidRPr="00AA546E" w14:paraId="31678D4A" w14:textId="77777777" w:rsidTr="00AA546E">
        <w:tc>
          <w:tcPr>
            <w:tcW w:w="2254" w:type="dxa"/>
            <w:shd w:val="clear" w:color="auto" w:fill="auto"/>
          </w:tcPr>
          <w:p w14:paraId="4EF69AAD" w14:textId="77777777" w:rsidR="00510C89" w:rsidRPr="00510C89" w:rsidRDefault="00510C89" w:rsidP="004B18B3">
            <w:r w:rsidRPr="00510C89">
              <w:rPr>
                <w:rFonts w:hint="eastAsia"/>
              </w:rPr>
              <w:t>데이터베이스</w:t>
            </w:r>
          </w:p>
        </w:tc>
        <w:tc>
          <w:tcPr>
            <w:tcW w:w="7493" w:type="dxa"/>
            <w:shd w:val="clear" w:color="auto" w:fill="auto"/>
          </w:tcPr>
          <w:p w14:paraId="6598C918" w14:textId="3BA89750" w:rsidR="00510C89" w:rsidRPr="00510C89" w:rsidRDefault="00CD6C99" w:rsidP="004B18B3">
            <w:r>
              <w:rPr>
                <w:rFonts w:hint="eastAsia"/>
              </w:rPr>
              <w:t>M</w:t>
            </w:r>
            <w:r>
              <w:t>S-SQL</w:t>
            </w:r>
          </w:p>
        </w:tc>
      </w:tr>
      <w:tr w:rsidR="00AA546E" w:rsidRPr="00AA546E" w14:paraId="1DEA2446" w14:textId="77777777" w:rsidTr="00AA546E">
        <w:tc>
          <w:tcPr>
            <w:tcW w:w="2254" w:type="dxa"/>
            <w:shd w:val="clear" w:color="auto" w:fill="auto"/>
          </w:tcPr>
          <w:p w14:paraId="6CA4151D" w14:textId="77777777" w:rsidR="00510C89" w:rsidRPr="00510C89" w:rsidRDefault="00510C89" w:rsidP="004B18B3">
            <w:r w:rsidRPr="00510C89">
              <w:rPr>
                <w:rFonts w:hint="eastAsia"/>
              </w:rPr>
              <w:t xml:space="preserve">서버 </w:t>
            </w:r>
            <w:r w:rsidRPr="00510C89">
              <w:t xml:space="preserve">/ </w:t>
            </w:r>
            <w:r w:rsidRPr="00510C89">
              <w:rPr>
                <w:rFonts w:hint="eastAsia"/>
              </w:rPr>
              <w:t>O</w:t>
            </w:r>
            <w:r w:rsidRPr="00510C89">
              <w:t>S</w:t>
            </w:r>
          </w:p>
        </w:tc>
        <w:tc>
          <w:tcPr>
            <w:tcW w:w="7493" w:type="dxa"/>
            <w:shd w:val="clear" w:color="auto" w:fill="auto"/>
          </w:tcPr>
          <w:p w14:paraId="6DCAF371" w14:textId="63AF4356" w:rsidR="00510C89" w:rsidRPr="00510C89" w:rsidRDefault="00CC7ADA" w:rsidP="004B18B3">
            <w:r>
              <w:rPr>
                <w:rFonts w:hint="eastAsia"/>
              </w:rPr>
              <w:t>R</w:t>
            </w:r>
            <w:r>
              <w:t>edHat</w:t>
            </w:r>
          </w:p>
        </w:tc>
      </w:tr>
      <w:tr w:rsidR="00AA546E" w:rsidRPr="00AA546E" w14:paraId="00714C1A" w14:textId="77777777" w:rsidTr="00AA546E">
        <w:tc>
          <w:tcPr>
            <w:tcW w:w="2254" w:type="dxa"/>
            <w:shd w:val="clear" w:color="auto" w:fill="auto"/>
          </w:tcPr>
          <w:p w14:paraId="3A7E4C66" w14:textId="77777777" w:rsidR="00510C89" w:rsidRPr="00510C89" w:rsidRDefault="00510C89" w:rsidP="004B18B3">
            <w:r w:rsidRPr="00510C89">
              <w:rPr>
                <w:rFonts w:hint="eastAsia"/>
              </w:rPr>
              <w:t>W</w:t>
            </w:r>
            <w:r w:rsidRPr="00510C89">
              <w:t>EB/WAS</w:t>
            </w:r>
          </w:p>
        </w:tc>
        <w:tc>
          <w:tcPr>
            <w:tcW w:w="7493" w:type="dxa"/>
            <w:shd w:val="clear" w:color="auto" w:fill="auto"/>
          </w:tcPr>
          <w:p w14:paraId="1A45BD06" w14:textId="00996029" w:rsidR="00510C89" w:rsidRPr="00510C89" w:rsidRDefault="00CD6C99" w:rsidP="004B18B3">
            <w:r>
              <w:t>Nginx/NodeJS</w:t>
            </w:r>
            <w:r w:rsidR="00510C89" w:rsidRPr="00510C89">
              <w:t xml:space="preserve"> , Tomcat </w:t>
            </w:r>
            <w:r w:rsidR="00510C89" w:rsidRPr="00510C89">
              <w:rPr>
                <w:rFonts w:hint="eastAsia"/>
              </w:rPr>
              <w:t xml:space="preserve">계열 </w:t>
            </w:r>
            <w:r w:rsidR="00510C89" w:rsidRPr="00510C89">
              <w:t>Was</w:t>
            </w:r>
            <w:r>
              <w:t>(JBoss)</w:t>
            </w:r>
          </w:p>
        </w:tc>
      </w:tr>
      <w:tr w:rsidR="00AA546E" w:rsidRPr="00AA546E" w14:paraId="447E4DEE" w14:textId="77777777" w:rsidTr="00AA546E">
        <w:tc>
          <w:tcPr>
            <w:tcW w:w="2254" w:type="dxa"/>
            <w:shd w:val="clear" w:color="auto" w:fill="auto"/>
          </w:tcPr>
          <w:p w14:paraId="15812869" w14:textId="77777777" w:rsidR="00510C89" w:rsidRPr="00510C89" w:rsidRDefault="00510C89" w:rsidP="004B18B3">
            <w:r w:rsidRPr="00510C89">
              <w:rPr>
                <w:rFonts w:hint="eastAsia"/>
              </w:rPr>
              <w:t>기타</w:t>
            </w:r>
          </w:p>
        </w:tc>
        <w:tc>
          <w:tcPr>
            <w:tcW w:w="7493" w:type="dxa"/>
            <w:shd w:val="clear" w:color="auto" w:fill="auto"/>
          </w:tcPr>
          <w:p w14:paraId="16F80902" w14:textId="6C248A49" w:rsidR="00510C89" w:rsidRPr="00510C89" w:rsidRDefault="00CD6C99" w:rsidP="004B18B3">
            <w:r>
              <w:rPr>
                <w:rFonts w:hint="eastAsia"/>
              </w:rPr>
              <w:t>R</w:t>
            </w:r>
            <w:r>
              <w:t>edis DB</w:t>
            </w:r>
          </w:p>
        </w:tc>
      </w:tr>
    </w:tbl>
    <w:p w14:paraId="332EFA80" w14:textId="2402D211" w:rsidR="003E4C02" w:rsidRDefault="003E4C02" w:rsidP="00153F4F"/>
    <w:p w14:paraId="1B41A065" w14:textId="457F3354" w:rsidR="008C6CE7" w:rsidRDefault="008C6CE7" w:rsidP="00153F4F"/>
    <w:p w14:paraId="3BE0ED04" w14:textId="3EF18194" w:rsidR="001741DA" w:rsidRDefault="001741DA" w:rsidP="00153F4F"/>
    <w:p w14:paraId="1C9DD8F8" w14:textId="62FA8D7A" w:rsidR="001741DA" w:rsidRDefault="001741DA" w:rsidP="00153F4F"/>
    <w:p w14:paraId="411260C7" w14:textId="77777777" w:rsidR="001741DA" w:rsidRDefault="001741DA" w:rsidP="00153F4F"/>
    <w:p w14:paraId="21BB7845" w14:textId="7B338044" w:rsidR="00510C89" w:rsidRDefault="00510C89" w:rsidP="00510C89">
      <w:pPr>
        <w:pStyle w:val="2"/>
        <w:numPr>
          <w:ilvl w:val="1"/>
          <w:numId w:val="1"/>
        </w:numPr>
      </w:pPr>
      <w:bookmarkStart w:id="16" w:name="_Toc219310845"/>
      <w:r>
        <w:rPr>
          <w:rFonts w:hint="eastAsia"/>
        </w:rPr>
        <w:lastRenderedPageBreak/>
        <w:t>어플리케이션 구성도</w:t>
      </w:r>
      <w:bookmarkEnd w:id="16"/>
    </w:p>
    <w:p w14:paraId="1B7E6F81" w14:textId="543276AE" w:rsidR="00164FA1" w:rsidRDefault="00164FA1" w:rsidP="00164FA1">
      <w:r>
        <w:rPr>
          <w:rFonts w:hint="eastAsia"/>
        </w:rPr>
        <w:t>시스템(서비스)을 구성하는 어플리케이션 모듈</w:t>
      </w:r>
      <w:r w:rsidR="005E1188">
        <w:rPr>
          <w:rFonts w:hint="eastAsia"/>
        </w:rPr>
        <w:t>들의</w:t>
      </w:r>
      <w:r>
        <w:rPr>
          <w:rFonts w:hint="eastAsia"/>
        </w:rPr>
        <w:t xml:space="preserve"> 관계 및 </w:t>
      </w:r>
      <w:r w:rsidR="005E1188">
        <w:rPr>
          <w:rFonts w:hint="eastAsia"/>
        </w:rPr>
        <w:t xml:space="preserve">레이어를 </w:t>
      </w:r>
      <w:r>
        <w:rPr>
          <w:rFonts w:hint="eastAsia"/>
        </w:rPr>
        <w:t>시각적으로 표현</w:t>
      </w:r>
    </w:p>
    <w:p w14:paraId="33D3A368" w14:textId="04C25FE7" w:rsidR="00164FA1" w:rsidRPr="00164FA1" w:rsidRDefault="00E12BBB" w:rsidP="00164FA1">
      <w:r>
        <w:pict w14:anchorId="5D6E6F2D">
          <v:shape id="_x0000_i1027" type="#_x0000_t75" style="width:488.95pt;height:263.7pt;mso-left-percent:-10001;mso-top-percent:-10001;mso-position-horizontal:absolute;mso-position-horizontal-relative:char;mso-position-vertical:absolute;mso-position-vertical-relative:line;mso-left-percent:-10001;mso-top-percent:-10001">
            <v:imagedata r:id="rId14" o:title=""/>
          </v:shape>
        </w:pict>
      </w:r>
    </w:p>
    <w:p w14:paraId="7D799E3F" w14:textId="2FE5CF3A" w:rsidR="0006241D" w:rsidRDefault="0006241D" w:rsidP="00153F4F">
      <w:pPr>
        <w:rPr>
          <w:noProof/>
        </w:rPr>
      </w:pPr>
    </w:p>
    <w:p w14:paraId="0883878F" w14:textId="1A90BE9B" w:rsidR="006F0F63" w:rsidRDefault="00510C89" w:rsidP="001945ED">
      <w:pPr>
        <w:pStyle w:val="10"/>
      </w:pPr>
      <w:bookmarkStart w:id="17" w:name="_Toc219310846"/>
      <w:r>
        <w:rPr>
          <w:rFonts w:hint="eastAsia"/>
        </w:rPr>
        <w:t>연관자료</w:t>
      </w:r>
      <w:bookmarkEnd w:id="17"/>
    </w:p>
    <w:p w14:paraId="2878432E" w14:textId="19927AA9" w:rsidR="00510C89" w:rsidRDefault="00510C89" w:rsidP="00510C89">
      <w:pPr>
        <w:pStyle w:val="2"/>
      </w:pPr>
      <w:bookmarkStart w:id="18" w:name="_Toc219310847"/>
      <w:r>
        <w:rPr>
          <w:rFonts w:hint="eastAsia"/>
        </w:rPr>
        <w:t>서비스 기동/중지</w:t>
      </w:r>
      <w:bookmarkEnd w:id="18"/>
    </w:p>
    <w:p w14:paraId="79473714" w14:textId="36253F71" w:rsidR="00164FA1" w:rsidRDefault="00164FA1" w:rsidP="00164FA1">
      <w:r>
        <w:rPr>
          <w:rFonts w:hint="eastAsia"/>
        </w:rPr>
        <w:t>서비스를 실행(기동)</w:t>
      </w:r>
      <w:r>
        <w:t xml:space="preserve"> </w:t>
      </w:r>
      <w:r>
        <w:rPr>
          <w:rFonts w:hint="eastAsia"/>
        </w:rPr>
        <w:t>하거나 종료(중지)</w:t>
      </w:r>
      <w:r>
        <w:t xml:space="preserve"> </w:t>
      </w:r>
      <w:r>
        <w:rPr>
          <w:rFonts w:hint="eastAsia"/>
        </w:rPr>
        <w:t>하는 절차와 방법</w:t>
      </w:r>
    </w:p>
    <w:p w14:paraId="3DD52CD2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1134"/>
        <w:gridCol w:w="3530"/>
        <w:gridCol w:w="4408"/>
      </w:tblGrid>
      <w:tr w:rsidR="00C069D0" w:rsidRPr="00AA546E" w14:paraId="63A77150" w14:textId="77777777" w:rsidTr="00C069D0">
        <w:trPr>
          <w:trHeight w:val="265"/>
        </w:trPr>
        <w:tc>
          <w:tcPr>
            <w:tcW w:w="959" w:type="dxa"/>
            <w:shd w:val="clear" w:color="auto" w:fill="EEECE1"/>
          </w:tcPr>
          <w:p w14:paraId="404C4864" w14:textId="1274D5DC" w:rsidR="00C069D0" w:rsidRPr="00AA546E" w:rsidRDefault="00C069D0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 xml:space="preserve">서버 </w:t>
            </w:r>
          </w:p>
        </w:tc>
        <w:tc>
          <w:tcPr>
            <w:tcW w:w="1134" w:type="dxa"/>
            <w:shd w:val="clear" w:color="auto" w:fill="EEECE1"/>
          </w:tcPr>
          <w:p w14:paraId="794ABCF5" w14:textId="4FC014B2" w:rsidR="00C069D0" w:rsidRDefault="00C069D0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서비스</w:t>
            </w:r>
          </w:p>
        </w:tc>
        <w:tc>
          <w:tcPr>
            <w:tcW w:w="3530" w:type="dxa"/>
            <w:shd w:val="clear" w:color="auto" w:fill="EEECE1"/>
          </w:tcPr>
          <w:p w14:paraId="4981EE6F" w14:textId="737770D9" w:rsidR="00C069D0" w:rsidRPr="00AA546E" w:rsidRDefault="00C069D0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동작</w:t>
            </w:r>
          </w:p>
        </w:tc>
        <w:tc>
          <w:tcPr>
            <w:tcW w:w="4408" w:type="dxa"/>
            <w:shd w:val="clear" w:color="auto" w:fill="EEECE1"/>
          </w:tcPr>
          <w:p w14:paraId="18A4E474" w14:textId="723B94D3" w:rsidR="00C069D0" w:rsidRPr="00AA546E" w:rsidRDefault="00C069D0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명령어</w:t>
            </w:r>
          </w:p>
        </w:tc>
      </w:tr>
      <w:tr w:rsidR="00C069D0" w:rsidRPr="00AA546E" w14:paraId="5363DC03" w14:textId="77777777" w:rsidTr="00C069D0">
        <w:trPr>
          <w:trHeight w:val="268"/>
        </w:trPr>
        <w:tc>
          <w:tcPr>
            <w:tcW w:w="959" w:type="dxa"/>
            <w:vMerge w:val="restart"/>
            <w:shd w:val="clear" w:color="auto" w:fill="auto"/>
          </w:tcPr>
          <w:p w14:paraId="51592A02" w14:textId="34D9EF75" w:rsidR="00C069D0" w:rsidRPr="00D147C9" w:rsidRDefault="00C069D0" w:rsidP="001961F0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t>W</w:t>
            </w:r>
            <w:r w:rsidRPr="00D147C9">
              <w:rPr>
                <w:sz w:val="20"/>
                <w:szCs w:val="20"/>
              </w:rPr>
              <w:t>EB</w:t>
            </w:r>
          </w:p>
        </w:tc>
        <w:tc>
          <w:tcPr>
            <w:tcW w:w="1134" w:type="dxa"/>
            <w:vMerge w:val="restart"/>
          </w:tcPr>
          <w:p w14:paraId="0B7FA624" w14:textId="71E987CF" w:rsidR="00C069D0" w:rsidRPr="00D147C9" w:rsidRDefault="00C069D0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ginx</w:t>
            </w:r>
          </w:p>
        </w:tc>
        <w:tc>
          <w:tcPr>
            <w:tcW w:w="3530" w:type="dxa"/>
            <w:shd w:val="clear" w:color="auto" w:fill="auto"/>
          </w:tcPr>
          <w:p w14:paraId="64AD7214" w14:textId="72DCFDDA" w:rsidR="00C069D0" w:rsidRPr="00D147C9" w:rsidRDefault="00C069D0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상태확인</w:t>
            </w:r>
          </w:p>
        </w:tc>
        <w:tc>
          <w:tcPr>
            <w:tcW w:w="4408" w:type="dxa"/>
            <w:shd w:val="clear" w:color="auto" w:fill="auto"/>
          </w:tcPr>
          <w:p w14:paraId="6CFE63EC" w14:textId="1543D36B" w:rsidR="00C069D0" w:rsidRPr="00D147C9" w:rsidRDefault="00C069D0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ystemctl status nginx</w:t>
            </w:r>
          </w:p>
        </w:tc>
      </w:tr>
      <w:tr w:rsidR="00C069D0" w:rsidRPr="00AA546E" w14:paraId="2C965FEC" w14:textId="77777777" w:rsidTr="00C069D0">
        <w:trPr>
          <w:trHeight w:val="268"/>
        </w:trPr>
        <w:tc>
          <w:tcPr>
            <w:tcW w:w="959" w:type="dxa"/>
            <w:vMerge/>
            <w:shd w:val="clear" w:color="auto" w:fill="auto"/>
          </w:tcPr>
          <w:p w14:paraId="0459FBEE" w14:textId="77777777" w:rsidR="00C069D0" w:rsidRPr="00D147C9" w:rsidRDefault="00C069D0" w:rsidP="001961F0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0B22885F" w14:textId="77777777" w:rsidR="00C069D0" w:rsidRDefault="00C069D0" w:rsidP="001961F0">
            <w:pPr>
              <w:rPr>
                <w:sz w:val="20"/>
                <w:szCs w:val="20"/>
              </w:rPr>
            </w:pPr>
          </w:p>
        </w:tc>
        <w:tc>
          <w:tcPr>
            <w:tcW w:w="3530" w:type="dxa"/>
            <w:shd w:val="clear" w:color="auto" w:fill="auto"/>
          </w:tcPr>
          <w:p w14:paraId="46D64CC0" w14:textId="69F75F83" w:rsidR="00C069D0" w:rsidRPr="00D147C9" w:rsidRDefault="00C069D0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시작</w:t>
            </w:r>
          </w:p>
        </w:tc>
        <w:tc>
          <w:tcPr>
            <w:tcW w:w="4408" w:type="dxa"/>
            <w:shd w:val="clear" w:color="auto" w:fill="auto"/>
          </w:tcPr>
          <w:p w14:paraId="264B29FC" w14:textId="3081734D" w:rsidR="00C069D0" w:rsidRPr="00D147C9" w:rsidRDefault="00C069D0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ystemctl start nginx</w:t>
            </w:r>
          </w:p>
        </w:tc>
      </w:tr>
      <w:tr w:rsidR="00C069D0" w:rsidRPr="00AA546E" w14:paraId="56FD25C5" w14:textId="77777777" w:rsidTr="00C069D0">
        <w:trPr>
          <w:trHeight w:val="268"/>
        </w:trPr>
        <w:tc>
          <w:tcPr>
            <w:tcW w:w="959" w:type="dxa"/>
            <w:vMerge/>
            <w:shd w:val="clear" w:color="auto" w:fill="auto"/>
          </w:tcPr>
          <w:p w14:paraId="1FEA9D21" w14:textId="77777777" w:rsidR="00C069D0" w:rsidRPr="00D147C9" w:rsidRDefault="00C069D0" w:rsidP="001961F0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069ABDE7" w14:textId="77777777" w:rsidR="00C069D0" w:rsidRDefault="00C069D0" w:rsidP="001961F0">
            <w:pPr>
              <w:rPr>
                <w:sz w:val="20"/>
                <w:szCs w:val="20"/>
              </w:rPr>
            </w:pPr>
          </w:p>
        </w:tc>
        <w:tc>
          <w:tcPr>
            <w:tcW w:w="3530" w:type="dxa"/>
            <w:shd w:val="clear" w:color="auto" w:fill="auto"/>
          </w:tcPr>
          <w:p w14:paraId="79740242" w14:textId="670B1239" w:rsidR="00C069D0" w:rsidRPr="00D147C9" w:rsidRDefault="00C069D0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종료</w:t>
            </w:r>
          </w:p>
        </w:tc>
        <w:tc>
          <w:tcPr>
            <w:tcW w:w="4408" w:type="dxa"/>
            <w:shd w:val="clear" w:color="auto" w:fill="auto"/>
          </w:tcPr>
          <w:p w14:paraId="728798C8" w14:textId="111727E0" w:rsidR="00C069D0" w:rsidRPr="00D147C9" w:rsidRDefault="00C069D0" w:rsidP="001961F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ystemctl stop nginx</w:t>
            </w:r>
          </w:p>
        </w:tc>
      </w:tr>
      <w:tr w:rsidR="00C069D0" w:rsidRPr="00AA546E" w14:paraId="6C916786" w14:textId="77777777" w:rsidTr="00C069D0">
        <w:trPr>
          <w:trHeight w:val="226"/>
        </w:trPr>
        <w:tc>
          <w:tcPr>
            <w:tcW w:w="959" w:type="dxa"/>
            <w:vMerge/>
            <w:shd w:val="clear" w:color="auto" w:fill="auto"/>
          </w:tcPr>
          <w:p w14:paraId="429ECBEA" w14:textId="1AEF056A" w:rsidR="00C069D0" w:rsidRPr="00D147C9" w:rsidRDefault="00C069D0" w:rsidP="00D27354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</w:tcPr>
          <w:p w14:paraId="4239A2A9" w14:textId="21B08CBD" w:rsidR="00C069D0" w:rsidRPr="00D147C9" w:rsidRDefault="00C069D0" w:rsidP="00D2735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M2</w:t>
            </w:r>
          </w:p>
        </w:tc>
        <w:tc>
          <w:tcPr>
            <w:tcW w:w="3530" w:type="dxa"/>
            <w:shd w:val="clear" w:color="auto" w:fill="auto"/>
          </w:tcPr>
          <w:p w14:paraId="610199BC" w14:textId="133308FF" w:rsidR="00C069D0" w:rsidRPr="00D147C9" w:rsidRDefault="00C069D0" w:rsidP="00D2735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상태확인(모두확인)</w:t>
            </w:r>
          </w:p>
        </w:tc>
        <w:tc>
          <w:tcPr>
            <w:tcW w:w="4408" w:type="dxa"/>
            <w:shd w:val="clear" w:color="auto" w:fill="auto"/>
          </w:tcPr>
          <w:p w14:paraId="1573B750" w14:textId="51410A9C" w:rsidR="00C069D0" w:rsidRPr="00D147C9" w:rsidRDefault="00C069D0" w:rsidP="00D273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$pm2 status($ps -ef | grep next-server)</w:t>
            </w:r>
          </w:p>
        </w:tc>
      </w:tr>
      <w:tr w:rsidR="00C069D0" w:rsidRPr="00AA546E" w14:paraId="6E82ECD7" w14:textId="77777777" w:rsidTr="00C069D0">
        <w:trPr>
          <w:trHeight w:val="226"/>
        </w:trPr>
        <w:tc>
          <w:tcPr>
            <w:tcW w:w="959" w:type="dxa"/>
            <w:vMerge/>
            <w:shd w:val="clear" w:color="auto" w:fill="auto"/>
          </w:tcPr>
          <w:p w14:paraId="32740838" w14:textId="77777777" w:rsidR="00C069D0" w:rsidRPr="00D147C9" w:rsidRDefault="00C069D0" w:rsidP="00D27354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286C2416" w14:textId="77777777" w:rsidR="00C069D0" w:rsidRDefault="00C069D0" w:rsidP="00D27354">
            <w:pPr>
              <w:rPr>
                <w:sz w:val="20"/>
                <w:szCs w:val="20"/>
              </w:rPr>
            </w:pPr>
          </w:p>
        </w:tc>
        <w:tc>
          <w:tcPr>
            <w:tcW w:w="3530" w:type="dxa"/>
            <w:shd w:val="clear" w:color="auto" w:fill="auto"/>
          </w:tcPr>
          <w:p w14:paraId="57B12E5E" w14:textId="3F099024" w:rsidR="00C069D0" w:rsidRPr="00D147C9" w:rsidRDefault="00C069D0" w:rsidP="00D2735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시작</w:t>
            </w:r>
          </w:p>
        </w:tc>
        <w:tc>
          <w:tcPr>
            <w:tcW w:w="4408" w:type="dxa"/>
            <w:shd w:val="clear" w:color="auto" w:fill="auto"/>
          </w:tcPr>
          <w:p w14:paraId="434CA5D6" w14:textId="4E77C3A5" w:rsidR="00C069D0" w:rsidRPr="00D147C9" w:rsidRDefault="00C069D0" w:rsidP="00D27354">
            <w:pPr>
              <w:rPr>
                <w:sz w:val="20"/>
                <w:szCs w:val="20"/>
              </w:rPr>
            </w:pPr>
            <w:r w:rsidRPr="00C069D0">
              <w:rPr>
                <w:sz w:val="20"/>
                <w:szCs w:val="20"/>
              </w:rPr>
              <w:t>$ pm2 start --error /hli_app/log/web/pm2/error.log --output /hli_app/log/web/pm2/output.log -i max</w:t>
            </w:r>
          </w:p>
        </w:tc>
      </w:tr>
      <w:tr w:rsidR="00C069D0" w:rsidRPr="00AA546E" w14:paraId="01C49F9A" w14:textId="77777777" w:rsidTr="00C069D0">
        <w:trPr>
          <w:trHeight w:val="226"/>
        </w:trPr>
        <w:tc>
          <w:tcPr>
            <w:tcW w:w="959" w:type="dxa"/>
            <w:vMerge/>
            <w:shd w:val="clear" w:color="auto" w:fill="auto"/>
          </w:tcPr>
          <w:p w14:paraId="7EE228B3" w14:textId="77777777" w:rsidR="00C069D0" w:rsidRPr="00D147C9" w:rsidRDefault="00C069D0" w:rsidP="00D27354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454064D2" w14:textId="77777777" w:rsidR="00C069D0" w:rsidRDefault="00C069D0" w:rsidP="00D27354">
            <w:pPr>
              <w:rPr>
                <w:sz w:val="20"/>
                <w:szCs w:val="20"/>
              </w:rPr>
            </w:pPr>
          </w:p>
        </w:tc>
        <w:tc>
          <w:tcPr>
            <w:tcW w:w="3530" w:type="dxa"/>
            <w:shd w:val="clear" w:color="auto" w:fill="auto"/>
          </w:tcPr>
          <w:p w14:paraId="5268A7A0" w14:textId="581A186F" w:rsidR="00C069D0" w:rsidRPr="00D147C9" w:rsidRDefault="00C069D0" w:rsidP="00D2735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종료</w:t>
            </w:r>
          </w:p>
        </w:tc>
        <w:tc>
          <w:tcPr>
            <w:tcW w:w="4408" w:type="dxa"/>
            <w:shd w:val="clear" w:color="auto" w:fill="auto"/>
          </w:tcPr>
          <w:p w14:paraId="13F38F14" w14:textId="3718FA54" w:rsidR="00C069D0" w:rsidRPr="00D147C9" w:rsidRDefault="00C069D0" w:rsidP="00D273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$pm2 kill</w:t>
            </w:r>
          </w:p>
        </w:tc>
      </w:tr>
      <w:tr w:rsidR="00C069D0" w:rsidRPr="00AA546E" w14:paraId="57249BF4" w14:textId="77777777" w:rsidTr="00C069D0">
        <w:trPr>
          <w:trHeight w:val="226"/>
        </w:trPr>
        <w:tc>
          <w:tcPr>
            <w:tcW w:w="959" w:type="dxa"/>
            <w:vMerge/>
            <w:shd w:val="clear" w:color="auto" w:fill="auto"/>
          </w:tcPr>
          <w:p w14:paraId="17856548" w14:textId="77777777" w:rsidR="00C069D0" w:rsidRPr="00D147C9" w:rsidRDefault="00C069D0" w:rsidP="00D27354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738B373F" w14:textId="77777777" w:rsidR="00C069D0" w:rsidRDefault="00C069D0" w:rsidP="00D27354">
            <w:pPr>
              <w:rPr>
                <w:sz w:val="20"/>
                <w:szCs w:val="20"/>
              </w:rPr>
            </w:pPr>
          </w:p>
        </w:tc>
        <w:tc>
          <w:tcPr>
            <w:tcW w:w="3530" w:type="dxa"/>
            <w:shd w:val="clear" w:color="auto" w:fill="auto"/>
          </w:tcPr>
          <w:p w14:paraId="3ED35FA7" w14:textId="45F1F312" w:rsidR="00C069D0" w:rsidRPr="00D147C9" w:rsidRDefault="00C069D0" w:rsidP="00D2735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리로드</w:t>
            </w:r>
          </w:p>
        </w:tc>
        <w:tc>
          <w:tcPr>
            <w:tcW w:w="4408" w:type="dxa"/>
            <w:shd w:val="clear" w:color="auto" w:fill="auto"/>
          </w:tcPr>
          <w:p w14:paraId="4E095592" w14:textId="59728E78" w:rsidR="00C069D0" w:rsidRPr="00D147C9" w:rsidRDefault="00C069D0" w:rsidP="00D27354">
            <w:pPr>
              <w:rPr>
                <w:sz w:val="20"/>
                <w:szCs w:val="20"/>
              </w:rPr>
            </w:pPr>
            <w:r w:rsidRPr="00C069D0">
              <w:rPr>
                <w:sz w:val="20"/>
                <w:szCs w:val="20"/>
              </w:rPr>
              <w:t>$ pm2 reload 0    &lt; 숫자 0은 pm2 list로 나오는 목록에서 확인이 가능한 프로세스 번</w:t>
            </w:r>
            <w:r w:rsidRPr="00C069D0">
              <w:rPr>
                <w:sz w:val="20"/>
                <w:szCs w:val="20"/>
              </w:rPr>
              <w:lastRenderedPageBreak/>
              <w:t>호이다.</w:t>
            </w:r>
          </w:p>
        </w:tc>
      </w:tr>
      <w:tr w:rsidR="00C069D0" w:rsidRPr="00AA546E" w14:paraId="1C850C7F" w14:textId="77777777" w:rsidTr="00C069D0">
        <w:trPr>
          <w:trHeight w:val="537"/>
        </w:trPr>
        <w:tc>
          <w:tcPr>
            <w:tcW w:w="959" w:type="dxa"/>
            <w:vMerge w:val="restart"/>
            <w:shd w:val="clear" w:color="auto" w:fill="auto"/>
          </w:tcPr>
          <w:p w14:paraId="4379119C" w14:textId="1C9DB1FC" w:rsidR="00C069D0" w:rsidRPr="00D147C9" w:rsidRDefault="00C069D0" w:rsidP="00C069D0">
            <w:pPr>
              <w:rPr>
                <w:sz w:val="20"/>
                <w:szCs w:val="20"/>
              </w:rPr>
            </w:pPr>
            <w:r w:rsidRPr="00D147C9">
              <w:rPr>
                <w:rFonts w:hint="eastAsia"/>
                <w:sz w:val="20"/>
                <w:szCs w:val="20"/>
              </w:rPr>
              <w:lastRenderedPageBreak/>
              <w:t>W</w:t>
            </w:r>
            <w:r w:rsidRPr="00D147C9">
              <w:rPr>
                <w:sz w:val="20"/>
                <w:szCs w:val="20"/>
              </w:rPr>
              <w:t>AS</w:t>
            </w:r>
          </w:p>
        </w:tc>
        <w:tc>
          <w:tcPr>
            <w:tcW w:w="1134" w:type="dxa"/>
            <w:vMerge w:val="restart"/>
          </w:tcPr>
          <w:p w14:paraId="130C24FE" w14:textId="06510EA4" w:rsidR="00C069D0" w:rsidRPr="00D147C9" w:rsidRDefault="00C069D0" w:rsidP="00C069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JBoss</w:t>
            </w:r>
          </w:p>
        </w:tc>
        <w:tc>
          <w:tcPr>
            <w:tcW w:w="3530" w:type="dxa"/>
            <w:shd w:val="clear" w:color="auto" w:fill="auto"/>
          </w:tcPr>
          <w:p w14:paraId="16A575E6" w14:textId="6C6E3FAC" w:rsidR="00C069D0" w:rsidRPr="00D147C9" w:rsidRDefault="00C069D0" w:rsidP="00C069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상태확인</w:t>
            </w:r>
          </w:p>
        </w:tc>
        <w:tc>
          <w:tcPr>
            <w:tcW w:w="4408" w:type="dxa"/>
            <w:shd w:val="clear" w:color="auto" w:fill="auto"/>
          </w:tcPr>
          <w:p w14:paraId="64A8C56E" w14:textId="6DDD2899" w:rsidR="00C069D0" w:rsidRPr="00C069D0" w:rsidRDefault="00C069D0" w:rsidP="00C069D0">
            <w:pPr>
              <w:rPr>
                <w:sz w:val="20"/>
                <w:szCs w:val="20"/>
              </w:rPr>
            </w:pPr>
            <w:r w:rsidRPr="00C069D0">
              <w:rPr>
                <w:sz w:val="20"/>
                <w:szCs w:val="20"/>
              </w:rPr>
              <w:t>$ ps -ef | grep tomcat</w:t>
            </w:r>
          </w:p>
        </w:tc>
      </w:tr>
      <w:tr w:rsidR="00C069D0" w:rsidRPr="00AA546E" w14:paraId="22568E43" w14:textId="77777777" w:rsidTr="00C069D0">
        <w:trPr>
          <w:trHeight w:val="535"/>
        </w:trPr>
        <w:tc>
          <w:tcPr>
            <w:tcW w:w="959" w:type="dxa"/>
            <w:vMerge/>
            <w:shd w:val="clear" w:color="auto" w:fill="auto"/>
          </w:tcPr>
          <w:p w14:paraId="0B7F9C22" w14:textId="77777777" w:rsidR="00C069D0" w:rsidRPr="00D147C9" w:rsidRDefault="00C069D0" w:rsidP="00C069D0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39957043" w14:textId="77777777" w:rsidR="00C069D0" w:rsidRDefault="00C069D0" w:rsidP="00C069D0">
            <w:pPr>
              <w:rPr>
                <w:sz w:val="20"/>
                <w:szCs w:val="20"/>
              </w:rPr>
            </w:pPr>
          </w:p>
        </w:tc>
        <w:tc>
          <w:tcPr>
            <w:tcW w:w="3530" w:type="dxa"/>
            <w:shd w:val="clear" w:color="auto" w:fill="auto"/>
          </w:tcPr>
          <w:p w14:paraId="35007EC0" w14:textId="5C8DAA10" w:rsidR="00C069D0" w:rsidRPr="00D147C9" w:rsidRDefault="00C069D0" w:rsidP="00C069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시작</w:t>
            </w:r>
          </w:p>
        </w:tc>
        <w:tc>
          <w:tcPr>
            <w:tcW w:w="4408" w:type="dxa"/>
            <w:shd w:val="clear" w:color="auto" w:fill="auto"/>
          </w:tcPr>
          <w:p w14:paraId="6F0B5F5E" w14:textId="586B6C6B" w:rsidR="00C069D0" w:rsidRPr="00C069D0" w:rsidRDefault="00C069D0" w:rsidP="00C069D0">
            <w:pPr>
              <w:rPr>
                <w:sz w:val="20"/>
                <w:szCs w:val="20"/>
              </w:rPr>
            </w:pPr>
            <w:r w:rsidRPr="00C069D0">
              <w:rPr>
                <w:sz w:val="20"/>
                <w:szCs w:val="20"/>
              </w:rPr>
              <w:t>$ /hli_app/sw/was/bin/status.sh</w:t>
            </w:r>
          </w:p>
        </w:tc>
      </w:tr>
      <w:tr w:rsidR="00C069D0" w:rsidRPr="00AA546E" w14:paraId="5D610252" w14:textId="77777777" w:rsidTr="00C069D0">
        <w:trPr>
          <w:trHeight w:val="535"/>
        </w:trPr>
        <w:tc>
          <w:tcPr>
            <w:tcW w:w="959" w:type="dxa"/>
            <w:vMerge/>
            <w:shd w:val="clear" w:color="auto" w:fill="auto"/>
          </w:tcPr>
          <w:p w14:paraId="6D9C7694" w14:textId="77777777" w:rsidR="00C069D0" w:rsidRPr="00D147C9" w:rsidRDefault="00C069D0" w:rsidP="00C069D0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267E0E98" w14:textId="77777777" w:rsidR="00C069D0" w:rsidRDefault="00C069D0" w:rsidP="00C069D0">
            <w:pPr>
              <w:rPr>
                <w:sz w:val="20"/>
                <w:szCs w:val="20"/>
              </w:rPr>
            </w:pPr>
          </w:p>
        </w:tc>
        <w:tc>
          <w:tcPr>
            <w:tcW w:w="3530" w:type="dxa"/>
            <w:shd w:val="clear" w:color="auto" w:fill="auto"/>
          </w:tcPr>
          <w:p w14:paraId="4D029663" w14:textId="41C20D0A" w:rsidR="00C069D0" w:rsidRPr="00D147C9" w:rsidRDefault="00C069D0" w:rsidP="00C069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종료</w:t>
            </w:r>
          </w:p>
        </w:tc>
        <w:tc>
          <w:tcPr>
            <w:tcW w:w="4408" w:type="dxa"/>
            <w:shd w:val="clear" w:color="auto" w:fill="auto"/>
          </w:tcPr>
          <w:p w14:paraId="77504481" w14:textId="2C2B2202" w:rsidR="00C069D0" w:rsidRPr="00C069D0" w:rsidRDefault="00C069D0" w:rsidP="00C069D0">
            <w:pPr>
              <w:rPr>
                <w:sz w:val="20"/>
                <w:szCs w:val="20"/>
              </w:rPr>
            </w:pPr>
            <w:r w:rsidRPr="00C069D0">
              <w:rPr>
                <w:sz w:val="20"/>
                <w:szCs w:val="20"/>
              </w:rPr>
              <w:t>$ /hli_app/sw/was/bin/start.sh</w:t>
            </w:r>
          </w:p>
        </w:tc>
      </w:tr>
      <w:tr w:rsidR="00C069D0" w:rsidRPr="00AA546E" w14:paraId="50673408" w14:textId="77777777" w:rsidTr="00C069D0">
        <w:trPr>
          <w:trHeight w:val="274"/>
        </w:trPr>
        <w:tc>
          <w:tcPr>
            <w:tcW w:w="959" w:type="dxa"/>
            <w:vMerge w:val="restart"/>
            <w:shd w:val="clear" w:color="auto" w:fill="auto"/>
          </w:tcPr>
          <w:p w14:paraId="02DCA1DA" w14:textId="173C5EDB" w:rsidR="00C069D0" w:rsidRPr="00D147C9" w:rsidRDefault="00C069D0" w:rsidP="00C069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edis</w:t>
            </w:r>
          </w:p>
        </w:tc>
        <w:tc>
          <w:tcPr>
            <w:tcW w:w="1134" w:type="dxa"/>
            <w:vMerge w:val="restart"/>
          </w:tcPr>
          <w:p w14:paraId="5574D488" w14:textId="57EB4701" w:rsidR="00C069D0" w:rsidRPr="00D147C9" w:rsidRDefault="00C069D0" w:rsidP="00C069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edis</w:t>
            </w:r>
          </w:p>
        </w:tc>
        <w:tc>
          <w:tcPr>
            <w:tcW w:w="3530" w:type="dxa"/>
            <w:shd w:val="clear" w:color="auto" w:fill="auto"/>
          </w:tcPr>
          <w:p w14:paraId="6539DBF8" w14:textId="0F8362FC" w:rsidR="00C069D0" w:rsidRPr="00D147C9" w:rsidRDefault="00C069D0" w:rsidP="00C069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상태확인</w:t>
            </w:r>
          </w:p>
        </w:tc>
        <w:tc>
          <w:tcPr>
            <w:tcW w:w="4408" w:type="dxa"/>
            <w:shd w:val="clear" w:color="auto" w:fill="auto"/>
          </w:tcPr>
          <w:p w14:paraId="77B8A6A3" w14:textId="45403AF6" w:rsidR="00C069D0" w:rsidRPr="00C069D0" w:rsidRDefault="00C069D0" w:rsidP="00C069D0">
            <w:pPr>
              <w:rPr>
                <w:sz w:val="20"/>
                <w:szCs w:val="20"/>
              </w:rPr>
            </w:pPr>
            <w:r w:rsidRPr="00C069D0">
              <w:rPr>
                <w:sz w:val="20"/>
                <w:szCs w:val="20"/>
              </w:rPr>
              <w:t>$ /hli_app/sw/was/bin/kill.sh</w:t>
            </w:r>
          </w:p>
        </w:tc>
      </w:tr>
      <w:tr w:rsidR="00C069D0" w:rsidRPr="00AA546E" w14:paraId="2CAE0501" w14:textId="77777777" w:rsidTr="00C069D0">
        <w:trPr>
          <w:trHeight w:val="273"/>
        </w:trPr>
        <w:tc>
          <w:tcPr>
            <w:tcW w:w="959" w:type="dxa"/>
            <w:vMerge/>
            <w:shd w:val="clear" w:color="auto" w:fill="auto"/>
          </w:tcPr>
          <w:p w14:paraId="3D31F92F" w14:textId="77777777" w:rsidR="00C069D0" w:rsidRDefault="00C069D0" w:rsidP="00C069D0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41314529" w14:textId="77777777" w:rsidR="00C069D0" w:rsidRDefault="00C069D0" w:rsidP="00C069D0">
            <w:pPr>
              <w:rPr>
                <w:sz w:val="20"/>
                <w:szCs w:val="20"/>
              </w:rPr>
            </w:pPr>
          </w:p>
        </w:tc>
        <w:tc>
          <w:tcPr>
            <w:tcW w:w="3530" w:type="dxa"/>
            <w:shd w:val="clear" w:color="auto" w:fill="auto"/>
          </w:tcPr>
          <w:p w14:paraId="1A36FB81" w14:textId="3E791F56" w:rsidR="00C069D0" w:rsidRPr="00D147C9" w:rsidRDefault="00C069D0" w:rsidP="00C069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시작</w:t>
            </w:r>
          </w:p>
        </w:tc>
        <w:tc>
          <w:tcPr>
            <w:tcW w:w="4408" w:type="dxa"/>
            <w:shd w:val="clear" w:color="auto" w:fill="auto"/>
          </w:tcPr>
          <w:p w14:paraId="4A5B53E3" w14:textId="4C22CE13" w:rsidR="00C069D0" w:rsidRPr="00C069D0" w:rsidRDefault="00C069D0" w:rsidP="00C069D0">
            <w:pPr>
              <w:rPr>
                <w:sz w:val="20"/>
                <w:szCs w:val="20"/>
              </w:rPr>
            </w:pPr>
            <w:r w:rsidRPr="00C069D0">
              <w:rPr>
                <w:sz w:val="20"/>
                <w:szCs w:val="20"/>
              </w:rPr>
              <w:t>$ systemctl status redis</w:t>
            </w:r>
          </w:p>
        </w:tc>
      </w:tr>
      <w:tr w:rsidR="00C069D0" w:rsidRPr="00AA546E" w14:paraId="4DC71A97" w14:textId="77777777" w:rsidTr="00C069D0">
        <w:trPr>
          <w:trHeight w:val="273"/>
        </w:trPr>
        <w:tc>
          <w:tcPr>
            <w:tcW w:w="959" w:type="dxa"/>
            <w:vMerge/>
            <w:shd w:val="clear" w:color="auto" w:fill="auto"/>
          </w:tcPr>
          <w:p w14:paraId="2B02D387" w14:textId="77777777" w:rsidR="00C069D0" w:rsidRDefault="00C069D0" w:rsidP="00C069D0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2679A58E" w14:textId="77777777" w:rsidR="00C069D0" w:rsidRDefault="00C069D0" w:rsidP="00C069D0">
            <w:pPr>
              <w:rPr>
                <w:sz w:val="20"/>
                <w:szCs w:val="20"/>
              </w:rPr>
            </w:pPr>
          </w:p>
        </w:tc>
        <w:tc>
          <w:tcPr>
            <w:tcW w:w="3530" w:type="dxa"/>
            <w:shd w:val="clear" w:color="auto" w:fill="auto"/>
          </w:tcPr>
          <w:p w14:paraId="23D10551" w14:textId="47B3EC26" w:rsidR="00C069D0" w:rsidRPr="00D147C9" w:rsidRDefault="00C069D0" w:rsidP="00C069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종료</w:t>
            </w:r>
          </w:p>
        </w:tc>
        <w:tc>
          <w:tcPr>
            <w:tcW w:w="4408" w:type="dxa"/>
            <w:shd w:val="clear" w:color="auto" w:fill="auto"/>
          </w:tcPr>
          <w:p w14:paraId="24C5A7E7" w14:textId="6E489F84" w:rsidR="00C069D0" w:rsidRPr="00C069D0" w:rsidRDefault="00C069D0" w:rsidP="00C069D0">
            <w:pPr>
              <w:rPr>
                <w:sz w:val="20"/>
                <w:szCs w:val="20"/>
              </w:rPr>
            </w:pPr>
            <w:r w:rsidRPr="00C069D0">
              <w:rPr>
                <w:sz w:val="20"/>
                <w:szCs w:val="20"/>
              </w:rPr>
              <w:t>$ systemctl start redis</w:t>
            </w:r>
          </w:p>
        </w:tc>
      </w:tr>
      <w:tr w:rsidR="00C069D0" w:rsidRPr="00AA546E" w14:paraId="0E8CDB62" w14:textId="77777777" w:rsidTr="00C069D0">
        <w:trPr>
          <w:trHeight w:val="279"/>
        </w:trPr>
        <w:tc>
          <w:tcPr>
            <w:tcW w:w="959" w:type="dxa"/>
            <w:vMerge/>
            <w:shd w:val="clear" w:color="auto" w:fill="auto"/>
          </w:tcPr>
          <w:p w14:paraId="1664522B" w14:textId="77777777" w:rsidR="00C069D0" w:rsidRPr="00D147C9" w:rsidRDefault="00C069D0" w:rsidP="00C069D0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</w:tcPr>
          <w:p w14:paraId="35D07CA0" w14:textId="22D5EB24" w:rsidR="00C069D0" w:rsidRPr="00D147C9" w:rsidRDefault="00C069D0" w:rsidP="00C069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entinel</w:t>
            </w:r>
          </w:p>
        </w:tc>
        <w:tc>
          <w:tcPr>
            <w:tcW w:w="3530" w:type="dxa"/>
            <w:shd w:val="clear" w:color="auto" w:fill="auto"/>
          </w:tcPr>
          <w:p w14:paraId="21B104AE" w14:textId="1813EF69" w:rsidR="00C069D0" w:rsidRPr="00D147C9" w:rsidRDefault="00C069D0" w:rsidP="00C069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상태확인</w:t>
            </w:r>
          </w:p>
        </w:tc>
        <w:tc>
          <w:tcPr>
            <w:tcW w:w="4408" w:type="dxa"/>
            <w:shd w:val="clear" w:color="auto" w:fill="auto"/>
          </w:tcPr>
          <w:p w14:paraId="1F0D3E83" w14:textId="731C8B61" w:rsidR="00C069D0" w:rsidRPr="00C069D0" w:rsidRDefault="00C069D0" w:rsidP="00C069D0">
            <w:pPr>
              <w:rPr>
                <w:sz w:val="20"/>
                <w:szCs w:val="20"/>
              </w:rPr>
            </w:pPr>
            <w:r w:rsidRPr="00C069D0">
              <w:rPr>
                <w:sz w:val="20"/>
                <w:szCs w:val="20"/>
              </w:rPr>
              <w:t>$ systemctl stop redis</w:t>
            </w:r>
          </w:p>
        </w:tc>
      </w:tr>
      <w:tr w:rsidR="00C069D0" w:rsidRPr="00AA546E" w14:paraId="74520E29" w14:textId="77777777" w:rsidTr="00C069D0">
        <w:trPr>
          <w:trHeight w:val="279"/>
        </w:trPr>
        <w:tc>
          <w:tcPr>
            <w:tcW w:w="959" w:type="dxa"/>
            <w:vMerge/>
            <w:shd w:val="clear" w:color="auto" w:fill="auto"/>
          </w:tcPr>
          <w:p w14:paraId="4594B991" w14:textId="77777777" w:rsidR="00C069D0" w:rsidRPr="00D147C9" w:rsidRDefault="00C069D0" w:rsidP="00C069D0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759FCAB6" w14:textId="77777777" w:rsidR="00C069D0" w:rsidRDefault="00C069D0" w:rsidP="00C069D0">
            <w:pPr>
              <w:rPr>
                <w:sz w:val="20"/>
                <w:szCs w:val="20"/>
              </w:rPr>
            </w:pPr>
          </w:p>
        </w:tc>
        <w:tc>
          <w:tcPr>
            <w:tcW w:w="3530" w:type="dxa"/>
            <w:shd w:val="clear" w:color="auto" w:fill="auto"/>
          </w:tcPr>
          <w:p w14:paraId="0E309C8F" w14:textId="4FD45115" w:rsidR="00C069D0" w:rsidRPr="00D147C9" w:rsidRDefault="00C069D0" w:rsidP="00C069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시작</w:t>
            </w:r>
          </w:p>
        </w:tc>
        <w:tc>
          <w:tcPr>
            <w:tcW w:w="4408" w:type="dxa"/>
            <w:shd w:val="clear" w:color="auto" w:fill="auto"/>
          </w:tcPr>
          <w:p w14:paraId="79F2D7E9" w14:textId="291BEEF7" w:rsidR="00C069D0" w:rsidRPr="00C069D0" w:rsidRDefault="00C069D0" w:rsidP="00C069D0">
            <w:pPr>
              <w:rPr>
                <w:sz w:val="20"/>
                <w:szCs w:val="20"/>
              </w:rPr>
            </w:pPr>
            <w:r w:rsidRPr="00C069D0">
              <w:rPr>
                <w:sz w:val="20"/>
                <w:szCs w:val="20"/>
              </w:rPr>
              <w:t>$ systemctl status redis-sentinel</w:t>
            </w:r>
          </w:p>
        </w:tc>
      </w:tr>
      <w:tr w:rsidR="00C069D0" w:rsidRPr="00AA546E" w14:paraId="50F9BC87" w14:textId="77777777" w:rsidTr="00C069D0">
        <w:trPr>
          <w:trHeight w:val="279"/>
        </w:trPr>
        <w:tc>
          <w:tcPr>
            <w:tcW w:w="959" w:type="dxa"/>
            <w:vMerge/>
            <w:shd w:val="clear" w:color="auto" w:fill="auto"/>
          </w:tcPr>
          <w:p w14:paraId="0AF6394D" w14:textId="77777777" w:rsidR="00C069D0" w:rsidRPr="00D147C9" w:rsidRDefault="00C069D0" w:rsidP="00C069D0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230102EF" w14:textId="77777777" w:rsidR="00C069D0" w:rsidRDefault="00C069D0" w:rsidP="00C069D0">
            <w:pPr>
              <w:rPr>
                <w:sz w:val="20"/>
                <w:szCs w:val="20"/>
              </w:rPr>
            </w:pPr>
          </w:p>
        </w:tc>
        <w:tc>
          <w:tcPr>
            <w:tcW w:w="3530" w:type="dxa"/>
            <w:shd w:val="clear" w:color="auto" w:fill="auto"/>
          </w:tcPr>
          <w:p w14:paraId="78DA5AFF" w14:textId="1F37667A" w:rsidR="00C069D0" w:rsidRPr="00D147C9" w:rsidRDefault="00C069D0" w:rsidP="00C069D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종료</w:t>
            </w:r>
          </w:p>
        </w:tc>
        <w:tc>
          <w:tcPr>
            <w:tcW w:w="4408" w:type="dxa"/>
            <w:shd w:val="clear" w:color="auto" w:fill="auto"/>
          </w:tcPr>
          <w:p w14:paraId="6BE1D01C" w14:textId="2FAB54C5" w:rsidR="00C069D0" w:rsidRPr="00C069D0" w:rsidRDefault="00C069D0" w:rsidP="00C069D0">
            <w:pPr>
              <w:rPr>
                <w:sz w:val="20"/>
                <w:szCs w:val="20"/>
              </w:rPr>
            </w:pPr>
            <w:r w:rsidRPr="00C069D0">
              <w:rPr>
                <w:sz w:val="20"/>
                <w:szCs w:val="20"/>
              </w:rPr>
              <w:t>$ systemctl start redis-sentinel</w:t>
            </w:r>
          </w:p>
        </w:tc>
      </w:tr>
    </w:tbl>
    <w:p w14:paraId="27015801" w14:textId="78DB16D1" w:rsidR="00C930E7" w:rsidRDefault="005C43B1" w:rsidP="00C930E7">
      <w:pPr>
        <w:pStyle w:val="2"/>
        <w:numPr>
          <w:ilvl w:val="1"/>
          <w:numId w:val="1"/>
        </w:numPr>
      </w:pPr>
      <w:bookmarkStart w:id="19" w:name="_Toc219310848"/>
      <w:r>
        <w:rPr>
          <w:rFonts w:hint="eastAsia"/>
        </w:rPr>
        <w:t>정기P</w:t>
      </w:r>
      <w:r>
        <w:t>M</w:t>
      </w:r>
      <w:r>
        <w:rPr>
          <w:rFonts w:hint="eastAsia"/>
        </w:rPr>
        <w:t>절차</w:t>
      </w:r>
      <w:bookmarkEnd w:id="19"/>
    </w:p>
    <w:p w14:paraId="65832F36" w14:textId="4082E07C" w:rsidR="00164FA1" w:rsidRDefault="00164FA1" w:rsidP="00164FA1">
      <w:r>
        <w:rPr>
          <w:rFonts w:hint="eastAsia"/>
        </w:rPr>
        <w:t>정기P</w:t>
      </w:r>
      <w:r>
        <w:t>M</w:t>
      </w:r>
      <w:r>
        <w:rPr>
          <w:rFonts w:hint="eastAsia"/>
        </w:rPr>
        <w:t>절차는 시스템</w:t>
      </w:r>
      <w:r>
        <w:t>(</w:t>
      </w:r>
      <w:r>
        <w:rPr>
          <w:rFonts w:hint="eastAsia"/>
        </w:rPr>
        <w:t>서비스)</w:t>
      </w:r>
      <w:r>
        <w:t xml:space="preserve"> / </w:t>
      </w:r>
      <w:r>
        <w:rPr>
          <w:rFonts w:hint="eastAsia"/>
        </w:rPr>
        <w:t>장비를 안정적으로 운영하기 위한 정기적 예방점검시 수행하는 절차와 방법</w:t>
      </w:r>
    </w:p>
    <w:p w14:paraId="55B0A7E9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709"/>
        <w:gridCol w:w="1276"/>
        <w:gridCol w:w="7371"/>
      </w:tblGrid>
      <w:tr w:rsidR="00B95A10" w:rsidRPr="00AA546E" w14:paraId="25170C1C" w14:textId="77777777" w:rsidTr="00B95A10">
        <w:tc>
          <w:tcPr>
            <w:tcW w:w="675" w:type="dxa"/>
            <w:shd w:val="clear" w:color="auto" w:fill="EEECE1"/>
          </w:tcPr>
          <w:p w14:paraId="6779213C" w14:textId="431095E8" w:rsidR="00B95A10" w:rsidRPr="00AA546E" w:rsidRDefault="00B95A10" w:rsidP="001961F0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09" w:type="dxa"/>
            <w:shd w:val="clear" w:color="auto" w:fill="EEECE1"/>
          </w:tcPr>
          <w:p w14:paraId="2CFCF6BB" w14:textId="77F8336C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1276" w:type="dxa"/>
            <w:shd w:val="clear" w:color="auto" w:fill="EEECE1"/>
          </w:tcPr>
          <w:p w14:paraId="38F29B1A" w14:textId="691F289E" w:rsidR="00B95A10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소요시간</w:t>
            </w:r>
          </w:p>
        </w:tc>
        <w:tc>
          <w:tcPr>
            <w:tcW w:w="7371" w:type="dxa"/>
            <w:shd w:val="clear" w:color="auto" w:fill="EEECE1"/>
          </w:tcPr>
          <w:p w14:paraId="7F92280A" w14:textId="34FF15C3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작업절차</w:t>
            </w:r>
          </w:p>
        </w:tc>
      </w:tr>
      <w:tr w:rsidR="00B95A10" w:rsidRPr="00510C89" w14:paraId="1BD8D0D2" w14:textId="77777777" w:rsidTr="00B95A10">
        <w:tc>
          <w:tcPr>
            <w:tcW w:w="675" w:type="dxa"/>
            <w:vMerge w:val="restart"/>
            <w:shd w:val="clear" w:color="auto" w:fill="auto"/>
          </w:tcPr>
          <w:p w14:paraId="0038470C" w14:textId="7F96E84E" w:rsidR="00B95A10" w:rsidRPr="00510C89" w:rsidRDefault="00B95A10" w:rsidP="001961F0">
            <w:r>
              <w:rPr>
                <w:rFonts w:hint="eastAsia"/>
              </w:rPr>
              <w:t>중단</w:t>
            </w:r>
          </w:p>
        </w:tc>
        <w:tc>
          <w:tcPr>
            <w:tcW w:w="709" w:type="dxa"/>
            <w:shd w:val="clear" w:color="auto" w:fill="auto"/>
          </w:tcPr>
          <w:p w14:paraId="0A0A45AB" w14:textId="1938640D" w:rsidR="00B95A10" w:rsidRPr="00510C89" w:rsidRDefault="00B95A10" w:rsidP="001961F0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65A56A5A" w14:textId="45D5C09B" w:rsidR="00B95A10" w:rsidRDefault="00D147C9" w:rsidP="00484442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471F6E57" w14:textId="6FFDABD3" w:rsidR="00B95A10" w:rsidRPr="00510C89" w:rsidRDefault="00360B1D" w:rsidP="00484442">
            <w:pPr>
              <w:jc w:val="left"/>
            </w:pPr>
            <w:r>
              <w:t xml:space="preserve">Nginx </w:t>
            </w:r>
            <w:r w:rsidR="00FF24B5">
              <w:rPr>
                <w:rFonts w:hint="eastAsia"/>
              </w:rPr>
              <w:t>중단</w:t>
            </w:r>
          </w:p>
        </w:tc>
      </w:tr>
      <w:tr w:rsidR="00B95A10" w:rsidRPr="00510C89" w14:paraId="66C93A56" w14:textId="77777777" w:rsidTr="00B95A10">
        <w:tc>
          <w:tcPr>
            <w:tcW w:w="675" w:type="dxa"/>
            <w:vMerge/>
            <w:shd w:val="clear" w:color="auto" w:fill="auto"/>
          </w:tcPr>
          <w:p w14:paraId="67CFCEF2" w14:textId="43B46CB0" w:rsidR="00B95A10" w:rsidRPr="00510C89" w:rsidRDefault="00B95A10" w:rsidP="001961F0"/>
        </w:tc>
        <w:tc>
          <w:tcPr>
            <w:tcW w:w="709" w:type="dxa"/>
            <w:shd w:val="clear" w:color="auto" w:fill="auto"/>
          </w:tcPr>
          <w:p w14:paraId="2A42FEC5" w14:textId="7D41E66C" w:rsidR="00B95A10" w:rsidRPr="00510C89" w:rsidRDefault="00FF24B5" w:rsidP="001961F0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637010B8" w14:textId="37A2317E" w:rsidR="00B95A10" w:rsidRDefault="00D147C9" w:rsidP="00484442">
            <w:pPr>
              <w:tabs>
                <w:tab w:val="left" w:pos="1571"/>
              </w:tabs>
              <w:jc w:val="left"/>
            </w:pPr>
            <w:r>
              <w:rPr>
                <w:rFonts w:hint="eastAsia"/>
              </w:rPr>
              <w:t>1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673491C6" w14:textId="3047AEB0" w:rsidR="00B95A10" w:rsidRPr="00510C89" w:rsidRDefault="00360B1D" w:rsidP="00484442">
            <w:pPr>
              <w:tabs>
                <w:tab w:val="left" w:pos="1571"/>
              </w:tabs>
              <w:jc w:val="left"/>
            </w:pPr>
            <w:r>
              <w:t>Pm2</w:t>
            </w:r>
            <w:r w:rsidR="00FF24B5">
              <w:t xml:space="preserve"> </w:t>
            </w:r>
            <w:r w:rsidR="00FF24B5">
              <w:rPr>
                <w:rFonts w:hint="eastAsia"/>
              </w:rPr>
              <w:t>중단</w:t>
            </w:r>
          </w:p>
        </w:tc>
      </w:tr>
      <w:tr w:rsidR="00B95A10" w:rsidRPr="00510C89" w14:paraId="1A41DD16" w14:textId="77777777" w:rsidTr="00B95A10">
        <w:tc>
          <w:tcPr>
            <w:tcW w:w="675" w:type="dxa"/>
            <w:vMerge/>
            <w:shd w:val="clear" w:color="auto" w:fill="auto"/>
          </w:tcPr>
          <w:p w14:paraId="50CFD42D" w14:textId="7BBA80DD" w:rsidR="00B95A10" w:rsidRPr="00510C89" w:rsidRDefault="00B95A10" w:rsidP="001961F0"/>
        </w:tc>
        <w:tc>
          <w:tcPr>
            <w:tcW w:w="709" w:type="dxa"/>
            <w:shd w:val="clear" w:color="auto" w:fill="auto"/>
          </w:tcPr>
          <w:p w14:paraId="693FC5ED" w14:textId="63A1DEFB" w:rsidR="00B95A10" w:rsidRPr="00510C89" w:rsidRDefault="00FF24B5" w:rsidP="001961F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3C53C194" w14:textId="609D0279" w:rsidR="00B95A10" w:rsidRDefault="00360B1D" w:rsidP="00484442">
            <w:pPr>
              <w:jc w:val="left"/>
            </w:pPr>
            <w:r>
              <w:rPr>
                <w:rFonts w:hint="eastAsia"/>
              </w:rPr>
              <w:t>3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5E2706EF" w14:textId="4CC0CFDA" w:rsidR="00B95A10" w:rsidRPr="00510C89" w:rsidRDefault="00360B1D" w:rsidP="00484442">
            <w:pPr>
              <w:jc w:val="left"/>
            </w:pPr>
            <w:r>
              <w:t>was</w:t>
            </w:r>
            <w:r w:rsidR="00FF24B5">
              <w:t xml:space="preserve"> </w:t>
            </w:r>
            <w:r w:rsidR="00FF24B5">
              <w:rPr>
                <w:rFonts w:hint="eastAsia"/>
              </w:rPr>
              <w:t>중단</w:t>
            </w:r>
          </w:p>
        </w:tc>
      </w:tr>
      <w:tr w:rsidR="00B95A10" w:rsidRPr="00510C89" w14:paraId="00E9D115" w14:textId="77777777" w:rsidTr="00B95A10">
        <w:tc>
          <w:tcPr>
            <w:tcW w:w="675" w:type="dxa"/>
            <w:vMerge/>
            <w:shd w:val="clear" w:color="auto" w:fill="auto"/>
          </w:tcPr>
          <w:p w14:paraId="72E9F9F2" w14:textId="3CEE91D3" w:rsidR="00B95A10" w:rsidRDefault="00B95A10" w:rsidP="001961F0"/>
        </w:tc>
        <w:tc>
          <w:tcPr>
            <w:tcW w:w="709" w:type="dxa"/>
            <w:shd w:val="clear" w:color="auto" w:fill="auto"/>
          </w:tcPr>
          <w:p w14:paraId="15269DC5" w14:textId="5A7139AA" w:rsidR="00B95A10" w:rsidRDefault="00FF24B5" w:rsidP="001961F0">
            <w:r>
              <w:rPr>
                <w:rFonts w:hint="eastAsia"/>
              </w:rPr>
              <w:t>4</w:t>
            </w:r>
          </w:p>
        </w:tc>
        <w:tc>
          <w:tcPr>
            <w:tcW w:w="1276" w:type="dxa"/>
          </w:tcPr>
          <w:p w14:paraId="58C0272A" w14:textId="561DFA5C" w:rsidR="00B95A10" w:rsidRDefault="00360B1D" w:rsidP="00484442">
            <w:pPr>
              <w:jc w:val="left"/>
            </w:pPr>
            <w:r>
              <w:rPr>
                <w:rFonts w:hint="eastAsia"/>
              </w:rPr>
              <w:t>1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057F54EE" w14:textId="534AA9AA" w:rsidR="00B95A10" w:rsidRDefault="00360B1D" w:rsidP="00484442">
            <w:pPr>
              <w:jc w:val="left"/>
            </w:pPr>
            <w:r>
              <w:t>Redis-sentinel</w:t>
            </w:r>
            <w:r w:rsidR="00FF24B5">
              <w:t xml:space="preserve"> </w:t>
            </w:r>
            <w:r w:rsidR="00FF24B5">
              <w:rPr>
                <w:rFonts w:hint="eastAsia"/>
              </w:rPr>
              <w:t>중단</w:t>
            </w:r>
          </w:p>
        </w:tc>
      </w:tr>
      <w:tr w:rsidR="00B95A10" w:rsidRPr="00510C89" w14:paraId="02845D7A" w14:textId="77777777" w:rsidTr="00B95A10">
        <w:tc>
          <w:tcPr>
            <w:tcW w:w="675" w:type="dxa"/>
            <w:vMerge/>
            <w:shd w:val="clear" w:color="auto" w:fill="auto"/>
          </w:tcPr>
          <w:p w14:paraId="5D8945C2" w14:textId="275D2917" w:rsidR="00B95A10" w:rsidRDefault="00B95A10" w:rsidP="001961F0"/>
        </w:tc>
        <w:tc>
          <w:tcPr>
            <w:tcW w:w="709" w:type="dxa"/>
            <w:shd w:val="clear" w:color="auto" w:fill="auto"/>
          </w:tcPr>
          <w:p w14:paraId="76461075" w14:textId="4BE36A28" w:rsidR="00B95A10" w:rsidRDefault="00FF24B5" w:rsidP="001961F0">
            <w:r>
              <w:rPr>
                <w:rFonts w:hint="eastAsia"/>
              </w:rPr>
              <w:t>5</w:t>
            </w:r>
          </w:p>
        </w:tc>
        <w:tc>
          <w:tcPr>
            <w:tcW w:w="1276" w:type="dxa"/>
          </w:tcPr>
          <w:p w14:paraId="7045FD0F" w14:textId="31670219" w:rsidR="00B95A10" w:rsidRDefault="00360B1D" w:rsidP="00484442">
            <w:pPr>
              <w:jc w:val="left"/>
            </w:pPr>
            <w:r>
              <w:rPr>
                <w:rFonts w:hint="eastAsia"/>
              </w:rPr>
              <w:t>1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78F24D17" w14:textId="49868765" w:rsidR="00B95A10" w:rsidRDefault="00360B1D" w:rsidP="00484442">
            <w:pPr>
              <w:jc w:val="left"/>
            </w:pPr>
            <w:r>
              <w:t>redis</w:t>
            </w:r>
            <w:r w:rsidR="00FF24B5">
              <w:t xml:space="preserve"> </w:t>
            </w:r>
            <w:r w:rsidR="00FF24B5">
              <w:rPr>
                <w:rFonts w:hint="eastAsia"/>
              </w:rPr>
              <w:t>중단</w:t>
            </w:r>
          </w:p>
        </w:tc>
      </w:tr>
      <w:tr w:rsidR="00B95A10" w:rsidRPr="00510C89" w14:paraId="68F22A1A" w14:textId="77777777" w:rsidTr="00B95A10">
        <w:tc>
          <w:tcPr>
            <w:tcW w:w="675" w:type="dxa"/>
            <w:vMerge w:val="restart"/>
            <w:shd w:val="clear" w:color="auto" w:fill="auto"/>
          </w:tcPr>
          <w:p w14:paraId="3FB74693" w14:textId="76E19E06" w:rsidR="00B95A10" w:rsidRDefault="00B95A10" w:rsidP="00B95A10">
            <w:r>
              <w:rPr>
                <w:rFonts w:hint="eastAsia"/>
              </w:rPr>
              <w:t>기동</w:t>
            </w:r>
          </w:p>
        </w:tc>
        <w:tc>
          <w:tcPr>
            <w:tcW w:w="709" w:type="dxa"/>
            <w:shd w:val="clear" w:color="auto" w:fill="auto"/>
          </w:tcPr>
          <w:p w14:paraId="751B3DC8" w14:textId="48784976" w:rsidR="00B95A10" w:rsidRDefault="00B95A10" w:rsidP="00B95A10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44FACC20" w14:textId="51208310" w:rsidR="00B95A10" w:rsidRDefault="00FF24B5" w:rsidP="00B95A10">
            <w:pPr>
              <w:jc w:val="left"/>
            </w:pPr>
            <w:r>
              <w:rPr>
                <w:rFonts w:hint="eastAsia"/>
              </w:rPr>
              <w:t>2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311E0D54" w14:textId="4D50A4A3" w:rsidR="00B95A10" w:rsidRDefault="00360B1D" w:rsidP="00B95A10">
            <w:pPr>
              <w:jc w:val="left"/>
            </w:pPr>
            <w:r>
              <w:t>redis</w:t>
            </w:r>
            <w:r w:rsidR="00FF24B5">
              <w:t xml:space="preserve"> </w:t>
            </w:r>
            <w:r w:rsidR="00FF24B5">
              <w:rPr>
                <w:rFonts w:hint="eastAsia"/>
              </w:rPr>
              <w:t>기동</w:t>
            </w:r>
          </w:p>
        </w:tc>
      </w:tr>
      <w:tr w:rsidR="00B95A10" w:rsidRPr="00510C89" w14:paraId="308867C0" w14:textId="77777777" w:rsidTr="00B95A10">
        <w:tc>
          <w:tcPr>
            <w:tcW w:w="675" w:type="dxa"/>
            <w:vMerge/>
            <w:shd w:val="clear" w:color="auto" w:fill="auto"/>
          </w:tcPr>
          <w:p w14:paraId="1F4BE7D2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3E091617" w14:textId="49A70251" w:rsidR="00B95A10" w:rsidRDefault="00B95A10" w:rsidP="00B95A10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174C0438" w14:textId="112105D0" w:rsidR="00B95A10" w:rsidRDefault="00360B1D" w:rsidP="00B95A10">
            <w:pPr>
              <w:jc w:val="left"/>
            </w:pPr>
            <w:r>
              <w:rPr>
                <w:rFonts w:hint="eastAsia"/>
              </w:rPr>
              <w:t>1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7DA15009" w14:textId="19BC22A8" w:rsidR="00B95A10" w:rsidRDefault="00360B1D" w:rsidP="00B95A10">
            <w:pPr>
              <w:jc w:val="left"/>
            </w:pPr>
            <w:r>
              <w:t>Redis-sentinel</w:t>
            </w:r>
            <w:r w:rsidR="00FF24B5">
              <w:t xml:space="preserve"> </w:t>
            </w:r>
            <w:r w:rsidR="00FF24B5">
              <w:rPr>
                <w:rFonts w:hint="eastAsia"/>
              </w:rPr>
              <w:t>기동</w:t>
            </w:r>
          </w:p>
        </w:tc>
      </w:tr>
      <w:tr w:rsidR="00B95A10" w:rsidRPr="00510C89" w14:paraId="048DD823" w14:textId="77777777" w:rsidTr="00B95A10">
        <w:tc>
          <w:tcPr>
            <w:tcW w:w="675" w:type="dxa"/>
            <w:vMerge/>
            <w:shd w:val="clear" w:color="auto" w:fill="auto"/>
          </w:tcPr>
          <w:p w14:paraId="04AE8A58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36FE090B" w14:textId="2710BE16" w:rsidR="00B95A10" w:rsidRDefault="00B95A10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7CBCBC99" w14:textId="77362326" w:rsidR="00B95A10" w:rsidRDefault="00360B1D" w:rsidP="00B95A10">
            <w:pPr>
              <w:jc w:val="left"/>
            </w:pPr>
            <w:r>
              <w:rPr>
                <w:rFonts w:hint="eastAsia"/>
              </w:rPr>
              <w:t>3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4AADB1E1" w14:textId="51264B34" w:rsidR="00B95A10" w:rsidRDefault="00360B1D" w:rsidP="00B95A10">
            <w:pPr>
              <w:jc w:val="left"/>
            </w:pPr>
            <w:r>
              <w:t>was</w:t>
            </w:r>
            <w:r w:rsidR="00FF24B5">
              <w:t xml:space="preserve"> </w:t>
            </w:r>
            <w:r w:rsidR="00FF24B5">
              <w:rPr>
                <w:rFonts w:hint="eastAsia"/>
              </w:rPr>
              <w:t>기동</w:t>
            </w:r>
          </w:p>
        </w:tc>
      </w:tr>
      <w:tr w:rsidR="00B95A10" w:rsidRPr="00510C89" w14:paraId="47FF0429" w14:textId="77777777" w:rsidTr="00B95A10">
        <w:tc>
          <w:tcPr>
            <w:tcW w:w="675" w:type="dxa"/>
            <w:vMerge/>
            <w:shd w:val="clear" w:color="auto" w:fill="auto"/>
          </w:tcPr>
          <w:p w14:paraId="2F2C37CB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4E653A11" w14:textId="3A3D0FB8" w:rsidR="00B95A10" w:rsidRDefault="00FF24B5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58337C40" w14:textId="3216DCA0" w:rsidR="00B95A10" w:rsidRDefault="00FF24B5" w:rsidP="00B95A10">
            <w:pPr>
              <w:jc w:val="left"/>
            </w:pPr>
            <w:r>
              <w:rPr>
                <w:rFonts w:hint="eastAsia"/>
              </w:rPr>
              <w:t>1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1C71776B" w14:textId="3BD4AE8E" w:rsidR="00B95A10" w:rsidRDefault="00360B1D" w:rsidP="00B95A10">
            <w:pPr>
              <w:jc w:val="left"/>
            </w:pPr>
            <w:r>
              <w:t>Pm2</w:t>
            </w:r>
            <w:r w:rsidR="00FF24B5">
              <w:t xml:space="preserve"> </w:t>
            </w:r>
            <w:r w:rsidR="00FF24B5">
              <w:rPr>
                <w:rFonts w:hint="eastAsia"/>
              </w:rPr>
              <w:t>기동</w:t>
            </w:r>
          </w:p>
        </w:tc>
      </w:tr>
      <w:tr w:rsidR="00B95A10" w:rsidRPr="00510C89" w14:paraId="5A0650D6" w14:textId="77777777" w:rsidTr="00B95A10">
        <w:tc>
          <w:tcPr>
            <w:tcW w:w="675" w:type="dxa"/>
            <w:vMerge/>
            <w:shd w:val="clear" w:color="auto" w:fill="auto"/>
          </w:tcPr>
          <w:p w14:paraId="4D547FBD" w14:textId="77777777" w:rsidR="00B95A10" w:rsidRDefault="00B95A10" w:rsidP="00B95A10"/>
        </w:tc>
        <w:tc>
          <w:tcPr>
            <w:tcW w:w="709" w:type="dxa"/>
            <w:shd w:val="clear" w:color="auto" w:fill="auto"/>
          </w:tcPr>
          <w:p w14:paraId="3DB546F5" w14:textId="781E6B87" w:rsidR="00B95A10" w:rsidRDefault="00FF24B5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0ED02334" w14:textId="44663961" w:rsidR="00B95A10" w:rsidRDefault="00FF24B5" w:rsidP="00B95A10">
            <w:pPr>
              <w:jc w:val="left"/>
            </w:pPr>
            <w:r>
              <w:rPr>
                <w:rFonts w:hint="eastAsia"/>
              </w:rPr>
              <w:t>1</w:t>
            </w:r>
            <w:r w:rsidR="00B95A10">
              <w:rPr>
                <w:rFonts w:hint="eastAsia"/>
              </w:rPr>
              <w:t>분</w:t>
            </w:r>
          </w:p>
        </w:tc>
        <w:tc>
          <w:tcPr>
            <w:tcW w:w="7371" w:type="dxa"/>
          </w:tcPr>
          <w:p w14:paraId="6E7001EA" w14:textId="18BB9029" w:rsidR="00B95A10" w:rsidRDefault="00360B1D" w:rsidP="00B95A10">
            <w:pPr>
              <w:jc w:val="left"/>
            </w:pPr>
            <w:r>
              <w:t xml:space="preserve">Nginx </w:t>
            </w:r>
            <w:r w:rsidR="00FF24B5">
              <w:rPr>
                <w:rFonts w:hint="eastAsia"/>
              </w:rPr>
              <w:t>기동</w:t>
            </w:r>
          </w:p>
        </w:tc>
      </w:tr>
    </w:tbl>
    <w:p w14:paraId="13B58600" w14:textId="77777777" w:rsidR="005C43B1" w:rsidRPr="005C43B1" w:rsidRDefault="005C43B1" w:rsidP="005C43B1"/>
    <w:p w14:paraId="7999F67A" w14:textId="23ABB19D" w:rsidR="00C930E7" w:rsidRDefault="00C930E7" w:rsidP="00C930E7">
      <w:pPr>
        <w:pStyle w:val="2"/>
        <w:numPr>
          <w:ilvl w:val="1"/>
          <w:numId w:val="1"/>
        </w:numPr>
      </w:pPr>
      <w:bookmarkStart w:id="20" w:name="_Toc219310849"/>
      <w:r>
        <w:rPr>
          <w:rFonts w:hint="eastAsia"/>
        </w:rPr>
        <w:t>시스템</w:t>
      </w:r>
      <w:r w:rsidR="001A186C">
        <w:rPr>
          <w:rFonts w:hint="eastAsia"/>
        </w:rPr>
        <w:t xml:space="preserve"> </w:t>
      </w:r>
      <w:r>
        <w:rPr>
          <w:rFonts w:hint="eastAsia"/>
        </w:rPr>
        <w:t>구성도</w:t>
      </w:r>
      <w:bookmarkEnd w:id="20"/>
    </w:p>
    <w:p w14:paraId="0582D27A" w14:textId="07D4E451" w:rsidR="00164FA1" w:rsidRDefault="00164FA1" w:rsidP="00164FA1">
      <w:r>
        <w:rPr>
          <w:rFonts w:hint="eastAsia"/>
        </w:rPr>
        <w:t>시스템을 구성하는 주요 인프라 구조와 연결 관계를 시각적으로 표현</w:t>
      </w:r>
    </w:p>
    <w:p w14:paraId="0D47B133" w14:textId="5B5A35BD" w:rsidR="008B255B" w:rsidRPr="008B255B" w:rsidRDefault="008B255B" w:rsidP="00164FA1">
      <w:pPr>
        <w:rPr>
          <w:b/>
          <w:bCs/>
        </w:rPr>
      </w:pPr>
      <w:r w:rsidRPr="008B255B">
        <w:rPr>
          <w:rFonts w:hint="eastAsia"/>
          <w:b/>
          <w:bCs/>
        </w:rPr>
        <w:t>7</w:t>
      </w:r>
      <w:r w:rsidRPr="008B255B">
        <w:rPr>
          <w:b/>
          <w:bCs/>
        </w:rPr>
        <w:t xml:space="preserve">.3.1 </w:t>
      </w:r>
      <w:r w:rsidRPr="008B255B">
        <w:rPr>
          <w:rFonts w:hint="eastAsia"/>
          <w:b/>
          <w:bCs/>
        </w:rPr>
        <w:t>개발</w:t>
      </w:r>
    </w:p>
    <w:p w14:paraId="77E9F99A" w14:textId="3E741EF8" w:rsidR="00B95A10" w:rsidRDefault="00E12BBB" w:rsidP="00B95A10">
      <w:pPr>
        <w:rPr>
          <w:noProof/>
        </w:rPr>
      </w:pPr>
      <w:r>
        <w:rPr>
          <w:noProof/>
        </w:rPr>
        <w:lastRenderedPageBreak/>
        <w:pict w14:anchorId="2915A553">
          <v:shape id="그림 12" o:spid="_x0000_i1028" type="#_x0000_t75" style="width:468pt;height:273.75pt;visibility:visible;mso-wrap-style:square" o:bordertopcolor="black" o:borderleftcolor="black" o:borderbottomcolor="black" o:borderrightcolor="black">
            <v:imagedata r:id="rId1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4729EF6F" w14:textId="77777777" w:rsidR="008B255B" w:rsidRDefault="008B255B" w:rsidP="00B95A10"/>
    <w:p w14:paraId="2ED34DE4" w14:textId="4102581A" w:rsidR="008B255B" w:rsidRDefault="008B255B" w:rsidP="008B255B">
      <w:pPr>
        <w:rPr>
          <w:b/>
          <w:bCs/>
        </w:rPr>
      </w:pPr>
      <w:r w:rsidRPr="008B255B">
        <w:rPr>
          <w:rFonts w:hint="eastAsia"/>
          <w:b/>
          <w:bCs/>
        </w:rPr>
        <w:t>7</w:t>
      </w:r>
      <w:r w:rsidRPr="008B255B">
        <w:rPr>
          <w:b/>
          <w:bCs/>
        </w:rPr>
        <w:t>.3.</w:t>
      </w:r>
      <w:r>
        <w:rPr>
          <w:b/>
          <w:bCs/>
        </w:rPr>
        <w:t>2</w:t>
      </w:r>
      <w:r w:rsidRPr="008B255B">
        <w:rPr>
          <w:b/>
          <w:bCs/>
        </w:rPr>
        <w:t xml:space="preserve"> </w:t>
      </w:r>
      <w:r>
        <w:rPr>
          <w:rFonts w:hint="eastAsia"/>
          <w:b/>
          <w:bCs/>
        </w:rPr>
        <w:t>Q</w:t>
      </w:r>
      <w:r>
        <w:rPr>
          <w:b/>
          <w:bCs/>
        </w:rPr>
        <w:t>A</w:t>
      </w:r>
    </w:p>
    <w:p w14:paraId="11FAB7F6" w14:textId="71042F8E" w:rsidR="008B255B" w:rsidRPr="008B255B" w:rsidRDefault="00E12BBB" w:rsidP="008B255B">
      <w:pPr>
        <w:rPr>
          <w:b/>
          <w:bCs/>
        </w:rPr>
      </w:pPr>
      <w:r>
        <w:rPr>
          <w:noProof/>
        </w:rPr>
        <w:pict w14:anchorId="37591EED">
          <v:shape id="그림 6" o:spid="_x0000_i1029" type="#_x0000_t75" style="width:468pt;height:267.05pt;visibility:visible;mso-wrap-style:square" o:bordertopcolor="black" o:borderleftcolor="black" o:borderbottomcolor="black" o:borderrightcolor="black">
            <v:imagedata r:id="rId1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5080C5C4" w14:textId="77777777" w:rsidR="008B255B" w:rsidRDefault="008B255B" w:rsidP="00B95A10"/>
    <w:p w14:paraId="772FDC8C" w14:textId="5100AA32" w:rsidR="008B255B" w:rsidRDefault="008B255B" w:rsidP="008B255B">
      <w:pPr>
        <w:rPr>
          <w:b/>
          <w:bCs/>
        </w:rPr>
      </w:pPr>
      <w:r w:rsidRPr="008B255B">
        <w:rPr>
          <w:rFonts w:hint="eastAsia"/>
          <w:b/>
          <w:bCs/>
        </w:rPr>
        <w:t>7</w:t>
      </w:r>
      <w:r w:rsidRPr="008B255B">
        <w:rPr>
          <w:b/>
          <w:bCs/>
        </w:rPr>
        <w:t>.3.</w:t>
      </w:r>
      <w:r>
        <w:rPr>
          <w:b/>
          <w:bCs/>
        </w:rPr>
        <w:t>3</w:t>
      </w:r>
      <w:r w:rsidRPr="008B255B">
        <w:rPr>
          <w:b/>
          <w:bCs/>
        </w:rPr>
        <w:t xml:space="preserve"> </w:t>
      </w:r>
      <w:r>
        <w:rPr>
          <w:rFonts w:hint="eastAsia"/>
          <w:b/>
          <w:bCs/>
        </w:rPr>
        <w:t>운영</w:t>
      </w:r>
    </w:p>
    <w:p w14:paraId="572A632B" w14:textId="77777777" w:rsidR="008B255B" w:rsidRDefault="008B255B" w:rsidP="00B95A10"/>
    <w:p w14:paraId="4110FD88" w14:textId="7F490B8B" w:rsidR="0035624C" w:rsidRPr="00B95A10" w:rsidRDefault="00E12BBB" w:rsidP="00B95A10">
      <w:r>
        <w:rPr>
          <w:noProof/>
        </w:rPr>
        <w:pict w14:anchorId="72311AEE">
          <v:shape id="그림 16" o:spid="_x0000_i1030" type="#_x0000_t75" style="width:467.15pt;height:270.4pt;visibility:visible;mso-wrap-style:square" o:bordertopcolor="black" o:borderleftcolor="black" o:borderbottomcolor="black" o:borderrightcolor="black">
            <v:imagedata r:id="rId1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466F4E4B" w14:textId="5B1D36B6" w:rsidR="00C930E7" w:rsidRDefault="00C930E7" w:rsidP="00C930E7">
      <w:pPr>
        <w:pStyle w:val="2"/>
        <w:numPr>
          <w:ilvl w:val="1"/>
          <w:numId w:val="1"/>
        </w:numPr>
      </w:pPr>
      <w:bookmarkStart w:id="21" w:name="_Toc219310850"/>
      <w:r>
        <w:rPr>
          <w:rFonts w:hint="eastAsia"/>
        </w:rPr>
        <w:t>일일점검체크리스트</w:t>
      </w:r>
      <w:bookmarkEnd w:id="21"/>
    </w:p>
    <w:p w14:paraId="78F7C37F" w14:textId="2A8C1E76" w:rsidR="00164FA1" w:rsidRDefault="00164FA1" w:rsidP="00164FA1">
      <w:r>
        <w:rPr>
          <w:rFonts w:hint="eastAsia"/>
        </w:rPr>
        <w:t>시스템(서비스)을 매일 운영 시간 전 점검하기 위해 사용하는 체크리스트</w:t>
      </w:r>
    </w:p>
    <w:p w14:paraId="15F691BA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693"/>
        <w:gridCol w:w="5387"/>
      </w:tblGrid>
      <w:tr w:rsidR="0080339E" w:rsidRPr="00AA546E" w14:paraId="727C9420" w14:textId="529CC7FA" w:rsidTr="0080339E">
        <w:tc>
          <w:tcPr>
            <w:tcW w:w="1951" w:type="dxa"/>
            <w:shd w:val="clear" w:color="auto" w:fill="EEECE1"/>
          </w:tcPr>
          <w:p w14:paraId="286EA573" w14:textId="173EB729" w:rsidR="0080339E" w:rsidRPr="00AA546E" w:rsidRDefault="0080339E" w:rsidP="0080339E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점검명</w:t>
            </w:r>
          </w:p>
        </w:tc>
        <w:tc>
          <w:tcPr>
            <w:tcW w:w="2693" w:type="dxa"/>
            <w:shd w:val="clear" w:color="auto" w:fill="EEECE1"/>
          </w:tcPr>
          <w:p w14:paraId="37CDEFFD" w14:textId="03B3828B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점검항목</w:t>
            </w:r>
          </w:p>
        </w:tc>
        <w:tc>
          <w:tcPr>
            <w:tcW w:w="5387" w:type="dxa"/>
            <w:shd w:val="clear" w:color="auto" w:fill="EEECE1"/>
          </w:tcPr>
          <w:p w14:paraId="63B0ACAB" w14:textId="0CE163C4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점검방법</w:t>
            </w:r>
          </w:p>
        </w:tc>
      </w:tr>
      <w:tr w:rsidR="0080339E" w:rsidRPr="00510C89" w14:paraId="76FB996C" w14:textId="0BDCF6B7" w:rsidTr="0080339E">
        <w:tc>
          <w:tcPr>
            <w:tcW w:w="1951" w:type="dxa"/>
            <w:shd w:val="clear" w:color="auto" w:fill="auto"/>
          </w:tcPr>
          <w:p w14:paraId="304B79F3" w14:textId="356FA247" w:rsidR="0080339E" w:rsidRPr="00510C89" w:rsidRDefault="0080339E" w:rsidP="001961F0">
            <w:r>
              <w:rPr>
                <w:rFonts w:hint="eastAsia"/>
              </w:rPr>
              <w:t>A</w:t>
            </w:r>
            <w:r>
              <w:t xml:space="preserve">PM </w:t>
            </w:r>
            <w:r>
              <w:rPr>
                <w:rFonts w:hint="eastAsia"/>
              </w:rPr>
              <w:t>점검</w:t>
            </w:r>
          </w:p>
        </w:tc>
        <w:tc>
          <w:tcPr>
            <w:tcW w:w="2693" w:type="dxa"/>
            <w:shd w:val="clear" w:color="auto" w:fill="auto"/>
          </w:tcPr>
          <w:p w14:paraId="35361620" w14:textId="2CF4FD58" w:rsidR="0080339E" w:rsidRPr="00510C89" w:rsidRDefault="0080339E" w:rsidP="001961F0">
            <w:r>
              <w:rPr>
                <w:rFonts w:hint="eastAsia"/>
              </w:rPr>
              <w:t>J</w:t>
            </w:r>
            <w:r>
              <w:t>ennifer APM</w:t>
            </w:r>
          </w:p>
        </w:tc>
        <w:tc>
          <w:tcPr>
            <w:tcW w:w="5387" w:type="dxa"/>
          </w:tcPr>
          <w:p w14:paraId="36F16EBF" w14:textId="5E9B49B3" w:rsidR="0080339E" w:rsidRPr="00510C89" w:rsidRDefault="0080339E" w:rsidP="001961F0">
            <w:r>
              <w:rPr>
                <w:rFonts w:hint="eastAsia"/>
              </w:rPr>
              <w:t xml:space="preserve">경로 </w:t>
            </w:r>
            <w:r>
              <w:t xml:space="preserve">: </w:t>
            </w:r>
            <w:r w:rsidR="006F58B9">
              <w:rPr>
                <w:rFonts w:hint="eastAsia"/>
              </w:rPr>
              <w:t>관리계</w:t>
            </w:r>
            <w:r>
              <w:rPr>
                <w:rFonts w:hint="eastAsia"/>
              </w:rPr>
              <w:t xml:space="preserve"> </w:t>
            </w:r>
            <w:r>
              <w:t>&gt;</w:t>
            </w:r>
            <w:r w:rsidR="006F58B9">
              <w:t xml:space="preserve"> </w:t>
            </w:r>
            <w:r w:rsidR="006F58B9">
              <w:rPr>
                <w:rFonts w:hint="eastAsia"/>
              </w:rPr>
              <w:t>경영지원 &gt;</w:t>
            </w:r>
            <w:r>
              <w:t xml:space="preserve"> </w:t>
            </w:r>
            <w:r w:rsidR="00E20A19">
              <w:rPr>
                <w:rFonts w:hint="eastAsia"/>
              </w:rPr>
              <w:t>안전보건시스템(</w:t>
            </w:r>
            <w:r w:rsidR="00E20A19">
              <w:t>HSH)</w:t>
            </w:r>
            <w:r w:rsidR="00E20A19">
              <w:rPr>
                <w:rFonts w:hint="eastAsia"/>
              </w:rPr>
              <w:t xml:space="preserve"> </w:t>
            </w:r>
            <w:r w:rsidR="006F58B9">
              <w:rPr>
                <w:rFonts w:hint="eastAsia"/>
              </w:rPr>
              <w:t>서버 호출량 확인</w:t>
            </w:r>
          </w:p>
        </w:tc>
      </w:tr>
      <w:tr w:rsidR="0080339E" w:rsidRPr="00510C89" w14:paraId="55EF69C1" w14:textId="67326BED" w:rsidTr="0080339E">
        <w:tc>
          <w:tcPr>
            <w:tcW w:w="1951" w:type="dxa"/>
            <w:shd w:val="clear" w:color="auto" w:fill="auto"/>
          </w:tcPr>
          <w:p w14:paraId="2D39AF3C" w14:textId="74A2E311" w:rsidR="0080339E" w:rsidRPr="00510C89" w:rsidRDefault="0080339E" w:rsidP="001961F0">
            <w:r>
              <w:rPr>
                <w:rFonts w:hint="eastAsia"/>
              </w:rPr>
              <w:t>배치 점검</w:t>
            </w:r>
          </w:p>
        </w:tc>
        <w:tc>
          <w:tcPr>
            <w:tcW w:w="2693" w:type="dxa"/>
            <w:shd w:val="clear" w:color="auto" w:fill="auto"/>
          </w:tcPr>
          <w:p w14:paraId="190452F6" w14:textId="4C49AF50" w:rsidR="0080339E" w:rsidRPr="00510C89" w:rsidRDefault="0080339E" w:rsidP="001961F0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점검</w:t>
            </w:r>
          </w:p>
        </w:tc>
        <w:tc>
          <w:tcPr>
            <w:tcW w:w="5387" w:type="dxa"/>
          </w:tcPr>
          <w:p w14:paraId="14635B6F" w14:textId="3A3A4F14" w:rsidR="0080339E" w:rsidRPr="00510C89" w:rsidRDefault="0080339E" w:rsidP="001961F0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실패 건 확인</w:t>
            </w:r>
          </w:p>
        </w:tc>
      </w:tr>
      <w:tr w:rsidR="0080339E" w:rsidRPr="00510C89" w14:paraId="132D1A2C" w14:textId="42B78039" w:rsidTr="0080339E">
        <w:tc>
          <w:tcPr>
            <w:tcW w:w="1951" w:type="dxa"/>
            <w:shd w:val="clear" w:color="auto" w:fill="auto"/>
          </w:tcPr>
          <w:p w14:paraId="5CB8E867" w14:textId="7E26595D" w:rsidR="0080339E" w:rsidRPr="00510C89" w:rsidRDefault="0080339E" w:rsidP="001961F0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693" w:type="dxa"/>
            <w:shd w:val="clear" w:color="auto" w:fill="auto"/>
          </w:tcPr>
          <w:p w14:paraId="55D25C74" w14:textId="77777777" w:rsidR="00E00498" w:rsidRDefault="00E00498" w:rsidP="00E00498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프로세스 점검</w:t>
            </w:r>
          </w:p>
          <w:p w14:paraId="3CB8A8B6" w14:textId="0231C2F5" w:rsidR="0080339E" w:rsidRPr="00510C89" w:rsidRDefault="00E00498" w:rsidP="00E00498">
            <w:r>
              <w:rPr>
                <w:rFonts w:hint="eastAsia"/>
              </w:rPr>
              <w:t>서버 상태 확인</w:t>
            </w:r>
          </w:p>
        </w:tc>
        <w:tc>
          <w:tcPr>
            <w:tcW w:w="5387" w:type="dxa"/>
          </w:tcPr>
          <w:p w14:paraId="445B86C8" w14:textId="154490A1" w:rsidR="0080339E" w:rsidRDefault="0080339E" w:rsidP="001961F0">
            <w:r>
              <w:rPr>
                <w:rFonts w:hint="eastAsia"/>
              </w:rPr>
              <w:t xml:space="preserve">폴스타 </w:t>
            </w:r>
            <w:r>
              <w:t xml:space="preserve">– </w:t>
            </w:r>
            <w:r w:rsidR="00E20A19">
              <w:rPr>
                <w:rFonts w:hint="eastAsia"/>
              </w:rPr>
              <w:t>한화생명_</w:t>
            </w:r>
            <w:r w:rsidR="00E20A19">
              <w:t>SMS</w:t>
            </w:r>
            <w:r>
              <w:rPr>
                <w:rFonts w:hint="eastAsia"/>
              </w:rPr>
              <w:t xml:space="preserve"> </w:t>
            </w:r>
            <w:r>
              <w:t xml:space="preserve">&gt; </w:t>
            </w:r>
            <w:r w:rsidR="00E20A19">
              <w:rPr>
                <w:rFonts w:hint="eastAsia"/>
              </w:rPr>
              <w:t>P</w:t>
            </w:r>
            <w:r w:rsidR="00E20A19">
              <w:t>RD,QA,DEV</w:t>
            </w:r>
            <w:r>
              <w:rPr>
                <w:rFonts w:hint="eastAsia"/>
              </w:rPr>
              <w:t xml:space="preserve"> </w:t>
            </w:r>
            <w:r>
              <w:t xml:space="preserve">&gt; </w:t>
            </w:r>
            <w:r w:rsidR="00E20A19">
              <w:rPr>
                <w:rFonts w:hint="eastAsia"/>
              </w:rPr>
              <w:t>생보I</w:t>
            </w:r>
            <w:r w:rsidR="00E20A19">
              <w:t>TO2</w:t>
            </w:r>
            <w:r w:rsidR="00E20A19">
              <w:rPr>
                <w:rFonts w:hint="eastAsia"/>
              </w:rPr>
              <w:t>팀&gt;</w:t>
            </w:r>
            <w:r w:rsidR="00E00498">
              <w:t>HSH</w:t>
            </w:r>
          </w:p>
          <w:p w14:paraId="14BEEED0" w14:textId="615CB9A6" w:rsidR="0080339E" w:rsidRPr="00510C89" w:rsidRDefault="0080339E" w:rsidP="001961F0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및 서버 상태 체크</w:t>
            </w:r>
          </w:p>
        </w:tc>
      </w:tr>
      <w:tr w:rsidR="00E20A19" w:rsidRPr="00510C89" w14:paraId="1D83ECE7" w14:textId="77777777" w:rsidTr="0080339E">
        <w:tc>
          <w:tcPr>
            <w:tcW w:w="1951" w:type="dxa"/>
            <w:shd w:val="clear" w:color="auto" w:fill="auto"/>
          </w:tcPr>
          <w:p w14:paraId="6476B88C" w14:textId="104B1D8F" w:rsidR="00E20A19" w:rsidRDefault="00E20A19" w:rsidP="001961F0">
            <w:r>
              <w:rPr>
                <w:rFonts w:hint="eastAsia"/>
              </w:rPr>
              <w:t>W</w:t>
            </w:r>
            <w:r>
              <w:t xml:space="preserve">EB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693" w:type="dxa"/>
            <w:shd w:val="clear" w:color="auto" w:fill="auto"/>
          </w:tcPr>
          <w:p w14:paraId="4A10EB4C" w14:textId="7739178C" w:rsidR="00E00498" w:rsidRDefault="00E00498" w:rsidP="00E00498">
            <w:r>
              <w:rPr>
                <w:rFonts w:hint="eastAsia"/>
              </w:rPr>
              <w:t>W</w:t>
            </w:r>
            <w:r>
              <w:t>EB</w:t>
            </w:r>
            <w:r>
              <w:rPr>
                <w:rFonts w:hint="eastAsia"/>
              </w:rPr>
              <w:t>서버 프로세스 점검</w:t>
            </w:r>
          </w:p>
          <w:p w14:paraId="3992CA85" w14:textId="061FA898" w:rsidR="00E20A19" w:rsidRDefault="00E00498" w:rsidP="00E00498">
            <w:r>
              <w:rPr>
                <w:rFonts w:hint="eastAsia"/>
              </w:rPr>
              <w:t>서버 상태 확인</w:t>
            </w:r>
          </w:p>
        </w:tc>
        <w:tc>
          <w:tcPr>
            <w:tcW w:w="5387" w:type="dxa"/>
          </w:tcPr>
          <w:p w14:paraId="428E9C6B" w14:textId="77777777" w:rsidR="00E00498" w:rsidRDefault="00E00498" w:rsidP="00E00498">
            <w:r>
              <w:rPr>
                <w:rFonts w:hint="eastAsia"/>
              </w:rPr>
              <w:t xml:space="preserve">폴스타 </w:t>
            </w:r>
            <w:r>
              <w:t xml:space="preserve">– </w:t>
            </w:r>
            <w:r>
              <w:rPr>
                <w:rFonts w:hint="eastAsia"/>
              </w:rPr>
              <w:t>한화생명_</w:t>
            </w:r>
            <w:r>
              <w:t>SMS</w:t>
            </w:r>
            <w:r>
              <w:rPr>
                <w:rFonts w:hint="eastAsia"/>
              </w:rPr>
              <w:t xml:space="preserve"> </w:t>
            </w:r>
            <w:r>
              <w:t xml:space="preserve">&gt; </w:t>
            </w:r>
            <w:r>
              <w:rPr>
                <w:rFonts w:hint="eastAsia"/>
              </w:rPr>
              <w:t>P</w:t>
            </w:r>
            <w:r>
              <w:t>RD,QA,DEV</w:t>
            </w:r>
            <w:r>
              <w:rPr>
                <w:rFonts w:hint="eastAsia"/>
              </w:rPr>
              <w:t xml:space="preserve"> </w:t>
            </w:r>
            <w:r>
              <w:t xml:space="preserve">&gt; </w:t>
            </w:r>
            <w:r>
              <w:rPr>
                <w:rFonts w:hint="eastAsia"/>
              </w:rPr>
              <w:t>생보I</w:t>
            </w:r>
            <w:r>
              <w:t>TO2</w:t>
            </w:r>
            <w:r>
              <w:rPr>
                <w:rFonts w:hint="eastAsia"/>
              </w:rPr>
              <w:t>팀&gt;</w:t>
            </w:r>
            <w:r>
              <w:t>HSH</w:t>
            </w:r>
          </w:p>
          <w:p w14:paraId="4F702D3A" w14:textId="52A1A48D" w:rsidR="00E20A19" w:rsidRPr="00E00498" w:rsidRDefault="00E00498" w:rsidP="001961F0">
            <w:r>
              <w:rPr>
                <w:rFonts w:hint="eastAsia"/>
              </w:rPr>
              <w:t>W</w:t>
            </w:r>
            <w:r>
              <w:t>EB</w:t>
            </w:r>
            <w:r>
              <w:rPr>
                <w:rFonts w:hint="eastAsia"/>
              </w:rPr>
              <w:t>서버 및 서버 상태 체크</w:t>
            </w:r>
          </w:p>
        </w:tc>
      </w:tr>
      <w:tr w:rsidR="005C43B1" w:rsidRPr="00510C89" w14:paraId="4311E2C0" w14:textId="13AFFE44" w:rsidTr="0080339E">
        <w:tc>
          <w:tcPr>
            <w:tcW w:w="1951" w:type="dxa"/>
            <w:vMerge w:val="restart"/>
            <w:shd w:val="clear" w:color="auto" w:fill="auto"/>
          </w:tcPr>
          <w:p w14:paraId="20CAB4D3" w14:textId="0A257409" w:rsidR="005C43B1" w:rsidRPr="00510C89" w:rsidRDefault="005C43B1" w:rsidP="001961F0">
            <w:r>
              <w:rPr>
                <w:rFonts w:hint="eastAsia"/>
              </w:rPr>
              <w:t>A</w:t>
            </w:r>
            <w:r>
              <w:t xml:space="preserve">P </w:t>
            </w:r>
            <w:r>
              <w:rPr>
                <w:rFonts w:hint="eastAsia"/>
              </w:rPr>
              <w:t>업무 점검</w:t>
            </w:r>
          </w:p>
        </w:tc>
        <w:tc>
          <w:tcPr>
            <w:tcW w:w="2693" w:type="dxa"/>
            <w:shd w:val="clear" w:color="auto" w:fill="auto"/>
          </w:tcPr>
          <w:p w14:paraId="1B87C80A" w14:textId="06674D4C" w:rsidR="005C43B1" w:rsidRPr="00510C89" w:rsidRDefault="005C43B1" w:rsidP="001961F0">
            <w:r>
              <w:rPr>
                <w:rFonts w:hint="eastAsia"/>
              </w:rPr>
              <w:t>로그인</w:t>
            </w:r>
          </w:p>
        </w:tc>
        <w:tc>
          <w:tcPr>
            <w:tcW w:w="5387" w:type="dxa"/>
          </w:tcPr>
          <w:p w14:paraId="61BA3A49" w14:textId="6DFEFDD9" w:rsidR="005C43B1" w:rsidRPr="00510C89" w:rsidRDefault="00E20A19" w:rsidP="001961F0">
            <w:r>
              <w:rPr>
                <w:rFonts w:hint="eastAsia"/>
              </w:rPr>
              <w:t xml:space="preserve">접속 후 </w:t>
            </w:r>
            <w:r w:rsidR="005C43B1">
              <w:rPr>
                <w:rFonts w:hint="eastAsia"/>
              </w:rPr>
              <w:t>로그인</w:t>
            </w:r>
          </w:p>
        </w:tc>
      </w:tr>
      <w:tr w:rsidR="005C43B1" w:rsidRPr="00510C89" w14:paraId="513057D4" w14:textId="405AFC94" w:rsidTr="0080339E">
        <w:tc>
          <w:tcPr>
            <w:tcW w:w="1951" w:type="dxa"/>
            <w:vMerge/>
            <w:shd w:val="clear" w:color="auto" w:fill="auto"/>
          </w:tcPr>
          <w:p w14:paraId="2034C5A8" w14:textId="59E13BE9" w:rsidR="005C43B1" w:rsidRPr="00510C89" w:rsidRDefault="005C43B1" w:rsidP="001961F0"/>
        </w:tc>
        <w:tc>
          <w:tcPr>
            <w:tcW w:w="2693" w:type="dxa"/>
            <w:shd w:val="clear" w:color="auto" w:fill="auto"/>
          </w:tcPr>
          <w:p w14:paraId="238F72B5" w14:textId="09D90703" w:rsidR="005C43B1" w:rsidRPr="00510C89" w:rsidRDefault="00E20A19" w:rsidP="001961F0">
            <w:r>
              <w:rPr>
                <w:rFonts w:hint="eastAsia"/>
              </w:rPr>
              <w:t>전자결재</w:t>
            </w:r>
          </w:p>
        </w:tc>
        <w:tc>
          <w:tcPr>
            <w:tcW w:w="5387" w:type="dxa"/>
          </w:tcPr>
          <w:p w14:paraId="7D988F7B" w14:textId="66446634" w:rsidR="005C43B1" w:rsidRPr="00510C89" w:rsidRDefault="00E20A19" w:rsidP="001961F0">
            <w:r>
              <w:rPr>
                <w:rFonts w:hint="eastAsia"/>
              </w:rPr>
              <w:t xml:space="preserve">[중대재해처벌법 </w:t>
            </w:r>
            <w:r>
              <w:t xml:space="preserve">&gt; </w:t>
            </w:r>
            <w:r>
              <w:rPr>
                <w:rFonts w:hint="eastAsia"/>
              </w:rPr>
              <w:t>중대재해처벌법 이행결과</w:t>
            </w:r>
            <w:r>
              <w:t>]</w:t>
            </w:r>
            <w:r>
              <w:rPr>
                <w:rFonts w:hint="eastAsia"/>
              </w:rPr>
              <w:t xml:space="preserve"> 메뉴에서 작성 및 저장 후 결재상신 버튼</w:t>
            </w:r>
          </w:p>
        </w:tc>
      </w:tr>
      <w:tr w:rsidR="005C43B1" w:rsidRPr="00510C89" w14:paraId="70250E75" w14:textId="77777777" w:rsidTr="0080339E">
        <w:tc>
          <w:tcPr>
            <w:tcW w:w="1951" w:type="dxa"/>
            <w:vMerge/>
            <w:shd w:val="clear" w:color="auto" w:fill="auto"/>
          </w:tcPr>
          <w:p w14:paraId="7A7BB626" w14:textId="77777777" w:rsidR="005C43B1" w:rsidRPr="00510C89" w:rsidRDefault="005C43B1" w:rsidP="001961F0"/>
        </w:tc>
        <w:tc>
          <w:tcPr>
            <w:tcW w:w="2693" w:type="dxa"/>
            <w:shd w:val="clear" w:color="auto" w:fill="auto"/>
          </w:tcPr>
          <w:p w14:paraId="7707DC4B" w14:textId="5C51BAFC" w:rsidR="005C43B1" w:rsidRDefault="00E20A19" w:rsidP="001961F0">
            <w:r>
              <w:rPr>
                <w:rFonts w:hint="eastAsia"/>
              </w:rPr>
              <w:t>배너 이미지 파일 확인</w:t>
            </w:r>
          </w:p>
        </w:tc>
        <w:tc>
          <w:tcPr>
            <w:tcW w:w="5387" w:type="dxa"/>
          </w:tcPr>
          <w:p w14:paraId="039B1945" w14:textId="4A485764" w:rsidR="005C43B1" w:rsidRDefault="00E20A19" w:rsidP="001961F0">
            <w:r>
              <w:rPr>
                <w:rFonts w:hint="eastAsia"/>
              </w:rPr>
              <w:t xml:space="preserve">로그인 후 메인에서 보이는 배너 이미지 파일 정상 </w:t>
            </w:r>
            <w:r>
              <w:rPr>
                <w:rFonts w:hint="eastAsia"/>
              </w:rPr>
              <w:lastRenderedPageBreak/>
              <w:t>로드 확인</w:t>
            </w:r>
          </w:p>
        </w:tc>
      </w:tr>
      <w:tr w:rsidR="005C43B1" w:rsidRPr="00510C89" w14:paraId="410E2C27" w14:textId="77777777" w:rsidTr="0080339E">
        <w:tc>
          <w:tcPr>
            <w:tcW w:w="1951" w:type="dxa"/>
            <w:vMerge/>
            <w:shd w:val="clear" w:color="auto" w:fill="auto"/>
          </w:tcPr>
          <w:p w14:paraId="5280FFD4" w14:textId="77777777" w:rsidR="005C43B1" w:rsidRPr="00510C89" w:rsidRDefault="005C43B1" w:rsidP="001961F0"/>
        </w:tc>
        <w:tc>
          <w:tcPr>
            <w:tcW w:w="2693" w:type="dxa"/>
            <w:shd w:val="clear" w:color="auto" w:fill="auto"/>
          </w:tcPr>
          <w:p w14:paraId="39E3466D" w14:textId="18E18992" w:rsidR="005C43B1" w:rsidRDefault="00E20A19" w:rsidP="001961F0">
            <w:r>
              <w:rPr>
                <w:rFonts w:hint="eastAsia"/>
              </w:rPr>
              <w:t>중대재해처벌법 대응수준</w:t>
            </w:r>
          </w:p>
        </w:tc>
        <w:tc>
          <w:tcPr>
            <w:tcW w:w="5387" w:type="dxa"/>
          </w:tcPr>
          <w:p w14:paraId="5F119857" w14:textId="08FE3014" w:rsidR="005C43B1" w:rsidRDefault="00E20A19" w:rsidP="001961F0">
            <w:r>
              <w:rPr>
                <w:rFonts w:hint="eastAsia"/>
              </w:rPr>
              <w:t>[홈화면&gt;중대재해처벌법 대응수준</w:t>
            </w:r>
            <w:r>
              <w:t xml:space="preserve">] </w:t>
            </w:r>
            <w:r>
              <w:rPr>
                <w:rFonts w:hint="eastAsia"/>
              </w:rPr>
              <w:t>메뉴에서 자료 조회</w:t>
            </w:r>
          </w:p>
        </w:tc>
      </w:tr>
      <w:tr w:rsidR="005C43B1" w:rsidRPr="00510C89" w14:paraId="44C51164" w14:textId="77777777" w:rsidTr="0080339E">
        <w:tc>
          <w:tcPr>
            <w:tcW w:w="1951" w:type="dxa"/>
            <w:vMerge/>
            <w:shd w:val="clear" w:color="auto" w:fill="auto"/>
          </w:tcPr>
          <w:p w14:paraId="073F300F" w14:textId="77777777" w:rsidR="005C43B1" w:rsidRPr="00510C89" w:rsidRDefault="005C43B1" w:rsidP="001961F0"/>
        </w:tc>
        <w:tc>
          <w:tcPr>
            <w:tcW w:w="2693" w:type="dxa"/>
            <w:shd w:val="clear" w:color="auto" w:fill="auto"/>
          </w:tcPr>
          <w:p w14:paraId="1E235DD5" w14:textId="24D7AAA6" w:rsidR="005C43B1" w:rsidRDefault="00E20A19" w:rsidP="001961F0">
            <w:r>
              <w:rPr>
                <w:rFonts w:hint="eastAsia"/>
              </w:rPr>
              <w:t>위험성평가</w:t>
            </w:r>
          </w:p>
        </w:tc>
        <w:tc>
          <w:tcPr>
            <w:tcW w:w="5387" w:type="dxa"/>
          </w:tcPr>
          <w:p w14:paraId="4DD37890" w14:textId="6D87DB2E" w:rsidR="005C43B1" w:rsidRDefault="00E20A19" w:rsidP="001961F0">
            <w:r>
              <w:rPr>
                <w:rFonts w:hint="eastAsia"/>
              </w:rPr>
              <w:t>[위험성평가&gt;정기위험성평가계획</w:t>
            </w:r>
            <w:r>
              <w:t xml:space="preserve">] </w:t>
            </w:r>
            <w:r>
              <w:rPr>
                <w:rFonts w:hint="eastAsia"/>
              </w:rPr>
              <w:t xml:space="preserve">메뉴에서 </w:t>
            </w:r>
            <w:r>
              <w:t>2024~</w:t>
            </w:r>
            <w:r>
              <w:rPr>
                <w:rFonts w:hint="eastAsia"/>
              </w:rPr>
              <w:t>현재연도 데이터 조회</w:t>
            </w:r>
          </w:p>
        </w:tc>
      </w:tr>
    </w:tbl>
    <w:p w14:paraId="5F3CEA66" w14:textId="77777777" w:rsidR="0080339E" w:rsidRPr="0080339E" w:rsidRDefault="0080339E" w:rsidP="0080339E"/>
    <w:p w14:paraId="371B5FD3" w14:textId="5C7960D8" w:rsidR="00C930E7" w:rsidRDefault="005C43B1" w:rsidP="00C930E7">
      <w:pPr>
        <w:pStyle w:val="2"/>
        <w:numPr>
          <w:ilvl w:val="1"/>
          <w:numId w:val="1"/>
        </w:numPr>
      </w:pPr>
      <w:bookmarkStart w:id="22" w:name="_Toc219310851"/>
      <w:r>
        <w:rPr>
          <w:rFonts w:hint="eastAsia"/>
        </w:rPr>
        <w:t>메뉴</w:t>
      </w:r>
      <w:r w:rsidR="001A186C">
        <w:rPr>
          <w:rFonts w:hint="eastAsia"/>
        </w:rPr>
        <w:t>현황</w:t>
      </w:r>
      <w:bookmarkEnd w:id="22"/>
    </w:p>
    <w:p w14:paraId="43CDCFEB" w14:textId="4287E9D7" w:rsidR="00A828F8" w:rsidRPr="00A828F8" w:rsidRDefault="00164FA1" w:rsidP="00FE4D33">
      <w:r>
        <w:rPr>
          <w:rFonts w:hint="eastAsia"/>
        </w:rPr>
        <w:t>시스템(서비스)에서 제공되는 메뉴 및 프로그램 목록의 현황</w:t>
      </w:r>
    </w:p>
    <w:p w14:paraId="32592927" w14:textId="337FBF4A" w:rsidR="00A828F8" w:rsidRPr="005E67A4" w:rsidRDefault="00E12BBB" w:rsidP="00FE4D33">
      <w:r>
        <w:pict w14:anchorId="0EE648B3">
          <v:shape id="그림 3" o:spid="_x0000_i1031" type="#_x0000_t75" style="width:482.25pt;height:268.75pt;visibility:visible;mso-wrap-style:square">
            <v:imagedata r:id="rId18" o:title=""/>
          </v:shape>
        </w:pict>
      </w:r>
    </w:p>
    <w:p w14:paraId="68BF3A0C" w14:textId="01A37ABA" w:rsidR="00FE4D33" w:rsidRDefault="00FE4D33" w:rsidP="00FE4D33">
      <w:pPr>
        <w:pStyle w:val="2"/>
        <w:numPr>
          <w:ilvl w:val="1"/>
          <w:numId w:val="1"/>
        </w:numPr>
      </w:pPr>
      <w:bookmarkStart w:id="23" w:name="_Toc219310852"/>
      <w:r>
        <w:rPr>
          <w:rFonts w:hint="eastAsia"/>
        </w:rPr>
        <w:t>배치목록</w:t>
      </w:r>
      <w:bookmarkEnd w:id="23"/>
    </w:p>
    <w:p w14:paraId="12F48A2D" w14:textId="72740A73" w:rsidR="00164FA1" w:rsidRDefault="00164FA1" w:rsidP="00164FA1">
      <w:r>
        <w:rPr>
          <w:rFonts w:hint="eastAsia"/>
        </w:rPr>
        <w:t>스케쥴 기반으로 자동 실행되는 작업 대상 목록</w:t>
      </w:r>
    </w:p>
    <w:p w14:paraId="09C95169" w14:textId="06D5493E" w:rsidR="005A132A" w:rsidRPr="00FE4D33" w:rsidRDefault="00E12BBB" w:rsidP="00FE4D33">
      <w:r>
        <w:rPr>
          <w:noProof/>
        </w:rPr>
        <w:lastRenderedPageBreak/>
        <w:pict w14:anchorId="38D2B778">
          <v:shape id="그림 1" o:spid="_x0000_i1032" type="#_x0000_t75" style="width:481.4pt;height:206.8pt;visibility:visible;mso-wrap-style:square">
            <v:imagedata r:id="rId19" o:title=""/>
          </v:shape>
        </w:pict>
      </w:r>
    </w:p>
    <w:p w14:paraId="45739722" w14:textId="68C1E180" w:rsidR="00C930E7" w:rsidRDefault="005E67A4" w:rsidP="00C930E7">
      <w:pPr>
        <w:pStyle w:val="2"/>
        <w:numPr>
          <w:ilvl w:val="1"/>
          <w:numId w:val="1"/>
        </w:numPr>
      </w:pPr>
      <w:bookmarkStart w:id="24" w:name="_Toc219310853"/>
      <w:r>
        <w:rPr>
          <w:rFonts w:hint="eastAsia"/>
        </w:rPr>
        <w:t>비상연락망</w:t>
      </w:r>
      <w:bookmarkEnd w:id="24"/>
    </w:p>
    <w:p w14:paraId="45CF0427" w14:textId="3081BFF0" w:rsidR="00C069D0" w:rsidRDefault="00C069D0" w:rsidP="00510C89">
      <w:pPr>
        <w:rPr>
          <w:b/>
          <w:bCs/>
        </w:rPr>
      </w:pPr>
      <w:r>
        <w:rPr>
          <w:rFonts w:hint="eastAsia"/>
          <w:b/>
          <w:bCs/>
        </w:rPr>
        <w:t>되고시스템 오세린 연구원(유지보수)</w:t>
      </w:r>
    </w:p>
    <w:p w14:paraId="5A517A6C" w14:textId="15E52F57" w:rsidR="00C069D0" w:rsidRDefault="00C069D0" w:rsidP="00510C89">
      <w:r>
        <w:rPr>
          <w:rFonts w:hint="eastAsia"/>
          <w:b/>
          <w:bCs/>
        </w:rPr>
        <w:t>0</w:t>
      </w:r>
      <w:r>
        <w:rPr>
          <w:b/>
          <w:bCs/>
        </w:rPr>
        <w:t>10-9943-1140</w:t>
      </w:r>
    </w:p>
    <w:p w14:paraId="08D336F8" w14:textId="29F0702F" w:rsidR="00914944" w:rsidRDefault="00914944" w:rsidP="00510C89"/>
    <w:p w14:paraId="1A7DB213" w14:textId="58000AA9" w:rsidR="00914944" w:rsidRDefault="00CF092A" w:rsidP="00914944">
      <w:pPr>
        <w:pStyle w:val="2"/>
        <w:numPr>
          <w:ilvl w:val="1"/>
          <w:numId w:val="1"/>
        </w:numPr>
      </w:pPr>
      <w:r>
        <w:rPr>
          <w:rFonts w:hint="eastAsia"/>
        </w:rPr>
        <w:t>문제</w:t>
      </w:r>
      <w:r w:rsidR="00BC6A52">
        <w:rPr>
          <w:rFonts w:hint="eastAsia"/>
        </w:rPr>
        <w:t xml:space="preserve"> </w:t>
      </w:r>
      <w:r>
        <w:rPr>
          <w:rFonts w:hint="eastAsia"/>
        </w:rPr>
        <w:t>/</w:t>
      </w:r>
      <w:r w:rsidR="00BC6A52">
        <w:t xml:space="preserve"> </w:t>
      </w:r>
      <w:r w:rsidR="00914944">
        <w:rPr>
          <w:rFonts w:hint="eastAsia"/>
        </w:rPr>
        <w:t>장애</w:t>
      </w:r>
      <w:r>
        <w:rPr>
          <w:rFonts w:hint="eastAsia"/>
        </w:rPr>
        <w:t xml:space="preserve"> 관리</w:t>
      </w:r>
    </w:p>
    <w:p w14:paraId="080C755F" w14:textId="1C5676F2" w:rsidR="00914944" w:rsidRDefault="00914944" w:rsidP="00510C89">
      <w:r>
        <w:rPr>
          <w:rFonts w:hint="eastAsia"/>
        </w:rPr>
        <w:t>시스템(서비스)</w:t>
      </w:r>
      <w:r>
        <w:t xml:space="preserve"> </w:t>
      </w:r>
      <w:r>
        <w:rPr>
          <w:rFonts w:hint="eastAsia"/>
        </w:rPr>
        <w:t xml:space="preserve">운영 과정에서 발생한 </w:t>
      </w:r>
      <w:r w:rsidR="00BC6A52">
        <w:rPr>
          <w:rFonts w:hint="eastAsia"/>
        </w:rPr>
        <w:t>문제(해결된,</w:t>
      </w:r>
      <w:r w:rsidR="00BC6A52">
        <w:t xml:space="preserve"> </w:t>
      </w:r>
      <w:r w:rsidR="00BC6A52">
        <w:rPr>
          <w:rFonts w:hint="eastAsia"/>
        </w:rPr>
        <w:t>진행중인)</w:t>
      </w:r>
      <w:r w:rsidR="00BC6A52">
        <w:t xml:space="preserve"> </w:t>
      </w:r>
      <w:r w:rsidR="00BC6A52">
        <w:rPr>
          <w:rFonts w:hint="eastAsia"/>
        </w:rPr>
        <w:t xml:space="preserve">관리 및 </w:t>
      </w:r>
      <w:r>
        <w:rPr>
          <w:rFonts w:hint="eastAsia"/>
        </w:rPr>
        <w:t>장애</w:t>
      </w:r>
      <w:r w:rsidR="00BC6A52">
        <w:t xml:space="preserve"> </w:t>
      </w:r>
      <w:r w:rsidR="00BC6A52">
        <w:rPr>
          <w:rFonts w:hint="eastAsia"/>
        </w:rPr>
        <w:t>관리 내용 기록</w:t>
      </w:r>
    </w:p>
    <w:p w14:paraId="54297C0A" w14:textId="77777777" w:rsidR="00A828F8" w:rsidRDefault="00A828F8" w:rsidP="00510C89"/>
    <w:p w14:paraId="50DBB8D3" w14:textId="6A0781C4" w:rsidR="00914944" w:rsidRPr="00914944" w:rsidRDefault="00A828F8" w:rsidP="00510C89">
      <w:r>
        <w:rPr>
          <w:rFonts w:hint="eastAsia"/>
        </w:rPr>
        <w:t>내용 없음.</w:t>
      </w:r>
    </w:p>
    <w:p w14:paraId="0CD78FFF" w14:textId="451FE8A5" w:rsidR="0006241D" w:rsidRDefault="0006241D" w:rsidP="0006241D">
      <w:pPr>
        <w:pStyle w:val="10"/>
        <w:numPr>
          <w:ilvl w:val="0"/>
          <w:numId w:val="1"/>
        </w:numPr>
      </w:pPr>
      <w:bookmarkStart w:id="25" w:name="_Toc219310854"/>
      <w:r>
        <w:rPr>
          <w:rFonts w:hint="eastAsia"/>
        </w:rPr>
        <w:t>별첨</w:t>
      </w:r>
      <w:r w:rsidR="005E67A4">
        <w:rPr>
          <w:rFonts w:hint="eastAsia"/>
        </w:rPr>
        <w:t xml:space="preserve"> </w:t>
      </w:r>
      <w:r w:rsidR="005E67A4">
        <w:t>(</w:t>
      </w:r>
      <w:r w:rsidR="005E67A4">
        <w:rPr>
          <w:rFonts w:hint="eastAsia"/>
        </w:rPr>
        <w:t>O</w:t>
      </w:r>
      <w:r w:rsidR="005E67A4">
        <w:t>ption)</w:t>
      </w:r>
      <w:bookmarkEnd w:id="25"/>
    </w:p>
    <w:p w14:paraId="676FFF0D" w14:textId="49F91C90" w:rsidR="00615AE2" w:rsidRDefault="00615AE2" w:rsidP="00615AE2">
      <w:r>
        <w:rPr>
          <w:rFonts w:hint="eastAsia"/>
        </w:rPr>
        <w:t>별첨</w:t>
      </w:r>
      <w:r w:rsidRPr="00843526">
        <w:t xml:space="preserve">의 목적은 </w:t>
      </w:r>
      <w:r>
        <w:rPr>
          <w:rFonts w:hint="eastAsia"/>
        </w:rPr>
        <w:t>각 운영 시스템별 다양한 형태로 존재하는 비표준 자료를 등록하기 위함.</w:t>
      </w:r>
    </w:p>
    <w:p w14:paraId="0BE94395" w14:textId="77777777" w:rsidR="00615AE2" w:rsidRDefault="00615AE2" w:rsidP="00615AE2"/>
    <w:p w14:paraId="10320579" w14:textId="77777777" w:rsidR="00C930E7" w:rsidRDefault="00C930E7" w:rsidP="00C930E7">
      <w:pPr>
        <w:pStyle w:val="2"/>
        <w:numPr>
          <w:ilvl w:val="1"/>
          <w:numId w:val="1"/>
        </w:numPr>
      </w:pPr>
      <w:bookmarkStart w:id="26" w:name="_Toc219310855"/>
      <w:r>
        <w:rPr>
          <w:rFonts w:hint="eastAsia"/>
        </w:rPr>
        <w:t>개발환경 설치</w:t>
      </w:r>
      <w:r>
        <w:t xml:space="preserve"> </w:t>
      </w:r>
      <w:r>
        <w:rPr>
          <w:rFonts w:hint="eastAsia"/>
        </w:rPr>
        <w:t>및 개발가이드</w:t>
      </w:r>
      <w:bookmarkEnd w:id="26"/>
    </w:p>
    <w:p w14:paraId="4D240CF6" w14:textId="333F7396" w:rsidR="002033C1" w:rsidRDefault="00C930E7" w:rsidP="0036708E">
      <w:r w:rsidRPr="002033C1">
        <w:rPr>
          <w:rFonts w:hint="eastAsia"/>
          <w:b/>
          <w:bCs/>
        </w:rPr>
        <w:t>#별도첨부</w:t>
      </w:r>
    </w:p>
    <w:p w14:paraId="0346DF95" w14:textId="19DF68E4" w:rsidR="0080339E" w:rsidRDefault="0036708E" w:rsidP="006F0F63">
      <w:r w:rsidRPr="0036708E">
        <w:t>https://cleverse.hanwhalife.com/paper/PAPE20260320174850502fYxm</w:t>
      </w:r>
    </w:p>
    <w:p w14:paraId="73592D71" w14:textId="22F1DF4A" w:rsidR="005E67A4" w:rsidRDefault="005E67A4" w:rsidP="005E67A4">
      <w:pPr>
        <w:pStyle w:val="2"/>
        <w:numPr>
          <w:ilvl w:val="1"/>
          <w:numId w:val="1"/>
        </w:numPr>
      </w:pPr>
      <w:bookmarkStart w:id="27" w:name="_Toc219310858"/>
      <w:r>
        <w:rPr>
          <w:rFonts w:hint="eastAsia"/>
        </w:rPr>
        <w:t>테이블 목록</w:t>
      </w:r>
      <w:bookmarkEnd w:id="27"/>
    </w:p>
    <w:p w14:paraId="3E4EBE27" w14:textId="2AC7AC3A" w:rsidR="00CD1074" w:rsidRDefault="005E67A4" w:rsidP="0036708E">
      <w:r w:rsidRPr="00CD1074">
        <w:rPr>
          <w:rFonts w:hint="eastAsia"/>
          <w:b/>
          <w:bCs/>
        </w:rPr>
        <w:t>#별도첨부</w:t>
      </w:r>
    </w:p>
    <w:p w14:paraId="74A79539" w14:textId="11448F24" w:rsidR="008F060E" w:rsidRPr="004356AB" w:rsidRDefault="004356AB" w:rsidP="006F0F63">
      <w:r w:rsidRPr="004356AB">
        <w:t>https://cleverse.hanwhalife.com/paper/PAPE20260422175222148TMdW</w:t>
      </w:r>
    </w:p>
    <w:sectPr w:rsidR="008F060E" w:rsidRPr="004356AB" w:rsidSect="005907E3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1985" w:right="1134" w:bottom="1701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4436C" w14:textId="77777777" w:rsidR="001B5A47" w:rsidRDefault="001B5A47">
      <w:r>
        <w:separator/>
      </w:r>
    </w:p>
  </w:endnote>
  <w:endnote w:type="continuationSeparator" w:id="0">
    <w:p w14:paraId="2DCDBC5A" w14:textId="77777777" w:rsidR="001B5A47" w:rsidRDefault="001B5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B78FC" w14:textId="77777777" w:rsidR="00C36EC5" w:rsidRDefault="00C36EC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387D3" w14:textId="691621E2" w:rsidR="00066FA9" w:rsidRPr="00AF539C" w:rsidRDefault="00066FA9" w:rsidP="00CC63F7">
    <w:pPr>
      <w:pStyle w:val="a5"/>
      <w:framePr w:h="264" w:hRule="exact" w:wrap="around" w:vAnchor="text" w:hAnchor="page" w:x="5842" w:y="442"/>
      <w:rPr>
        <w:color w:val="292929"/>
        <w:sz w:val="16"/>
        <w:szCs w:val="16"/>
      </w:rPr>
    </w:pPr>
    <w:r w:rsidRPr="00AF539C">
      <w:rPr>
        <w:color w:val="292929"/>
        <w:sz w:val="16"/>
        <w:szCs w:val="16"/>
      </w:rPr>
      <w:fldChar w:fldCharType="begin"/>
    </w:r>
    <w:r w:rsidRPr="00AF539C">
      <w:rPr>
        <w:color w:val="292929"/>
        <w:sz w:val="16"/>
        <w:szCs w:val="16"/>
      </w:rPr>
      <w:instrText xml:space="preserve">PAGE  </w:instrText>
    </w:r>
    <w:r w:rsidRPr="00AF539C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AF539C">
      <w:rPr>
        <w:color w:val="292929"/>
        <w:sz w:val="16"/>
        <w:szCs w:val="16"/>
      </w:rPr>
      <w:fldChar w:fldCharType="end"/>
    </w:r>
    <w:r w:rsidRPr="00AF539C">
      <w:rPr>
        <w:rFonts w:hint="eastAsia"/>
        <w:color w:val="292929"/>
        <w:sz w:val="16"/>
        <w:szCs w:val="16"/>
      </w:rPr>
      <w:t>/</w:t>
    </w:r>
    <w:r w:rsidRPr="00465809">
      <w:rPr>
        <w:color w:val="292929"/>
        <w:sz w:val="16"/>
        <w:szCs w:val="16"/>
      </w:rPr>
      <w:fldChar w:fldCharType="begin"/>
    </w:r>
    <w:r w:rsidRPr="00465809">
      <w:rPr>
        <w:color w:val="292929"/>
        <w:sz w:val="16"/>
        <w:szCs w:val="16"/>
      </w:rPr>
      <w:instrText xml:space="preserve"> NUMPAGES </w:instrText>
    </w:r>
    <w:r w:rsidRPr="00465809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465809">
      <w:rPr>
        <w:color w:val="292929"/>
        <w:sz w:val="16"/>
        <w:szCs w:val="16"/>
      </w:rPr>
      <w:fldChar w:fldCharType="end"/>
    </w:r>
  </w:p>
  <w:p w14:paraId="088387D4" w14:textId="7898AFB9" w:rsidR="00066FA9" w:rsidRPr="009F3E1A" w:rsidRDefault="001B5A47" w:rsidP="009F3E1A">
    <w:pPr>
      <w:pStyle w:val="a5"/>
      <w:jc w:val="right"/>
      <w:rPr>
        <w:b/>
        <w:bCs/>
      </w:rPr>
    </w:pPr>
    <w:r>
      <w:rPr>
        <w:b/>
        <w:bCs/>
        <w:noProof/>
      </w:rPr>
      <w:pict w14:anchorId="088387D8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-18pt;margin-top:20.25pt;width:142.95pt;height:27pt;z-index:3" filled="f" stroked="f">
          <v:textbox style="mso-next-textbox:#_x0000_s2052">
            <w:txbxContent>
              <w:p w14:paraId="088387EB" w14:textId="5C9E7DA6" w:rsidR="00066FA9" w:rsidRPr="00AF539C" w:rsidRDefault="00066FA9" w:rsidP="00E70B05">
                <w:pPr>
                  <w:rPr>
                    <w:color w:val="292929"/>
                    <w:sz w:val="16"/>
                    <w:szCs w:val="16"/>
                  </w:rPr>
                </w:pP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한화 </w:t>
                </w:r>
                <w:r>
                  <w:rPr>
                    <w:rFonts w:hint="eastAsia"/>
                    <w:color w:val="292929"/>
                    <w:sz w:val="16"/>
                    <w:szCs w:val="16"/>
                  </w:rPr>
                  <w:t>시스템</w:t>
                </w: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금융</w:t>
                </w:r>
                <w:r w:rsidR="000F0545">
                  <w:rPr>
                    <w:color w:val="292929"/>
                    <w:sz w:val="16"/>
                    <w:szCs w:val="16"/>
                  </w:rPr>
                  <w:t xml:space="preserve">ITO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품질 U</w:t>
                </w:r>
                <w:r w:rsidR="000F0545">
                  <w:rPr>
                    <w:color w:val="292929"/>
                    <w:sz w:val="16"/>
                    <w:szCs w:val="16"/>
                  </w:rPr>
                  <w:t>nit</w:t>
                </w:r>
                <w:r w:rsidR="009F3E1A">
                  <w:rPr>
                    <w:color w:val="292929"/>
                    <w:sz w:val="16"/>
                    <w:szCs w:val="16"/>
                  </w:rPr>
                  <w:t xml:space="preserve">                                                                                        </w:t>
                </w:r>
              </w:p>
            </w:txbxContent>
          </v:textbox>
        </v:shape>
      </w:pict>
    </w:r>
    <w:r>
      <w:rPr>
        <w:b/>
        <w:bCs/>
      </w:rPr>
      <w:pict w14:anchorId="6905D4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10" o:spid="_x0000_i1034" type="#_x0000_t75" style="width:61.1pt;height:20.1pt;visibility:visible;mso-wrap-style:square">
          <v:imagedata r:id="rId1" o:title=""/>
        </v:shape>
      </w:pict>
    </w:r>
    <w:r>
      <w:rPr>
        <w:b/>
        <w:bCs/>
        <w:noProof/>
      </w:rPr>
      <w:pict w14:anchorId="088387D6">
        <v:line id="_x0000_s2051" style="position:absolute;left:0;text-align:left;flip:x;z-index:2;mso-position-horizontal-relative:text;mso-position-vertical-relative:text" from="5in,21.05pt" to="5in,26.7pt" strokecolor="#4d4d4d" strokeweight=".5pt"/>
      </w:pict>
    </w:r>
    <w:r>
      <w:rPr>
        <w:b/>
        <w:bCs/>
        <w:noProof/>
      </w:rPr>
      <w:pict w14:anchorId="088387D7">
        <v:line id="_x0000_s2053" style="position:absolute;left:0;text-align:left;flip:x;z-index:4;mso-position-horizontal-relative:text;mso-position-vertical-relative:text" from="134.25pt,21.05pt" to="134.25pt,26.7pt" strokecolor="#4d4d4d" strokeweight=".5pt"/>
      </w:pict>
    </w:r>
    <w:r>
      <w:rPr>
        <w:b/>
        <w:bCs/>
        <w:noProof/>
      </w:rPr>
      <w:pict w14:anchorId="088387D9">
        <v:line id="_x0000_s2050" style="position:absolute;left:0;text-align:left;z-index:1;mso-position-horizontal-relative:text;mso-position-vertical-relative:text" from="-13.95pt,23.25pt" to="495pt,23.25pt" strokeweight=".5pt"/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2C1D" w14:textId="78D340DF" w:rsidR="00416890" w:rsidRDefault="005A6CC6" w:rsidP="005A6CC6">
    <w:pPr>
      <w:pStyle w:val="a5"/>
      <w:tabs>
        <w:tab w:val="clear" w:pos="4252"/>
        <w:tab w:val="center" w:pos="4819"/>
        <w:tab w:val="left" w:pos="4895"/>
      </w:tabs>
      <w:jc w:val="left"/>
    </w:pPr>
    <w:r>
      <w:tab/>
      <w:t xml:space="preserve">                            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CC9B1" w14:textId="77777777" w:rsidR="001B5A47" w:rsidRDefault="001B5A47">
      <w:r>
        <w:separator/>
      </w:r>
    </w:p>
  </w:footnote>
  <w:footnote w:type="continuationSeparator" w:id="0">
    <w:p w14:paraId="23EBC791" w14:textId="77777777" w:rsidR="001B5A47" w:rsidRDefault="001B5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B0462" w14:textId="77777777" w:rsidR="00C36EC5" w:rsidRDefault="00C36EC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8" w:space="0" w:color="auto"/>
        <w:left w:val="single" w:sz="4" w:space="0" w:color="808080"/>
        <w:bottom w:val="single" w:sz="8" w:space="0" w:color="auto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1E0" w:firstRow="1" w:lastRow="1" w:firstColumn="1" w:lastColumn="1" w:noHBand="0" w:noVBand="0"/>
    </w:tblPr>
    <w:tblGrid>
      <w:gridCol w:w="711"/>
      <w:gridCol w:w="1557"/>
      <w:gridCol w:w="1015"/>
      <w:gridCol w:w="3125"/>
      <w:gridCol w:w="1015"/>
      <w:gridCol w:w="2736"/>
    </w:tblGrid>
    <w:tr w:rsidR="00066FA9" w:rsidRPr="00781744" w14:paraId="088387CA" w14:textId="77777777">
      <w:trPr>
        <w:trHeight w:val="707"/>
        <w:jc w:val="center"/>
      </w:trPr>
      <w:tc>
        <w:tcPr>
          <w:tcW w:w="2268" w:type="dxa"/>
          <w:gridSpan w:val="2"/>
          <w:shd w:val="clear" w:color="auto" w:fill="auto"/>
          <w:vAlign w:val="center"/>
        </w:tcPr>
        <w:p w14:paraId="088387C8" w14:textId="17C4F0B9" w:rsidR="00066FA9" w:rsidRPr="00781744" w:rsidRDefault="00E12BBB" w:rsidP="00494CAB">
          <w:pPr>
            <w:spacing w:line="240" w:lineRule="auto"/>
            <w:jc w:val="center"/>
          </w:pPr>
          <w:r>
            <w:pict w14:anchorId="08AFFE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3" type="#_x0000_t75" style="width:100.45pt;height:36pt">
                <v:imagedata r:id="rId1" o:title="Hanwha Systems_RGB_4_KH"/>
              </v:shape>
            </w:pict>
          </w:r>
        </w:p>
      </w:tc>
      <w:tc>
        <w:tcPr>
          <w:tcW w:w="7891" w:type="dxa"/>
          <w:gridSpan w:val="4"/>
          <w:shd w:val="clear" w:color="auto" w:fill="auto"/>
          <w:vAlign w:val="center"/>
        </w:tcPr>
        <w:p w14:paraId="088387C9" w14:textId="19A979E9" w:rsidR="00066FA9" w:rsidRPr="00AF539C" w:rsidRDefault="00796783" w:rsidP="00494CAB">
          <w:pPr>
            <w:spacing w:line="240" w:lineRule="auto"/>
            <w:jc w:val="center"/>
            <w:rPr>
              <w:b/>
              <w:bCs/>
              <w:sz w:val="30"/>
              <w:szCs w:val="30"/>
            </w:rPr>
          </w:pPr>
          <w:r>
            <w:rPr>
              <w:rFonts w:hint="eastAsia"/>
              <w:b/>
              <w:bCs/>
              <w:sz w:val="30"/>
              <w:szCs w:val="30"/>
            </w:rPr>
            <w:t>운영자 매뉴얼</w:t>
          </w:r>
        </w:p>
      </w:tc>
    </w:tr>
    <w:tr w:rsidR="00066FA9" w:rsidRPr="009026D6" w14:paraId="088387D1" w14:textId="77777777">
      <w:trPr>
        <w:trHeight w:val="354"/>
        <w:jc w:val="center"/>
      </w:trPr>
      <w:tc>
        <w:tcPr>
          <w:tcW w:w="711" w:type="dxa"/>
          <w:shd w:val="clear" w:color="auto" w:fill="auto"/>
          <w:vAlign w:val="center"/>
        </w:tcPr>
        <w:p w14:paraId="088387CB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날 짜</w:t>
          </w:r>
        </w:p>
      </w:tc>
      <w:tc>
        <w:tcPr>
          <w:tcW w:w="1557" w:type="dxa"/>
          <w:shd w:val="clear" w:color="auto" w:fill="auto"/>
          <w:vAlign w:val="center"/>
        </w:tcPr>
        <w:p w14:paraId="088387CC" w14:textId="52969450" w:rsidR="00066FA9" w:rsidRPr="00AF539C" w:rsidRDefault="00066FA9" w:rsidP="00C3024F">
          <w:pPr>
            <w:spacing w:line="240" w:lineRule="auto"/>
            <w:rPr>
              <w:color w:val="292929"/>
              <w:sz w:val="18"/>
              <w:szCs w:val="18"/>
            </w:rPr>
          </w:pPr>
          <w:r w:rsidRPr="00AF539C">
            <w:rPr>
              <w:rFonts w:hint="eastAsia"/>
              <w:color w:val="292929"/>
              <w:sz w:val="18"/>
              <w:szCs w:val="18"/>
            </w:rPr>
            <w:t>20</w:t>
          </w:r>
          <w:r w:rsidR="00796783">
            <w:rPr>
              <w:color w:val="292929"/>
              <w:sz w:val="18"/>
              <w:szCs w:val="18"/>
            </w:rPr>
            <w:t>26</w:t>
          </w:r>
          <w:r w:rsidRPr="00AF539C">
            <w:rPr>
              <w:rFonts w:hint="eastAsia"/>
              <w:color w:val="292929"/>
              <w:sz w:val="18"/>
              <w:szCs w:val="18"/>
            </w:rPr>
            <w:t>. 0</w:t>
          </w:r>
          <w:r w:rsidR="00C254A9">
            <w:rPr>
              <w:color w:val="292929"/>
              <w:sz w:val="18"/>
              <w:szCs w:val="18"/>
            </w:rPr>
            <w:t>4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 w:rsidR="00C254A9">
            <w:rPr>
              <w:color w:val="292929"/>
              <w:sz w:val="18"/>
              <w:szCs w:val="18"/>
            </w:rPr>
            <w:t>24</w:t>
          </w:r>
        </w:p>
      </w:tc>
      <w:tc>
        <w:tcPr>
          <w:tcW w:w="1015" w:type="dxa"/>
          <w:shd w:val="clear" w:color="auto" w:fill="auto"/>
          <w:vAlign w:val="center"/>
        </w:tcPr>
        <w:p w14:paraId="088387CD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문서번호</w:t>
          </w:r>
        </w:p>
      </w:tc>
      <w:tc>
        <w:tcPr>
          <w:tcW w:w="3125" w:type="dxa"/>
          <w:shd w:val="clear" w:color="auto" w:fill="auto"/>
          <w:vAlign w:val="center"/>
        </w:tcPr>
        <w:p w14:paraId="088387CE" w14:textId="03F021C1" w:rsidR="00066FA9" w:rsidRPr="00416890" w:rsidRDefault="00416890" w:rsidP="00416890">
          <w:pPr>
            <w:rPr>
              <w:color w:val="292929"/>
              <w:sz w:val="18"/>
              <w:szCs w:val="18"/>
            </w:rPr>
          </w:pPr>
          <w:r w:rsidRPr="00416890">
            <w:rPr>
              <w:color w:val="292929"/>
              <w:sz w:val="18"/>
              <w:szCs w:val="18"/>
            </w:rPr>
            <w:t>HICT_FSO_QLT_</w:t>
          </w:r>
          <w:r w:rsidR="00C36EC5">
            <w:rPr>
              <w:color w:val="292929"/>
              <w:sz w:val="18"/>
              <w:szCs w:val="18"/>
            </w:rPr>
            <w:t>LI</w:t>
          </w:r>
          <w:r w:rsidR="00A37845">
            <w:rPr>
              <w:color w:val="292929"/>
              <w:sz w:val="18"/>
              <w:szCs w:val="18"/>
            </w:rPr>
            <w:t>2</w:t>
          </w:r>
        </w:p>
      </w:tc>
      <w:tc>
        <w:tcPr>
          <w:tcW w:w="1015" w:type="dxa"/>
          <w:shd w:val="clear" w:color="auto" w:fill="auto"/>
          <w:vAlign w:val="center"/>
        </w:tcPr>
        <w:p w14:paraId="088387CF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개정번호</w:t>
          </w:r>
        </w:p>
      </w:tc>
      <w:tc>
        <w:tcPr>
          <w:tcW w:w="2736" w:type="dxa"/>
          <w:shd w:val="clear" w:color="auto" w:fill="auto"/>
          <w:vAlign w:val="center"/>
        </w:tcPr>
        <w:p w14:paraId="088387D0" w14:textId="4D6C0039" w:rsidR="00066FA9" w:rsidRPr="00AF539C" w:rsidRDefault="00066FA9" w:rsidP="006F2247">
          <w:pPr>
            <w:spacing w:line="240" w:lineRule="auto"/>
            <w:rPr>
              <w:color w:val="292929"/>
              <w:sz w:val="18"/>
              <w:szCs w:val="18"/>
            </w:rPr>
          </w:pPr>
          <w:r>
            <w:rPr>
              <w:rFonts w:hint="eastAsia"/>
              <w:color w:val="292929"/>
              <w:sz w:val="18"/>
              <w:szCs w:val="18"/>
            </w:rPr>
            <w:t xml:space="preserve">Version </w:t>
          </w:r>
          <w:r w:rsidR="00A37845">
            <w:rPr>
              <w:color w:val="292929"/>
              <w:sz w:val="18"/>
              <w:szCs w:val="18"/>
            </w:rPr>
            <w:t>1</w:t>
          </w:r>
          <w:r>
            <w:rPr>
              <w:rFonts w:hint="eastAsia"/>
              <w:color w:val="292929"/>
              <w:sz w:val="18"/>
              <w:szCs w:val="18"/>
            </w:rPr>
            <w:t>.</w:t>
          </w:r>
          <w:r w:rsidR="00796783">
            <w:rPr>
              <w:color w:val="292929"/>
              <w:sz w:val="18"/>
              <w:szCs w:val="18"/>
            </w:rPr>
            <w:t>0</w:t>
          </w:r>
        </w:p>
      </w:tc>
    </w:tr>
  </w:tbl>
  <w:p w14:paraId="088387D2" w14:textId="77777777" w:rsidR="00066FA9" w:rsidRPr="009026D6" w:rsidRDefault="00066FA9">
    <w:pPr>
      <w:rPr>
        <w:color w:val="292929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7EE2" w14:textId="77777777" w:rsidR="00C36EC5" w:rsidRDefault="00C36EC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4942A9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964" w:hanging="907"/>
      </w:pPr>
      <w:rPr>
        <w:rFonts w:hint="eastAsia"/>
      </w:rPr>
    </w:lvl>
    <w:lvl w:ilvl="7">
      <w:start w:val="1"/>
      <w:numFmt w:val="decimal"/>
      <w:pStyle w:val="8"/>
      <w:suff w:val="space"/>
      <w:lvlText w:val="%1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pStyle w:val="9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" w15:restartNumberingAfterBreak="0">
    <w:nsid w:val="008C250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" w15:restartNumberingAfterBreak="0">
    <w:nsid w:val="02051FEE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" w15:restartNumberingAfterBreak="0">
    <w:nsid w:val="03311AD0"/>
    <w:multiLevelType w:val="hybridMultilevel"/>
    <w:tmpl w:val="860E667C"/>
    <w:lvl w:ilvl="0" w:tplc="3578CE38">
      <w:start w:val="1"/>
      <w:numFmt w:val="bullet"/>
      <w:lvlText w:val="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ACA17EC"/>
    <w:multiLevelType w:val="hybridMultilevel"/>
    <w:tmpl w:val="93E05FAC"/>
    <w:lvl w:ilvl="0" w:tplc="E76831BE">
      <w:start w:val="1"/>
      <w:numFmt w:val="bullet"/>
      <w:lvlText w:val=""/>
      <w:lvlJc w:val="left"/>
      <w:pPr>
        <w:tabs>
          <w:tab w:val="num" w:pos="362"/>
        </w:tabs>
        <w:ind w:left="362" w:hanging="362"/>
      </w:pPr>
      <w:rPr>
        <w:rFonts w:ascii="Wingdings" w:hAnsi="Wingdings" w:hint="default"/>
      </w:rPr>
    </w:lvl>
    <w:lvl w:ilvl="1" w:tplc="C82AB184">
      <w:start w:val="1"/>
      <w:numFmt w:val="bullet"/>
      <w:lvlText w:val=""/>
      <w:lvlJc w:val="left"/>
      <w:pPr>
        <w:tabs>
          <w:tab w:val="num" w:pos="916"/>
        </w:tabs>
        <w:ind w:left="916" w:hanging="400"/>
      </w:pPr>
      <w:rPr>
        <w:rFonts w:ascii="Wingdings" w:hAnsi="Wingdings" w:hint="default"/>
      </w:rPr>
    </w:lvl>
    <w:lvl w:ilvl="2" w:tplc="3578CE38">
      <w:start w:val="1"/>
      <w:numFmt w:val="bullet"/>
      <w:lvlText w:val=""/>
      <w:lvlJc w:val="left"/>
      <w:pPr>
        <w:tabs>
          <w:tab w:val="num" w:pos="1200"/>
        </w:tabs>
        <w:ind w:left="1200" w:hanging="284"/>
      </w:pPr>
      <w:rPr>
        <w:rFonts w:ascii="Wingdings 2" w:hAnsi="Wingdings 2" w:hint="default"/>
      </w:rPr>
    </w:lvl>
    <w:lvl w:ilvl="3" w:tplc="04090009">
      <w:start w:val="1"/>
      <w:numFmt w:val="bullet"/>
      <w:lvlText w:val=""/>
      <w:lvlJc w:val="left"/>
      <w:pPr>
        <w:ind w:left="1676" w:hanging="360"/>
      </w:pPr>
      <w:rPr>
        <w:rFonts w:ascii="Wingdings" w:hAnsi="Wingdings" w:hint="default"/>
      </w:rPr>
    </w:lvl>
    <w:lvl w:ilvl="4" w:tplc="6C7C31C8" w:tentative="1">
      <w:start w:val="1"/>
      <w:numFmt w:val="bullet"/>
      <w:lvlText w:val=""/>
      <w:lvlJc w:val="left"/>
      <w:pPr>
        <w:tabs>
          <w:tab w:val="num" w:pos="2116"/>
        </w:tabs>
        <w:ind w:left="2116" w:hanging="400"/>
      </w:pPr>
      <w:rPr>
        <w:rFonts w:ascii="Wingdings" w:hAnsi="Wingdings" w:hint="default"/>
      </w:rPr>
    </w:lvl>
    <w:lvl w:ilvl="5" w:tplc="27F090DE" w:tentative="1">
      <w:start w:val="1"/>
      <w:numFmt w:val="bullet"/>
      <w:lvlText w:val=""/>
      <w:lvlJc w:val="left"/>
      <w:pPr>
        <w:tabs>
          <w:tab w:val="num" w:pos="2516"/>
        </w:tabs>
        <w:ind w:left="2516" w:hanging="400"/>
      </w:pPr>
      <w:rPr>
        <w:rFonts w:ascii="Wingdings" w:hAnsi="Wingdings" w:hint="default"/>
      </w:rPr>
    </w:lvl>
    <w:lvl w:ilvl="6" w:tplc="0AEE8CFE" w:tentative="1">
      <w:start w:val="1"/>
      <w:numFmt w:val="bullet"/>
      <w:lvlText w:val=""/>
      <w:lvlJc w:val="left"/>
      <w:pPr>
        <w:tabs>
          <w:tab w:val="num" w:pos="2916"/>
        </w:tabs>
        <w:ind w:left="2916" w:hanging="400"/>
      </w:pPr>
      <w:rPr>
        <w:rFonts w:ascii="Wingdings" w:hAnsi="Wingdings" w:hint="default"/>
      </w:rPr>
    </w:lvl>
    <w:lvl w:ilvl="7" w:tplc="74F8CB3C" w:tentative="1">
      <w:start w:val="1"/>
      <w:numFmt w:val="bullet"/>
      <w:lvlText w:val=""/>
      <w:lvlJc w:val="left"/>
      <w:pPr>
        <w:tabs>
          <w:tab w:val="num" w:pos="3316"/>
        </w:tabs>
        <w:ind w:left="3316" w:hanging="400"/>
      </w:pPr>
      <w:rPr>
        <w:rFonts w:ascii="Wingdings" w:hAnsi="Wingdings" w:hint="default"/>
      </w:rPr>
    </w:lvl>
    <w:lvl w:ilvl="8" w:tplc="5608F632" w:tentative="1">
      <w:start w:val="1"/>
      <w:numFmt w:val="bullet"/>
      <w:lvlText w:val=""/>
      <w:lvlJc w:val="left"/>
      <w:pPr>
        <w:tabs>
          <w:tab w:val="num" w:pos="3716"/>
        </w:tabs>
        <w:ind w:left="3716" w:hanging="400"/>
      </w:pPr>
      <w:rPr>
        <w:rFonts w:ascii="Wingdings" w:hAnsi="Wingdings" w:hint="default"/>
      </w:rPr>
    </w:lvl>
  </w:abstractNum>
  <w:abstractNum w:abstractNumId="5" w15:restartNumberingAfterBreak="0">
    <w:nsid w:val="10315976"/>
    <w:multiLevelType w:val="hybridMultilevel"/>
    <w:tmpl w:val="950C7716"/>
    <w:lvl w:ilvl="0" w:tplc="543275C0">
      <w:start w:val="1"/>
      <w:numFmt w:val="bullet"/>
      <w:pStyle w:val="-3"/>
      <w:lvlText w:val=""/>
      <w:lvlJc w:val="left"/>
      <w:pPr>
        <w:tabs>
          <w:tab w:val="num" w:pos="1194"/>
        </w:tabs>
        <w:ind w:left="1194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2155BC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7" w15:restartNumberingAfterBreak="0">
    <w:nsid w:val="1387447E"/>
    <w:multiLevelType w:val="hybridMultilevel"/>
    <w:tmpl w:val="B50C2298"/>
    <w:lvl w:ilvl="0" w:tplc="DB784D2A">
      <w:start w:val="1"/>
      <w:numFmt w:val="decimalEnclosedCircle"/>
      <w:pStyle w:val="1"/>
      <w:lvlText w:val="%1"/>
      <w:lvlJc w:val="left"/>
      <w:pPr>
        <w:tabs>
          <w:tab w:val="num" w:pos="1367"/>
        </w:tabs>
        <w:ind w:left="1367" w:hanging="567"/>
      </w:pPr>
      <w:rPr>
        <w:rFonts w:ascii="돋움" w:eastAsia="돋움"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3C7689E"/>
    <w:multiLevelType w:val="hybridMultilevel"/>
    <w:tmpl w:val="575E311C"/>
    <w:lvl w:ilvl="0" w:tplc="5B58B870"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9371A28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0" w15:restartNumberingAfterBreak="0">
    <w:nsid w:val="193A7CBA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1" w15:restartNumberingAfterBreak="0">
    <w:nsid w:val="21FF7F2E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2" w15:restartNumberingAfterBreak="0">
    <w:nsid w:val="23EE2564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3" w15:restartNumberingAfterBreak="0">
    <w:nsid w:val="262A545C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4" w15:restartNumberingAfterBreak="0">
    <w:nsid w:val="321F7FE5"/>
    <w:multiLevelType w:val="multilevel"/>
    <w:tmpl w:val="FCC6E00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11"/>
      <w:lvlText w:val="%1.%2."/>
      <w:lvlJc w:val="left"/>
      <w:pPr>
        <w:tabs>
          <w:tab w:val="num" w:pos="737"/>
        </w:tabs>
        <w:ind w:left="907" w:hanging="90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48215779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6" w15:restartNumberingAfterBreak="0">
    <w:nsid w:val="48785C14"/>
    <w:multiLevelType w:val="multilevel"/>
    <w:tmpl w:val="43603530"/>
    <w:lvl w:ilvl="0">
      <w:start w:val="1"/>
      <w:numFmt w:val="decimal"/>
      <w:pStyle w:val="10"/>
      <w:suff w:val="space"/>
      <w:lvlText w:val="%1."/>
      <w:lvlJc w:val="left"/>
      <w:pPr>
        <w:ind w:left="907" w:hanging="907"/>
      </w:pPr>
      <w:rPr>
        <w:rFonts w:ascii="돋움" w:eastAsia="돋움" w:hAnsi="돋움" w:hint="eastAsia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3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1021" w:hanging="851"/>
      </w:pPr>
      <w:rPr>
        <w:rFonts w:hint="eastAsia"/>
      </w:rPr>
    </w:lvl>
    <w:lvl w:ilvl="7">
      <w:start w:val="1"/>
      <w:numFmt w:val="decimal"/>
      <w:suff w:val="space"/>
      <w:lvlText w:val="%8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7" w15:restartNumberingAfterBreak="0">
    <w:nsid w:val="4F8C6637"/>
    <w:multiLevelType w:val="multilevel"/>
    <w:tmpl w:val="FA16E1E0"/>
    <w:numStyleLink w:val="a"/>
  </w:abstractNum>
  <w:abstractNum w:abstractNumId="18" w15:restartNumberingAfterBreak="0">
    <w:nsid w:val="51E057D7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9" w15:restartNumberingAfterBreak="0">
    <w:nsid w:val="54DF3B82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0" w15:restartNumberingAfterBreak="0">
    <w:nsid w:val="5C271E1D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1" w15:restartNumberingAfterBreak="0">
    <w:nsid w:val="5D66656D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2" w15:restartNumberingAfterBreak="0">
    <w:nsid w:val="5D9C7DE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3" w15:restartNumberingAfterBreak="0">
    <w:nsid w:val="5FB2060A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4" w15:restartNumberingAfterBreak="0">
    <w:nsid w:val="609E4721"/>
    <w:multiLevelType w:val="hybridMultilevel"/>
    <w:tmpl w:val="9F8C5B18"/>
    <w:lvl w:ilvl="0" w:tplc="B9DCB43A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5CA337C"/>
    <w:multiLevelType w:val="multilevel"/>
    <w:tmpl w:val="FA16E1E0"/>
    <w:numStyleLink w:val="a"/>
  </w:abstractNum>
  <w:abstractNum w:abstractNumId="26" w15:restartNumberingAfterBreak="0">
    <w:nsid w:val="70181DA8"/>
    <w:multiLevelType w:val="multilevel"/>
    <w:tmpl w:val="FA16E1E0"/>
    <w:styleLink w:val="a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7" w15:restartNumberingAfterBreak="0">
    <w:nsid w:val="735E23DB"/>
    <w:multiLevelType w:val="multilevel"/>
    <w:tmpl w:val="FA16E1E0"/>
    <w:numStyleLink w:val="a"/>
  </w:abstractNum>
  <w:abstractNum w:abstractNumId="28" w15:restartNumberingAfterBreak="0">
    <w:nsid w:val="73B95CC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9" w15:restartNumberingAfterBreak="0">
    <w:nsid w:val="75896522"/>
    <w:multiLevelType w:val="multilevel"/>
    <w:tmpl w:val="2FFA1A4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30" w15:restartNumberingAfterBreak="0">
    <w:nsid w:val="77BE03B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1" w15:restartNumberingAfterBreak="0">
    <w:nsid w:val="78756723"/>
    <w:multiLevelType w:val="hybridMultilevel"/>
    <w:tmpl w:val="661EEE10"/>
    <w:lvl w:ilvl="0" w:tplc="6C3E1BA8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AB95F9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27"/>
  </w:num>
  <w:num w:numId="5">
    <w:abstractNumId w:val="26"/>
  </w:num>
  <w:num w:numId="6">
    <w:abstractNumId w:val="16"/>
  </w:num>
  <w:num w:numId="7">
    <w:abstractNumId w:val="4"/>
  </w:num>
  <w:num w:numId="8">
    <w:abstractNumId w:val="3"/>
  </w:num>
  <w:num w:numId="9">
    <w:abstractNumId w:val="17"/>
  </w:num>
  <w:num w:numId="10">
    <w:abstractNumId w:val="25"/>
  </w:num>
  <w:num w:numId="11">
    <w:abstractNumId w:val="7"/>
  </w:num>
  <w:num w:numId="12">
    <w:abstractNumId w:val="1"/>
  </w:num>
  <w:num w:numId="13">
    <w:abstractNumId w:val="20"/>
  </w:num>
  <w:num w:numId="14">
    <w:abstractNumId w:val="5"/>
  </w:num>
  <w:num w:numId="15">
    <w:abstractNumId w:val="23"/>
  </w:num>
  <w:num w:numId="16">
    <w:abstractNumId w:val="12"/>
  </w:num>
  <w:num w:numId="17">
    <w:abstractNumId w:val="2"/>
  </w:num>
  <w:num w:numId="18">
    <w:abstractNumId w:val="19"/>
  </w:num>
  <w:num w:numId="19">
    <w:abstractNumId w:val="21"/>
  </w:num>
  <w:num w:numId="20">
    <w:abstractNumId w:val="15"/>
  </w:num>
  <w:num w:numId="21">
    <w:abstractNumId w:val="32"/>
  </w:num>
  <w:num w:numId="22">
    <w:abstractNumId w:val="13"/>
  </w:num>
  <w:num w:numId="23">
    <w:abstractNumId w:val="18"/>
  </w:num>
  <w:num w:numId="24">
    <w:abstractNumId w:val="9"/>
  </w:num>
  <w:num w:numId="25">
    <w:abstractNumId w:val="28"/>
  </w:num>
  <w:num w:numId="26">
    <w:abstractNumId w:val="30"/>
  </w:num>
  <w:num w:numId="27">
    <w:abstractNumId w:val="22"/>
  </w:num>
  <w:num w:numId="28">
    <w:abstractNumId w:val="10"/>
  </w:num>
  <w:num w:numId="29">
    <w:abstractNumId w:val="6"/>
  </w:num>
  <w:num w:numId="30">
    <w:abstractNumId w:val="11"/>
  </w:num>
  <w:num w:numId="31">
    <w:abstractNumId w:val="31"/>
  </w:num>
  <w:num w:numId="32">
    <w:abstractNumId w:val="24"/>
  </w:num>
  <w:num w:numId="33">
    <w:abstractNumId w:val="29"/>
  </w:num>
  <w:num w:numId="34">
    <w:abstractNumId w:val="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125"/>
    <w:rsid w:val="00002635"/>
    <w:rsid w:val="00002D5B"/>
    <w:rsid w:val="00003631"/>
    <w:rsid w:val="00006A8F"/>
    <w:rsid w:val="000118E6"/>
    <w:rsid w:val="00011E48"/>
    <w:rsid w:val="000147F8"/>
    <w:rsid w:val="0001731C"/>
    <w:rsid w:val="00020F9D"/>
    <w:rsid w:val="00021A97"/>
    <w:rsid w:val="00023EB5"/>
    <w:rsid w:val="00030755"/>
    <w:rsid w:val="00032C06"/>
    <w:rsid w:val="00037644"/>
    <w:rsid w:val="00037652"/>
    <w:rsid w:val="00042EBF"/>
    <w:rsid w:val="00043493"/>
    <w:rsid w:val="000507B8"/>
    <w:rsid w:val="00050FF4"/>
    <w:rsid w:val="00053470"/>
    <w:rsid w:val="00062334"/>
    <w:rsid w:val="0006241D"/>
    <w:rsid w:val="00066FA9"/>
    <w:rsid w:val="000677E9"/>
    <w:rsid w:val="00067B50"/>
    <w:rsid w:val="00070E34"/>
    <w:rsid w:val="00072FE1"/>
    <w:rsid w:val="00081D51"/>
    <w:rsid w:val="0009273D"/>
    <w:rsid w:val="00092E7B"/>
    <w:rsid w:val="00094E1D"/>
    <w:rsid w:val="000A3501"/>
    <w:rsid w:val="000A373A"/>
    <w:rsid w:val="000A3D15"/>
    <w:rsid w:val="000A5AC9"/>
    <w:rsid w:val="000A62E4"/>
    <w:rsid w:val="000A70E1"/>
    <w:rsid w:val="000B1B75"/>
    <w:rsid w:val="000B4253"/>
    <w:rsid w:val="000C305F"/>
    <w:rsid w:val="000C4332"/>
    <w:rsid w:val="000C4A44"/>
    <w:rsid w:val="000C5C68"/>
    <w:rsid w:val="000C6485"/>
    <w:rsid w:val="000D0AE8"/>
    <w:rsid w:val="000D48F4"/>
    <w:rsid w:val="000D5E60"/>
    <w:rsid w:val="000D7EEE"/>
    <w:rsid w:val="000E15A0"/>
    <w:rsid w:val="000E2047"/>
    <w:rsid w:val="000E5DD9"/>
    <w:rsid w:val="000F0545"/>
    <w:rsid w:val="000F0D5C"/>
    <w:rsid w:val="000F148B"/>
    <w:rsid w:val="000F3936"/>
    <w:rsid w:val="001006E4"/>
    <w:rsid w:val="00100A1C"/>
    <w:rsid w:val="00100EFD"/>
    <w:rsid w:val="0010273C"/>
    <w:rsid w:val="00106F7E"/>
    <w:rsid w:val="001119C0"/>
    <w:rsid w:val="0011388A"/>
    <w:rsid w:val="00114D41"/>
    <w:rsid w:val="001217C1"/>
    <w:rsid w:val="00121A3E"/>
    <w:rsid w:val="00121CB5"/>
    <w:rsid w:val="00124DD7"/>
    <w:rsid w:val="00126081"/>
    <w:rsid w:val="001304FC"/>
    <w:rsid w:val="001319D8"/>
    <w:rsid w:val="001343D6"/>
    <w:rsid w:val="00134D0C"/>
    <w:rsid w:val="00134FE8"/>
    <w:rsid w:val="00135831"/>
    <w:rsid w:val="00141014"/>
    <w:rsid w:val="001457AD"/>
    <w:rsid w:val="001503FB"/>
    <w:rsid w:val="00151F03"/>
    <w:rsid w:val="00152CFB"/>
    <w:rsid w:val="00153F4F"/>
    <w:rsid w:val="001630DC"/>
    <w:rsid w:val="001636EF"/>
    <w:rsid w:val="00164FA1"/>
    <w:rsid w:val="00167F8F"/>
    <w:rsid w:val="001741DA"/>
    <w:rsid w:val="001759D6"/>
    <w:rsid w:val="0018241C"/>
    <w:rsid w:val="00183A42"/>
    <w:rsid w:val="00185883"/>
    <w:rsid w:val="001945ED"/>
    <w:rsid w:val="001A186C"/>
    <w:rsid w:val="001B27A3"/>
    <w:rsid w:val="001B5A47"/>
    <w:rsid w:val="001B6F0D"/>
    <w:rsid w:val="001C34AE"/>
    <w:rsid w:val="001C5503"/>
    <w:rsid w:val="001C71AD"/>
    <w:rsid w:val="001D0A8A"/>
    <w:rsid w:val="001D0F42"/>
    <w:rsid w:val="001D40FE"/>
    <w:rsid w:val="001D5143"/>
    <w:rsid w:val="001D7B62"/>
    <w:rsid w:val="001E2C78"/>
    <w:rsid w:val="001E34B0"/>
    <w:rsid w:val="001E5A5E"/>
    <w:rsid w:val="001F01C3"/>
    <w:rsid w:val="001F4678"/>
    <w:rsid w:val="001F730C"/>
    <w:rsid w:val="00200CF5"/>
    <w:rsid w:val="002033C1"/>
    <w:rsid w:val="00207532"/>
    <w:rsid w:val="002076BC"/>
    <w:rsid w:val="00207AC3"/>
    <w:rsid w:val="0021053D"/>
    <w:rsid w:val="002130A4"/>
    <w:rsid w:val="00214F46"/>
    <w:rsid w:val="0021641D"/>
    <w:rsid w:val="00217B4C"/>
    <w:rsid w:val="0022514D"/>
    <w:rsid w:val="00225838"/>
    <w:rsid w:val="00226456"/>
    <w:rsid w:val="00230334"/>
    <w:rsid w:val="002310CE"/>
    <w:rsid w:val="00233EB9"/>
    <w:rsid w:val="00235824"/>
    <w:rsid w:val="00240488"/>
    <w:rsid w:val="0024151C"/>
    <w:rsid w:val="00243A02"/>
    <w:rsid w:val="00246337"/>
    <w:rsid w:val="0024769E"/>
    <w:rsid w:val="002500A0"/>
    <w:rsid w:val="00250316"/>
    <w:rsid w:val="002528FD"/>
    <w:rsid w:val="00257F53"/>
    <w:rsid w:val="00267ED8"/>
    <w:rsid w:val="00270543"/>
    <w:rsid w:val="00271F23"/>
    <w:rsid w:val="00277C9D"/>
    <w:rsid w:val="00281A50"/>
    <w:rsid w:val="002840E9"/>
    <w:rsid w:val="00284439"/>
    <w:rsid w:val="0028674E"/>
    <w:rsid w:val="002916A6"/>
    <w:rsid w:val="00293551"/>
    <w:rsid w:val="00293E1A"/>
    <w:rsid w:val="002A315A"/>
    <w:rsid w:val="002A3A3A"/>
    <w:rsid w:val="002A4551"/>
    <w:rsid w:val="002A5E60"/>
    <w:rsid w:val="002B070F"/>
    <w:rsid w:val="002B39CE"/>
    <w:rsid w:val="002B4873"/>
    <w:rsid w:val="002B4A3E"/>
    <w:rsid w:val="002C1F75"/>
    <w:rsid w:val="002D0DF1"/>
    <w:rsid w:val="002D11E5"/>
    <w:rsid w:val="002D5C31"/>
    <w:rsid w:val="002D6032"/>
    <w:rsid w:val="002D60E1"/>
    <w:rsid w:val="002D7F50"/>
    <w:rsid w:val="002E12CE"/>
    <w:rsid w:val="002E5A89"/>
    <w:rsid w:val="002E68EC"/>
    <w:rsid w:val="002F38F0"/>
    <w:rsid w:val="002F7909"/>
    <w:rsid w:val="00300A1A"/>
    <w:rsid w:val="00304C71"/>
    <w:rsid w:val="00305723"/>
    <w:rsid w:val="00305CCA"/>
    <w:rsid w:val="00307754"/>
    <w:rsid w:val="00311345"/>
    <w:rsid w:val="0031275B"/>
    <w:rsid w:val="00317636"/>
    <w:rsid w:val="00320A7C"/>
    <w:rsid w:val="00323160"/>
    <w:rsid w:val="0032341F"/>
    <w:rsid w:val="003240ED"/>
    <w:rsid w:val="003250FB"/>
    <w:rsid w:val="00325599"/>
    <w:rsid w:val="00333920"/>
    <w:rsid w:val="0033589E"/>
    <w:rsid w:val="003369BC"/>
    <w:rsid w:val="0033746E"/>
    <w:rsid w:val="003377E6"/>
    <w:rsid w:val="00340922"/>
    <w:rsid w:val="00340F72"/>
    <w:rsid w:val="003415CE"/>
    <w:rsid w:val="003514EF"/>
    <w:rsid w:val="00353DE5"/>
    <w:rsid w:val="0035624C"/>
    <w:rsid w:val="00356D29"/>
    <w:rsid w:val="00356DA9"/>
    <w:rsid w:val="00357EED"/>
    <w:rsid w:val="00360B1D"/>
    <w:rsid w:val="00361D40"/>
    <w:rsid w:val="00363BF5"/>
    <w:rsid w:val="003642C0"/>
    <w:rsid w:val="0036708E"/>
    <w:rsid w:val="003673F9"/>
    <w:rsid w:val="00367B89"/>
    <w:rsid w:val="003730B4"/>
    <w:rsid w:val="00375B79"/>
    <w:rsid w:val="003829C9"/>
    <w:rsid w:val="0038365A"/>
    <w:rsid w:val="0038477C"/>
    <w:rsid w:val="003920FC"/>
    <w:rsid w:val="003B3C8E"/>
    <w:rsid w:val="003B4415"/>
    <w:rsid w:val="003B488E"/>
    <w:rsid w:val="003B6138"/>
    <w:rsid w:val="003C0DB4"/>
    <w:rsid w:val="003C2FCF"/>
    <w:rsid w:val="003C3B95"/>
    <w:rsid w:val="003C40BA"/>
    <w:rsid w:val="003D117C"/>
    <w:rsid w:val="003D2BAD"/>
    <w:rsid w:val="003D2DA3"/>
    <w:rsid w:val="003D3C5B"/>
    <w:rsid w:val="003D6038"/>
    <w:rsid w:val="003D6C6A"/>
    <w:rsid w:val="003D72CA"/>
    <w:rsid w:val="003D736F"/>
    <w:rsid w:val="003E4C02"/>
    <w:rsid w:val="003E5DCD"/>
    <w:rsid w:val="003F12F9"/>
    <w:rsid w:val="003F691E"/>
    <w:rsid w:val="003F7081"/>
    <w:rsid w:val="00404C6A"/>
    <w:rsid w:val="004072FB"/>
    <w:rsid w:val="00411B84"/>
    <w:rsid w:val="00413180"/>
    <w:rsid w:val="00413448"/>
    <w:rsid w:val="00414045"/>
    <w:rsid w:val="00414A90"/>
    <w:rsid w:val="00415CC3"/>
    <w:rsid w:val="00416410"/>
    <w:rsid w:val="00416890"/>
    <w:rsid w:val="00420BAF"/>
    <w:rsid w:val="0042129E"/>
    <w:rsid w:val="00427EF2"/>
    <w:rsid w:val="00434F4D"/>
    <w:rsid w:val="004356AB"/>
    <w:rsid w:val="00450070"/>
    <w:rsid w:val="00451E9B"/>
    <w:rsid w:val="0045348F"/>
    <w:rsid w:val="00456AE8"/>
    <w:rsid w:val="00460EDD"/>
    <w:rsid w:val="00461455"/>
    <w:rsid w:val="0046265F"/>
    <w:rsid w:val="00464121"/>
    <w:rsid w:val="00467799"/>
    <w:rsid w:val="00470BBF"/>
    <w:rsid w:val="00470D84"/>
    <w:rsid w:val="00473705"/>
    <w:rsid w:val="0047747F"/>
    <w:rsid w:val="0048186D"/>
    <w:rsid w:val="00481E0F"/>
    <w:rsid w:val="00484442"/>
    <w:rsid w:val="004859F4"/>
    <w:rsid w:val="00491627"/>
    <w:rsid w:val="00491E27"/>
    <w:rsid w:val="0049201F"/>
    <w:rsid w:val="00492B4D"/>
    <w:rsid w:val="00494221"/>
    <w:rsid w:val="00494CAB"/>
    <w:rsid w:val="00497B93"/>
    <w:rsid w:val="004A0A00"/>
    <w:rsid w:val="004A3F91"/>
    <w:rsid w:val="004B243A"/>
    <w:rsid w:val="004B68A3"/>
    <w:rsid w:val="004C24A2"/>
    <w:rsid w:val="004C449B"/>
    <w:rsid w:val="004C49A1"/>
    <w:rsid w:val="004C6CD5"/>
    <w:rsid w:val="004C7B91"/>
    <w:rsid w:val="004D0A98"/>
    <w:rsid w:val="004D3AF8"/>
    <w:rsid w:val="004D5E1B"/>
    <w:rsid w:val="004E2CDB"/>
    <w:rsid w:val="004E4379"/>
    <w:rsid w:val="004E4645"/>
    <w:rsid w:val="004F68BD"/>
    <w:rsid w:val="004F74E3"/>
    <w:rsid w:val="004F74EC"/>
    <w:rsid w:val="0050460E"/>
    <w:rsid w:val="00505F5A"/>
    <w:rsid w:val="00510C89"/>
    <w:rsid w:val="00514576"/>
    <w:rsid w:val="00514AB9"/>
    <w:rsid w:val="00525026"/>
    <w:rsid w:val="00537D0F"/>
    <w:rsid w:val="0054071C"/>
    <w:rsid w:val="00541C08"/>
    <w:rsid w:val="00542B48"/>
    <w:rsid w:val="005437A1"/>
    <w:rsid w:val="0055160E"/>
    <w:rsid w:val="005524D3"/>
    <w:rsid w:val="00554073"/>
    <w:rsid w:val="00554C7B"/>
    <w:rsid w:val="00560BCF"/>
    <w:rsid w:val="00561420"/>
    <w:rsid w:val="00562939"/>
    <w:rsid w:val="00563822"/>
    <w:rsid w:val="00563F86"/>
    <w:rsid w:val="0056496F"/>
    <w:rsid w:val="005700F0"/>
    <w:rsid w:val="00571785"/>
    <w:rsid w:val="00572CDD"/>
    <w:rsid w:val="00574A6F"/>
    <w:rsid w:val="00575476"/>
    <w:rsid w:val="00575A53"/>
    <w:rsid w:val="00577BDD"/>
    <w:rsid w:val="00577F18"/>
    <w:rsid w:val="005847AC"/>
    <w:rsid w:val="005858FC"/>
    <w:rsid w:val="00587625"/>
    <w:rsid w:val="005907E3"/>
    <w:rsid w:val="005916A1"/>
    <w:rsid w:val="00592826"/>
    <w:rsid w:val="005931D9"/>
    <w:rsid w:val="005A132A"/>
    <w:rsid w:val="005A2483"/>
    <w:rsid w:val="005A6CC6"/>
    <w:rsid w:val="005A768F"/>
    <w:rsid w:val="005B21CA"/>
    <w:rsid w:val="005B3E17"/>
    <w:rsid w:val="005B6F94"/>
    <w:rsid w:val="005B7D3B"/>
    <w:rsid w:val="005C36F4"/>
    <w:rsid w:val="005C43B1"/>
    <w:rsid w:val="005C7B1E"/>
    <w:rsid w:val="005D69AF"/>
    <w:rsid w:val="005E07A9"/>
    <w:rsid w:val="005E1188"/>
    <w:rsid w:val="005E197D"/>
    <w:rsid w:val="005E67A4"/>
    <w:rsid w:val="005F0C84"/>
    <w:rsid w:val="00601545"/>
    <w:rsid w:val="006021AF"/>
    <w:rsid w:val="00604D0A"/>
    <w:rsid w:val="006068DE"/>
    <w:rsid w:val="00612C81"/>
    <w:rsid w:val="00615AE2"/>
    <w:rsid w:val="006166DF"/>
    <w:rsid w:val="00624B6A"/>
    <w:rsid w:val="00625DCD"/>
    <w:rsid w:val="0062689C"/>
    <w:rsid w:val="00635B8B"/>
    <w:rsid w:val="00636679"/>
    <w:rsid w:val="006410A9"/>
    <w:rsid w:val="00642948"/>
    <w:rsid w:val="00645D82"/>
    <w:rsid w:val="006534E0"/>
    <w:rsid w:val="00653A02"/>
    <w:rsid w:val="00657B37"/>
    <w:rsid w:val="00660E98"/>
    <w:rsid w:val="0066530C"/>
    <w:rsid w:val="006658A0"/>
    <w:rsid w:val="00671BE7"/>
    <w:rsid w:val="00672C20"/>
    <w:rsid w:val="0067343D"/>
    <w:rsid w:val="00673682"/>
    <w:rsid w:val="0067381A"/>
    <w:rsid w:val="00676645"/>
    <w:rsid w:val="00681BA1"/>
    <w:rsid w:val="006850D7"/>
    <w:rsid w:val="00687934"/>
    <w:rsid w:val="00694E9B"/>
    <w:rsid w:val="006A1FAA"/>
    <w:rsid w:val="006A44E5"/>
    <w:rsid w:val="006B578E"/>
    <w:rsid w:val="006B672C"/>
    <w:rsid w:val="006B6D3D"/>
    <w:rsid w:val="006B7A40"/>
    <w:rsid w:val="006B7F01"/>
    <w:rsid w:val="006C5EF3"/>
    <w:rsid w:val="006C62FD"/>
    <w:rsid w:val="006D4080"/>
    <w:rsid w:val="006E6A03"/>
    <w:rsid w:val="006E7B8F"/>
    <w:rsid w:val="006F07F6"/>
    <w:rsid w:val="006F0F63"/>
    <w:rsid w:val="006F142D"/>
    <w:rsid w:val="006F2247"/>
    <w:rsid w:val="006F58B9"/>
    <w:rsid w:val="006F61CB"/>
    <w:rsid w:val="006F6763"/>
    <w:rsid w:val="00707E1C"/>
    <w:rsid w:val="00712CD7"/>
    <w:rsid w:val="00713E39"/>
    <w:rsid w:val="0073002B"/>
    <w:rsid w:val="0073434D"/>
    <w:rsid w:val="00737207"/>
    <w:rsid w:val="0074060A"/>
    <w:rsid w:val="0074549E"/>
    <w:rsid w:val="00746316"/>
    <w:rsid w:val="00756D33"/>
    <w:rsid w:val="007577E8"/>
    <w:rsid w:val="0076354A"/>
    <w:rsid w:val="007646C4"/>
    <w:rsid w:val="00764DD0"/>
    <w:rsid w:val="00765087"/>
    <w:rsid w:val="007703EB"/>
    <w:rsid w:val="00782D5E"/>
    <w:rsid w:val="0078433E"/>
    <w:rsid w:val="00785901"/>
    <w:rsid w:val="00785F34"/>
    <w:rsid w:val="00792041"/>
    <w:rsid w:val="00793A9C"/>
    <w:rsid w:val="0079502B"/>
    <w:rsid w:val="007961FE"/>
    <w:rsid w:val="007963BF"/>
    <w:rsid w:val="00796783"/>
    <w:rsid w:val="007976B4"/>
    <w:rsid w:val="007A1094"/>
    <w:rsid w:val="007A2903"/>
    <w:rsid w:val="007A2F69"/>
    <w:rsid w:val="007A55A4"/>
    <w:rsid w:val="007B1624"/>
    <w:rsid w:val="007B2674"/>
    <w:rsid w:val="007B3B77"/>
    <w:rsid w:val="007B458A"/>
    <w:rsid w:val="007C1EEC"/>
    <w:rsid w:val="007C24BF"/>
    <w:rsid w:val="007C3F05"/>
    <w:rsid w:val="007C463E"/>
    <w:rsid w:val="007C656F"/>
    <w:rsid w:val="007D032D"/>
    <w:rsid w:val="007D1330"/>
    <w:rsid w:val="007D7FB0"/>
    <w:rsid w:val="007E3D28"/>
    <w:rsid w:val="007E5CE9"/>
    <w:rsid w:val="007E60D5"/>
    <w:rsid w:val="007E6461"/>
    <w:rsid w:val="007E71D1"/>
    <w:rsid w:val="007F063C"/>
    <w:rsid w:val="007F0832"/>
    <w:rsid w:val="007F2142"/>
    <w:rsid w:val="007F6785"/>
    <w:rsid w:val="008027A3"/>
    <w:rsid w:val="0080339E"/>
    <w:rsid w:val="00805B44"/>
    <w:rsid w:val="00810075"/>
    <w:rsid w:val="00816046"/>
    <w:rsid w:val="00816159"/>
    <w:rsid w:val="008214EE"/>
    <w:rsid w:val="008222D5"/>
    <w:rsid w:val="008239A0"/>
    <w:rsid w:val="00830FE2"/>
    <w:rsid w:val="00832071"/>
    <w:rsid w:val="008325EF"/>
    <w:rsid w:val="00832E5C"/>
    <w:rsid w:val="00833375"/>
    <w:rsid w:val="00836171"/>
    <w:rsid w:val="00842339"/>
    <w:rsid w:val="00842BF0"/>
    <w:rsid w:val="00843526"/>
    <w:rsid w:val="00844904"/>
    <w:rsid w:val="008530BB"/>
    <w:rsid w:val="008543C9"/>
    <w:rsid w:val="0085485F"/>
    <w:rsid w:val="00856A0B"/>
    <w:rsid w:val="00856C7F"/>
    <w:rsid w:val="00856EAE"/>
    <w:rsid w:val="00865DE3"/>
    <w:rsid w:val="00865F5D"/>
    <w:rsid w:val="00867F11"/>
    <w:rsid w:val="008724CA"/>
    <w:rsid w:val="00873C6C"/>
    <w:rsid w:val="00876D5F"/>
    <w:rsid w:val="00877103"/>
    <w:rsid w:val="00877A11"/>
    <w:rsid w:val="00882DAD"/>
    <w:rsid w:val="00882FE1"/>
    <w:rsid w:val="008844DB"/>
    <w:rsid w:val="00884E19"/>
    <w:rsid w:val="00885D54"/>
    <w:rsid w:val="00886F2A"/>
    <w:rsid w:val="00887A52"/>
    <w:rsid w:val="00891A0E"/>
    <w:rsid w:val="008929DA"/>
    <w:rsid w:val="00893CE6"/>
    <w:rsid w:val="008951CC"/>
    <w:rsid w:val="008A5928"/>
    <w:rsid w:val="008B1664"/>
    <w:rsid w:val="008B24A8"/>
    <w:rsid w:val="008B255B"/>
    <w:rsid w:val="008B6B07"/>
    <w:rsid w:val="008C051B"/>
    <w:rsid w:val="008C6CE7"/>
    <w:rsid w:val="008C6D80"/>
    <w:rsid w:val="008D1765"/>
    <w:rsid w:val="008D2374"/>
    <w:rsid w:val="008E0534"/>
    <w:rsid w:val="008E5125"/>
    <w:rsid w:val="008E7D72"/>
    <w:rsid w:val="008F0033"/>
    <w:rsid w:val="008F060E"/>
    <w:rsid w:val="008F123C"/>
    <w:rsid w:val="008F3CD1"/>
    <w:rsid w:val="008F6641"/>
    <w:rsid w:val="00900C16"/>
    <w:rsid w:val="009026D6"/>
    <w:rsid w:val="009028AD"/>
    <w:rsid w:val="009057CA"/>
    <w:rsid w:val="00905A14"/>
    <w:rsid w:val="009065A0"/>
    <w:rsid w:val="00914944"/>
    <w:rsid w:val="00914C82"/>
    <w:rsid w:val="00916106"/>
    <w:rsid w:val="009161E1"/>
    <w:rsid w:val="0091694A"/>
    <w:rsid w:val="0093532C"/>
    <w:rsid w:val="00936ED0"/>
    <w:rsid w:val="00942991"/>
    <w:rsid w:val="00954551"/>
    <w:rsid w:val="00954C2F"/>
    <w:rsid w:val="009607A3"/>
    <w:rsid w:val="00962815"/>
    <w:rsid w:val="00963B9A"/>
    <w:rsid w:val="00966223"/>
    <w:rsid w:val="009672C8"/>
    <w:rsid w:val="0097268E"/>
    <w:rsid w:val="00975036"/>
    <w:rsid w:val="00981D12"/>
    <w:rsid w:val="00981E82"/>
    <w:rsid w:val="0098709A"/>
    <w:rsid w:val="00992F74"/>
    <w:rsid w:val="009A3043"/>
    <w:rsid w:val="009A5BBF"/>
    <w:rsid w:val="009A7846"/>
    <w:rsid w:val="009A7CAE"/>
    <w:rsid w:val="009A7EE2"/>
    <w:rsid w:val="009B06E2"/>
    <w:rsid w:val="009B29BD"/>
    <w:rsid w:val="009B2A35"/>
    <w:rsid w:val="009C13FC"/>
    <w:rsid w:val="009C2698"/>
    <w:rsid w:val="009C46EF"/>
    <w:rsid w:val="009C7EDD"/>
    <w:rsid w:val="009D2ACC"/>
    <w:rsid w:val="009D5A11"/>
    <w:rsid w:val="009D6236"/>
    <w:rsid w:val="009E0A3C"/>
    <w:rsid w:val="009E23CE"/>
    <w:rsid w:val="009E3282"/>
    <w:rsid w:val="009E4A23"/>
    <w:rsid w:val="009F02B7"/>
    <w:rsid w:val="009F3E1A"/>
    <w:rsid w:val="00A0770C"/>
    <w:rsid w:val="00A12315"/>
    <w:rsid w:val="00A12A67"/>
    <w:rsid w:val="00A17675"/>
    <w:rsid w:val="00A24AF2"/>
    <w:rsid w:val="00A25EE2"/>
    <w:rsid w:val="00A30098"/>
    <w:rsid w:val="00A303D7"/>
    <w:rsid w:val="00A32527"/>
    <w:rsid w:val="00A35414"/>
    <w:rsid w:val="00A37845"/>
    <w:rsid w:val="00A411D1"/>
    <w:rsid w:val="00A41214"/>
    <w:rsid w:val="00A429AB"/>
    <w:rsid w:val="00A4343D"/>
    <w:rsid w:val="00A4583D"/>
    <w:rsid w:val="00A50043"/>
    <w:rsid w:val="00A52318"/>
    <w:rsid w:val="00A569AA"/>
    <w:rsid w:val="00A57144"/>
    <w:rsid w:val="00A62AFE"/>
    <w:rsid w:val="00A640A2"/>
    <w:rsid w:val="00A669CA"/>
    <w:rsid w:val="00A72482"/>
    <w:rsid w:val="00A7406C"/>
    <w:rsid w:val="00A76611"/>
    <w:rsid w:val="00A828F8"/>
    <w:rsid w:val="00A83ED3"/>
    <w:rsid w:val="00A844A3"/>
    <w:rsid w:val="00A86877"/>
    <w:rsid w:val="00A87FD4"/>
    <w:rsid w:val="00A90216"/>
    <w:rsid w:val="00A94AB3"/>
    <w:rsid w:val="00A95637"/>
    <w:rsid w:val="00A97C95"/>
    <w:rsid w:val="00AA051B"/>
    <w:rsid w:val="00AA546E"/>
    <w:rsid w:val="00AA7AD4"/>
    <w:rsid w:val="00AB0A46"/>
    <w:rsid w:val="00AB1744"/>
    <w:rsid w:val="00AB3C45"/>
    <w:rsid w:val="00AC161B"/>
    <w:rsid w:val="00AC1EFA"/>
    <w:rsid w:val="00AC3C38"/>
    <w:rsid w:val="00AC487A"/>
    <w:rsid w:val="00AC6311"/>
    <w:rsid w:val="00AC76D6"/>
    <w:rsid w:val="00AC7D2B"/>
    <w:rsid w:val="00AD22F9"/>
    <w:rsid w:val="00AD3DF8"/>
    <w:rsid w:val="00AE1172"/>
    <w:rsid w:val="00AE5484"/>
    <w:rsid w:val="00AF0FD1"/>
    <w:rsid w:val="00AF1AE3"/>
    <w:rsid w:val="00AF29A2"/>
    <w:rsid w:val="00AF3623"/>
    <w:rsid w:val="00AF5FB4"/>
    <w:rsid w:val="00AF605D"/>
    <w:rsid w:val="00B02C8B"/>
    <w:rsid w:val="00B03966"/>
    <w:rsid w:val="00B03C77"/>
    <w:rsid w:val="00B07727"/>
    <w:rsid w:val="00B107D6"/>
    <w:rsid w:val="00B131E9"/>
    <w:rsid w:val="00B21A4B"/>
    <w:rsid w:val="00B2643D"/>
    <w:rsid w:val="00B34B25"/>
    <w:rsid w:val="00B46F02"/>
    <w:rsid w:val="00B50763"/>
    <w:rsid w:val="00B6150E"/>
    <w:rsid w:val="00B62BE7"/>
    <w:rsid w:val="00B6332F"/>
    <w:rsid w:val="00B63FE3"/>
    <w:rsid w:val="00B64157"/>
    <w:rsid w:val="00B64C0A"/>
    <w:rsid w:val="00B653B3"/>
    <w:rsid w:val="00B65F4A"/>
    <w:rsid w:val="00B67896"/>
    <w:rsid w:val="00B7166F"/>
    <w:rsid w:val="00B81A32"/>
    <w:rsid w:val="00B8777A"/>
    <w:rsid w:val="00B90A6A"/>
    <w:rsid w:val="00B95A10"/>
    <w:rsid w:val="00B961F2"/>
    <w:rsid w:val="00B9647C"/>
    <w:rsid w:val="00B964F4"/>
    <w:rsid w:val="00B96746"/>
    <w:rsid w:val="00BA34CC"/>
    <w:rsid w:val="00BA3FE3"/>
    <w:rsid w:val="00BA612E"/>
    <w:rsid w:val="00BB3359"/>
    <w:rsid w:val="00BB4541"/>
    <w:rsid w:val="00BC31AF"/>
    <w:rsid w:val="00BC6A52"/>
    <w:rsid w:val="00BD2423"/>
    <w:rsid w:val="00BD2F8E"/>
    <w:rsid w:val="00BD4376"/>
    <w:rsid w:val="00BE0FBF"/>
    <w:rsid w:val="00BE638E"/>
    <w:rsid w:val="00BF2339"/>
    <w:rsid w:val="00BF2934"/>
    <w:rsid w:val="00BF2D10"/>
    <w:rsid w:val="00BF4F3C"/>
    <w:rsid w:val="00BF6BBD"/>
    <w:rsid w:val="00C002BA"/>
    <w:rsid w:val="00C005D7"/>
    <w:rsid w:val="00C0075F"/>
    <w:rsid w:val="00C0116D"/>
    <w:rsid w:val="00C05B3C"/>
    <w:rsid w:val="00C069D0"/>
    <w:rsid w:val="00C12786"/>
    <w:rsid w:val="00C14D9A"/>
    <w:rsid w:val="00C17508"/>
    <w:rsid w:val="00C2143F"/>
    <w:rsid w:val="00C22ACC"/>
    <w:rsid w:val="00C249C9"/>
    <w:rsid w:val="00C254A9"/>
    <w:rsid w:val="00C27F6D"/>
    <w:rsid w:val="00C3024F"/>
    <w:rsid w:val="00C36EC5"/>
    <w:rsid w:val="00C3743F"/>
    <w:rsid w:val="00C375CB"/>
    <w:rsid w:val="00C379DA"/>
    <w:rsid w:val="00C42EEC"/>
    <w:rsid w:val="00C56C04"/>
    <w:rsid w:val="00C577BE"/>
    <w:rsid w:val="00C60B07"/>
    <w:rsid w:val="00C62C30"/>
    <w:rsid w:val="00C62FBA"/>
    <w:rsid w:val="00C72B29"/>
    <w:rsid w:val="00C77200"/>
    <w:rsid w:val="00C83448"/>
    <w:rsid w:val="00C83817"/>
    <w:rsid w:val="00C84006"/>
    <w:rsid w:val="00C9064B"/>
    <w:rsid w:val="00C90BD4"/>
    <w:rsid w:val="00C930E7"/>
    <w:rsid w:val="00C937A4"/>
    <w:rsid w:val="00CA303F"/>
    <w:rsid w:val="00CB06F2"/>
    <w:rsid w:val="00CB10C9"/>
    <w:rsid w:val="00CB60DD"/>
    <w:rsid w:val="00CC63F7"/>
    <w:rsid w:val="00CC7ADA"/>
    <w:rsid w:val="00CD1074"/>
    <w:rsid w:val="00CD2FC9"/>
    <w:rsid w:val="00CD6C99"/>
    <w:rsid w:val="00CD7382"/>
    <w:rsid w:val="00CE20DC"/>
    <w:rsid w:val="00CE6D46"/>
    <w:rsid w:val="00CE7FE9"/>
    <w:rsid w:val="00CF092A"/>
    <w:rsid w:val="00CF16B5"/>
    <w:rsid w:val="00CF2B45"/>
    <w:rsid w:val="00CF4A79"/>
    <w:rsid w:val="00CF5903"/>
    <w:rsid w:val="00CF7312"/>
    <w:rsid w:val="00D07A1A"/>
    <w:rsid w:val="00D10EEE"/>
    <w:rsid w:val="00D11204"/>
    <w:rsid w:val="00D147C9"/>
    <w:rsid w:val="00D174EF"/>
    <w:rsid w:val="00D27354"/>
    <w:rsid w:val="00D30493"/>
    <w:rsid w:val="00D30671"/>
    <w:rsid w:val="00D3365B"/>
    <w:rsid w:val="00D336B4"/>
    <w:rsid w:val="00D34507"/>
    <w:rsid w:val="00D42A5D"/>
    <w:rsid w:val="00D44A10"/>
    <w:rsid w:val="00D4632C"/>
    <w:rsid w:val="00D46B9E"/>
    <w:rsid w:val="00D5431E"/>
    <w:rsid w:val="00D57427"/>
    <w:rsid w:val="00D806BE"/>
    <w:rsid w:val="00D81B93"/>
    <w:rsid w:val="00D83D31"/>
    <w:rsid w:val="00D84048"/>
    <w:rsid w:val="00D84ACC"/>
    <w:rsid w:val="00D9304B"/>
    <w:rsid w:val="00D96E01"/>
    <w:rsid w:val="00D97420"/>
    <w:rsid w:val="00DA18D9"/>
    <w:rsid w:val="00DA21A5"/>
    <w:rsid w:val="00DA4194"/>
    <w:rsid w:val="00DA6D1F"/>
    <w:rsid w:val="00DB1D28"/>
    <w:rsid w:val="00DB4BAB"/>
    <w:rsid w:val="00DB54BE"/>
    <w:rsid w:val="00DB67A3"/>
    <w:rsid w:val="00DC35D9"/>
    <w:rsid w:val="00DC3A6E"/>
    <w:rsid w:val="00DC78B4"/>
    <w:rsid w:val="00DD11D9"/>
    <w:rsid w:val="00DD13B4"/>
    <w:rsid w:val="00DD192A"/>
    <w:rsid w:val="00DD281F"/>
    <w:rsid w:val="00DD3EDD"/>
    <w:rsid w:val="00DD4AF1"/>
    <w:rsid w:val="00DD6F77"/>
    <w:rsid w:val="00DE2C38"/>
    <w:rsid w:val="00DF014A"/>
    <w:rsid w:val="00DF1A98"/>
    <w:rsid w:val="00DF46E0"/>
    <w:rsid w:val="00E00498"/>
    <w:rsid w:val="00E01DEC"/>
    <w:rsid w:val="00E04E18"/>
    <w:rsid w:val="00E071F0"/>
    <w:rsid w:val="00E07340"/>
    <w:rsid w:val="00E12BBB"/>
    <w:rsid w:val="00E1442C"/>
    <w:rsid w:val="00E16B3D"/>
    <w:rsid w:val="00E175B8"/>
    <w:rsid w:val="00E20A19"/>
    <w:rsid w:val="00E21B77"/>
    <w:rsid w:val="00E21C62"/>
    <w:rsid w:val="00E231EA"/>
    <w:rsid w:val="00E243A2"/>
    <w:rsid w:val="00E376FC"/>
    <w:rsid w:val="00E40AD6"/>
    <w:rsid w:val="00E411D5"/>
    <w:rsid w:val="00E41CF0"/>
    <w:rsid w:val="00E425B3"/>
    <w:rsid w:val="00E42B44"/>
    <w:rsid w:val="00E45560"/>
    <w:rsid w:val="00E459C6"/>
    <w:rsid w:val="00E56662"/>
    <w:rsid w:val="00E64066"/>
    <w:rsid w:val="00E65707"/>
    <w:rsid w:val="00E67BAB"/>
    <w:rsid w:val="00E70B05"/>
    <w:rsid w:val="00E743F6"/>
    <w:rsid w:val="00E840C8"/>
    <w:rsid w:val="00E845C1"/>
    <w:rsid w:val="00E902D3"/>
    <w:rsid w:val="00E91509"/>
    <w:rsid w:val="00E9238F"/>
    <w:rsid w:val="00E9349A"/>
    <w:rsid w:val="00EA253A"/>
    <w:rsid w:val="00EA2CCF"/>
    <w:rsid w:val="00EA3539"/>
    <w:rsid w:val="00EA493E"/>
    <w:rsid w:val="00EA7896"/>
    <w:rsid w:val="00EB2620"/>
    <w:rsid w:val="00EC068F"/>
    <w:rsid w:val="00EC1343"/>
    <w:rsid w:val="00EC142D"/>
    <w:rsid w:val="00EC32D6"/>
    <w:rsid w:val="00EC3462"/>
    <w:rsid w:val="00EC379C"/>
    <w:rsid w:val="00EC5D1D"/>
    <w:rsid w:val="00ED2D1A"/>
    <w:rsid w:val="00ED3304"/>
    <w:rsid w:val="00EE237B"/>
    <w:rsid w:val="00EE23D5"/>
    <w:rsid w:val="00EE50FA"/>
    <w:rsid w:val="00EE6E4D"/>
    <w:rsid w:val="00EF45F2"/>
    <w:rsid w:val="00F03667"/>
    <w:rsid w:val="00F05182"/>
    <w:rsid w:val="00F0657B"/>
    <w:rsid w:val="00F07986"/>
    <w:rsid w:val="00F123C5"/>
    <w:rsid w:val="00F13D5E"/>
    <w:rsid w:val="00F13D97"/>
    <w:rsid w:val="00F2362E"/>
    <w:rsid w:val="00F23672"/>
    <w:rsid w:val="00F25462"/>
    <w:rsid w:val="00F25716"/>
    <w:rsid w:val="00F25F36"/>
    <w:rsid w:val="00F30439"/>
    <w:rsid w:val="00F30925"/>
    <w:rsid w:val="00F363EC"/>
    <w:rsid w:val="00F37AD6"/>
    <w:rsid w:val="00F454C1"/>
    <w:rsid w:val="00F46F9D"/>
    <w:rsid w:val="00F52E37"/>
    <w:rsid w:val="00F53B38"/>
    <w:rsid w:val="00F571D6"/>
    <w:rsid w:val="00F574C4"/>
    <w:rsid w:val="00F57663"/>
    <w:rsid w:val="00F57F05"/>
    <w:rsid w:val="00F61B4D"/>
    <w:rsid w:val="00F631F9"/>
    <w:rsid w:val="00F638F8"/>
    <w:rsid w:val="00F659EB"/>
    <w:rsid w:val="00F665C0"/>
    <w:rsid w:val="00F66C6A"/>
    <w:rsid w:val="00F737CC"/>
    <w:rsid w:val="00F7385E"/>
    <w:rsid w:val="00F73C6D"/>
    <w:rsid w:val="00F7686A"/>
    <w:rsid w:val="00F849A4"/>
    <w:rsid w:val="00F84F6F"/>
    <w:rsid w:val="00F85AE5"/>
    <w:rsid w:val="00F97739"/>
    <w:rsid w:val="00F97EB2"/>
    <w:rsid w:val="00FA3C9B"/>
    <w:rsid w:val="00FA5CCD"/>
    <w:rsid w:val="00FA7542"/>
    <w:rsid w:val="00FB0291"/>
    <w:rsid w:val="00FB0D4E"/>
    <w:rsid w:val="00FB3CA9"/>
    <w:rsid w:val="00FB4857"/>
    <w:rsid w:val="00FC1939"/>
    <w:rsid w:val="00FC2C12"/>
    <w:rsid w:val="00FC6CF4"/>
    <w:rsid w:val="00FC7067"/>
    <w:rsid w:val="00FD0614"/>
    <w:rsid w:val="00FD1206"/>
    <w:rsid w:val="00FD1DE1"/>
    <w:rsid w:val="00FD7516"/>
    <w:rsid w:val="00FD7861"/>
    <w:rsid w:val="00FE070B"/>
    <w:rsid w:val="00FE3BD1"/>
    <w:rsid w:val="00FE4D33"/>
    <w:rsid w:val="00FE6AD9"/>
    <w:rsid w:val="00FF24B5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hapeDefaults>
    <o:shapedefaults v:ext="edit" spidmax="2054"/>
    <o:shapelayout v:ext="edit">
      <o:idmap v:ext="edit" data="1"/>
    </o:shapelayout>
  </w:shapeDefaults>
  <w:decimalSymbol w:val="."/>
  <w:listSeparator w:val=","/>
  <w14:docId w14:val="08838598"/>
  <w15:docId w15:val="{3E41E9BD-E729-423B-A91E-6AD262F1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F060E"/>
    <w:pPr>
      <w:widowControl w:val="0"/>
      <w:wordWrap w:val="0"/>
      <w:autoSpaceDE w:val="0"/>
      <w:autoSpaceDN w:val="0"/>
      <w:spacing w:line="280" w:lineRule="atLeast"/>
      <w:jc w:val="both"/>
    </w:pPr>
    <w:rPr>
      <w:rFonts w:ascii="돋움" w:eastAsia="돋움" w:hAnsi="돋움"/>
      <w:kern w:val="2"/>
      <w:sz w:val="22"/>
      <w:szCs w:val="24"/>
    </w:rPr>
  </w:style>
  <w:style w:type="paragraph" w:styleId="10">
    <w:name w:val="heading 1"/>
    <w:basedOn w:val="a0"/>
    <w:link w:val="1Char"/>
    <w:autoRedefine/>
    <w:qFormat/>
    <w:rsid w:val="000D7EEE"/>
    <w:pPr>
      <w:keepNext/>
      <w:numPr>
        <w:numId w:val="6"/>
      </w:numPr>
      <w:autoSpaceDE/>
      <w:autoSpaceDN/>
      <w:adjustRightInd w:val="0"/>
      <w:spacing w:before="120" w:after="120"/>
      <w:textAlignment w:val="baseline"/>
      <w:outlineLvl w:val="0"/>
    </w:pPr>
    <w:rPr>
      <w:rFonts w:cs="굴림"/>
      <w:b/>
      <w:kern w:val="0"/>
      <w:sz w:val="28"/>
      <w:szCs w:val="26"/>
    </w:rPr>
  </w:style>
  <w:style w:type="paragraph" w:styleId="20">
    <w:name w:val="heading 2"/>
    <w:basedOn w:val="a0"/>
    <w:next w:val="a0"/>
    <w:autoRedefine/>
    <w:qFormat/>
    <w:rsid w:val="00D84048"/>
    <w:pPr>
      <w:keepNext/>
      <w:wordWrap/>
      <w:autoSpaceDE/>
      <w:autoSpaceDN/>
      <w:adjustRightInd w:val="0"/>
      <w:spacing w:line="360" w:lineRule="atLeast"/>
      <w:textAlignment w:val="baseline"/>
      <w:outlineLvl w:val="1"/>
    </w:pPr>
    <w:rPr>
      <w:b/>
      <w:kern w:val="0"/>
      <w:sz w:val="24"/>
      <w:szCs w:val="20"/>
    </w:rPr>
  </w:style>
  <w:style w:type="paragraph" w:styleId="3">
    <w:name w:val="heading 3"/>
    <w:basedOn w:val="a0"/>
    <w:next w:val="a0"/>
    <w:autoRedefine/>
    <w:qFormat/>
    <w:rsid w:val="00563F86"/>
    <w:pPr>
      <w:keepNext/>
      <w:numPr>
        <w:ilvl w:val="2"/>
        <w:numId w:val="1"/>
      </w:numPr>
      <w:wordWrap/>
      <w:autoSpaceDE/>
      <w:autoSpaceDN/>
      <w:adjustRightInd w:val="0"/>
      <w:spacing w:before="120" w:after="120"/>
      <w:ind w:left="0"/>
      <w:textAlignment w:val="baseline"/>
      <w:outlineLvl w:val="2"/>
    </w:pPr>
    <w:rPr>
      <w:rFonts w:hAnsi="Arial"/>
      <w:b/>
      <w:bCs/>
      <w:kern w:val="0"/>
      <w:sz w:val="24"/>
    </w:rPr>
  </w:style>
  <w:style w:type="paragraph" w:styleId="4">
    <w:name w:val="heading 4"/>
    <w:basedOn w:val="a0"/>
    <w:next w:val="a0"/>
    <w:autoRedefine/>
    <w:qFormat/>
    <w:rsid w:val="00B2643D"/>
    <w:pPr>
      <w:keepNext/>
      <w:autoSpaceDE/>
      <w:autoSpaceDN/>
      <w:adjustRightInd w:val="0"/>
      <w:spacing w:before="240" w:after="240" w:line="240" w:lineRule="atLeast"/>
      <w:textAlignment w:val="baseline"/>
      <w:outlineLvl w:val="3"/>
    </w:pPr>
    <w:rPr>
      <w:rFonts w:ascii="바탕체" w:eastAsia="바탕체"/>
      <w:b/>
      <w:kern w:val="0"/>
      <w:szCs w:val="20"/>
    </w:rPr>
  </w:style>
  <w:style w:type="paragraph" w:styleId="5">
    <w:name w:val="heading 5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spacing w:before="240" w:after="240" w:line="240" w:lineRule="atLeast"/>
      <w:textAlignment w:val="baseline"/>
      <w:outlineLvl w:val="4"/>
    </w:pPr>
    <w:rPr>
      <w:rFonts w:ascii="바탕체" w:eastAsia="바탕체" w:hAnsi="Arial"/>
      <w:b/>
      <w:kern w:val="0"/>
      <w:szCs w:val="20"/>
    </w:rPr>
  </w:style>
  <w:style w:type="paragraph" w:styleId="6">
    <w:name w:val="heading 6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textAlignment w:val="baseline"/>
      <w:outlineLvl w:val="5"/>
    </w:pPr>
    <w:rPr>
      <w:rFonts w:ascii="바탕체" w:eastAsia="바탕체"/>
      <w:b/>
      <w:kern w:val="28"/>
      <w:szCs w:val="20"/>
    </w:rPr>
  </w:style>
  <w:style w:type="paragraph" w:styleId="8">
    <w:name w:val="heading 8"/>
    <w:basedOn w:val="a0"/>
    <w:next w:val="a0"/>
    <w:qFormat/>
    <w:rsid w:val="00B2643D"/>
    <w:pPr>
      <w:keepNext/>
      <w:numPr>
        <w:ilvl w:val="7"/>
        <w:numId w:val="2"/>
      </w:numPr>
      <w:autoSpaceDE/>
      <w:autoSpaceDN/>
      <w:adjustRightInd w:val="0"/>
      <w:textAlignment w:val="baseline"/>
      <w:outlineLvl w:val="7"/>
    </w:pPr>
    <w:rPr>
      <w:rFonts w:ascii="바탕체" w:eastAsia="바탕체"/>
      <w:kern w:val="0"/>
      <w:szCs w:val="20"/>
    </w:rPr>
  </w:style>
  <w:style w:type="paragraph" w:styleId="9">
    <w:name w:val="heading 9"/>
    <w:basedOn w:val="a0"/>
    <w:next w:val="a0"/>
    <w:qFormat/>
    <w:rsid w:val="00B2643D"/>
    <w:pPr>
      <w:keepNext/>
      <w:numPr>
        <w:ilvl w:val="8"/>
        <w:numId w:val="2"/>
      </w:numPr>
      <w:autoSpaceDE/>
      <w:autoSpaceDN/>
      <w:adjustRightInd w:val="0"/>
      <w:textAlignment w:val="baseline"/>
      <w:outlineLvl w:val="8"/>
    </w:pPr>
    <w:rPr>
      <w:rFonts w:ascii="바탕체" w:eastAsia="바탕체"/>
      <w:kern w:val="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itle">
    <w:name w:val="제개정이력_표_Title"/>
    <w:basedOn w:val="a0"/>
    <w:rsid w:val="00563822"/>
    <w:pPr>
      <w:jc w:val="center"/>
    </w:pPr>
    <w:rPr>
      <w:b/>
      <w:bCs/>
    </w:rPr>
  </w:style>
  <w:style w:type="paragraph" w:styleId="a4">
    <w:name w:val="header"/>
    <w:basedOn w:val="a0"/>
    <w:rsid w:val="00494CAB"/>
    <w:pPr>
      <w:tabs>
        <w:tab w:val="center" w:pos="4252"/>
        <w:tab w:val="right" w:pos="8504"/>
      </w:tabs>
      <w:snapToGrid w:val="0"/>
    </w:pPr>
  </w:style>
  <w:style w:type="character" w:customStyle="1" w:styleId="Title0">
    <w:name w:val="제개정_Title"/>
    <w:rsid w:val="00563822"/>
    <w:rPr>
      <w:rFonts w:ascii="돋움" w:eastAsia="돋움" w:hAnsi="돋움"/>
      <w:b/>
      <w:sz w:val="32"/>
      <w:szCs w:val="32"/>
    </w:rPr>
  </w:style>
  <w:style w:type="paragraph" w:styleId="a5">
    <w:name w:val="footer"/>
    <w:basedOn w:val="a0"/>
    <w:rsid w:val="00CC63F7"/>
    <w:pPr>
      <w:tabs>
        <w:tab w:val="center" w:pos="4252"/>
        <w:tab w:val="right" w:pos="8504"/>
      </w:tabs>
      <w:snapToGrid w:val="0"/>
    </w:pPr>
  </w:style>
  <w:style w:type="paragraph" w:styleId="12">
    <w:name w:val="toc 1"/>
    <w:basedOn w:val="a0"/>
    <w:next w:val="a0"/>
    <w:autoRedefine/>
    <w:uiPriority w:val="39"/>
    <w:rsid w:val="00A669CA"/>
    <w:pPr>
      <w:tabs>
        <w:tab w:val="right" w:leader="dot" w:pos="9628"/>
      </w:tabs>
      <w:spacing w:line="360" w:lineRule="auto"/>
    </w:pPr>
    <w:rPr>
      <w:b/>
      <w:sz w:val="24"/>
    </w:rPr>
  </w:style>
  <w:style w:type="paragraph" w:styleId="21">
    <w:name w:val="toc 2"/>
    <w:basedOn w:val="a0"/>
    <w:next w:val="a0"/>
    <w:autoRedefine/>
    <w:uiPriority w:val="39"/>
    <w:rsid w:val="00A669CA"/>
    <w:pPr>
      <w:spacing w:line="240" w:lineRule="auto"/>
      <w:ind w:leftChars="200" w:left="200"/>
    </w:pPr>
  </w:style>
  <w:style w:type="paragraph" w:styleId="30">
    <w:name w:val="toc 3"/>
    <w:basedOn w:val="a0"/>
    <w:next w:val="a0"/>
    <w:autoRedefine/>
    <w:uiPriority w:val="39"/>
    <w:rsid w:val="00A669CA"/>
    <w:pPr>
      <w:tabs>
        <w:tab w:val="right" w:leader="dot" w:pos="9628"/>
      </w:tabs>
      <w:spacing w:line="240" w:lineRule="auto"/>
      <w:ind w:leftChars="400" w:left="400"/>
    </w:pPr>
    <w:rPr>
      <w:noProof/>
    </w:rPr>
  </w:style>
  <w:style w:type="paragraph" w:customStyle="1" w:styleId="a6">
    <w:name w:val="본문돋움"/>
    <w:basedOn w:val="a7"/>
    <w:rsid w:val="00A4583D"/>
    <w:pPr>
      <w:autoSpaceDE/>
      <w:autoSpaceDN/>
      <w:adjustRightInd w:val="0"/>
      <w:spacing w:line="360" w:lineRule="atLeast"/>
      <w:ind w:left="1440"/>
      <w:textAlignment w:val="baseline"/>
    </w:pPr>
    <w:rPr>
      <w:rFonts w:ascii="Arial" w:hAnsi="Arial"/>
      <w:spacing w:val="-6"/>
      <w:w w:val="95"/>
      <w:kern w:val="0"/>
      <w:szCs w:val="20"/>
    </w:rPr>
  </w:style>
  <w:style w:type="paragraph" w:styleId="a7">
    <w:name w:val="Body Text"/>
    <w:basedOn w:val="a0"/>
    <w:rsid w:val="00A4583D"/>
    <w:pPr>
      <w:spacing w:after="180"/>
    </w:pPr>
  </w:style>
  <w:style w:type="numbering" w:customStyle="1" w:styleId="a">
    <w:name w:val="번호매기기"/>
    <w:basedOn w:val="a3"/>
    <w:rsid w:val="00A4583D"/>
    <w:pPr>
      <w:numPr>
        <w:numId w:val="5"/>
      </w:numPr>
    </w:pPr>
  </w:style>
  <w:style w:type="paragraph" w:customStyle="1" w:styleId="11">
    <w:name w:val="1.1"/>
    <w:basedOn w:val="a0"/>
    <w:next w:val="a0"/>
    <w:rsid w:val="00A4583D"/>
    <w:pPr>
      <w:keepNext/>
      <w:numPr>
        <w:ilvl w:val="1"/>
        <w:numId w:val="3"/>
      </w:numPr>
      <w:wordWrap/>
      <w:autoSpaceDE/>
      <w:autoSpaceDN/>
      <w:adjustRightInd w:val="0"/>
      <w:spacing w:before="120" w:after="120"/>
      <w:contextualSpacing/>
      <w:textAlignment w:val="baseline"/>
      <w:outlineLvl w:val="1"/>
    </w:pPr>
    <w:rPr>
      <w:b/>
      <w:kern w:val="0"/>
      <w:sz w:val="26"/>
      <w:szCs w:val="28"/>
    </w:rPr>
  </w:style>
  <w:style w:type="paragraph" w:customStyle="1" w:styleId="13">
    <w:name w:val="스타일1"/>
    <w:basedOn w:val="a0"/>
    <w:rsid w:val="00EC1343"/>
    <w:pPr>
      <w:spacing w:line="20" w:lineRule="exact"/>
    </w:pPr>
  </w:style>
  <w:style w:type="paragraph" w:customStyle="1" w:styleId="a8">
    <w:name w:val="[표] 제목"/>
    <w:basedOn w:val="a9"/>
    <w:next w:val="a0"/>
    <w:autoRedefine/>
    <w:rsid w:val="00756D33"/>
    <w:pPr>
      <w:widowControl/>
      <w:wordWrap/>
      <w:autoSpaceDE/>
      <w:autoSpaceDN/>
      <w:adjustRightInd w:val="0"/>
      <w:jc w:val="center"/>
      <w:textAlignment w:val="baseline"/>
    </w:pPr>
    <w:rPr>
      <w:kern w:val="0"/>
      <w:sz w:val="20"/>
      <w:szCs w:val="20"/>
    </w:rPr>
  </w:style>
  <w:style w:type="paragraph" w:customStyle="1" w:styleId="aa">
    <w:name w:val="[그림] 제목"/>
    <w:basedOn w:val="a8"/>
    <w:next w:val="a0"/>
    <w:autoRedefine/>
    <w:rsid w:val="00A669CA"/>
    <w:pPr>
      <w:ind w:left="516" w:hanging="232"/>
    </w:pPr>
  </w:style>
  <w:style w:type="paragraph" w:customStyle="1" w:styleId="-11">
    <w:name w:val="표준-(1)자동번호매김(1단계)"/>
    <w:basedOn w:val="a0"/>
    <w:rsid w:val="00660E98"/>
    <w:pPr>
      <w:widowControl/>
      <w:wordWrap/>
      <w:autoSpaceDE/>
      <w:autoSpaceDN/>
      <w:adjustRightInd w:val="0"/>
      <w:ind w:left="1021" w:hanging="851"/>
      <w:textAlignment w:val="baseline"/>
    </w:pPr>
    <w:rPr>
      <w:rFonts w:ascii="바탕체" w:eastAsia="바탕체"/>
      <w:kern w:val="0"/>
      <w:szCs w:val="20"/>
    </w:rPr>
  </w:style>
  <w:style w:type="paragraph" w:styleId="a9">
    <w:name w:val="table of figures"/>
    <w:basedOn w:val="a0"/>
    <w:next w:val="a0"/>
    <w:uiPriority w:val="99"/>
    <w:rsid w:val="00836171"/>
  </w:style>
  <w:style w:type="paragraph" w:customStyle="1" w:styleId="-12">
    <w:name w:val="표준-1)자동번호매김(2단계)"/>
    <w:basedOn w:val="a0"/>
    <w:rsid w:val="00660E98"/>
    <w:pPr>
      <w:wordWrap/>
      <w:spacing w:line="240" w:lineRule="auto"/>
      <w:ind w:left="1247" w:hanging="623"/>
      <w:jc w:val="left"/>
    </w:pPr>
    <w:rPr>
      <w:rFonts w:ascii="바탕체" w:eastAsia="바탕체"/>
      <w:kern w:val="0"/>
      <w:szCs w:val="20"/>
    </w:rPr>
  </w:style>
  <w:style w:type="paragraph" w:customStyle="1" w:styleId="-30">
    <w:name w:val="표준-①자동번호매김(3단계)"/>
    <w:basedOn w:val="a0"/>
    <w:rsid w:val="00660E98"/>
    <w:pPr>
      <w:wordWrap/>
      <w:spacing w:line="240" w:lineRule="auto"/>
      <w:ind w:left="1701" w:hanging="624"/>
      <w:jc w:val="left"/>
    </w:pPr>
    <w:rPr>
      <w:rFonts w:ascii="바탕체" w:eastAsia="바탕체"/>
      <w:kern w:val="0"/>
      <w:szCs w:val="20"/>
    </w:rPr>
  </w:style>
  <w:style w:type="character" w:styleId="ab">
    <w:name w:val="Hyperlink"/>
    <w:uiPriority w:val="99"/>
    <w:rsid w:val="00836171"/>
    <w:rPr>
      <w:color w:val="0000FF"/>
      <w:u w:val="single"/>
    </w:rPr>
  </w:style>
  <w:style w:type="paragraph" w:customStyle="1" w:styleId="42">
    <w:name w:val="스타일 그림 목차 + 앞: 4 글자 내어쓰기:  2 글자"/>
    <w:basedOn w:val="a9"/>
    <w:rsid w:val="00836171"/>
    <w:pPr>
      <w:ind w:left="400"/>
    </w:pPr>
  </w:style>
  <w:style w:type="paragraph" w:customStyle="1" w:styleId="424">
    <w:name w:val="스타일 스타일 그림 목차 + 앞: 4 글자 내어쓰기:  2 글자 + 앞: 4 글자"/>
    <w:basedOn w:val="42"/>
    <w:rsid w:val="00836171"/>
    <w:pPr>
      <w:ind w:left="0"/>
    </w:pPr>
  </w:style>
  <w:style w:type="paragraph" w:customStyle="1" w:styleId="copyright">
    <w:name w:val="copyright문구"/>
    <w:basedOn w:val="a0"/>
    <w:rsid w:val="00836171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/>
      <w:kern w:val="0"/>
      <w:sz w:val="16"/>
      <w:szCs w:val="20"/>
    </w:rPr>
  </w:style>
  <w:style w:type="paragraph" w:customStyle="1" w:styleId="421">
    <w:name w:val="스타일 그림 목차 + 앞: 4 글자 내어쓰기:  2 글자1"/>
    <w:basedOn w:val="a9"/>
    <w:rsid w:val="00836171"/>
    <w:pPr>
      <w:ind w:left="200"/>
    </w:pPr>
  </w:style>
  <w:style w:type="paragraph" w:customStyle="1" w:styleId="40">
    <w:name w:val="스타일 그림 목차 + 앞: 4 글자"/>
    <w:basedOn w:val="a9"/>
    <w:rsid w:val="00836171"/>
  </w:style>
  <w:style w:type="paragraph" w:customStyle="1" w:styleId="ac">
    <w:name w:val="표준(왼쪽)"/>
    <w:basedOn w:val="a0"/>
    <w:rsid w:val="00836171"/>
    <w:pPr>
      <w:widowControl/>
      <w:wordWrap/>
      <w:autoSpaceDE/>
      <w:autoSpaceDN/>
      <w:adjustRightInd w:val="0"/>
      <w:jc w:val="left"/>
      <w:textAlignment w:val="baseline"/>
    </w:pPr>
    <w:rPr>
      <w:rFonts w:ascii="바탕체" w:eastAsia="바탕체"/>
      <w:kern w:val="0"/>
      <w:szCs w:val="20"/>
    </w:rPr>
  </w:style>
  <w:style w:type="paragraph" w:customStyle="1" w:styleId="41">
    <w:name w:val="스타일 그림 목차 + 앞: 4 글자1"/>
    <w:basedOn w:val="a9"/>
    <w:autoRedefine/>
    <w:rsid w:val="00836171"/>
    <w:pPr>
      <w:ind w:leftChars="50" w:left="50"/>
    </w:pPr>
  </w:style>
  <w:style w:type="paragraph" w:customStyle="1" w:styleId="4105">
    <w:name w:val="스타일 스타일 그림 목차 + 앞: 4 글자1 + 앞: 0.5 글자"/>
    <w:basedOn w:val="41"/>
    <w:rsid w:val="00836171"/>
    <w:pPr>
      <w:ind w:leftChars="0" w:left="0" w:rightChars="100" w:right="100"/>
    </w:pPr>
  </w:style>
  <w:style w:type="paragraph" w:customStyle="1" w:styleId="41051">
    <w:name w:val="스타일 스타일 그림 목차 + 앞: 4 글자1 + 앞: 0.5 글자1"/>
    <w:basedOn w:val="41"/>
    <w:rsid w:val="00836171"/>
    <w:pPr>
      <w:ind w:leftChars="0" w:left="0"/>
    </w:pPr>
  </w:style>
  <w:style w:type="character" w:customStyle="1" w:styleId="12pt">
    <w:name w:val="스타일 돋움 12 pt"/>
    <w:rsid w:val="00836171"/>
    <w:rPr>
      <w:rFonts w:ascii="돋움" w:hAnsi="돋움"/>
      <w:sz w:val="22"/>
    </w:rPr>
  </w:style>
  <w:style w:type="paragraph" w:customStyle="1" w:styleId="1">
    <w:name w:val="((1))번호매기기"/>
    <w:basedOn w:val="a0"/>
    <w:rsid w:val="00AB3C45"/>
    <w:pPr>
      <w:numPr>
        <w:numId w:val="11"/>
      </w:numPr>
    </w:pPr>
    <w:rPr>
      <w:sz w:val="20"/>
    </w:rPr>
  </w:style>
  <w:style w:type="paragraph" w:customStyle="1" w:styleId="ad">
    <w:name w:val="머리글(오른쪽)"/>
    <w:basedOn w:val="a4"/>
    <w:rsid w:val="00F66C6A"/>
    <w:pPr>
      <w:widowControl/>
      <w:wordWrap/>
      <w:autoSpaceDE/>
      <w:autoSpaceDN/>
      <w:adjustRightInd w:val="0"/>
      <w:jc w:val="right"/>
      <w:textAlignment w:val="baseline"/>
    </w:pPr>
    <w:rPr>
      <w:rFonts w:ascii="바탕체" w:eastAsia="바탕체" w:hAnsi="Times New Roman"/>
      <w:b/>
      <w:kern w:val="0"/>
      <w:sz w:val="20"/>
      <w:szCs w:val="20"/>
    </w:rPr>
  </w:style>
  <w:style w:type="paragraph" w:customStyle="1" w:styleId="155cm44">
    <w:name w:val="스타일 [그림] 제목 + 앞: 1.55 cm 내어쓰기:  4.4 글자"/>
    <w:basedOn w:val="aa"/>
    <w:rsid w:val="00207AC3"/>
    <w:pPr>
      <w:ind w:left="1320" w:hanging="440"/>
    </w:pPr>
  </w:style>
  <w:style w:type="paragraph" w:customStyle="1" w:styleId="2">
    <w:name w:val="제목2"/>
    <w:basedOn w:val="20"/>
    <w:next w:val="a0"/>
    <w:rsid w:val="00672C20"/>
    <w:pPr>
      <w:numPr>
        <w:ilvl w:val="1"/>
        <w:numId w:val="6"/>
      </w:numPr>
      <w:spacing w:before="120" w:after="120" w:line="280" w:lineRule="atLeast"/>
    </w:pPr>
    <w:rPr>
      <w:sz w:val="26"/>
    </w:rPr>
  </w:style>
  <w:style w:type="paragraph" w:customStyle="1" w:styleId="-1">
    <w:name w:val="표준-글머리(1단계)"/>
    <w:basedOn w:val="a0"/>
    <w:rsid w:val="00785F34"/>
    <w:pPr>
      <w:widowControl/>
      <w:tabs>
        <w:tab w:val="num" w:pos="646"/>
      </w:tabs>
      <w:wordWrap/>
      <w:autoSpaceDE/>
      <w:autoSpaceDN/>
      <w:adjustRightInd w:val="0"/>
      <w:ind w:left="646" w:hanging="362"/>
      <w:textAlignment w:val="baseline"/>
    </w:pPr>
    <w:rPr>
      <w:rFonts w:ascii="바탕체" w:eastAsia="바탕체" w:hAnsi="Times New Roman"/>
      <w:kern w:val="0"/>
      <w:szCs w:val="20"/>
    </w:rPr>
  </w:style>
  <w:style w:type="paragraph" w:customStyle="1" w:styleId="311pt">
    <w:name w:val="스타일 제목 3 + 11 pt"/>
    <w:basedOn w:val="4"/>
    <w:rsid w:val="00317636"/>
  </w:style>
  <w:style w:type="paragraph" w:styleId="43">
    <w:name w:val="toc 4"/>
    <w:basedOn w:val="a0"/>
    <w:next w:val="a0"/>
    <w:autoRedefine/>
    <w:semiHidden/>
    <w:rsid w:val="00134D0C"/>
    <w:pPr>
      <w:spacing w:line="240" w:lineRule="auto"/>
      <w:ind w:leftChars="600" w:left="1275"/>
    </w:pPr>
    <w:rPr>
      <w:rFonts w:ascii="바탕" w:eastAsia="바탕" w:hAnsi="Times New Roman"/>
      <w:sz w:val="20"/>
    </w:rPr>
  </w:style>
  <w:style w:type="paragraph" w:styleId="50">
    <w:name w:val="toc 5"/>
    <w:basedOn w:val="a0"/>
    <w:next w:val="a0"/>
    <w:autoRedefine/>
    <w:semiHidden/>
    <w:rsid w:val="00134D0C"/>
    <w:pPr>
      <w:spacing w:line="240" w:lineRule="auto"/>
      <w:ind w:leftChars="800" w:left="1700"/>
    </w:pPr>
    <w:rPr>
      <w:rFonts w:ascii="바탕" w:eastAsia="바탕" w:hAnsi="Times New Roman"/>
      <w:sz w:val="20"/>
    </w:rPr>
  </w:style>
  <w:style w:type="paragraph" w:styleId="60">
    <w:name w:val="toc 6"/>
    <w:basedOn w:val="a0"/>
    <w:next w:val="a0"/>
    <w:autoRedefine/>
    <w:semiHidden/>
    <w:rsid w:val="00134D0C"/>
    <w:pPr>
      <w:spacing w:line="240" w:lineRule="auto"/>
      <w:ind w:leftChars="1000" w:left="2125"/>
    </w:pPr>
    <w:rPr>
      <w:rFonts w:ascii="바탕" w:eastAsia="바탕" w:hAnsi="Times New Roman"/>
      <w:sz w:val="20"/>
    </w:rPr>
  </w:style>
  <w:style w:type="paragraph" w:styleId="7">
    <w:name w:val="toc 7"/>
    <w:basedOn w:val="a0"/>
    <w:next w:val="a0"/>
    <w:autoRedefine/>
    <w:semiHidden/>
    <w:rsid w:val="00134D0C"/>
    <w:pPr>
      <w:spacing w:line="240" w:lineRule="auto"/>
      <w:ind w:leftChars="1200" w:left="2550"/>
    </w:pPr>
    <w:rPr>
      <w:rFonts w:ascii="바탕" w:eastAsia="바탕" w:hAnsi="Times New Roman"/>
      <w:sz w:val="20"/>
    </w:rPr>
  </w:style>
  <w:style w:type="paragraph" w:styleId="80">
    <w:name w:val="toc 8"/>
    <w:basedOn w:val="a0"/>
    <w:next w:val="a0"/>
    <w:autoRedefine/>
    <w:semiHidden/>
    <w:rsid w:val="00134D0C"/>
    <w:pPr>
      <w:spacing w:line="240" w:lineRule="auto"/>
      <w:ind w:leftChars="1400" w:left="2975"/>
    </w:pPr>
    <w:rPr>
      <w:rFonts w:ascii="바탕" w:eastAsia="바탕" w:hAnsi="Times New Roman"/>
      <w:sz w:val="20"/>
    </w:rPr>
  </w:style>
  <w:style w:type="paragraph" w:styleId="90">
    <w:name w:val="toc 9"/>
    <w:basedOn w:val="a0"/>
    <w:next w:val="a0"/>
    <w:autoRedefine/>
    <w:semiHidden/>
    <w:rsid w:val="00134D0C"/>
    <w:pPr>
      <w:spacing w:line="240" w:lineRule="auto"/>
      <w:ind w:leftChars="1600" w:left="3400"/>
    </w:pPr>
    <w:rPr>
      <w:rFonts w:ascii="바탕" w:eastAsia="바탕" w:hAnsi="Times New Roman"/>
      <w:sz w:val="20"/>
    </w:rPr>
  </w:style>
  <w:style w:type="paragraph" w:customStyle="1" w:styleId="ae">
    <w:name w:val="표준(가운데)"/>
    <w:basedOn w:val="ac"/>
    <w:rsid w:val="00E9238F"/>
    <w:pPr>
      <w:jc w:val="center"/>
    </w:pPr>
    <w:rPr>
      <w:rFonts w:hAnsi="Times New Roman"/>
    </w:rPr>
  </w:style>
  <w:style w:type="paragraph" w:styleId="af">
    <w:name w:val="Balloon Text"/>
    <w:basedOn w:val="a0"/>
    <w:link w:val="Char"/>
    <w:rsid w:val="00D84ACC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f"/>
    <w:rsid w:val="00D84ACC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f0">
    <w:name w:val="표의 제목행"/>
    <w:basedOn w:val="a0"/>
    <w:rsid w:val="00793A9C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 w:hAnsi="Times New Roman"/>
      <w:b/>
      <w:kern w:val="0"/>
      <w:szCs w:val="20"/>
    </w:rPr>
  </w:style>
  <w:style w:type="paragraph" w:customStyle="1" w:styleId="-3">
    <w:name w:val="표준-글머리(3단계)"/>
    <w:basedOn w:val="a0"/>
    <w:rsid w:val="00793A9C"/>
    <w:pPr>
      <w:numPr>
        <w:numId w:val="14"/>
      </w:numPr>
      <w:wordWrap/>
      <w:spacing w:line="240" w:lineRule="auto"/>
    </w:pPr>
    <w:rPr>
      <w:rFonts w:ascii="바탕체" w:eastAsia="바탕체" w:hAnsi="Times New Roman"/>
      <w:kern w:val="0"/>
      <w:szCs w:val="20"/>
    </w:rPr>
  </w:style>
  <w:style w:type="table" w:styleId="af1">
    <w:name w:val="Table Grid"/>
    <w:basedOn w:val="a2"/>
    <w:uiPriority w:val="39"/>
    <w:rsid w:val="003377E6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0"/>
    <w:rsid w:val="00DD192A"/>
    <w:rPr>
      <w:rFonts w:ascii="돋움" w:eastAsia="돋움" w:hAnsi="돋움" w:cs="굴림"/>
      <w:b/>
      <w:sz w:val="28"/>
      <w:szCs w:val="26"/>
    </w:rPr>
  </w:style>
  <w:style w:type="paragraph" w:styleId="af2">
    <w:name w:val="List Paragraph"/>
    <w:basedOn w:val="a0"/>
    <w:uiPriority w:val="34"/>
    <w:qFormat/>
    <w:rsid w:val="008F060E"/>
    <w:pPr>
      <w:spacing w:after="160" w:line="259" w:lineRule="auto"/>
      <w:ind w:leftChars="400" w:left="800"/>
    </w:pPr>
    <w:rPr>
      <w:rFonts w:ascii="맑은 고딕" w:eastAsia="맑은 고딕" w:hAnsi="맑은 고딕"/>
      <w:sz w:val="20"/>
      <w:szCs w:val="22"/>
    </w:rPr>
  </w:style>
  <w:style w:type="paragraph" w:customStyle="1" w:styleId="af3">
    <w:name w:val="목차제목"/>
    <w:basedOn w:val="a0"/>
    <w:autoRedefine/>
    <w:rsid w:val="00DA4194"/>
    <w:pPr>
      <w:widowControl/>
      <w:wordWrap/>
      <w:autoSpaceDE/>
      <w:autoSpaceDN/>
      <w:spacing w:line="0" w:lineRule="atLeast"/>
      <w:jc w:val="left"/>
    </w:pPr>
    <w:rPr>
      <w:rFonts w:ascii="맑은 고딕" w:eastAsia="맑은 고딕" w:hAnsi="맑은 고딕"/>
      <w:kern w:val="0"/>
      <w:sz w:val="20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8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3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1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6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0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1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9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9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0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4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844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71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196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947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326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hwang\My%20Documents\01%20&#54408;&#51656;&#54785;&#49888;&#54876;&#46041;\00.%20&#51064;&#54532;&#46972;&#49444;&#52824;&#49457;&#44277;&#49324;%20&#54408;&#51656;&#44288;&#47532;&#48169;&#50504;\02.%20U-&#51064;&#54532;&#46972;%20&#44277;&#51221;&#44060;&#49440;\&#44592;&#48376;&#53596;&#54540;&#47551;\&#51208;&#52264;&#49436;&#53596;&#54540;&#47551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MetaDocumentWS" ma:contentTypeID="0x01010002328573F07347D9A7800BDA19699CC2000B0FA4A70B396243A68979AEF677E774" ma:contentTypeVersion="0" ma:contentTypeDescription="Metadata Content Type(Workshare)" ma:contentTypeScope="" ma:versionID="d333092fcb17c7757edfd06fba4ba4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6142cc285753f069fe6237cbe592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FEC57-8CF2-4D40-B6F0-09F400CE5D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60D1F3-82BE-4E19-BF74-21D70CB704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F7FFD5-1B18-4C01-9D0B-80D33937BE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AA5868-D58C-44AE-A6CE-64DD82D7B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절차서템플릿.dot</Template>
  <TotalTime>355</TotalTime>
  <Pages>16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HICT_FSO_QLT_I01_콜상담시스템_운영매뉴얼(Rev2)_금융ITO.docx</vt:lpstr>
    </vt:vector>
  </TitlesOfParts>
  <Company/>
  <LinksUpToDate>false</LinksUpToDate>
  <CharactersWithSpaces>9474</CharactersWithSpaces>
  <SharedDoc>false</SharedDoc>
  <HLinks>
    <vt:vector size="402" baseType="variant">
      <vt:variant>
        <vt:i4>2031677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_Toc379468136</vt:lpwstr>
      </vt:variant>
      <vt:variant>
        <vt:i4>2031677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_Toc379468135</vt:lpwstr>
      </vt:variant>
      <vt:variant>
        <vt:i4>2031677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_Toc379468134</vt:lpwstr>
      </vt:variant>
      <vt:variant>
        <vt:i4>2031677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_Toc379468133</vt:lpwstr>
      </vt:variant>
      <vt:variant>
        <vt:i4>2031677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_Toc379468132</vt:lpwstr>
      </vt:variant>
      <vt:variant>
        <vt:i4>2031677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_Toc379468131</vt:lpwstr>
      </vt:variant>
      <vt:variant>
        <vt:i4>2031677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_Toc379468130</vt:lpwstr>
      </vt:variant>
      <vt:variant>
        <vt:i4>1966141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_Toc379468129</vt:lpwstr>
      </vt:variant>
      <vt:variant>
        <vt:i4>1966141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_Toc379468128</vt:lpwstr>
      </vt:variant>
      <vt:variant>
        <vt:i4>1966141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_Toc379468127</vt:lpwstr>
      </vt:variant>
      <vt:variant>
        <vt:i4>1966141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_Toc379468126</vt:lpwstr>
      </vt:variant>
      <vt:variant>
        <vt:i4>1507391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_Toc379306520</vt:lpwstr>
      </vt:variant>
      <vt:variant>
        <vt:i4>1310783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_Toc379306519</vt:lpwstr>
      </vt:variant>
      <vt:variant>
        <vt:i4>1966141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_Toc379468125</vt:lpwstr>
      </vt:variant>
      <vt:variant>
        <vt:i4>1966141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_Toc379468124</vt:lpwstr>
      </vt:variant>
      <vt:variant>
        <vt:i4>1966141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_Toc379468123</vt:lpwstr>
      </vt:variant>
      <vt:variant>
        <vt:i4>1966141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_Toc379468122</vt:lpwstr>
      </vt:variant>
      <vt:variant>
        <vt:i4>1966141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_Toc379468121</vt:lpwstr>
      </vt:variant>
      <vt:variant>
        <vt:i4>1966141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_Toc379468120</vt:lpwstr>
      </vt:variant>
      <vt:variant>
        <vt:i4>1900605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_Toc379468119</vt:lpwstr>
      </vt:variant>
      <vt:variant>
        <vt:i4>1900605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_Toc379468118</vt:lpwstr>
      </vt:variant>
      <vt:variant>
        <vt:i4>1900605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_Toc379468117</vt:lpwstr>
      </vt:variant>
      <vt:variant>
        <vt:i4>1900605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_Toc379468116</vt:lpwstr>
      </vt:variant>
      <vt:variant>
        <vt:i4>1900605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_Toc379468115</vt:lpwstr>
      </vt:variant>
      <vt:variant>
        <vt:i4>1900605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_Toc379468114</vt:lpwstr>
      </vt:variant>
      <vt:variant>
        <vt:i4>1900605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_Toc379468113</vt:lpwstr>
      </vt:variant>
      <vt:variant>
        <vt:i4>1900605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_Toc379468112</vt:lpwstr>
      </vt:variant>
      <vt:variant>
        <vt:i4>1900605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_Toc379468111</vt:lpwstr>
      </vt:variant>
      <vt:variant>
        <vt:i4>1900605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_Toc379468110</vt:lpwstr>
      </vt:variant>
      <vt:variant>
        <vt:i4>1835069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_Toc379468109</vt:lpwstr>
      </vt:variant>
      <vt:variant>
        <vt:i4>1835069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_Toc379468108</vt:lpwstr>
      </vt:variant>
      <vt:variant>
        <vt:i4>1835069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_Toc379468107</vt:lpwstr>
      </vt:variant>
      <vt:variant>
        <vt:i4>1835069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_Toc379468106</vt:lpwstr>
      </vt:variant>
      <vt:variant>
        <vt:i4>1835069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_Toc379468105</vt:lpwstr>
      </vt:variant>
      <vt:variant>
        <vt:i4>1835069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_Toc379468104</vt:lpwstr>
      </vt:variant>
      <vt:variant>
        <vt:i4>1835069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_Toc379468103</vt:lpwstr>
      </vt:variant>
      <vt:variant>
        <vt:i4>1835069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_Toc379468102</vt:lpwstr>
      </vt:variant>
      <vt:variant>
        <vt:i4>1835069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_Toc379468101</vt:lpwstr>
      </vt:variant>
      <vt:variant>
        <vt:i4>1835069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_Toc379468100</vt:lpwstr>
      </vt:variant>
      <vt:variant>
        <vt:i4>1376316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_Toc379468099</vt:lpwstr>
      </vt:variant>
      <vt:variant>
        <vt:i4>1376316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_Toc379468098</vt:lpwstr>
      </vt:variant>
      <vt:variant>
        <vt:i4>1376316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_Toc379468097</vt:lpwstr>
      </vt:variant>
      <vt:variant>
        <vt:i4>1376316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_Toc379468096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_Toc379468095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_Toc379468094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_Toc379468093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_Toc379468092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_Toc379468091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_Toc379468090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_Toc379468089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_Toc379468088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_Toc379468087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_Toc379468086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_Toc379468085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_Toc379468084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_Toc379468083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_Toc379468082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_Toc379468081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_Toc379468080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_Toc379468079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_Toc379468078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_Toc379468077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_Toc379468076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_Toc379468075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_Toc379468074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_Toc379468073</vt:lpwstr>
      </vt:variant>
      <vt:variant>
        <vt:i4>1769532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_Toc379468072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HICT_FSO_QLT_I01_콜상담시스템_운영매뉴얼(Rev2)_금융ITO.docx</dc:title>
  <dc:subject/>
  <dc:creator>shhwang</dc:creator>
  <cp:keywords/>
  <cp:lastModifiedBy>김건우</cp:lastModifiedBy>
  <cp:revision>4</cp:revision>
  <cp:lastPrinted>2014-02-06T07:23:00Z</cp:lastPrinted>
  <dcterms:created xsi:type="dcterms:W3CDTF">2026-04-24T08:32:00Z</dcterms:created>
  <dcterms:modified xsi:type="dcterms:W3CDTF">2026-04-29T08:03:00Z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da225b28-42c0-42b0-a883-5d6d5dc1866b</vt:lpwstr>
  </property>
  <property fmtid="{D5CDD505-2E9C-101B-9397-08002B2CF9AE}" pid="3" name="ContentTypeId">
    <vt:lpwstr>0x01010002328573F07347D9A7800BDA19699CC2000B0FA4A70B396243A68979AEF677E774</vt:lpwstr>
  </property>
  <property fmtid="{D5CDD505-2E9C-101B-9397-08002B2CF9AE}" pid="4" name="HSNC_PaperType">
    <vt:lpwstr>G</vt:lpwstr>
  </property>
  <property fmtid="{D5CDD505-2E9C-101B-9397-08002B2CF9AE}" pid="5" name="HSNC_ProductYN">
    <vt:lpwstr>N</vt:lpwstr>
  </property>
  <property fmtid="{D5CDD505-2E9C-101B-9397-08002B2CF9AE}" pid="6" name="HSNC_NasYN">
    <vt:lpwstr>N</vt:lpwstr>
  </property>
  <property fmtid="{D5CDD505-2E9C-101B-9397-08002B2CF9AE}" pid="7" name="HSNC_CLVS_GROUP_KBN">
    <vt:lpwstr>COLA</vt:lpwstr>
  </property>
  <property fmtid="{D5CDD505-2E9C-101B-9397-08002B2CF9AE}" pid="8" name="HSNC_ParentSystem">
    <vt:lpwstr>C3</vt:lpwstr>
  </property>
  <property fmtid="{D5CDD505-2E9C-101B-9397-08002B2CF9AE}" pid="9" name="DRMSecurityInfo">
    <vt:lpwstr/>
  </property>
  <property fmtid="{D5CDD505-2E9C-101B-9397-08002B2CF9AE}" pid="10" name="HSNC_PublicYN">
    <vt:lpwstr>N</vt:lpwstr>
  </property>
  <property fmtid="{D5CDD505-2E9C-101B-9397-08002B2CF9AE}" pid="11" name="HSNC_DocID">
    <vt:lpwstr>1598175d09cb4ccaa5aa59e5f352a5d3</vt:lpwstr>
  </property>
  <property fmtid="{D5CDD505-2E9C-101B-9397-08002B2CF9AE}" pid="12" name="HSNC_DisplayFileName">
    <vt:lpwstr>HICT_FSO_QLT_I01_콜상담시스템_운영매뉴얼(Rev2)_금융ITO.docx</vt:lpwstr>
  </property>
</Properties>
</file>