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38598" w14:textId="1ACB8402" w:rsidR="00CC63F7" w:rsidRPr="00563822" w:rsidRDefault="009768A5" w:rsidP="0055175A">
      <w:pPr>
        <w:pStyle w:val="5"/>
        <w:rPr>
          <w:rStyle w:val="Title0"/>
        </w:rPr>
      </w:pPr>
      <w:r>
        <w:rPr>
          <w:noProof/>
          <w:szCs w:val="24"/>
        </w:rPr>
        <w:pict w14:anchorId="0B2B64E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position:absolute;left:0;text-align:left;margin-left:210.85pt;margin-top:540.35pt;width:146.95pt;height:52.7pt;z-index:4;mso-position-horizontal-relative:text;mso-position-vertical-relative:text">
            <v:imagedata r:id="rId11" o:title="Hanwha Systems_RGB_4_KH"/>
          </v:shape>
        </w:pict>
      </w:r>
      <w:r>
        <w:rPr>
          <w:noProof/>
          <w:szCs w:val="24"/>
        </w:rPr>
        <w:pict w14:anchorId="088387BF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223.7pt;margin-top:293.6pt;width:262.3pt;height:241.2pt;z-index:1" stroked="f">
            <v:textbox style="mso-next-textbox:#_x0000_s1026;mso-fit-shape-to-text:t">
              <w:txbxContent>
                <w:p w14:paraId="088387DA" w14:textId="77777777" w:rsidR="00066FA9" w:rsidRPr="005D643C" w:rsidRDefault="00066FA9" w:rsidP="00CC63F7">
                  <w:pPr>
                    <w:rPr>
                      <w:rFonts w:ascii="굴림" w:eastAsia="굴림" w:hAnsi="굴림"/>
                      <w:color w:val="808080"/>
                      <w:sz w:val="24"/>
                    </w:rPr>
                  </w:pPr>
                </w:p>
                <w:p w14:paraId="088387DB" w14:textId="5D441C42" w:rsidR="00066FA9" w:rsidRPr="004F74E3" w:rsidRDefault="00066FA9" w:rsidP="00CC63F7">
                  <w:pPr>
                    <w:rPr>
                      <w:color w:val="292929"/>
                      <w:sz w:val="24"/>
                    </w:rPr>
                  </w:pPr>
                  <w:proofErr w:type="gramStart"/>
                  <w:r w:rsidRPr="005D643C">
                    <w:rPr>
                      <w:rFonts w:hint="eastAsia"/>
                      <w:color w:val="292929"/>
                      <w:sz w:val="24"/>
                    </w:rPr>
                    <w:t>문서번호 :</w:t>
                  </w:r>
                  <w:proofErr w:type="gramEnd"/>
                  <w:r>
                    <w:rPr>
                      <w:rFonts w:hint="eastAsia"/>
                      <w:color w:val="292929"/>
                      <w:sz w:val="24"/>
                    </w:rPr>
                    <w:t xml:space="preserve"> </w:t>
                  </w:r>
                  <w:r w:rsidR="007961FE">
                    <w:rPr>
                      <w:color w:val="292929"/>
                      <w:sz w:val="24"/>
                    </w:rPr>
                    <w:t>HICT_</w:t>
                  </w:r>
                  <w:r w:rsidR="001E13FA">
                    <w:rPr>
                      <w:rFonts w:hint="eastAsia"/>
                      <w:color w:val="292929"/>
                      <w:sz w:val="24"/>
                    </w:rPr>
                    <w:t>F</w:t>
                  </w:r>
                  <w:r w:rsidR="001E13FA">
                    <w:rPr>
                      <w:color w:val="292929"/>
                      <w:sz w:val="24"/>
                    </w:rPr>
                    <w:t>SO</w:t>
                  </w:r>
                  <w:r w:rsidR="007961FE">
                    <w:rPr>
                      <w:color w:val="292929"/>
                      <w:sz w:val="24"/>
                    </w:rPr>
                    <w:t>_QLT_</w:t>
                  </w:r>
                  <w:r w:rsidR="001E13FA">
                    <w:rPr>
                      <w:color w:val="292929"/>
                      <w:sz w:val="24"/>
                    </w:rPr>
                    <w:t>LI2</w:t>
                  </w:r>
                </w:p>
                <w:p w14:paraId="088387DC" w14:textId="1A195FED" w:rsidR="00066FA9" w:rsidRPr="005D643C" w:rsidRDefault="00066FA9" w:rsidP="00CC63F7">
                  <w:pPr>
                    <w:rPr>
                      <w:color w:val="292929"/>
                      <w:sz w:val="24"/>
                    </w:rPr>
                  </w:pPr>
                  <w:r w:rsidRPr="005D643C">
                    <w:rPr>
                      <w:rFonts w:hint="eastAsia"/>
                      <w:color w:val="292929"/>
                      <w:sz w:val="24"/>
                    </w:rPr>
                    <w:t xml:space="preserve">Version </w:t>
                  </w:r>
                  <w:r w:rsidR="006B57D0">
                    <w:rPr>
                      <w:color w:val="292929"/>
                      <w:sz w:val="24"/>
                    </w:rPr>
                    <w:t>1</w:t>
                  </w:r>
                  <w:r w:rsidRPr="005D643C">
                    <w:rPr>
                      <w:rFonts w:hint="eastAsia"/>
                      <w:color w:val="292929"/>
                      <w:sz w:val="24"/>
                    </w:rPr>
                    <w:t>.</w:t>
                  </w:r>
                  <w:r w:rsidR="00796783">
                    <w:rPr>
                      <w:color w:val="292929"/>
                      <w:sz w:val="24"/>
                    </w:rPr>
                    <w:t>0</w:t>
                  </w:r>
                </w:p>
                <w:p w14:paraId="441F9843" w14:textId="1EF3EF59" w:rsidR="005A6CC6" w:rsidRDefault="005A6CC6" w:rsidP="00CC63F7">
                  <w:pPr>
                    <w:rPr>
                      <w:color w:val="292929"/>
                      <w:sz w:val="24"/>
                      <w:highlight w:val="yellow"/>
                    </w:rPr>
                  </w:pPr>
                  <w:r>
                    <w:rPr>
                      <w:rFonts w:hint="eastAsia"/>
                      <w:color w:val="292929"/>
                      <w:sz w:val="24"/>
                      <w:highlight w:val="yellow"/>
                    </w:rPr>
                    <w:t>한화생명</w:t>
                  </w:r>
                </w:p>
                <w:p w14:paraId="088387E0" w14:textId="04284BBC" w:rsidR="00066FA9" w:rsidRPr="00796783" w:rsidRDefault="00796783" w:rsidP="00CC63F7">
                  <w:pPr>
                    <w:rPr>
                      <w:color w:val="292929"/>
                      <w:sz w:val="24"/>
                      <w:highlight w:val="yellow"/>
                    </w:rPr>
                  </w:pPr>
                  <w:proofErr w:type="spellStart"/>
                  <w:r w:rsidRPr="00796783">
                    <w:rPr>
                      <w:rFonts w:hint="eastAsia"/>
                      <w:color w:val="292929"/>
                      <w:sz w:val="24"/>
                      <w:highlight w:val="yellow"/>
                    </w:rPr>
                    <w:t>생보</w:t>
                  </w:r>
                  <w:proofErr w:type="spellEnd"/>
                  <w:r w:rsidRPr="00796783">
                    <w:rPr>
                      <w:rFonts w:hint="eastAsia"/>
                      <w:color w:val="292929"/>
                      <w:sz w:val="24"/>
                      <w:highlight w:val="yellow"/>
                    </w:rPr>
                    <w:t>I</w:t>
                  </w:r>
                  <w:r w:rsidRPr="00796783">
                    <w:rPr>
                      <w:color w:val="292929"/>
                      <w:sz w:val="24"/>
                      <w:highlight w:val="yellow"/>
                    </w:rPr>
                    <w:t>TO</w:t>
                  </w:r>
                  <w:r w:rsidR="002B17AB">
                    <w:rPr>
                      <w:color w:val="292929"/>
                      <w:sz w:val="24"/>
                      <w:highlight w:val="yellow"/>
                    </w:rPr>
                    <w:t>2</w:t>
                  </w:r>
                  <w:r w:rsidRPr="00796783">
                    <w:rPr>
                      <w:rFonts w:hint="eastAsia"/>
                      <w:color w:val="292929"/>
                      <w:sz w:val="24"/>
                      <w:highlight w:val="yellow"/>
                    </w:rPr>
                    <w:t>팀</w:t>
                  </w:r>
                </w:p>
                <w:p w14:paraId="6A3E1186" w14:textId="7B389BB7" w:rsidR="00796783" w:rsidRPr="00796783" w:rsidRDefault="002B17AB" w:rsidP="00CC63F7">
                  <w:pPr>
                    <w:rPr>
                      <w:color w:val="292929"/>
                      <w:sz w:val="24"/>
                      <w:highlight w:val="yellow"/>
                    </w:rPr>
                  </w:pPr>
                  <w:proofErr w:type="spellStart"/>
                  <w:r>
                    <w:rPr>
                      <w:rFonts w:hint="eastAsia"/>
                      <w:color w:val="292929"/>
                      <w:sz w:val="24"/>
                      <w:highlight w:val="yellow"/>
                    </w:rPr>
                    <w:t>체널</w:t>
                  </w:r>
                  <w:r w:rsidR="00796783" w:rsidRPr="00796783">
                    <w:rPr>
                      <w:rFonts w:hint="eastAsia"/>
                      <w:color w:val="292929"/>
                      <w:sz w:val="24"/>
                      <w:highlight w:val="yellow"/>
                    </w:rPr>
                    <w:t>운영파트</w:t>
                  </w:r>
                  <w:proofErr w:type="spellEnd"/>
                </w:p>
                <w:p w14:paraId="088387E1" w14:textId="51171984" w:rsidR="00066FA9" w:rsidRDefault="002B17AB" w:rsidP="00CC63F7">
                  <w:pPr>
                    <w:rPr>
                      <w:color w:val="292929"/>
                      <w:sz w:val="24"/>
                    </w:rPr>
                  </w:pPr>
                  <w:r>
                    <w:rPr>
                      <w:rFonts w:hint="eastAsia"/>
                      <w:color w:val="292929"/>
                      <w:sz w:val="24"/>
                      <w:highlight w:val="yellow"/>
                    </w:rPr>
                    <w:t>H</w:t>
                  </w:r>
                  <w:r>
                    <w:rPr>
                      <w:color w:val="292929"/>
                      <w:sz w:val="24"/>
                      <w:highlight w:val="yellow"/>
                    </w:rPr>
                    <w:t>-TOPS</w:t>
                  </w:r>
                </w:p>
                <w:p w14:paraId="32EF21E1" w14:textId="2F32A188" w:rsidR="00796783" w:rsidRDefault="00796783" w:rsidP="00CC63F7">
                  <w:pPr>
                    <w:rPr>
                      <w:color w:val="292929"/>
                      <w:sz w:val="24"/>
                    </w:rPr>
                  </w:pPr>
                </w:p>
                <w:p w14:paraId="446B9A80" w14:textId="77777777" w:rsidR="00796783" w:rsidRDefault="00796783" w:rsidP="00CC63F7">
                  <w:pPr>
                    <w:rPr>
                      <w:color w:val="292929"/>
                      <w:sz w:val="24"/>
                    </w:rPr>
                  </w:pPr>
                </w:p>
                <w:p w14:paraId="44C7B9EF" w14:textId="77777777" w:rsidR="00796783" w:rsidRPr="00796783" w:rsidRDefault="00796783" w:rsidP="00CC63F7">
                  <w:pPr>
                    <w:rPr>
                      <w:color w:val="292929"/>
                      <w:sz w:val="24"/>
                    </w:rPr>
                  </w:pPr>
                </w:p>
                <w:p w14:paraId="088387E3" w14:textId="77777777" w:rsidR="00066FA9" w:rsidRDefault="00066FA9" w:rsidP="00CC63F7">
                  <w:pPr>
                    <w:rPr>
                      <w:color w:val="292929"/>
                      <w:sz w:val="24"/>
                    </w:rPr>
                  </w:pPr>
                </w:p>
                <w:p w14:paraId="088387E4" w14:textId="77777777" w:rsidR="00066FA9" w:rsidRPr="005D643C" w:rsidRDefault="00066FA9" w:rsidP="00CC63F7">
                  <w:pPr>
                    <w:rPr>
                      <w:color w:val="292929"/>
                      <w:sz w:val="24"/>
                    </w:rPr>
                  </w:pPr>
                </w:p>
                <w:p w14:paraId="088387E6" w14:textId="093934E9" w:rsidR="00066FA9" w:rsidRPr="005D643C" w:rsidRDefault="00066FA9" w:rsidP="00CC63F7">
                  <w:pPr>
                    <w:rPr>
                      <w:color w:val="292929"/>
                      <w:sz w:val="24"/>
                    </w:rPr>
                  </w:pPr>
                  <w:r w:rsidRPr="005D643C">
                    <w:rPr>
                      <w:rFonts w:hint="eastAsia"/>
                      <w:color w:val="292929"/>
                      <w:sz w:val="24"/>
                    </w:rPr>
                    <w:t>20</w:t>
                  </w:r>
                  <w:r w:rsidR="00796783">
                    <w:rPr>
                      <w:color w:val="292929"/>
                      <w:sz w:val="24"/>
                    </w:rPr>
                    <w:t>26</w:t>
                  </w:r>
                  <w:r w:rsidRPr="005D643C">
                    <w:rPr>
                      <w:rFonts w:hint="eastAsia"/>
                      <w:color w:val="292929"/>
                      <w:sz w:val="24"/>
                    </w:rPr>
                    <w:t>.</w:t>
                  </w:r>
                  <w:r w:rsidR="002B17AB">
                    <w:rPr>
                      <w:color w:val="292929"/>
                      <w:sz w:val="24"/>
                    </w:rPr>
                    <w:t>04</w:t>
                  </w:r>
                  <w:r w:rsidRPr="005D643C">
                    <w:rPr>
                      <w:rFonts w:hint="eastAsia"/>
                      <w:color w:val="292929"/>
                      <w:sz w:val="24"/>
                    </w:rPr>
                    <w:t>.</w:t>
                  </w:r>
                  <w:r w:rsidR="002B17AB">
                    <w:rPr>
                      <w:color w:val="292929"/>
                      <w:sz w:val="24"/>
                    </w:rPr>
                    <w:t>17</w:t>
                  </w:r>
                </w:p>
              </w:txbxContent>
            </v:textbox>
            <w10:wrap type="square"/>
          </v:shape>
        </w:pict>
      </w:r>
      <w:r>
        <w:rPr>
          <w:noProof/>
          <w:szCs w:val="24"/>
        </w:rPr>
        <w:pict w14:anchorId="088387C0">
          <v:line id="_x0000_s1028" style="position:absolute;left:0;text-align:left;z-index:2" from="210.85pt,316.9pt" to="210.85pt,529.4pt" strokecolor="gray" strokeweight="1.5pt"/>
        </w:pict>
      </w:r>
      <w:r>
        <w:rPr>
          <w:noProof/>
          <w:szCs w:val="24"/>
        </w:rPr>
        <w:pict w14:anchorId="088387C1">
          <v:shape id="_x0000_s1029" type="#_x0000_t202" style="position:absolute;left:0;text-align:left;margin-left:18pt;margin-top:66.8pt;width:450pt;height:140.2pt;z-index:3" filled="f" stroked="f" strokecolor="#2896d7">
            <v:textbox style="mso-next-textbox:#_x0000_s1029">
              <w:txbxContent>
                <w:p w14:paraId="088387E7" w14:textId="3E2B8C86" w:rsidR="00066FA9" w:rsidRPr="00604D0A" w:rsidRDefault="00066FA9" w:rsidP="001636EF">
                  <w:pPr>
                    <w:jc w:val="right"/>
                    <w:rPr>
                      <w:b/>
                      <w:bCs/>
                      <w:color w:val="333333"/>
                      <w:sz w:val="30"/>
                      <w:szCs w:val="30"/>
                    </w:rPr>
                  </w:pPr>
                  <w:r w:rsidRPr="00604D0A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한화</w:t>
                  </w:r>
                  <w:r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시스템</w:t>
                  </w:r>
                  <w:r w:rsidRPr="00604D0A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 xml:space="preserve"> </w:t>
                  </w:r>
                  <w:r w:rsidR="00796783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금융</w:t>
                  </w:r>
                  <w:r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ITO</w:t>
                  </w:r>
                  <w:r w:rsidRPr="00604D0A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 xml:space="preserve"> </w:t>
                  </w:r>
                  <w:r w:rsidR="00796783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품질 U</w:t>
                  </w:r>
                  <w:r w:rsidR="00796783">
                    <w:rPr>
                      <w:b/>
                      <w:bCs/>
                      <w:color w:val="333333"/>
                      <w:sz w:val="30"/>
                      <w:szCs w:val="30"/>
                    </w:rPr>
                    <w:t>nit</w:t>
                  </w:r>
                </w:p>
                <w:p w14:paraId="0CF6E03D" w14:textId="77777777" w:rsidR="005A6CC6" w:rsidRDefault="005A6CC6" w:rsidP="005A6CC6">
                  <w:pPr>
                    <w:spacing w:line="240" w:lineRule="atLeast"/>
                    <w:jc w:val="right"/>
                    <w:rPr>
                      <w:b/>
                      <w:bCs/>
                      <w:sz w:val="60"/>
                      <w:szCs w:val="60"/>
                    </w:rPr>
                  </w:pPr>
                </w:p>
                <w:p w14:paraId="088387E9" w14:textId="768CA730" w:rsidR="00066FA9" w:rsidRPr="005A6CC6" w:rsidRDefault="00796783" w:rsidP="005A6CC6">
                  <w:pPr>
                    <w:spacing w:line="240" w:lineRule="atLeast"/>
                    <w:jc w:val="right"/>
                    <w:rPr>
                      <w:b/>
                      <w:bCs/>
                      <w:sz w:val="60"/>
                      <w:szCs w:val="60"/>
                    </w:rPr>
                  </w:pPr>
                  <w:r>
                    <w:rPr>
                      <w:rFonts w:hint="eastAsia"/>
                      <w:b/>
                      <w:bCs/>
                      <w:sz w:val="60"/>
                      <w:szCs w:val="60"/>
                    </w:rPr>
                    <w:t>운영자 매뉴얼</w:t>
                  </w:r>
                </w:p>
                <w:p w14:paraId="088387EA" w14:textId="77777777" w:rsidR="00066FA9" w:rsidRPr="00BB475C" w:rsidRDefault="00066FA9" w:rsidP="00CC63F7">
                  <w:pPr>
                    <w:jc w:val="right"/>
                    <w:rPr>
                      <w:b/>
                      <w:bCs/>
                      <w:sz w:val="70"/>
                      <w:szCs w:val="70"/>
                    </w:rPr>
                  </w:pPr>
                </w:p>
              </w:txbxContent>
            </v:textbox>
          </v:shape>
        </w:pict>
      </w:r>
      <w:r w:rsidR="00CC63F7">
        <w:br w:type="page"/>
      </w:r>
      <w:r w:rsidR="00CC63F7" w:rsidRPr="00563822">
        <w:rPr>
          <w:rStyle w:val="Title0"/>
          <w:rFonts w:hint="eastAsia"/>
        </w:rPr>
        <w:lastRenderedPageBreak/>
        <w:t>문 서 정 보</w:t>
      </w:r>
    </w:p>
    <w:tbl>
      <w:tblPr>
        <w:tblW w:w="10163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032"/>
        <w:gridCol w:w="2514"/>
        <w:gridCol w:w="1551"/>
        <w:gridCol w:w="1689"/>
        <w:gridCol w:w="2377"/>
      </w:tblGrid>
      <w:tr w:rsidR="00CC63F7" w:rsidRPr="00563822" w14:paraId="0883859E" w14:textId="77777777" w:rsidTr="004E4379">
        <w:trPr>
          <w:trHeight w:val="397"/>
          <w:jc w:val="center"/>
        </w:trPr>
        <w:tc>
          <w:tcPr>
            <w:tcW w:w="2032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9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구분</w:t>
            </w:r>
          </w:p>
        </w:tc>
        <w:tc>
          <w:tcPr>
            <w:tcW w:w="2514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A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소속</w:t>
            </w:r>
          </w:p>
        </w:tc>
        <w:tc>
          <w:tcPr>
            <w:tcW w:w="1551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B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이름</w:t>
            </w:r>
          </w:p>
        </w:tc>
        <w:tc>
          <w:tcPr>
            <w:tcW w:w="1689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C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일자</w:t>
            </w:r>
          </w:p>
        </w:tc>
        <w:tc>
          <w:tcPr>
            <w:tcW w:w="2377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D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서명</w:t>
            </w:r>
          </w:p>
        </w:tc>
      </w:tr>
      <w:tr w:rsidR="00E9238F" w:rsidRPr="00564306" w14:paraId="088385A4" w14:textId="77777777" w:rsidTr="004E4379">
        <w:trPr>
          <w:trHeight w:val="397"/>
          <w:jc w:val="center"/>
        </w:trPr>
        <w:tc>
          <w:tcPr>
            <w:tcW w:w="2032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9F" w14:textId="77777777" w:rsidR="00E9238F" w:rsidRPr="005E0277" w:rsidRDefault="00E9238F" w:rsidP="00563822">
            <w:pPr>
              <w:jc w:val="center"/>
              <w:rPr>
                <w:color w:val="292929"/>
              </w:rPr>
            </w:pPr>
            <w:r w:rsidRPr="005E0277">
              <w:rPr>
                <w:rFonts w:hint="eastAsia"/>
                <w:color w:val="292929"/>
              </w:rPr>
              <w:t>작성자</w:t>
            </w:r>
          </w:p>
        </w:tc>
        <w:tc>
          <w:tcPr>
            <w:tcW w:w="2514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A0" w14:textId="63109278" w:rsidR="00E9238F" w:rsidRPr="00E9238F" w:rsidRDefault="007961FE" w:rsidP="00C3024F">
            <w:pPr>
              <w:pStyle w:val="ae"/>
              <w:rPr>
                <w:rFonts w:ascii="돋움체" w:eastAsia="돋움체" w:hAnsi="돋움체"/>
              </w:rPr>
            </w:pPr>
            <w:proofErr w:type="spellStart"/>
            <w:r>
              <w:rPr>
                <w:rFonts w:ascii="돋움체" w:eastAsia="돋움체" w:hAnsi="돋움체" w:hint="eastAsia"/>
              </w:rPr>
              <w:t>생보</w:t>
            </w:r>
            <w:proofErr w:type="spellEnd"/>
            <w:r>
              <w:rPr>
                <w:rFonts w:ascii="돋움체" w:eastAsia="돋움체" w:hAnsi="돋움체" w:hint="eastAsia"/>
              </w:rPr>
              <w:t>I</w:t>
            </w:r>
            <w:r>
              <w:rPr>
                <w:rFonts w:ascii="돋움체" w:eastAsia="돋움체" w:hAnsi="돋움체"/>
              </w:rPr>
              <w:t>TO</w:t>
            </w:r>
            <w:r w:rsidR="002B17AB">
              <w:rPr>
                <w:rFonts w:ascii="돋움체" w:eastAsia="돋움체" w:hAnsi="돋움체"/>
              </w:rPr>
              <w:t>2</w:t>
            </w:r>
            <w:r>
              <w:rPr>
                <w:rFonts w:ascii="돋움체" w:eastAsia="돋움체" w:hAnsi="돋움체" w:hint="eastAsia"/>
              </w:rPr>
              <w:t>팀</w:t>
            </w:r>
          </w:p>
        </w:tc>
        <w:tc>
          <w:tcPr>
            <w:tcW w:w="1551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A1" w14:textId="5599D049" w:rsidR="00E9238F" w:rsidRPr="00E9238F" w:rsidRDefault="002B17AB" w:rsidP="000F0D5C">
            <w:pPr>
              <w:pStyle w:val="ac"/>
              <w:jc w:val="center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/>
              </w:rPr>
              <w:t>박철진</w:t>
            </w:r>
          </w:p>
        </w:tc>
        <w:tc>
          <w:tcPr>
            <w:tcW w:w="1689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A2" w14:textId="11A727A7" w:rsidR="00E9238F" w:rsidRPr="00E9238F" w:rsidRDefault="002B17AB" w:rsidP="00E9238F">
            <w:pPr>
              <w:pStyle w:val="ae"/>
              <w:rPr>
                <w:rFonts w:ascii="돋움체" w:eastAsia="돋움체" w:hAnsi="돋움체"/>
              </w:rPr>
            </w:pPr>
            <w:r w:rsidRPr="005D643C">
              <w:rPr>
                <w:rFonts w:hint="eastAsia"/>
                <w:color w:val="292929"/>
                <w:sz w:val="24"/>
              </w:rPr>
              <w:t>20</w:t>
            </w:r>
            <w:r>
              <w:rPr>
                <w:color w:val="292929"/>
                <w:sz w:val="24"/>
              </w:rPr>
              <w:t>26</w:t>
            </w:r>
            <w:r w:rsidRPr="005D643C">
              <w:rPr>
                <w:rFonts w:hint="eastAsia"/>
                <w:color w:val="292929"/>
                <w:sz w:val="24"/>
              </w:rPr>
              <w:t>.</w:t>
            </w:r>
            <w:r>
              <w:rPr>
                <w:color w:val="292929"/>
                <w:sz w:val="24"/>
              </w:rPr>
              <w:t>04</w:t>
            </w:r>
            <w:r w:rsidRPr="005D643C">
              <w:rPr>
                <w:rFonts w:hint="eastAsia"/>
                <w:color w:val="292929"/>
                <w:sz w:val="24"/>
              </w:rPr>
              <w:t>.</w:t>
            </w:r>
            <w:r>
              <w:rPr>
                <w:color w:val="292929"/>
                <w:sz w:val="24"/>
              </w:rPr>
              <w:t>17</w:t>
            </w:r>
          </w:p>
        </w:tc>
        <w:tc>
          <w:tcPr>
            <w:tcW w:w="2377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A3" w14:textId="41B5168D" w:rsidR="00E9238F" w:rsidRPr="005E0277" w:rsidRDefault="002B17AB" w:rsidP="002B17AB">
            <w:pPr>
              <w:ind w:firstLineChars="300" w:firstLine="660"/>
              <w:rPr>
                <w:color w:val="292929"/>
              </w:rPr>
            </w:pPr>
            <w:r>
              <w:rPr>
                <w:rFonts w:ascii="돋움체" w:eastAsia="돋움체" w:hAnsi="돋움체"/>
              </w:rPr>
              <w:t>박철진</w:t>
            </w:r>
          </w:p>
        </w:tc>
      </w:tr>
      <w:tr w:rsidR="00E9238F" w:rsidRPr="00564306" w14:paraId="088385AA" w14:textId="77777777" w:rsidTr="00A12A67">
        <w:trPr>
          <w:trHeight w:val="397"/>
          <w:jc w:val="center"/>
        </w:trPr>
        <w:tc>
          <w:tcPr>
            <w:tcW w:w="203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5" w14:textId="77777777" w:rsidR="00E9238F" w:rsidRPr="005E0277" w:rsidRDefault="00E9238F" w:rsidP="00563822">
            <w:pPr>
              <w:jc w:val="center"/>
              <w:rPr>
                <w:color w:val="292929"/>
              </w:rPr>
            </w:pPr>
            <w:r w:rsidRPr="005E0277">
              <w:rPr>
                <w:rFonts w:hint="eastAsia"/>
                <w:color w:val="292929"/>
              </w:rPr>
              <w:t>검토자</w:t>
            </w:r>
          </w:p>
        </w:tc>
        <w:tc>
          <w:tcPr>
            <w:tcW w:w="251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6" w14:textId="17AFECF6" w:rsidR="00E9238F" w:rsidRPr="00E9238F" w:rsidRDefault="007961FE" w:rsidP="00F30439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품질U</w:t>
            </w:r>
            <w:r>
              <w:rPr>
                <w:rFonts w:ascii="돋움체" w:eastAsia="돋움체" w:hAnsi="돋움체"/>
              </w:rPr>
              <w:t>nit</w:t>
            </w:r>
          </w:p>
        </w:tc>
        <w:tc>
          <w:tcPr>
            <w:tcW w:w="155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7" w14:textId="42D46A86" w:rsidR="00E9238F" w:rsidRPr="00E9238F" w:rsidRDefault="00E9238F" w:rsidP="00F30439">
            <w:pPr>
              <w:pStyle w:val="ac"/>
              <w:jc w:val="center"/>
              <w:rPr>
                <w:rFonts w:ascii="돋움체" w:eastAsia="돋움체" w:hAnsi="돋움체"/>
              </w:rPr>
            </w:pPr>
          </w:p>
        </w:tc>
        <w:tc>
          <w:tcPr>
            <w:tcW w:w="168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8" w14:textId="6DB7E4E1" w:rsidR="00E9238F" w:rsidRPr="00E9238F" w:rsidRDefault="00E9238F" w:rsidP="00F30439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37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9" w14:textId="77777777" w:rsidR="00E9238F" w:rsidRPr="005E0277" w:rsidRDefault="00E9238F" w:rsidP="00CC63F7">
            <w:pPr>
              <w:rPr>
                <w:color w:val="292929"/>
              </w:rPr>
            </w:pPr>
          </w:p>
        </w:tc>
      </w:tr>
      <w:tr w:rsidR="00E9238F" w:rsidRPr="00564306" w14:paraId="088385B0" w14:textId="77777777" w:rsidTr="00A12A67">
        <w:trPr>
          <w:trHeight w:val="397"/>
          <w:jc w:val="center"/>
        </w:trPr>
        <w:tc>
          <w:tcPr>
            <w:tcW w:w="2032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B" w14:textId="77777777" w:rsidR="00E9238F" w:rsidRPr="005E0277" w:rsidRDefault="00E9238F" w:rsidP="00563822">
            <w:pPr>
              <w:jc w:val="center"/>
              <w:rPr>
                <w:color w:val="292929"/>
              </w:rPr>
            </w:pPr>
            <w:r w:rsidRPr="005E0277">
              <w:rPr>
                <w:rFonts w:hint="eastAsia"/>
                <w:color w:val="292929"/>
              </w:rPr>
              <w:t>승</w:t>
            </w:r>
            <w:smartTag w:uri="urn:schemas:contacts" w:element="GivenName">
              <w:r w:rsidRPr="005E0277">
                <w:rPr>
                  <w:rFonts w:hint="eastAsia"/>
                  <w:color w:val="292929"/>
                </w:rPr>
                <w:t>인자</w:t>
              </w:r>
            </w:smartTag>
          </w:p>
        </w:tc>
        <w:tc>
          <w:tcPr>
            <w:tcW w:w="2514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C" w14:textId="0657B614" w:rsidR="00E9238F" w:rsidRPr="00E9238F" w:rsidRDefault="007961FE" w:rsidP="00F30439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품질</w:t>
            </w:r>
            <w:r>
              <w:rPr>
                <w:rFonts w:ascii="돋움체" w:eastAsia="돋움체" w:hAnsi="돋움체"/>
              </w:rPr>
              <w:t>Unit</w:t>
            </w:r>
          </w:p>
        </w:tc>
        <w:tc>
          <w:tcPr>
            <w:tcW w:w="1551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D" w14:textId="049DEEC5" w:rsidR="00E9238F" w:rsidRPr="00E9238F" w:rsidRDefault="00E9238F" w:rsidP="00F30439">
            <w:pPr>
              <w:pStyle w:val="ac"/>
              <w:jc w:val="center"/>
              <w:rPr>
                <w:rFonts w:ascii="돋움체" w:eastAsia="돋움체" w:hAnsi="돋움체"/>
              </w:rPr>
            </w:pPr>
          </w:p>
        </w:tc>
        <w:tc>
          <w:tcPr>
            <w:tcW w:w="1689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E" w14:textId="392CBEBB" w:rsidR="00E9238F" w:rsidRPr="00E9238F" w:rsidRDefault="00E9238F" w:rsidP="00F30439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377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F" w14:textId="77777777" w:rsidR="00E9238F" w:rsidRPr="005E0277" w:rsidRDefault="00E9238F" w:rsidP="00CC63F7">
            <w:pPr>
              <w:rPr>
                <w:color w:val="292929"/>
              </w:rPr>
            </w:pPr>
          </w:p>
        </w:tc>
      </w:tr>
    </w:tbl>
    <w:p w14:paraId="088385B1" w14:textId="77777777" w:rsidR="00CC63F7" w:rsidRPr="00564306" w:rsidRDefault="00CC63F7" w:rsidP="00CC63F7">
      <w:pPr>
        <w:jc w:val="center"/>
      </w:pPr>
    </w:p>
    <w:p w14:paraId="088385B2" w14:textId="77777777" w:rsidR="00CC63F7" w:rsidRDefault="00CC63F7" w:rsidP="00CC63F7">
      <w:pPr>
        <w:jc w:val="center"/>
      </w:pPr>
    </w:p>
    <w:p w14:paraId="088385B3" w14:textId="77777777" w:rsidR="00CC63F7" w:rsidRPr="00563822" w:rsidRDefault="00CC63F7" w:rsidP="00563822">
      <w:pPr>
        <w:jc w:val="center"/>
        <w:rPr>
          <w:rStyle w:val="Title0"/>
          <w:bCs/>
        </w:rPr>
      </w:pPr>
      <w:proofErr w:type="spellStart"/>
      <w:r w:rsidRPr="00563822">
        <w:rPr>
          <w:rStyle w:val="Title0"/>
          <w:rFonts w:hint="eastAsia"/>
          <w:bCs/>
        </w:rPr>
        <w:t>제·개정</w:t>
      </w:r>
      <w:proofErr w:type="spellEnd"/>
      <w:r w:rsidRPr="00563822">
        <w:rPr>
          <w:rStyle w:val="Title0"/>
          <w:rFonts w:hint="eastAsia"/>
          <w:bCs/>
        </w:rPr>
        <w:t xml:space="preserve"> 이력</w:t>
      </w:r>
    </w:p>
    <w:tbl>
      <w:tblPr>
        <w:tblW w:w="101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86"/>
        <w:gridCol w:w="1080"/>
        <w:gridCol w:w="2942"/>
        <w:gridCol w:w="1134"/>
        <w:gridCol w:w="1173"/>
        <w:gridCol w:w="1174"/>
        <w:gridCol w:w="1174"/>
      </w:tblGrid>
      <w:tr w:rsidR="00CC63F7" w:rsidRPr="00563822" w14:paraId="088385BB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4" w14:textId="77777777" w:rsidR="00CC63F7" w:rsidRPr="00563822" w:rsidRDefault="00CC63F7" w:rsidP="00563822">
            <w:pPr>
              <w:pStyle w:val="Title"/>
            </w:pPr>
            <w:proofErr w:type="spellStart"/>
            <w:r w:rsidRPr="00563822">
              <w:rPr>
                <w:rFonts w:hint="eastAsia"/>
              </w:rPr>
              <w:t>제·개정일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5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Version</w:t>
            </w:r>
          </w:p>
        </w:tc>
        <w:tc>
          <w:tcPr>
            <w:tcW w:w="2942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6" w14:textId="77777777" w:rsidR="00CC63F7" w:rsidRPr="00563822" w:rsidRDefault="00CC63F7" w:rsidP="00563822">
            <w:pPr>
              <w:pStyle w:val="Title"/>
            </w:pPr>
            <w:proofErr w:type="spellStart"/>
            <w:r w:rsidRPr="00563822">
              <w:rPr>
                <w:rFonts w:hint="eastAsia"/>
              </w:rPr>
              <w:t>제·개정</w:t>
            </w:r>
            <w:proofErr w:type="spellEnd"/>
            <w:r w:rsidRPr="00563822">
              <w:rPr>
                <w:rFonts w:hint="eastAsia"/>
              </w:rPr>
              <w:t xml:space="preserve"> 내용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7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개정위치</w:t>
            </w:r>
          </w:p>
        </w:tc>
        <w:tc>
          <w:tcPr>
            <w:tcW w:w="1173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8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작성자</w:t>
            </w:r>
          </w:p>
        </w:tc>
        <w:tc>
          <w:tcPr>
            <w:tcW w:w="1174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9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검토자</w:t>
            </w:r>
          </w:p>
        </w:tc>
        <w:tc>
          <w:tcPr>
            <w:tcW w:w="1174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A" w14:textId="77777777" w:rsidR="00CC63F7" w:rsidRPr="00563822" w:rsidRDefault="00CC63F7" w:rsidP="00563822">
            <w:pPr>
              <w:pStyle w:val="Title"/>
            </w:pPr>
            <w:smartTag w:uri="urn:schemas-microsoft-com:office:smarttags" w:element="PersonName">
              <w:r w:rsidRPr="00563822">
                <w:rPr>
                  <w:rFonts w:hint="eastAsia"/>
                </w:rPr>
                <w:t>승인자</w:t>
              </w:r>
            </w:smartTag>
          </w:p>
        </w:tc>
      </w:tr>
      <w:tr w:rsidR="007961FE" w14:paraId="088385CC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4" w14:textId="2138622B" w:rsidR="007961FE" w:rsidRPr="00E9238F" w:rsidRDefault="00C77200" w:rsidP="007961FE">
            <w:pPr>
              <w:pStyle w:val="ae"/>
              <w:rPr>
                <w:rFonts w:ascii="돋움체" w:eastAsia="돋움체" w:hAnsi="돋움체"/>
              </w:rPr>
            </w:pPr>
            <w:r w:rsidRPr="00E9238F">
              <w:rPr>
                <w:rFonts w:ascii="돋움체" w:eastAsia="돋움체" w:hAnsi="돋움체" w:hint="eastAsia"/>
              </w:rPr>
              <w:t>20</w:t>
            </w:r>
            <w:r>
              <w:rPr>
                <w:rFonts w:ascii="돋움체" w:eastAsia="돋움체" w:hAnsi="돋움체"/>
              </w:rPr>
              <w:t>2</w:t>
            </w:r>
            <w:r w:rsidRPr="00E9238F">
              <w:rPr>
                <w:rFonts w:ascii="돋움체" w:eastAsia="돋움체" w:hAnsi="돋움체" w:hint="eastAsia"/>
              </w:rPr>
              <w:t>6.</w:t>
            </w:r>
            <w:r w:rsidR="002B17AB">
              <w:rPr>
                <w:rFonts w:ascii="돋움체" w:eastAsia="돋움체" w:hAnsi="돋움체"/>
              </w:rPr>
              <w:t>04</w:t>
            </w:r>
            <w:r w:rsidRPr="00E9238F">
              <w:rPr>
                <w:rFonts w:ascii="돋움체" w:eastAsia="돋움체" w:hAnsi="돋움체" w:hint="eastAsia"/>
              </w:rPr>
              <w:t>.</w:t>
            </w:r>
            <w:r w:rsidR="002B17AB">
              <w:rPr>
                <w:rFonts w:ascii="돋움체" w:eastAsia="돋움체" w:hAnsi="돋움체"/>
              </w:rPr>
              <w:t>17</w:t>
            </w: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5" w14:textId="78F2A077" w:rsidR="007961FE" w:rsidRPr="00E9238F" w:rsidRDefault="002B17AB" w:rsidP="007961FE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/>
              </w:rPr>
              <w:t>1</w:t>
            </w:r>
            <w:r w:rsidR="00C77200">
              <w:rPr>
                <w:rFonts w:ascii="돋움체" w:eastAsia="돋움체" w:hAnsi="돋움체"/>
              </w:rPr>
              <w:t>.0</w:t>
            </w: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7" w14:textId="3EEA19E8" w:rsidR="007961FE" w:rsidRPr="00E9238F" w:rsidRDefault="00C77200" w:rsidP="007961FE">
            <w:pPr>
              <w:pStyle w:val="ac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 xml:space="preserve">운영 매뉴얼 </w:t>
            </w:r>
            <w:r w:rsidR="00A640A2">
              <w:rPr>
                <w:rFonts w:ascii="돋움체" w:eastAsia="돋움체" w:hAnsi="돋움체" w:hint="eastAsia"/>
              </w:rPr>
              <w:t xml:space="preserve">내용 </w:t>
            </w:r>
            <w:r>
              <w:rPr>
                <w:rFonts w:ascii="돋움체" w:eastAsia="돋움체" w:hAnsi="돋움체" w:hint="eastAsia"/>
              </w:rPr>
              <w:t>작성</w:t>
            </w: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8" w14:textId="5C41962B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9" w14:textId="0FF0B56A" w:rsidR="007961FE" w:rsidRPr="00E9238F" w:rsidRDefault="002B17AB" w:rsidP="007961FE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/>
              </w:rPr>
              <w:t>박철진</w:t>
            </w: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A" w14:textId="025535B1" w:rsidR="007961FE" w:rsidRPr="00E9238F" w:rsidRDefault="00C77200" w:rsidP="007961FE">
            <w:pPr>
              <w:pStyle w:val="ae"/>
              <w:rPr>
                <w:rFonts w:ascii="돋움체" w:eastAsia="돋움체" w:hAnsi="돋움체"/>
                <w:color w:val="0000FF"/>
              </w:rPr>
            </w:pPr>
            <w:r>
              <w:rPr>
                <w:rFonts w:ascii="돋움체" w:eastAsia="돋움체" w:hAnsi="돋움체" w:hint="eastAsia"/>
                <w:color w:val="0000FF"/>
              </w:rPr>
              <w:t>파트리더</w:t>
            </w: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B" w14:textId="0A8E54EC" w:rsidR="007961FE" w:rsidRPr="00E9238F" w:rsidRDefault="00C77200" w:rsidP="007961FE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품질U</w:t>
            </w:r>
            <w:r>
              <w:rPr>
                <w:rFonts w:ascii="돋움체" w:eastAsia="돋움체" w:hAnsi="돋움체"/>
              </w:rPr>
              <w:t>nit</w:t>
            </w:r>
          </w:p>
        </w:tc>
      </w:tr>
      <w:tr w:rsidR="007961FE" w14:paraId="088385D4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D" w14:textId="2EE925B9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E" w14:textId="18DE9AE6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F" w14:textId="7967A980" w:rsidR="007961FE" w:rsidRPr="00E9238F" w:rsidRDefault="007961FE" w:rsidP="007961FE">
            <w:pPr>
              <w:pStyle w:val="ac"/>
              <w:rPr>
                <w:rFonts w:ascii="돋움체" w:eastAsia="돋움체" w:hAnsi="돋움체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0" w14:textId="0AEC1DE4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1" w14:textId="03DB30CF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2" w14:textId="3E0FF0BF" w:rsidR="007961FE" w:rsidRPr="00E9238F" w:rsidRDefault="007961FE" w:rsidP="007961FE">
            <w:pPr>
              <w:pStyle w:val="ae"/>
              <w:rPr>
                <w:rFonts w:ascii="돋움체" w:eastAsia="돋움체" w:hAnsi="돋움체"/>
                <w:color w:val="0000FF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3" w14:textId="18FD075B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</w:tr>
      <w:tr w:rsidR="007961FE" w14:paraId="088385DC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5" w14:textId="4E52E21E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6" w14:textId="72916169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7" w14:textId="60247B0C" w:rsidR="007961FE" w:rsidRPr="00E9238F" w:rsidRDefault="007961FE" w:rsidP="007961FE">
            <w:pPr>
              <w:pStyle w:val="ac"/>
              <w:rPr>
                <w:rFonts w:ascii="돋움체" w:eastAsia="돋움체" w:hAnsi="돋움체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8" w14:textId="40ED06A3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9" w14:textId="7925F9CC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A" w14:textId="2DDBBE3F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B" w14:textId="04939C31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</w:tr>
      <w:tr w:rsidR="007961FE" w14:paraId="088385E4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D" w14:textId="3D93FAC6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E" w14:textId="208C332D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F" w14:textId="50D1ED5F" w:rsidR="007961FE" w:rsidRPr="00E9238F" w:rsidRDefault="007961FE" w:rsidP="007961FE">
            <w:pPr>
              <w:pStyle w:val="ac"/>
              <w:rPr>
                <w:rFonts w:ascii="돋움체" w:eastAsia="돋움체" w:hAnsi="돋움체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E0" w14:textId="5436AE84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E1" w14:textId="5CB9852B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E2" w14:textId="3E345674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E3" w14:textId="621E4470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</w:tr>
      <w:tr w:rsidR="007961FE" w14:paraId="088385EC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5" w14:textId="052779F5" w:rsidR="007961FE" w:rsidRPr="00564306" w:rsidRDefault="007961FE" w:rsidP="007961FE">
            <w:pPr>
              <w:jc w:val="center"/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6" w14:textId="6778176C" w:rsidR="007961FE" w:rsidRPr="00564306" w:rsidRDefault="007961FE" w:rsidP="007961FE">
            <w:pPr>
              <w:jc w:val="center"/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7" w14:textId="741F1511" w:rsidR="007961FE" w:rsidRPr="00564306" w:rsidRDefault="007961FE" w:rsidP="007961FE">
            <w:pPr>
              <w:jc w:val="left"/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8" w14:textId="654A72B2" w:rsidR="007961FE" w:rsidRPr="00564306" w:rsidRDefault="007961FE" w:rsidP="007961FE">
            <w:pPr>
              <w:jc w:val="center"/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9" w14:textId="710844F6" w:rsidR="007961FE" w:rsidRPr="00564306" w:rsidRDefault="007961FE" w:rsidP="007961FE">
            <w:pPr>
              <w:jc w:val="center"/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A" w14:textId="77777777" w:rsidR="007961FE" w:rsidRPr="00564306" w:rsidRDefault="007961FE" w:rsidP="007961FE">
            <w:pPr>
              <w:jc w:val="center"/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B" w14:textId="77777777" w:rsidR="007961FE" w:rsidRPr="00564306" w:rsidRDefault="007961FE" w:rsidP="007961FE"/>
        </w:tc>
      </w:tr>
      <w:tr w:rsidR="007961FE" w14:paraId="088385F4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D" w14:textId="77777777" w:rsidR="007961FE" w:rsidRPr="00564306" w:rsidRDefault="007961FE" w:rsidP="007961FE"/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E" w14:textId="77777777" w:rsidR="007961FE" w:rsidRPr="00564306" w:rsidRDefault="007961FE" w:rsidP="007961FE"/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F" w14:textId="77777777" w:rsidR="007961FE" w:rsidRPr="00564306" w:rsidRDefault="007961FE" w:rsidP="007961FE"/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0" w14:textId="77777777" w:rsidR="007961FE" w:rsidRPr="00564306" w:rsidRDefault="007961FE" w:rsidP="007961FE"/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1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2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3" w14:textId="77777777" w:rsidR="007961FE" w:rsidRPr="00564306" w:rsidRDefault="007961FE" w:rsidP="007961FE"/>
        </w:tc>
      </w:tr>
      <w:tr w:rsidR="007961FE" w14:paraId="088385FC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5" w14:textId="77777777" w:rsidR="007961FE" w:rsidRPr="00564306" w:rsidRDefault="007961FE" w:rsidP="007961FE"/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6" w14:textId="77777777" w:rsidR="007961FE" w:rsidRPr="00564306" w:rsidRDefault="007961FE" w:rsidP="007961FE"/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7" w14:textId="77777777" w:rsidR="007961FE" w:rsidRPr="00564306" w:rsidRDefault="007961FE" w:rsidP="007961FE"/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8" w14:textId="77777777" w:rsidR="007961FE" w:rsidRPr="00564306" w:rsidRDefault="007961FE" w:rsidP="007961FE"/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9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A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B" w14:textId="77777777" w:rsidR="007961FE" w:rsidRPr="00564306" w:rsidRDefault="007961FE" w:rsidP="007961FE"/>
        </w:tc>
      </w:tr>
      <w:tr w:rsidR="007961FE" w14:paraId="08838604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D" w14:textId="77777777" w:rsidR="007961FE" w:rsidRPr="00564306" w:rsidRDefault="007961FE" w:rsidP="007961FE"/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E" w14:textId="77777777" w:rsidR="007961FE" w:rsidRPr="00564306" w:rsidRDefault="007961FE" w:rsidP="007961FE"/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F" w14:textId="77777777" w:rsidR="007961FE" w:rsidRPr="00564306" w:rsidRDefault="007961FE" w:rsidP="007961FE"/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0" w14:textId="77777777" w:rsidR="007961FE" w:rsidRPr="00564306" w:rsidRDefault="007961FE" w:rsidP="007961FE"/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1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2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3" w14:textId="77777777" w:rsidR="007961FE" w:rsidRPr="00564306" w:rsidRDefault="007961FE" w:rsidP="007961FE"/>
        </w:tc>
      </w:tr>
      <w:tr w:rsidR="007961FE" w14:paraId="0883860C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5" w14:textId="77777777" w:rsidR="007961FE" w:rsidRPr="00564306" w:rsidRDefault="007961FE" w:rsidP="007961FE"/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6" w14:textId="77777777" w:rsidR="007961FE" w:rsidRPr="00564306" w:rsidRDefault="007961FE" w:rsidP="007961FE"/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7" w14:textId="77777777" w:rsidR="007961FE" w:rsidRPr="00564306" w:rsidRDefault="007961FE" w:rsidP="007961FE"/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8" w14:textId="77777777" w:rsidR="007961FE" w:rsidRPr="00564306" w:rsidRDefault="007961FE" w:rsidP="007961FE"/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9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A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B" w14:textId="77777777" w:rsidR="007961FE" w:rsidRPr="00564306" w:rsidRDefault="007961FE" w:rsidP="007961FE"/>
        </w:tc>
      </w:tr>
      <w:tr w:rsidR="007961FE" w14:paraId="08838614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0D" w14:textId="77777777" w:rsidR="007961FE" w:rsidRPr="00564306" w:rsidRDefault="007961FE" w:rsidP="007961FE"/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0E" w14:textId="77777777" w:rsidR="007961FE" w:rsidRPr="00564306" w:rsidRDefault="007961FE" w:rsidP="007961FE"/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0F" w14:textId="77777777" w:rsidR="007961FE" w:rsidRPr="00564306" w:rsidRDefault="007961FE" w:rsidP="007961FE"/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10" w14:textId="77777777" w:rsidR="007961FE" w:rsidRPr="00564306" w:rsidRDefault="007961FE" w:rsidP="007961FE"/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11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12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13" w14:textId="77777777" w:rsidR="007961FE" w:rsidRPr="00564306" w:rsidRDefault="007961FE" w:rsidP="007961FE"/>
        </w:tc>
      </w:tr>
    </w:tbl>
    <w:p w14:paraId="08838615" w14:textId="77777777" w:rsidR="00214F46" w:rsidRPr="00836171" w:rsidRDefault="005907E3" w:rsidP="00563822">
      <w:pPr>
        <w:rPr>
          <w:rStyle w:val="12pt"/>
        </w:rPr>
      </w:pPr>
      <w:r w:rsidRPr="00836171">
        <w:rPr>
          <w:rStyle w:val="12pt"/>
          <w:rFonts w:hint="eastAsia"/>
        </w:rPr>
        <w:t xml:space="preserve">1) 제 ·개정 </w:t>
      </w:r>
      <w:proofErr w:type="gramStart"/>
      <w:r w:rsidRPr="00836171">
        <w:rPr>
          <w:rStyle w:val="12pt"/>
          <w:rFonts w:hint="eastAsia"/>
        </w:rPr>
        <w:t>내용 :</w:t>
      </w:r>
      <w:proofErr w:type="gramEnd"/>
      <w:r w:rsidRPr="00836171">
        <w:rPr>
          <w:rStyle w:val="12pt"/>
          <w:rFonts w:hint="eastAsia"/>
        </w:rPr>
        <w:t xml:space="preserve"> 최초작성, 수정, 추가, 삭제로 구분하여 작성함. 수정, 추가, 삭제의 경우 괄호 안에 해당 내용 기술함</w:t>
      </w:r>
    </w:p>
    <w:p w14:paraId="08838616" w14:textId="77777777" w:rsidR="00563822" w:rsidRPr="00563822" w:rsidRDefault="00214F46" w:rsidP="00214F46">
      <w:pPr>
        <w:jc w:val="center"/>
        <w:rPr>
          <w:rStyle w:val="Title0"/>
        </w:rPr>
      </w:pPr>
      <w:r w:rsidRPr="00836171">
        <w:rPr>
          <w:rStyle w:val="12pt"/>
        </w:rPr>
        <w:br w:type="page"/>
      </w:r>
      <w:r w:rsidR="00563822" w:rsidRPr="00563822">
        <w:rPr>
          <w:rStyle w:val="Title0"/>
          <w:rFonts w:hint="eastAsia"/>
        </w:rPr>
        <w:lastRenderedPageBreak/>
        <w:t>목    차</w:t>
      </w:r>
    </w:p>
    <w:p w14:paraId="0354DBB3" w14:textId="078EF247" w:rsidR="00AD3DF8" w:rsidRPr="0074060A" w:rsidRDefault="00A669CA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9310831" w:history="1">
        <w:r w:rsidR="00AD3DF8" w:rsidRPr="003A476D">
          <w:rPr>
            <w:rStyle w:val="ab"/>
            <w:noProof/>
          </w:rPr>
          <w:t>1. 목적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_Toc219310831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4</w:t>
        </w:r>
        <w:r w:rsidR="00AD3DF8">
          <w:rPr>
            <w:noProof/>
            <w:webHidden/>
          </w:rPr>
          <w:fldChar w:fldCharType="end"/>
        </w:r>
      </w:hyperlink>
    </w:p>
    <w:p w14:paraId="697D03D1" w14:textId="1FFBD032" w:rsidR="00AD3DF8" w:rsidRPr="0074060A" w:rsidRDefault="009768A5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32" w:history="1">
        <w:r w:rsidR="00AD3DF8" w:rsidRPr="003A476D">
          <w:rPr>
            <w:rStyle w:val="ab"/>
            <w:noProof/>
          </w:rPr>
          <w:t>2. 시스템 개요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_Toc219310832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4</w:t>
        </w:r>
        <w:r w:rsidR="00AD3DF8">
          <w:rPr>
            <w:noProof/>
            <w:webHidden/>
          </w:rPr>
          <w:fldChar w:fldCharType="end"/>
        </w:r>
      </w:hyperlink>
    </w:p>
    <w:p w14:paraId="7C08660E" w14:textId="201BABDD" w:rsidR="00AD3DF8" w:rsidRPr="0074060A" w:rsidRDefault="009768A5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33" w:history="1">
        <w:r w:rsidR="00AD3DF8" w:rsidRPr="003A476D">
          <w:rPr>
            <w:rStyle w:val="ab"/>
            <w:noProof/>
          </w:rPr>
          <w:t>3. 담당자정보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_Toc219310833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4</w:t>
        </w:r>
        <w:r w:rsidR="00AD3DF8">
          <w:rPr>
            <w:noProof/>
            <w:webHidden/>
          </w:rPr>
          <w:fldChar w:fldCharType="end"/>
        </w:r>
      </w:hyperlink>
    </w:p>
    <w:p w14:paraId="694024F7" w14:textId="417E4AAC" w:rsidR="00AD3DF8" w:rsidRPr="0074060A" w:rsidRDefault="009768A5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34" w:history="1">
        <w:r w:rsidR="00AD3DF8" w:rsidRPr="003A476D">
          <w:rPr>
            <w:rStyle w:val="ab"/>
            <w:noProof/>
          </w:rPr>
          <w:t>4. 시스템 기본 정보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_Toc219310834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5</w:t>
        </w:r>
        <w:r w:rsidR="00AD3DF8">
          <w:rPr>
            <w:noProof/>
            <w:webHidden/>
          </w:rPr>
          <w:fldChar w:fldCharType="end"/>
        </w:r>
      </w:hyperlink>
    </w:p>
    <w:p w14:paraId="5CD6F790" w14:textId="5EDDB427" w:rsidR="00AD3DF8" w:rsidRPr="0074060A" w:rsidRDefault="009768A5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35" w:history="1">
        <w:r w:rsidR="00AD3DF8" w:rsidRPr="003A476D">
          <w:rPr>
            <w:rStyle w:val="ab"/>
            <w:noProof/>
          </w:rPr>
          <w:t>4.1 서비스 정보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_Toc219310835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5</w:t>
        </w:r>
        <w:r w:rsidR="00AD3DF8">
          <w:rPr>
            <w:noProof/>
            <w:webHidden/>
          </w:rPr>
          <w:fldChar w:fldCharType="end"/>
        </w:r>
      </w:hyperlink>
    </w:p>
    <w:p w14:paraId="3DE4355E" w14:textId="6B4B5711" w:rsidR="00AD3DF8" w:rsidRPr="0074060A" w:rsidRDefault="009768A5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36" w:history="1">
        <w:r w:rsidR="00AD3DF8" w:rsidRPr="003A476D">
          <w:rPr>
            <w:rStyle w:val="ab"/>
            <w:noProof/>
          </w:rPr>
          <w:t>4.2 서비스 흐름도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_Toc219310836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5</w:t>
        </w:r>
        <w:r w:rsidR="00AD3DF8">
          <w:rPr>
            <w:noProof/>
            <w:webHidden/>
          </w:rPr>
          <w:fldChar w:fldCharType="end"/>
        </w:r>
      </w:hyperlink>
    </w:p>
    <w:p w14:paraId="76E019C2" w14:textId="3C61492A" w:rsidR="00AD3DF8" w:rsidRPr="0074060A" w:rsidRDefault="009768A5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37" w:history="1">
        <w:r w:rsidR="00AD3DF8" w:rsidRPr="003A476D">
          <w:rPr>
            <w:rStyle w:val="ab"/>
            <w:noProof/>
          </w:rPr>
          <w:t>4.3 인프라 정보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_Toc219310837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6</w:t>
        </w:r>
        <w:r w:rsidR="00AD3DF8">
          <w:rPr>
            <w:noProof/>
            <w:webHidden/>
          </w:rPr>
          <w:fldChar w:fldCharType="end"/>
        </w:r>
      </w:hyperlink>
    </w:p>
    <w:p w14:paraId="0E4913AD" w14:textId="4AAAFECE" w:rsidR="00AD3DF8" w:rsidRPr="0074060A" w:rsidRDefault="009768A5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38" w:history="1">
        <w:r w:rsidR="00AD3DF8" w:rsidRPr="003A476D">
          <w:rPr>
            <w:rStyle w:val="ab"/>
            <w:noProof/>
          </w:rPr>
          <w:t>4.4 데이터베이스 정보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_Toc219310838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7</w:t>
        </w:r>
        <w:r w:rsidR="00AD3DF8">
          <w:rPr>
            <w:noProof/>
            <w:webHidden/>
          </w:rPr>
          <w:fldChar w:fldCharType="end"/>
        </w:r>
      </w:hyperlink>
    </w:p>
    <w:p w14:paraId="2484926A" w14:textId="1C7F9BDC" w:rsidR="00AD3DF8" w:rsidRPr="0074060A" w:rsidRDefault="009768A5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39" w:history="1">
        <w:r w:rsidR="00AD3DF8" w:rsidRPr="003A476D">
          <w:rPr>
            <w:rStyle w:val="ab"/>
            <w:noProof/>
          </w:rPr>
          <w:t>4.5 S/W정보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_Toc219310839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7</w:t>
        </w:r>
        <w:r w:rsidR="00AD3DF8">
          <w:rPr>
            <w:noProof/>
            <w:webHidden/>
          </w:rPr>
          <w:fldChar w:fldCharType="end"/>
        </w:r>
      </w:hyperlink>
    </w:p>
    <w:p w14:paraId="0CF1B9B0" w14:textId="407A23B9" w:rsidR="00AD3DF8" w:rsidRPr="0074060A" w:rsidRDefault="009768A5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40" w:history="1">
        <w:r w:rsidR="00AD3DF8" w:rsidRPr="003A476D">
          <w:rPr>
            <w:rStyle w:val="ab"/>
            <w:noProof/>
          </w:rPr>
          <w:t>5. 시스템 연계 정보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_Toc219310840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9</w:t>
        </w:r>
        <w:r w:rsidR="00AD3DF8">
          <w:rPr>
            <w:noProof/>
            <w:webHidden/>
          </w:rPr>
          <w:fldChar w:fldCharType="end"/>
        </w:r>
      </w:hyperlink>
    </w:p>
    <w:p w14:paraId="306D4BDC" w14:textId="6FBA562C" w:rsidR="00AD3DF8" w:rsidRPr="0074060A" w:rsidRDefault="009768A5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1" w:history="1">
        <w:r w:rsidR="00AD3DF8" w:rsidRPr="003A476D">
          <w:rPr>
            <w:rStyle w:val="ab"/>
            <w:noProof/>
          </w:rPr>
          <w:t>5.1 연계 서비스 목록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_Toc219310841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9</w:t>
        </w:r>
        <w:r w:rsidR="00AD3DF8">
          <w:rPr>
            <w:noProof/>
            <w:webHidden/>
          </w:rPr>
          <w:fldChar w:fldCharType="end"/>
        </w:r>
      </w:hyperlink>
    </w:p>
    <w:p w14:paraId="6C04163A" w14:textId="66E6C929" w:rsidR="00AD3DF8" w:rsidRPr="0074060A" w:rsidRDefault="009768A5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2" w:history="1">
        <w:r w:rsidR="00AD3DF8" w:rsidRPr="003A476D">
          <w:rPr>
            <w:rStyle w:val="ab"/>
            <w:noProof/>
          </w:rPr>
          <w:t>5.2 연계 서비스 구성도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_Toc219310842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10</w:t>
        </w:r>
        <w:r w:rsidR="00AD3DF8">
          <w:rPr>
            <w:noProof/>
            <w:webHidden/>
          </w:rPr>
          <w:fldChar w:fldCharType="end"/>
        </w:r>
      </w:hyperlink>
    </w:p>
    <w:p w14:paraId="73D5B111" w14:textId="2C958B8E" w:rsidR="00AD3DF8" w:rsidRPr="0074060A" w:rsidRDefault="009768A5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43" w:history="1">
        <w:r w:rsidR="00AD3DF8" w:rsidRPr="003A476D">
          <w:rPr>
            <w:rStyle w:val="ab"/>
            <w:noProof/>
          </w:rPr>
          <w:t>6. 기술 스택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_Toc219310843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11</w:t>
        </w:r>
        <w:r w:rsidR="00AD3DF8">
          <w:rPr>
            <w:noProof/>
            <w:webHidden/>
          </w:rPr>
          <w:fldChar w:fldCharType="end"/>
        </w:r>
      </w:hyperlink>
    </w:p>
    <w:p w14:paraId="67F6DF12" w14:textId="4737D155" w:rsidR="00AD3DF8" w:rsidRPr="0074060A" w:rsidRDefault="009768A5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4" w:history="1">
        <w:r w:rsidR="00AD3DF8" w:rsidRPr="003A476D">
          <w:rPr>
            <w:rStyle w:val="ab"/>
            <w:noProof/>
          </w:rPr>
          <w:t>6.1 기술 스택 목록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_Toc219310844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11</w:t>
        </w:r>
        <w:r w:rsidR="00AD3DF8">
          <w:rPr>
            <w:noProof/>
            <w:webHidden/>
          </w:rPr>
          <w:fldChar w:fldCharType="end"/>
        </w:r>
      </w:hyperlink>
    </w:p>
    <w:p w14:paraId="04D8A629" w14:textId="7111A66A" w:rsidR="00AD3DF8" w:rsidRPr="0074060A" w:rsidRDefault="009768A5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5" w:history="1">
        <w:r w:rsidR="00AD3DF8" w:rsidRPr="003A476D">
          <w:rPr>
            <w:rStyle w:val="ab"/>
            <w:noProof/>
          </w:rPr>
          <w:t>6.2 어플리케이션 구성도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_Toc219310845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11</w:t>
        </w:r>
        <w:r w:rsidR="00AD3DF8">
          <w:rPr>
            <w:noProof/>
            <w:webHidden/>
          </w:rPr>
          <w:fldChar w:fldCharType="end"/>
        </w:r>
      </w:hyperlink>
    </w:p>
    <w:p w14:paraId="066B2699" w14:textId="256F613B" w:rsidR="00AD3DF8" w:rsidRPr="0074060A" w:rsidRDefault="009768A5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46" w:history="1">
        <w:r w:rsidR="00AD3DF8" w:rsidRPr="003A476D">
          <w:rPr>
            <w:rStyle w:val="ab"/>
            <w:noProof/>
          </w:rPr>
          <w:t>7. 연관자료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_Toc219310846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13</w:t>
        </w:r>
        <w:r w:rsidR="00AD3DF8">
          <w:rPr>
            <w:noProof/>
            <w:webHidden/>
          </w:rPr>
          <w:fldChar w:fldCharType="end"/>
        </w:r>
      </w:hyperlink>
    </w:p>
    <w:p w14:paraId="57B47BCB" w14:textId="40654C61" w:rsidR="00AD3DF8" w:rsidRPr="0074060A" w:rsidRDefault="009768A5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7" w:history="1">
        <w:r w:rsidR="00AD3DF8" w:rsidRPr="003A476D">
          <w:rPr>
            <w:rStyle w:val="ab"/>
            <w:noProof/>
          </w:rPr>
          <w:t>7.1 서비스 기동/중지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_Toc219310847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13</w:t>
        </w:r>
        <w:r w:rsidR="00AD3DF8">
          <w:rPr>
            <w:noProof/>
            <w:webHidden/>
          </w:rPr>
          <w:fldChar w:fldCharType="end"/>
        </w:r>
      </w:hyperlink>
    </w:p>
    <w:p w14:paraId="41FE0E23" w14:textId="0C2EB275" w:rsidR="00AD3DF8" w:rsidRPr="0074060A" w:rsidRDefault="009768A5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8" w:history="1">
        <w:r w:rsidR="00AD3DF8" w:rsidRPr="003A476D">
          <w:rPr>
            <w:rStyle w:val="ab"/>
            <w:noProof/>
          </w:rPr>
          <w:t>7.2 정기PM절차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_Toc219310848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13</w:t>
        </w:r>
        <w:r w:rsidR="00AD3DF8">
          <w:rPr>
            <w:noProof/>
            <w:webHidden/>
          </w:rPr>
          <w:fldChar w:fldCharType="end"/>
        </w:r>
      </w:hyperlink>
    </w:p>
    <w:p w14:paraId="4A712410" w14:textId="7F71C109" w:rsidR="00AD3DF8" w:rsidRPr="0074060A" w:rsidRDefault="009768A5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9" w:history="1">
        <w:r w:rsidR="00AD3DF8" w:rsidRPr="003A476D">
          <w:rPr>
            <w:rStyle w:val="ab"/>
            <w:noProof/>
          </w:rPr>
          <w:t>7.3 시스템 구성도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_Toc219310849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13</w:t>
        </w:r>
        <w:r w:rsidR="00AD3DF8">
          <w:rPr>
            <w:noProof/>
            <w:webHidden/>
          </w:rPr>
          <w:fldChar w:fldCharType="end"/>
        </w:r>
      </w:hyperlink>
    </w:p>
    <w:p w14:paraId="7181615C" w14:textId="07A18FCC" w:rsidR="00AD3DF8" w:rsidRPr="0074060A" w:rsidRDefault="009768A5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0" w:history="1">
        <w:r w:rsidR="00AD3DF8" w:rsidRPr="003A476D">
          <w:rPr>
            <w:rStyle w:val="ab"/>
            <w:noProof/>
          </w:rPr>
          <w:t>7.4 일일점검체크리스트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_Toc219310850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14</w:t>
        </w:r>
        <w:r w:rsidR="00AD3DF8">
          <w:rPr>
            <w:noProof/>
            <w:webHidden/>
          </w:rPr>
          <w:fldChar w:fldCharType="end"/>
        </w:r>
      </w:hyperlink>
    </w:p>
    <w:p w14:paraId="0B8107AD" w14:textId="3350DC26" w:rsidR="00AD3DF8" w:rsidRPr="0074060A" w:rsidRDefault="009768A5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1" w:history="1">
        <w:r w:rsidR="00AD3DF8" w:rsidRPr="003A476D">
          <w:rPr>
            <w:rStyle w:val="ab"/>
            <w:noProof/>
          </w:rPr>
          <w:t>7.5 메뉴현황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_Toc219310851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14</w:t>
        </w:r>
        <w:r w:rsidR="00AD3DF8">
          <w:rPr>
            <w:noProof/>
            <w:webHidden/>
          </w:rPr>
          <w:fldChar w:fldCharType="end"/>
        </w:r>
      </w:hyperlink>
    </w:p>
    <w:p w14:paraId="7010380F" w14:textId="67E04DCB" w:rsidR="00AD3DF8" w:rsidRPr="0074060A" w:rsidRDefault="009768A5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2" w:history="1">
        <w:r w:rsidR="00AD3DF8" w:rsidRPr="003A476D">
          <w:rPr>
            <w:rStyle w:val="ab"/>
            <w:noProof/>
          </w:rPr>
          <w:t>7.6 배치목록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_Toc219310852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14</w:t>
        </w:r>
        <w:r w:rsidR="00AD3DF8">
          <w:rPr>
            <w:noProof/>
            <w:webHidden/>
          </w:rPr>
          <w:fldChar w:fldCharType="end"/>
        </w:r>
      </w:hyperlink>
    </w:p>
    <w:p w14:paraId="39438AD7" w14:textId="76EF719F" w:rsidR="00AD3DF8" w:rsidRPr="0074060A" w:rsidRDefault="009768A5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3" w:history="1">
        <w:r w:rsidR="00AD3DF8" w:rsidRPr="003A476D">
          <w:rPr>
            <w:rStyle w:val="ab"/>
            <w:noProof/>
          </w:rPr>
          <w:t>7.7 비상연락망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_Toc219310853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15</w:t>
        </w:r>
        <w:r w:rsidR="00AD3DF8">
          <w:rPr>
            <w:noProof/>
            <w:webHidden/>
          </w:rPr>
          <w:fldChar w:fldCharType="end"/>
        </w:r>
      </w:hyperlink>
    </w:p>
    <w:p w14:paraId="6F322974" w14:textId="1181C978" w:rsidR="00AD3DF8" w:rsidRPr="0074060A" w:rsidRDefault="009768A5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54" w:history="1">
        <w:r w:rsidR="00AD3DF8" w:rsidRPr="003A476D">
          <w:rPr>
            <w:rStyle w:val="ab"/>
            <w:noProof/>
          </w:rPr>
          <w:t>8. 별첨 (Option)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_Toc219310854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15</w:t>
        </w:r>
        <w:r w:rsidR="00AD3DF8">
          <w:rPr>
            <w:noProof/>
            <w:webHidden/>
          </w:rPr>
          <w:fldChar w:fldCharType="end"/>
        </w:r>
      </w:hyperlink>
    </w:p>
    <w:p w14:paraId="726D2EB0" w14:textId="572552D1" w:rsidR="00AD3DF8" w:rsidRPr="0074060A" w:rsidRDefault="009768A5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5" w:history="1">
        <w:r w:rsidR="00AD3DF8" w:rsidRPr="003A476D">
          <w:rPr>
            <w:rStyle w:val="ab"/>
            <w:noProof/>
          </w:rPr>
          <w:t>8.1 개발환경 설치 및 개발가이드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_Toc219310855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15</w:t>
        </w:r>
        <w:r w:rsidR="00AD3DF8">
          <w:rPr>
            <w:noProof/>
            <w:webHidden/>
          </w:rPr>
          <w:fldChar w:fldCharType="end"/>
        </w:r>
      </w:hyperlink>
    </w:p>
    <w:p w14:paraId="08838640" w14:textId="4A6A3770" w:rsidR="00A669CA" w:rsidRDefault="00A669CA" w:rsidP="00563822">
      <w:pPr>
        <w:jc w:val="center"/>
        <w:rPr>
          <w:sz w:val="24"/>
        </w:rPr>
      </w:pPr>
      <w:r>
        <w:rPr>
          <w:sz w:val="24"/>
        </w:rPr>
        <w:fldChar w:fldCharType="end"/>
      </w:r>
    </w:p>
    <w:p w14:paraId="08838644" w14:textId="3F416204" w:rsidR="00842BF0" w:rsidRDefault="00842BF0" w:rsidP="00842BF0">
      <w:pPr>
        <w:pStyle w:val="41051"/>
      </w:pPr>
    </w:p>
    <w:p w14:paraId="4A59FCA8" w14:textId="3BE59364" w:rsidR="00485271" w:rsidRPr="00004154" w:rsidRDefault="00485271" w:rsidP="00842BF0">
      <w:pPr>
        <w:pStyle w:val="41051"/>
        <w:rPr>
          <w:b/>
          <w:bCs/>
          <w:color w:val="FF0000"/>
        </w:rPr>
      </w:pPr>
      <w:r w:rsidRPr="00004154">
        <w:rPr>
          <w:rFonts w:hint="eastAsia"/>
          <w:b/>
          <w:bCs/>
          <w:color w:val="FF0000"/>
        </w:rPr>
        <w:t>H</w:t>
      </w:r>
      <w:r w:rsidRPr="00004154">
        <w:rPr>
          <w:b/>
          <w:bCs/>
          <w:color w:val="FF0000"/>
        </w:rPr>
        <w:t>-TOPS</w:t>
      </w:r>
      <w:r w:rsidRPr="00004154">
        <w:rPr>
          <w:rFonts w:hint="eastAsia"/>
          <w:b/>
          <w:bCs/>
          <w:color w:val="FF0000"/>
        </w:rPr>
        <w:t xml:space="preserve">는 </w:t>
      </w:r>
      <w:r w:rsidRPr="00004154">
        <w:rPr>
          <w:b/>
          <w:bCs/>
          <w:color w:val="FF0000"/>
        </w:rPr>
        <w:t>HFSR(</w:t>
      </w:r>
      <w:r w:rsidRPr="00004154">
        <w:rPr>
          <w:rFonts w:hint="eastAsia"/>
          <w:b/>
          <w:bCs/>
          <w:color w:val="FF0000"/>
        </w:rPr>
        <w:t xml:space="preserve">융자)시스템에 속해 있으므로 자세한 사항은 </w:t>
      </w:r>
      <w:r w:rsidRPr="00004154">
        <w:rPr>
          <w:b/>
          <w:bCs/>
          <w:color w:val="FF0000"/>
        </w:rPr>
        <w:t xml:space="preserve">HFSR </w:t>
      </w:r>
      <w:r w:rsidRPr="00004154">
        <w:rPr>
          <w:rFonts w:hint="eastAsia"/>
          <w:b/>
          <w:bCs/>
          <w:color w:val="FF0000"/>
        </w:rPr>
        <w:t>참조</w:t>
      </w:r>
    </w:p>
    <w:p w14:paraId="08838650" w14:textId="4F9A4CE8" w:rsidR="00B2643D" w:rsidRDefault="000D7EEE" w:rsidP="000D7EEE">
      <w:pPr>
        <w:pStyle w:val="10"/>
      </w:pPr>
      <w:bookmarkStart w:id="0" w:name="_Toc219310831"/>
      <w:r>
        <w:rPr>
          <w:rFonts w:hint="eastAsia"/>
        </w:rPr>
        <w:lastRenderedPageBreak/>
        <w:t>목적</w:t>
      </w:r>
      <w:bookmarkEnd w:id="0"/>
    </w:p>
    <w:p w14:paraId="08838651" w14:textId="2E329D52" w:rsidR="00793A9C" w:rsidRPr="00793A9C" w:rsidRDefault="00843526" w:rsidP="00793A9C">
      <w:bookmarkStart w:id="1" w:name="_Toc166669187"/>
      <w:bookmarkStart w:id="2" w:name="_Toc235327438"/>
      <w:r w:rsidRPr="00843526">
        <w:rPr>
          <w:rFonts w:hint="eastAsia"/>
        </w:rPr>
        <w:t>본</w:t>
      </w:r>
      <w:r w:rsidRPr="00843526">
        <w:t xml:space="preserve"> </w:t>
      </w:r>
      <w:r w:rsidR="00796783">
        <w:rPr>
          <w:rFonts w:hint="eastAsia"/>
        </w:rPr>
        <w:t>매뉴얼</w:t>
      </w:r>
      <w:r w:rsidRPr="00843526">
        <w:t xml:space="preserve">의 목적은 </w:t>
      </w:r>
      <w:r w:rsidR="00796783">
        <w:rPr>
          <w:rFonts w:hint="eastAsia"/>
        </w:rPr>
        <w:t>시스템 운영 및 지원 직원이 시스템(</w:t>
      </w:r>
      <w:r w:rsidR="00796783" w:rsidRPr="00796783">
        <w:rPr>
          <w:rFonts w:hint="eastAsia"/>
          <w:highlight w:val="yellow"/>
        </w:rPr>
        <w:t xml:space="preserve">한화생명 </w:t>
      </w:r>
      <w:r w:rsidR="002B17AB">
        <w:rPr>
          <w:rFonts w:hint="eastAsia"/>
        </w:rPr>
        <w:t>H</w:t>
      </w:r>
      <w:r w:rsidR="002B17AB">
        <w:t>-TOPS</w:t>
      </w:r>
      <w:r w:rsidR="00796783">
        <w:rPr>
          <w:rFonts w:hint="eastAsia"/>
        </w:rPr>
        <w:t>)을 효과적으로 운영,</w:t>
      </w:r>
      <w:r w:rsidR="00796783">
        <w:t xml:space="preserve"> </w:t>
      </w:r>
      <w:r w:rsidR="00796783">
        <w:rPr>
          <w:rFonts w:hint="eastAsia"/>
        </w:rPr>
        <w:t>유지 관리 및 문제 해결할 수 있도록 필요한 정보를 명확하게 제공하기 위함.</w:t>
      </w:r>
    </w:p>
    <w:p w14:paraId="08838652" w14:textId="74EB82D9" w:rsidR="00C62FBA" w:rsidRDefault="00C62FBA" w:rsidP="00672C20"/>
    <w:p w14:paraId="22FB9009" w14:textId="77777777" w:rsidR="008C6CE7" w:rsidRDefault="008C6CE7" w:rsidP="008C6CE7">
      <w:pPr>
        <w:pStyle w:val="10"/>
      </w:pPr>
      <w:bookmarkStart w:id="3" w:name="_Toc219310832"/>
      <w:r>
        <w:rPr>
          <w:rFonts w:hint="eastAsia"/>
        </w:rPr>
        <w:t>시스템 개요</w:t>
      </w:r>
      <w:bookmarkEnd w:id="3"/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2552"/>
        <w:gridCol w:w="1843"/>
        <w:gridCol w:w="3798"/>
      </w:tblGrid>
      <w:tr w:rsidR="008C6CE7" w14:paraId="28702117" w14:textId="77777777" w:rsidTr="005B2EDC">
        <w:tc>
          <w:tcPr>
            <w:tcW w:w="1696" w:type="dxa"/>
            <w:shd w:val="clear" w:color="auto" w:fill="EEECE1"/>
          </w:tcPr>
          <w:p w14:paraId="27D1624B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시스템 구분</w:t>
            </w:r>
          </w:p>
        </w:tc>
        <w:tc>
          <w:tcPr>
            <w:tcW w:w="2552" w:type="dxa"/>
            <w:shd w:val="clear" w:color="auto" w:fill="auto"/>
          </w:tcPr>
          <w:p w14:paraId="26B4937E" w14:textId="6913B7A7" w:rsidR="008C6CE7" w:rsidRPr="00AA546E" w:rsidRDefault="008C6CE7" w:rsidP="005B2EDC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채널</w:t>
            </w:r>
            <w:r w:rsidR="002B2EC3">
              <w:rPr>
                <w:rFonts w:hint="eastAsia"/>
                <w:szCs w:val="22"/>
              </w:rPr>
              <w:t>운영</w:t>
            </w:r>
          </w:p>
        </w:tc>
        <w:tc>
          <w:tcPr>
            <w:tcW w:w="1843" w:type="dxa"/>
            <w:shd w:val="clear" w:color="auto" w:fill="EEECE1"/>
          </w:tcPr>
          <w:p w14:paraId="788AFDBF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시스템명</w:t>
            </w:r>
          </w:p>
        </w:tc>
        <w:tc>
          <w:tcPr>
            <w:tcW w:w="3798" w:type="dxa"/>
            <w:shd w:val="clear" w:color="auto" w:fill="auto"/>
          </w:tcPr>
          <w:p w14:paraId="07357257" w14:textId="756197E8" w:rsidR="008C6CE7" w:rsidRPr="00AA546E" w:rsidRDefault="002B2EC3" w:rsidP="005B2EDC">
            <w:pPr>
              <w:rPr>
                <w:szCs w:val="22"/>
              </w:rPr>
            </w:pPr>
            <w:r>
              <w:rPr>
                <w:rFonts w:hint="eastAsia"/>
              </w:rPr>
              <w:t>H</w:t>
            </w:r>
            <w:r>
              <w:t>-TOPS</w:t>
            </w:r>
          </w:p>
        </w:tc>
      </w:tr>
      <w:tr w:rsidR="008C6CE7" w14:paraId="695C56DD" w14:textId="77777777" w:rsidTr="005B2EDC">
        <w:tc>
          <w:tcPr>
            <w:tcW w:w="1696" w:type="dxa"/>
            <w:shd w:val="clear" w:color="auto" w:fill="EEECE1"/>
          </w:tcPr>
          <w:p w14:paraId="70B22CA5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기능설명</w:t>
            </w:r>
          </w:p>
        </w:tc>
        <w:tc>
          <w:tcPr>
            <w:tcW w:w="8193" w:type="dxa"/>
            <w:gridSpan w:val="3"/>
            <w:shd w:val="clear" w:color="auto" w:fill="auto"/>
          </w:tcPr>
          <w:p w14:paraId="7E67A61B" w14:textId="75DAF6F3" w:rsidR="008C6CE7" w:rsidRPr="00AA546E" w:rsidRDefault="002B2EC3" w:rsidP="005B2EDC">
            <w:pPr>
              <w:rPr>
                <w:szCs w:val="22"/>
              </w:rPr>
            </w:pPr>
            <w:r w:rsidRPr="002B2EC3">
              <w:rPr>
                <w:szCs w:val="22"/>
              </w:rPr>
              <w:t xml:space="preserve">FP(설계사)분들이 부유층에 속하는 고객을 조금 더 전문적인 자산관리를 위해 전문가인 FA에게 </w:t>
            </w:r>
            <w:proofErr w:type="spellStart"/>
            <w:r w:rsidRPr="002B2EC3">
              <w:rPr>
                <w:szCs w:val="22"/>
              </w:rPr>
              <w:t>상담요청하는</w:t>
            </w:r>
            <w:proofErr w:type="spellEnd"/>
            <w:r w:rsidRPr="002B2EC3">
              <w:rPr>
                <w:szCs w:val="22"/>
              </w:rPr>
              <w:t xml:space="preserve"> 시스템</w:t>
            </w:r>
          </w:p>
        </w:tc>
      </w:tr>
      <w:tr w:rsidR="008C6CE7" w14:paraId="50D95B14" w14:textId="77777777" w:rsidTr="005B2EDC">
        <w:tc>
          <w:tcPr>
            <w:tcW w:w="1696" w:type="dxa"/>
            <w:shd w:val="clear" w:color="auto" w:fill="EEECE1"/>
          </w:tcPr>
          <w:p w14:paraId="167D3C45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담당부서(</w:t>
            </w:r>
            <w:r w:rsidRPr="00AA546E">
              <w:rPr>
                <w:b/>
                <w:bCs/>
                <w:szCs w:val="22"/>
              </w:rPr>
              <w:t>IT)</w:t>
            </w:r>
          </w:p>
        </w:tc>
        <w:tc>
          <w:tcPr>
            <w:tcW w:w="2552" w:type="dxa"/>
            <w:shd w:val="clear" w:color="auto" w:fill="auto"/>
          </w:tcPr>
          <w:p w14:paraId="5D7DF0B1" w14:textId="347819AF" w:rsidR="008C6CE7" w:rsidRPr="00AA546E" w:rsidRDefault="008C6CE7" w:rsidP="005B2EDC">
            <w:pPr>
              <w:rPr>
                <w:szCs w:val="22"/>
              </w:rPr>
            </w:pPr>
            <w:proofErr w:type="spellStart"/>
            <w:r w:rsidRPr="00AA546E">
              <w:rPr>
                <w:rFonts w:hint="eastAsia"/>
                <w:szCs w:val="22"/>
              </w:rPr>
              <w:t>생보</w:t>
            </w:r>
            <w:proofErr w:type="spellEnd"/>
            <w:r w:rsidRPr="00AA546E">
              <w:rPr>
                <w:rFonts w:hint="eastAsia"/>
                <w:szCs w:val="22"/>
              </w:rPr>
              <w:t>I</w:t>
            </w:r>
            <w:r w:rsidRPr="00AA546E">
              <w:rPr>
                <w:szCs w:val="22"/>
              </w:rPr>
              <w:t>TO</w:t>
            </w:r>
            <w:r w:rsidR="002B2EC3">
              <w:rPr>
                <w:szCs w:val="22"/>
              </w:rPr>
              <w:t>2</w:t>
            </w:r>
            <w:r w:rsidRPr="00AA546E">
              <w:rPr>
                <w:rFonts w:hint="eastAsia"/>
                <w:szCs w:val="22"/>
              </w:rPr>
              <w:t>팀</w:t>
            </w:r>
          </w:p>
        </w:tc>
        <w:tc>
          <w:tcPr>
            <w:tcW w:w="1843" w:type="dxa"/>
            <w:shd w:val="clear" w:color="auto" w:fill="EEECE1"/>
          </w:tcPr>
          <w:p w14:paraId="43879709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담당부서(현업)</w:t>
            </w:r>
          </w:p>
        </w:tc>
        <w:tc>
          <w:tcPr>
            <w:tcW w:w="3798" w:type="dxa"/>
            <w:shd w:val="clear" w:color="auto" w:fill="auto"/>
          </w:tcPr>
          <w:p w14:paraId="43B9FADA" w14:textId="266C99D6" w:rsidR="008C6CE7" w:rsidRPr="00AA546E" w:rsidRDefault="002B2EC3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P</w:t>
            </w:r>
            <w:r>
              <w:rPr>
                <w:szCs w:val="22"/>
              </w:rPr>
              <w:t>LUSWM</w:t>
            </w:r>
            <w:r>
              <w:rPr>
                <w:rFonts w:hint="eastAsia"/>
                <w:szCs w:val="22"/>
              </w:rPr>
              <w:t>전략팀</w:t>
            </w:r>
          </w:p>
        </w:tc>
      </w:tr>
      <w:tr w:rsidR="008C6CE7" w14:paraId="092C414A" w14:textId="77777777" w:rsidTr="005B2EDC">
        <w:tc>
          <w:tcPr>
            <w:tcW w:w="1696" w:type="dxa"/>
            <w:shd w:val="clear" w:color="auto" w:fill="EEECE1"/>
          </w:tcPr>
          <w:p w14:paraId="3D87FEF5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주요사용자</w:t>
            </w:r>
          </w:p>
        </w:tc>
        <w:tc>
          <w:tcPr>
            <w:tcW w:w="2552" w:type="dxa"/>
            <w:shd w:val="clear" w:color="auto" w:fill="auto"/>
          </w:tcPr>
          <w:p w14:paraId="254CDE0A" w14:textId="6022F59A" w:rsidR="008C6CE7" w:rsidRPr="00AA546E" w:rsidRDefault="002B2EC3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F</w:t>
            </w:r>
            <w:r>
              <w:rPr>
                <w:szCs w:val="22"/>
              </w:rPr>
              <w:t>P, WM</w:t>
            </w:r>
          </w:p>
        </w:tc>
        <w:tc>
          <w:tcPr>
            <w:tcW w:w="1843" w:type="dxa"/>
            <w:shd w:val="clear" w:color="auto" w:fill="EEECE1"/>
          </w:tcPr>
          <w:p w14:paraId="10EEE1BA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사용인원</w:t>
            </w:r>
          </w:p>
        </w:tc>
        <w:tc>
          <w:tcPr>
            <w:tcW w:w="3798" w:type="dxa"/>
            <w:shd w:val="clear" w:color="auto" w:fill="auto"/>
          </w:tcPr>
          <w:p w14:paraId="375669F9" w14:textId="0AFDE85B" w:rsidR="008C6CE7" w:rsidRPr="00AA546E" w:rsidRDefault="00C77200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약 </w:t>
            </w:r>
            <w:r w:rsidR="002B2EC3">
              <w:rPr>
                <w:szCs w:val="22"/>
              </w:rPr>
              <w:t>3000</w:t>
            </w:r>
            <w:r w:rsidR="008C6CE7" w:rsidRPr="00AA546E">
              <w:rPr>
                <w:rFonts w:hint="eastAsia"/>
                <w:szCs w:val="22"/>
              </w:rPr>
              <w:t>명</w:t>
            </w:r>
          </w:p>
        </w:tc>
      </w:tr>
      <w:tr w:rsidR="008C6CE7" w14:paraId="3804C728" w14:textId="77777777" w:rsidTr="005B2EDC">
        <w:tc>
          <w:tcPr>
            <w:tcW w:w="1696" w:type="dxa"/>
            <w:shd w:val="clear" w:color="auto" w:fill="EEECE1"/>
          </w:tcPr>
          <w:p w14:paraId="01D16078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중요도</w:t>
            </w:r>
          </w:p>
        </w:tc>
        <w:tc>
          <w:tcPr>
            <w:tcW w:w="2552" w:type="dxa"/>
            <w:shd w:val="clear" w:color="auto" w:fill="auto"/>
          </w:tcPr>
          <w:p w14:paraId="586E91FE" w14:textId="77777777" w:rsidR="008C6CE7" w:rsidRPr="00AA546E" w:rsidRDefault="008C6CE7" w:rsidP="005B2EDC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핵심</w:t>
            </w:r>
          </w:p>
        </w:tc>
        <w:tc>
          <w:tcPr>
            <w:tcW w:w="1843" w:type="dxa"/>
            <w:shd w:val="clear" w:color="auto" w:fill="EEECE1"/>
          </w:tcPr>
          <w:p w14:paraId="24E3922C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재해복구(</w:t>
            </w:r>
            <w:r w:rsidRPr="00AA546E">
              <w:rPr>
                <w:b/>
                <w:bCs/>
                <w:szCs w:val="22"/>
              </w:rPr>
              <w:t>DR)</w:t>
            </w:r>
          </w:p>
        </w:tc>
        <w:tc>
          <w:tcPr>
            <w:tcW w:w="3798" w:type="dxa"/>
            <w:shd w:val="clear" w:color="auto" w:fill="auto"/>
          </w:tcPr>
          <w:p w14:paraId="496B64BF" w14:textId="77777777" w:rsidR="008C6CE7" w:rsidRPr="00AA546E" w:rsidRDefault="008C6CE7" w:rsidP="005B2EDC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대상</w:t>
            </w:r>
          </w:p>
        </w:tc>
      </w:tr>
      <w:tr w:rsidR="008C6CE7" w14:paraId="0F956049" w14:textId="77777777" w:rsidTr="005B2EDC">
        <w:tc>
          <w:tcPr>
            <w:tcW w:w="1696" w:type="dxa"/>
            <w:shd w:val="clear" w:color="auto" w:fill="EEECE1"/>
          </w:tcPr>
          <w:p w14:paraId="2A592638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도입 및 운영</w:t>
            </w:r>
          </w:p>
        </w:tc>
        <w:tc>
          <w:tcPr>
            <w:tcW w:w="2552" w:type="dxa"/>
            <w:shd w:val="clear" w:color="auto" w:fill="auto"/>
          </w:tcPr>
          <w:p w14:paraId="391C0045" w14:textId="433ECE29" w:rsidR="008C6CE7" w:rsidRPr="00AA546E" w:rsidRDefault="008C6CE7" w:rsidP="005B2EDC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2</w:t>
            </w:r>
            <w:r w:rsidRPr="00AA546E">
              <w:rPr>
                <w:szCs w:val="22"/>
              </w:rPr>
              <w:t>0</w:t>
            </w:r>
            <w:r w:rsidR="002B2EC3">
              <w:rPr>
                <w:szCs w:val="22"/>
              </w:rPr>
              <w:t>11</w:t>
            </w:r>
            <w:r w:rsidRPr="00AA546E">
              <w:rPr>
                <w:rFonts w:hint="eastAsia"/>
                <w:szCs w:val="22"/>
              </w:rPr>
              <w:t xml:space="preserve">년 </w:t>
            </w:r>
            <w:r w:rsidR="00C77200">
              <w:rPr>
                <w:szCs w:val="22"/>
              </w:rPr>
              <w:t xml:space="preserve">~ </w:t>
            </w:r>
            <w:r w:rsidRPr="00AA546E">
              <w:rPr>
                <w:rFonts w:hint="eastAsia"/>
                <w:szCs w:val="22"/>
              </w:rPr>
              <w:t>현재</w:t>
            </w:r>
          </w:p>
        </w:tc>
        <w:tc>
          <w:tcPr>
            <w:tcW w:w="1843" w:type="dxa"/>
            <w:shd w:val="clear" w:color="auto" w:fill="EEECE1"/>
          </w:tcPr>
          <w:p w14:paraId="02432D50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개인정보처리</w:t>
            </w:r>
          </w:p>
        </w:tc>
        <w:tc>
          <w:tcPr>
            <w:tcW w:w="3798" w:type="dxa"/>
            <w:shd w:val="clear" w:color="auto" w:fill="auto"/>
          </w:tcPr>
          <w:p w14:paraId="662E0C29" w14:textId="77777777" w:rsidR="008C6CE7" w:rsidRPr="00AA546E" w:rsidRDefault="008C6CE7" w:rsidP="005B2EDC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대상</w:t>
            </w:r>
          </w:p>
        </w:tc>
      </w:tr>
      <w:tr w:rsidR="008C6CE7" w14:paraId="1E097632" w14:textId="77777777" w:rsidTr="005B2EDC">
        <w:tc>
          <w:tcPr>
            <w:tcW w:w="1696" w:type="dxa"/>
            <w:shd w:val="clear" w:color="auto" w:fill="EEECE1"/>
          </w:tcPr>
          <w:p w14:paraId="709B7D66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시스템 위치</w:t>
            </w:r>
          </w:p>
        </w:tc>
        <w:tc>
          <w:tcPr>
            <w:tcW w:w="2552" w:type="dxa"/>
            <w:shd w:val="clear" w:color="auto" w:fill="auto"/>
          </w:tcPr>
          <w:p w14:paraId="1826AAB1" w14:textId="77777777" w:rsidR="008C6CE7" w:rsidRPr="00AA546E" w:rsidRDefault="008C6CE7" w:rsidP="005B2EDC">
            <w:pPr>
              <w:rPr>
                <w:szCs w:val="22"/>
              </w:rPr>
            </w:pPr>
            <w:proofErr w:type="spellStart"/>
            <w:r w:rsidRPr="00AA546E">
              <w:rPr>
                <w:rFonts w:hint="eastAsia"/>
                <w:szCs w:val="22"/>
              </w:rPr>
              <w:t>내부망</w:t>
            </w:r>
            <w:proofErr w:type="spellEnd"/>
          </w:p>
        </w:tc>
        <w:tc>
          <w:tcPr>
            <w:tcW w:w="1843" w:type="dxa"/>
            <w:shd w:val="clear" w:color="auto" w:fill="EEECE1"/>
          </w:tcPr>
          <w:p w14:paraId="1E6F0CDD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형상관리</w:t>
            </w:r>
          </w:p>
        </w:tc>
        <w:tc>
          <w:tcPr>
            <w:tcW w:w="3798" w:type="dxa"/>
            <w:shd w:val="clear" w:color="auto" w:fill="auto"/>
          </w:tcPr>
          <w:p w14:paraId="254D357B" w14:textId="3434C910" w:rsidR="008C6CE7" w:rsidRPr="00AA546E" w:rsidRDefault="008C6CE7" w:rsidP="005B2EDC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 xml:space="preserve">대상 </w:t>
            </w:r>
            <w:r w:rsidRPr="00AA546E">
              <w:rPr>
                <w:szCs w:val="22"/>
              </w:rPr>
              <w:t>(</w:t>
            </w:r>
            <w:r w:rsidR="002B2EC3">
              <w:rPr>
                <w:szCs w:val="22"/>
              </w:rPr>
              <w:t>CHMS</w:t>
            </w:r>
            <w:r w:rsidRPr="00AA546E">
              <w:rPr>
                <w:szCs w:val="22"/>
              </w:rPr>
              <w:t>)</w:t>
            </w:r>
          </w:p>
        </w:tc>
      </w:tr>
    </w:tbl>
    <w:p w14:paraId="4CB193D7" w14:textId="7D36860F" w:rsidR="008C6CE7" w:rsidRDefault="002B2EC3" w:rsidP="00672C20">
      <w:r>
        <w:rPr>
          <w:szCs w:val="22"/>
        </w:rPr>
        <w:t>CHMS</w:t>
      </w:r>
      <w:r w:rsidR="005A6CC6">
        <w:t xml:space="preserve">: </w:t>
      </w:r>
      <w:r w:rsidR="005A6CC6">
        <w:rPr>
          <w:rFonts w:hint="eastAsia"/>
        </w:rPr>
        <w:t>한화생명 형상관리</w:t>
      </w:r>
      <w:r w:rsidR="005A6CC6">
        <w:t xml:space="preserve"> </w:t>
      </w:r>
      <w:r w:rsidR="005A6CC6">
        <w:rPr>
          <w:rFonts w:hint="eastAsia"/>
        </w:rPr>
        <w:t>및 배포통제 시스템</w:t>
      </w:r>
    </w:p>
    <w:p w14:paraId="536C8267" w14:textId="77777777" w:rsidR="008C6CE7" w:rsidRPr="005A6CC6" w:rsidRDefault="008C6CE7" w:rsidP="00672C20"/>
    <w:p w14:paraId="35D7C435" w14:textId="139A9414" w:rsidR="00DD192A" w:rsidRDefault="00DD192A" w:rsidP="00DD192A">
      <w:pPr>
        <w:pStyle w:val="10"/>
        <w:numPr>
          <w:ilvl w:val="0"/>
          <w:numId w:val="1"/>
        </w:numPr>
      </w:pPr>
      <w:bookmarkStart w:id="4" w:name="_Toc219310833"/>
      <w:r>
        <w:rPr>
          <w:rFonts w:hint="eastAsia"/>
        </w:rPr>
        <w:t>담당자정보</w:t>
      </w:r>
      <w:bookmarkEnd w:id="4"/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1730"/>
        <w:gridCol w:w="6208"/>
      </w:tblGrid>
      <w:tr w:rsidR="00DD192A" w:rsidRPr="00AA546E" w14:paraId="426A8289" w14:textId="77777777" w:rsidTr="0083184C">
        <w:trPr>
          <w:trHeight w:val="265"/>
        </w:trPr>
        <w:tc>
          <w:tcPr>
            <w:tcW w:w="1951" w:type="dxa"/>
            <w:shd w:val="clear" w:color="auto" w:fill="EEECE1"/>
          </w:tcPr>
          <w:p w14:paraId="74F76E0C" w14:textId="4C5CD149" w:rsidR="00DD192A" w:rsidRPr="00AA546E" w:rsidRDefault="00DD192A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소속</w:t>
            </w:r>
          </w:p>
        </w:tc>
        <w:tc>
          <w:tcPr>
            <w:tcW w:w="1730" w:type="dxa"/>
            <w:shd w:val="clear" w:color="auto" w:fill="EEECE1"/>
          </w:tcPr>
          <w:p w14:paraId="5345A590" w14:textId="037219E7" w:rsidR="00DD192A" w:rsidRPr="00AA546E" w:rsidRDefault="00DD192A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성명</w:t>
            </w:r>
          </w:p>
        </w:tc>
        <w:tc>
          <w:tcPr>
            <w:tcW w:w="6208" w:type="dxa"/>
            <w:shd w:val="clear" w:color="auto" w:fill="EEECE1"/>
          </w:tcPr>
          <w:p w14:paraId="16DD49F2" w14:textId="694F49BA" w:rsidR="00DD192A" w:rsidRPr="00AA546E" w:rsidRDefault="00DD192A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역할</w:t>
            </w:r>
          </w:p>
        </w:tc>
      </w:tr>
      <w:tr w:rsidR="00DD192A" w:rsidRPr="00554073" w14:paraId="69E3FAAD" w14:textId="77777777" w:rsidTr="006B57D0">
        <w:trPr>
          <w:trHeight w:val="318"/>
        </w:trPr>
        <w:tc>
          <w:tcPr>
            <w:tcW w:w="1951" w:type="dxa"/>
            <w:shd w:val="clear" w:color="auto" w:fill="auto"/>
          </w:tcPr>
          <w:p w14:paraId="0B1E8F66" w14:textId="3A405A06" w:rsidR="00DD192A" w:rsidRPr="00554073" w:rsidRDefault="00DD192A" w:rsidP="004B18B3">
            <w:proofErr w:type="spellStart"/>
            <w:r>
              <w:rPr>
                <w:rFonts w:hint="eastAsia"/>
              </w:rPr>
              <w:t>생보</w:t>
            </w:r>
            <w:proofErr w:type="spellEnd"/>
            <w:r>
              <w:rPr>
                <w:rFonts w:hint="eastAsia"/>
              </w:rPr>
              <w:t>I</w:t>
            </w:r>
            <w:r>
              <w:t>TO</w:t>
            </w:r>
            <w:r w:rsidR="002B2EC3">
              <w:t>2</w:t>
            </w:r>
            <w:r>
              <w:rPr>
                <w:rFonts w:hint="eastAsia"/>
              </w:rPr>
              <w:t>팀</w:t>
            </w:r>
          </w:p>
        </w:tc>
        <w:tc>
          <w:tcPr>
            <w:tcW w:w="1730" w:type="dxa"/>
            <w:shd w:val="clear" w:color="auto" w:fill="auto"/>
          </w:tcPr>
          <w:p w14:paraId="2E6FF66D" w14:textId="45103D86" w:rsidR="00DD192A" w:rsidRPr="00554073" w:rsidRDefault="002B2EC3" w:rsidP="00C77200">
            <w:pPr>
              <w:jc w:val="center"/>
            </w:pPr>
            <w:r>
              <w:t xml:space="preserve">박철진 </w:t>
            </w:r>
          </w:p>
        </w:tc>
        <w:tc>
          <w:tcPr>
            <w:tcW w:w="6208" w:type="dxa"/>
            <w:shd w:val="clear" w:color="auto" w:fill="auto"/>
          </w:tcPr>
          <w:p w14:paraId="2E03FBEA" w14:textId="46E4F3F5" w:rsidR="00DD192A" w:rsidRPr="00554073" w:rsidRDefault="002B2EC3" w:rsidP="004B18B3">
            <w:r>
              <w:rPr>
                <w:rFonts w:hint="eastAsia"/>
              </w:rPr>
              <w:t>H</w:t>
            </w:r>
            <w:r>
              <w:t xml:space="preserve">_TOPS </w:t>
            </w:r>
            <w:r w:rsidR="0083184C">
              <w:t>IT</w:t>
            </w:r>
            <w:r w:rsidR="0083184C">
              <w:rPr>
                <w:rFonts w:hint="eastAsia"/>
              </w:rPr>
              <w:t>유지보수 담당자</w:t>
            </w:r>
          </w:p>
        </w:tc>
      </w:tr>
      <w:tr w:rsidR="00DD192A" w:rsidRPr="00554073" w14:paraId="301E9E2F" w14:textId="77777777" w:rsidTr="0083184C">
        <w:trPr>
          <w:trHeight w:val="265"/>
        </w:trPr>
        <w:tc>
          <w:tcPr>
            <w:tcW w:w="1951" w:type="dxa"/>
            <w:shd w:val="clear" w:color="auto" w:fill="auto"/>
          </w:tcPr>
          <w:p w14:paraId="6A14A14D" w14:textId="4FA5FFD0" w:rsidR="00DD192A" w:rsidRPr="00554073" w:rsidRDefault="0083184C" w:rsidP="00DD192A">
            <w:r>
              <w:rPr>
                <w:rFonts w:hint="eastAsia"/>
                <w:szCs w:val="22"/>
              </w:rPr>
              <w:t>P</w:t>
            </w:r>
            <w:r>
              <w:rPr>
                <w:szCs w:val="22"/>
              </w:rPr>
              <w:t>LUSWM</w:t>
            </w:r>
            <w:r>
              <w:rPr>
                <w:rFonts w:hint="eastAsia"/>
                <w:szCs w:val="22"/>
              </w:rPr>
              <w:t>전략팀</w:t>
            </w:r>
          </w:p>
        </w:tc>
        <w:tc>
          <w:tcPr>
            <w:tcW w:w="1730" w:type="dxa"/>
            <w:shd w:val="clear" w:color="auto" w:fill="auto"/>
          </w:tcPr>
          <w:p w14:paraId="347CFABD" w14:textId="1BE46F1C" w:rsidR="00DD192A" w:rsidRPr="00AA546E" w:rsidRDefault="0083184C" w:rsidP="00C7720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고정은 과장</w:t>
            </w:r>
          </w:p>
        </w:tc>
        <w:tc>
          <w:tcPr>
            <w:tcW w:w="6208" w:type="dxa"/>
            <w:shd w:val="clear" w:color="auto" w:fill="auto"/>
          </w:tcPr>
          <w:p w14:paraId="6CD485D1" w14:textId="128B796F" w:rsidR="00DD192A" w:rsidRPr="00554073" w:rsidRDefault="0083184C" w:rsidP="00DD192A">
            <w:r>
              <w:rPr>
                <w:rFonts w:hint="eastAsia"/>
              </w:rPr>
              <w:t>현업 담당자</w:t>
            </w:r>
          </w:p>
        </w:tc>
      </w:tr>
      <w:tr w:rsidR="00DD192A" w:rsidRPr="00554073" w14:paraId="3B54E958" w14:textId="77777777" w:rsidTr="0083184C">
        <w:trPr>
          <w:trHeight w:val="265"/>
        </w:trPr>
        <w:tc>
          <w:tcPr>
            <w:tcW w:w="1951" w:type="dxa"/>
            <w:shd w:val="clear" w:color="auto" w:fill="auto"/>
          </w:tcPr>
          <w:p w14:paraId="21A74346" w14:textId="5D58C798" w:rsidR="00DD192A" w:rsidRPr="00554073" w:rsidRDefault="0083184C" w:rsidP="00DD192A">
            <w:r>
              <w:rPr>
                <w:rFonts w:hint="eastAsia"/>
                <w:szCs w:val="22"/>
              </w:rPr>
              <w:t>P</w:t>
            </w:r>
            <w:r>
              <w:rPr>
                <w:szCs w:val="22"/>
              </w:rPr>
              <w:t>LUSWM</w:t>
            </w:r>
            <w:r>
              <w:rPr>
                <w:rFonts w:hint="eastAsia"/>
                <w:szCs w:val="22"/>
              </w:rPr>
              <w:t>전략팀</w:t>
            </w:r>
          </w:p>
        </w:tc>
        <w:tc>
          <w:tcPr>
            <w:tcW w:w="1730" w:type="dxa"/>
            <w:shd w:val="clear" w:color="auto" w:fill="auto"/>
          </w:tcPr>
          <w:p w14:paraId="28CC91DF" w14:textId="4DF08964" w:rsidR="00A25EE2" w:rsidRPr="00554073" w:rsidRDefault="0083184C" w:rsidP="00C77200">
            <w:pPr>
              <w:jc w:val="center"/>
            </w:pPr>
            <w:r>
              <w:rPr>
                <w:rFonts w:hint="eastAsia"/>
              </w:rPr>
              <w:t>노윤형 파트장</w:t>
            </w:r>
          </w:p>
        </w:tc>
        <w:tc>
          <w:tcPr>
            <w:tcW w:w="6208" w:type="dxa"/>
            <w:shd w:val="clear" w:color="auto" w:fill="auto"/>
          </w:tcPr>
          <w:p w14:paraId="5C8D7F2E" w14:textId="2000385C" w:rsidR="00DD192A" w:rsidRPr="00554073" w:rsidRDefault="0083184C" w:rsidP="00DD192A">
            <w:r>
              <w:rPr>
                <w:rFonts w:hint="eastAsia"/>
              </w:rPr>
              <w:t>현업 담당자</w:t>
            </w:r>
          </w:p>
        </w:tc>
      </w:tr>
      <w:tr w:rsidR="00A25EE2" w:rsidRPr="00554073" w14:paraId="4387CABF" w14:textId="77777777" w:rsidTr="0083184C">
        <w:trPr>
          <w:trHeight w:val="265"/>
        </w:trPr>
        <w:tc>
          <w:tcPr>
            <w:tcW w:w="1951" w:type="dxa"/>
            <w:shd w:val="clear" w:color="auto" w:fill="auto"/>
          </w:tcPr>
          <w:p w14:paraId="4C3DBFE5" w14:textId="1229EF62" w:rsidR="00A25EE2" w:rsidRDefault="00A25EE2" w:rsidP="00DD192A"/>
        </w:tc>
        <w:tc>
          <w:tcPr>
            <w:tcW w:w="1730" w:type="dxa"/>
            <w:shd w:val="clear" w:color="auto" w:fill="auto"/>
          </w:tcPr>
          <w:p w14:paraId="77F79286" w14:textId="181253EA" w:rsidR="00A25EE2" w:rsidRDefault="00A25EE2" w:rsidP="00C77200">
            <w:pPr>
              <w:jc w:val="center"/>
            </w:pPr>
          </w:p>
        </w:tc>
        <w:tc>
          <w:tcPr>
            <w:tcW w:w="6208" w:type="dxa"/>
            <w:shd w:val="clear" w:color="auto" w:fill="auto"/>
          </w:tcPr>
          <w:p w14:paraId="6FBD12D1" w14:textId="1DD1E386" w:rsidR="00A25EE2" w:rsidRDefault="00A25EE2" w:rsidP="00DD192A"/>
        </w:tc>
      </w:tr>
    </w:tbl>
    <w:p w14:paraId="08838701" w14:textId="2059D14C" w:rsidR="00DB1D28" w:rsidRDefault="00DB1D28" w:rsidP="00DB1D28"/>
    <w:p w14:paraId="30BF0CA1" w14:textId="2C5442EC" w:rsidR="006B57D0" w:rsidRDefault="006B57D0" w:rsidP="00DB1D28"/>
    <w:p w14:paraId="379827AF" w14:textId="77777777" w:rsidR="006B57D0" w:rsidRDefault="006B57D0" w:rsidP="00DB1D28"/>
    <w:p w14:paraId="3EC4D630" w14:textId="77777777" w:rsidR="006B57D0" w:rsidRDefault="006B57D0" w:rsidP="00DB1D28"/>
    <w:p w14:paraId="78E5CBDA" w14:textId="77777777" w:rsidR="00485271" w:rsidRPr="00DB1D28" w:rsidRDefault="00485271" w:rsidP="00DB1D28"/>
    <w:p w14:paraId="08838702" w14:textId="5854D4BD" w:rsidR="00A303D7" w:rsidRDefault="003377E6" w:rsidP="00C56C04">
      <w:pPr>
        <w:pStyle w:val="10"/>
      </w:pPr>
      <w:bookmarkStart w:id="5" w:name="_Toc219310834"/>
      <w:r>
        <w:rPr>
          <w:rFonts w:hint="eastAsia"/>
        </w:rPr>
        <w:lastRenderedPageBreak/>
        <w:t>시스템 기본 정보</w:t>
      </w:r>
      <w:bookmarkEnd w:id="5"/>
    </w:p>
    <w:p w14:paraId="08838703" w14:textId="2CE92E12" w:rsidR="00B2643D" w:rsidRDefault="003377E6" w:rsidP="00672C20">
      <w:pPr>
        <w:pStyle w:val="2"/>
      </w:pPr>
      <w:bookmarkStart w:id="6" w:name="_Toc219310835"/>
      <w:bookmarkEnd w:id="1"/>
      <w:bookmarkEnd w:id="2"/>
      <w:r>
        <w:rPr>
          <w:rFonts w:hint="eastAsia"/>
        </w:rPr>
        <w:t>서비스 정보</w:t>
      </w:r>
      <w:bookmarkEnd w:id="6"/>
    </w:p>
    <w:p w14:paraId="6DEAC5E5" w14:textId="658049CF" w:rsidR="00576C6F" w:rsidRPr="00AD3DF8" w:rsidRDefault="00AD3DF8" w:rsidP="00576C6F">
      <w:r>
        <w:rPr>
          <w:rFonts w:hint="eastAsia"/>
        </w:rPr>
        <w:t>시스템</w:t>
      </w:r>
      <w:r w:rsidR="00164FA1">
        <w:rPr>
          <w:rFonts w:hint="eastAsia"/>
        </w:rPr>
        <w:t>(</w:t>
      </w:r>
      <w:r>
        <w:rPr>
          <w:rFonts w:hint="eastAsia"/>
        </w:rPr>
        <w:t>서비스</w:t>
      </w:r>
      <w:r w:rsidR="00164FA1">
        <w:rPr>
          <w:rFonts w:hint="eastAsia"/>
        </w:rPr>
        <w:t>)에서</w:t>
      </w:r>
      <w:r>
        <w:rPr>
          <w:rFonts w:hint="eastAsia"/>
        </w:rPr>
        <w:t xml:space="preserve"> 제공 되는 </w:t>
      </w:r>
      <w:r>
        <w:t>Domain(</w:t>
      </w:r>
      <w:r>
        <w:rPr>
          <w:rFonts w:hint="eastAsia"/>
        </w:rPr>
        <w:t>S</w:t>
      </w:r>
      <w:r>
        <w:t>SL</w:t>
      </w:r>
      <w:r>
        <w:rPr>
          <w:rFonts w:hint="eastAsia"/>
        </w:rPr>
        <w:t>인증서등)</w:t>
      </w:r>
      <w:r>
        <w:t xml:space="preserve"> </w:t>
      </w:r>
      <w:r>
        <w:rPr>
          <w:rFonts w:hint="eastAsia"/>
        </w:rPr>
        <w:t xml:space="preserve">및 기본 </w:t>
      </w:r>
      <w:proofErr w:type="gramStart"/>
      <w:r>
        <w:rPr>
          <w:rFonts w:hint="eastAsia"/>
        </w:rPr>
        <w:t>정보</w:t>
      </w:r>
      <w:r w:rsidR="006B57D0">
        <w:rPr>
          <w:rFonts w:hint="eastAsia"/>
        </w:rPr>
        <w:t xml:space="preserve"> </w:t>
      </w:r>
      <w:r w:rsidR="006B57D0">
        <w:t>:</w:t>
      </w:r>
      <w:proofErr w:type="gramEnd"/>
      <w:r w:rsidR="006B57D0">
        <w:t xml:space="preserve"> </w:t>
      </w:r>
      <w:r w:rsidR="006B57D0">
        <w:rPr>
          <w:rFonts w:hint="eastAsia"/>
        </w:rPr>
        <w:t>없음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2977"/>
        <w:gridCol w:w="1843"/>
        <w:gridCol w:w="2693"/>
        <w:gridCol w:w="1814"/>
      </w:tblGrid>
      <w:tr w:rsidR="00576C6F" w14:paraId="3438A51D" w14:textId="77777777" w:rsidTr="00CB3D71">
        <w:trPr>
          <w:trHeight w:val="265"/>
        </w:trPr>
        <w:tc>
          <w:tcPr>
            <w:tcW w:w="704" w:type="dxa"/>
            <w:shd w:val="clear" w:color="auto" w:fill="EEECE1"/>
          </w:tcPr>
          <w:p w14:paraId="62B6C612" w14:textId="77777777" w:rsidR="00576C6F" w:rsidRPr="00AA546E" w:rsidRDefault="00576C6F" w:rsidP="00CB3D71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2977" w:type="dxa"/>
            <w:shd w:val="clear" w:color="auto" w:fill="EEECE1"/>
          </w:tcPr>
          <w:p w14:paraId="18D97F53" w14:textId="012A1FFE" w:rsidR="00576C6F" w:rsidRPr="00AA546E" w:rsidRDefault="00576C6F" w:rsidP="00CB3D7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</w:t>
            </w:r>
            <w:r>
              <w:rPr>
                <w:b/>
                <w:bCs/>
              </w:rPr>
              <w:t>P</w:t>
            </w:r>
          </w:p>
        </w:tc>
        <w:tc>
          <w:tcPr>
            <w:tcW w:w="1843" w:type="dxa"/>
            <w:shd w:val="clear" w:color="auto" w:fill="EEECE1"/>
          </w:tcPr>
          <w:p w14:paraId="6AF6645F" w14:textId="77777777" w:rsidR="00576C6F" w:rsidRPr="00AA546E" w:rsidRDefault="00576C6F" w:rsidP="00CB3D71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설치</w:t>
            </w:r>
          </w:p>
        </w:tc>
        <w:tc>
          <w:tcPr>
            <w:tcW w:w="2693" w:type="dxa"/>
            <w:shd w:val="clear" w:color="auto" w:fill="EEECE1"/>
          </w:tcPr>
          <w:p w14:paraId="09758CD2" w14:textId="77777777" w:rsidR="00576C6F" w:rsidRPr="00AA546E" w:rsidRDefault="00576C6F" w:rsidP="00CB3D71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인증서기간</w:t>
            </w:r>
          </w:p>
        </w:tc>
        <w:tc>
          <w:tcPr>
            <w:tcW w:w="1814" w:type="dxa"/>
            <w:shd w:val="clear" w:color="auto" w:fill="EEECE1"/>
          </w:tcPr>
          <w:p w14:paraId="7DA814F3" w14:textId="77777777" w:rsidR="00576C6F" w:rsidRPr="00AA546E" w:rsidRDefault="00576C6F" w:rsidP="00CB3D71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비고</w:t>
            </w:r>
          </w:p>
        </w:tc>
      </w:tr>
      <w:tr w:rsidR="00576C6F" w14:paraId="69939F01" w14:textId="77777777" w:rsidTr="00CB3D71">
        <w:trPr>
          <w:trHeight w:val="265"/>
        </w:trPr>
        <w:tc>
          <w:tcPr>
            <w:tcW w:w="704" w:type="dxa"/>
            <w:shd w:val="clear" w:color="auto" w:fill="auto"/>
          </w:tcPr>
          <w:p w14:paraId="7C2326AB" w14:textId="77777777" w:rsidR="00576C6F" w:rsidRPr="00554073" w:rsidRDefault="00576C6F" w:rsidP="00CB3D71">
            <w:r w:rsidRPr="00554073">
              <w:rPr>
                <w:rFonts w:hint="eastAsia"/>
              </w:rPr>
              <w:t>개발</w:t>
            </w:r>
          </w:p>
        </w:tc>
        <w:tc>
          <w:tcPr>
            <w:tcW w:w="2977" w:type="dxa"/>
            <w:shd w:val="clear" w:color="auto" w:fill="auto"/>
          </w:tcPr>
          <w:p w14:paraId="6B8F65DB" w14:textId="4BCDD243" w:rsidR="00576C6F" w:rsidRPr="00554073" w:rsidRDefault="00576C6F" w:rsidP="00CB3D71">
            <w:r w:rsidRPr="00FE7AF3">
              <w:rPr>
                <w:szCs w:val="22"/>
              </w:rPr>
              <w:t>10.10.100.15</w:t>
            </w:r>
          </w:p>
        </w:tc>
        <w:tc>
          <w:tcPr>
            <w:tcW w:w="1843" w:type="dxa"/>
            <w:shd w:val="clear" w:color="auto" w:fill="auto"/>
          </w:tcPr>
          <w:p w14:paraId="77436696" w14:textId="1BD8A263" w:rsidR="00576C6F" w:rsidRPr="00554073" w:rsidRDefault="00576C6F" w:rsidP="00CB3D71">
            <w:r w:rsidRPr="00BF2339">
              <w:t>Hlid</w:t>
            </w:r>
            <w:r>
              <w:t>hfsrweb</w:t>
            </w:r>
            <w:r w:rsidRPr="00BF2339">
              <w:t>01</w:t>
            </w:r>
          </w:p>
        </w:tc>
        <w:tc>
          <w:tcPr>
            <w:tcW w:w="2693" w:type="dxa"/>
            <w:shd w:val="clear" w:color="auto" w:fill="auto"/>
          </w:tcPr>
          <w:p w14:paraId="6FC37536" w14:textId="6FBE48EA" w:rsidR="00576C6F" w:rsidRPr="00554073" w:rsidRDefault="00576C6F" w:rsidP="00CB3D71"/>
        </w:tc>
        <w:tc>
          <w:tcPr>
            <w:tcW w:w="1814" w:type="dxa"/>
            <w:shd w:val="clear" w:color="auto" w:fill="auto"/>
          </w:tcPr>
          <w:p w14:paraId="38748809" w14:textId="7E99DCF3" w:rsidR="00576C6F" w:rsidRPr="00554073" w:rsidRDefault="00576C6F" w:rsidP="00CB3D71"/>
        </w:tc>
      </w:tr>
      <w:tr w:rsidR="00576C6F" w14:paraId="4F06F603" w14:textId="77777777" w:rsidTr="00CB3D71">
        <w:trPr>
          <w:trHeight w:val="265"/>
        </w:trPr>
        <w:tc>
          <w:tcPr>
            <w:tcW w:w="704" w:type="dxa"/>
            <w:shd w:val="clear" w:color="auto" w:fill="auto"/>
          </w:tcPr>
          <w:p w14:paraId="5F47CC1E" w14:textId="77777777" w:rsidR="00576C6F" w:rsidRPr="00554073" w:rsidRDefault="00576C6F" w:rsidP="00CB3D71">
            <w:r w:rsidRPr="00554073">
              <w:rPr>
                <w:rFonts w:hint="eastAsia"/>
              </w:rPr>
              <w:t>Q</w:t>
            </w:r>
            <w:r w:rsidRPr="00554073">
              <w:t>A</w:t>
            </w:r>
          </w:p>
        </w:tc>
        <w:tc>
          <w:tcPr>
            <w:tcW w:w="2977" w:type="dxa"/>
            <w:shd w:val="clear" w:color="auto" w:fill="auto"/>
          </w:tcPr>
          <w:p w14:paraId="606E842C" w14:textId="44C05024" w:rsidR="00576C6F" w:rsidRPr="00AA546E" w:rsidRDefault="00576C6F" w:rsidP="00CB3D71">
            <w:pPr>
              <w:rPr>
                <w:szCs w:val="20"/>
              </w:rPr>
            </w:pPr>
            <w:r w:rsidRPr="00FE7AF3">
              <w:rPr>
                <w:szCs w:val="22"/>
              </w:rPr>
              <w:t>10.10.26.45</w:t>
            </w:r>
          </w:p>
        </w:tc>
        <w:tc>
          <w:tcPr>
            <w:tcW w:w="1843" w:type="dxa"/>
            <w:shd w:val="clear" w:color="auto" w:fill="auto"/>
          </w:tcPr>
          <w:p w14:paraId="0AD16DB2" w14:textId="75521A49" w:rsidR="00576C6F" w:rsidRPr="00554073" w:rsidRDefault="00004154" w:rsidP="00CB3D71">
            <w:r w:rsidRPr="00BF2339">
              <w:t>Hli</w:t>
            </w:r>
            <w:r>
              <w:t>qhfsrweb</w:t>
            </w:r>
            <w:r w:rsidRPr="00BF2339">
              <w:t>01</w:t>
            </w:r>
          </w:p>
        </w:tc>
        <w:tc>
          <w:tcPr>
            <w:tcW w:w="2693" w:type="dxa"/>
            <w:shd w:val="clear" w:color="auto" w:fill="auto"/>
          </w:tcPr>
          <w:p w14:paraId="1F69F3BF" w14:textId="2E5EDD7F" w:rsidR="00576C6F" w:rsidRPr="00554073" w:rsidRDefault="00576C6F" w:rsidP="00CB3D71"/>
        </w:tc>
        <w:tc>
          <w:tcPr>
            <w:tcW w:w="1814" w:type="dxa"/>
            <w:shd w:val="clear" w:color="auto" w:fill="auto"/>
          </w:tcPr>
          <w:p w14:paraId="3EB8B510" w14:textId="2C32A7DF" w:rsidR="00576C6F" w:rsidRPr="00554073" w:rsidRDefault="00576C6F" w:rsidP="00CB3D71"/>
        </w:tc>
      </w:tr>
      <w:tr w:rsidR="00576C6F" w14:paraId="79869E28" w14:textId="77777777" w:rsidTr="00CB3D71">
        <w:trPr>
          <w:trHeight w:val="265"/>
        </w:trPr>
        <w:tc>
          <w:tcPr>
            <w:tcW w:w="704" w:type="dxa"/>
            <w:shd w:val="clear" w:color="auto" w:fill="auto"/>
          </w:tcPr>
          <w:p w14:paraId="5918AAB4" w14:textId="77777777" w:rsidR="00576C6F" w:rsidRPr="00554073" w:rsidRDefault="00576C6F" w:rsidP="00CB3D71">
            <w:r w:rsidRPr="00554073">
              <w:rPr>
                <w:rFonts w:hint="eastAsia"/>
              </w:rPr>
              <w:t>운영</w:t>
            </w:r>
          </w:p>
        </w:tc>
        <w:tc>
          <w:tcPr>
            <w:tcW w:w="2977" w:type="dxa"/>
            <w:shd w:val="clear" w:color="auto" w:fill="auto"/>
          </w:tcPr>
          <w:p w14:paraId="22599E86" w14:textId="71C0E578" w:rsidR="00576C6F" w:rsidRPr="00554073" w:rsidRDefault="00576C6F" w:rsidP="00CB3D71">
            <w:r w:rsidRPr="00FE7AF3">
              <w:rPr>
                <w:szCs w:val="22"/>
              </w:rPr>
              <w:t>10.10.26.105</w:t>
            </w:r>
          </w:p>
        </w:tc>
        <w:tc>
          <w:tcPr>
            <w:tcW w:w="1843" w:type="dxa"/>
            <w:shd w:val="clear" w:color="auto" w:fill="auto"/>
          </w:tcPr>
          <w:p w14:paraId="597791A4" w14:textId="0B1E63C8" w:rsidR="00576C6F" w:rsidRPr="00554073" w:rsidRDefault="00004154" w:rsidP="00CB3D71">
            <w:r w:rsidRPr="00BF2339">
              <w:t>Hli</w:t>
            </w:r>
            <w:r>
              <w:t>hfsrweb</w:t>
            </w:r>
            <w:r w:rsidRPr="00BF2339">
              <w:t>01</w:t>
            </w:r>
          </w:p>
        </w:tc>
        <w:tc>
          <w:tcPr>
            <w:tcW w:w="2693" w:type="dxa"/>
            <w:shd w:val="clear" w:color="auto" w:fill="auto"/>
          </w:tcPr>
          <w:p w14:paraId="5B1B16E5" w14:textId="01B579D4" w:rsidR="00576C6F" w:rsidRPr="00554073" w:rsidRDefault="00576C6F" w:rsidP="00CB3D71"/>
        </w:tc>
        <w:tc>
          <w:tcPr>
            <w:tcW w:w="1814" w:type="dxa"/>
            <w:shd w:val="clear" w:color="auto" w:fill="auto"/>
          </w:tcPr>
          <w:p w14:paraId="6E84D906" w14:textId="08640F8E" w:rsidR="00576C6F" w:rsidRPr="00554073" w:rsidRDefault="00576C6F" w:rsidP="00CB3D71"/>
        </w:tc>
      </w:tr>
    </w:tbl>
    <w:p w14:paraId="15E61C62" w14:textId="77777777" w:rsidR="006B57D0" w:rsidRDefault="006B57D0" w:rsidP="00AD3DF8"/>
    <w:p w14:paraId="00120A26" w14:textId="6C629CFA" w:rsidR="00554073" w:rsidRDefault="00554073" w:rsidP="00845D7B">
      <w:pPr>
        <w:pStyle w:val="2"/>
      </w:pPr>
      <w:bookmarkStart w:id="7" w:name="_Toc219310837"/>
      <w:r>
        <w:rPr>
          <w:rFonts w:hint="eastAsia"/>
        </w:rPr>
        <w:t>인프라 정보</w:t>
      </w:r>
      <w:bookmarkEnd w:id="7"/>
    </w:p>
    <w:p w14:paraId="6242152F" w14:textId="07A87AEB" w:rsidR="00004154" w:rsidRDefault="00427EF2" w:rsidP="00427EF2">
      <w:r>
        <w:rPr>
          <w:rFonts w:hint="eastAsia"/>
        </w:rPr>
        <w:t>인프라 정보는 시스템</w:t>
      </w:r>
      <w:r w:rsidR="00164FA1">
        <w:rPr>
          <w:rFonts w:hint="eastAsia"/>
        </w:rPr>
        <w:t>(서비스)이</w:t>
      </w:r>
      <w:r>
        <w:rPr>
          <w:rFonts w:hint="eastAsia"/>
        </w:rPr>
        <w:t xml:space="preserve"> 동작하기 위하여 필요한 하드웨어(서버)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1235"/>
        <w:gridCol w:w="1652"/>
        <w:gridCol w:w="940"/>
        <w:gridCol w:w="1857"/>
        <w:gridCol w:w="1818"/>
        <w:gridCol w:w="1712"/>
      </w:tblGrid>
      <w:tr w:rsidR="00004154" w:rsidRPr="00AA546E" w14:paraId="290850A5" w14:textId="77777777" w:rsidTr="00B264A9">
        <w:trPr>
          <w:trHeight w:val="368"/>
        </w:trPr>
        <w:tc>
          <w:tcPr>
            <w:tcW w:w="817" w:type="dxa"/>
            <w:shd w:val="clear" w:color="auto" w:fill="EEECE1"/>
          </w:tcPr>
          <w:p w14:paraId="0175C4C0" w14:textId="77777777" w:rsidR="00004154" w:rsidRPr="00AA546E" w:rsidRDefault="00004154" w:rsidP="00CB3D71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1235" w:type="dxa"/>
            <w:shd w:val="clear" w:color="auto" w:fill="EEECE1"/>
          </w:tcPr>
          <w:p w14:paraId="1E09BDDD" w14:textId="77777777" w:rsidR="00004154" w:rsidRPr="00AA546E" w:rsidRDefault="00004154" w:rsidP="00CB3D71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시스템명</w:t>
            </w:r>
          </w:p>
        </w:tc>
        <w:tc>
          <w:tcPr>
            <w:tcW w:w="1652" w:type="dxa"/>
            <w:shd w:val="clear" w:color="auto" w:fill="EEECE1"/>
          </w:tcPr>
          <w:p w14:paraId="76C57F08" w14:textId="77777777" w:rsidR="00004154" w:rsidRPr="00AA546E" w:rsidRDefault="00004154" w:rsidP="00CB3D71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H</w:t>
            </w:r>
            <w:r w:rsidRPr="00AA546E">
              <w:rPr>
                <w:b/>
                <w:bCs/>
              </w:rPr>
              <w:t>ost</w:t>
            </w:r>
          </w:p>
        </w:tc>
        <w:tc>
          <w:tcPr>
            <w:tcW w:w="940" w:type="dxa"/>
            <w:shd w:val="clear" w:color="auto" w:fill="EEECE1"/>
          </w:tcPr>
          <w:p w14:paraId="11A740A5" w14:textId="77777777" w:rsidR="00004154" w:rsidRPr="00AA546E" w:rsidRDefault="00004154" w:rsidP="00CB3D71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V</w:t>
            </w:r>
            <w:r w:rsidRPr="00AA546E">
              <w:rPr>
                <w:b/>
                <w:bCs/>
              </w:rPr>
              <w:t>M</w:t>
            </w:r>
          </w:p>
        </w:tc>
        <w:tc>
          <w:tcPr>
            <w:tcW w:w="1857" w:type="dxa"/>
            <w:shd w:val="clear" w:color="auto" w:fill="EEECE1"/>
          </w:tcPr>
          <w:p w14:paraId="5867B702" w14:textId="77777777" w:rsidR="00004154" w:rsidRPr="00AA546E" w:rsidRDefault="00004154" w:rsidP="00CB3D71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서버I</w:t>
            </w:r>
            <w:r w:rsidRPr="00AA546E">
              <w:rPr>
                <w:b/>
                <w:bCs/>
              </w:rPr>
              <w:t>P</w:t>
            </w:r>
          </w:p>
        </w:tc>
        <w:tc>
          <w:tcPr>
            <w:tcW w:w="1818" w:type="dxa"/>
            <w:shd w:val="clear" w:color="auto" w:fill="EEECE1"/>
          </w:tcPr>
          <w:p w14:paraId="1DE4A2FE" w14:textId="77777777" w:rsidR="00004154" w:rsidRPr="00AA546E" w:rsidRDefault="00004154" w:rsidP="00CB3D71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O</w:t>
            </w:r>
            <w:r w:rsidRPr="00AA546E">
              <w:rPr>
                <w:b/>
                <w:bCs/>
              </w:rPr>
              <w:t>S</w:t>
            </w:r>
          </w:p>
        </w:tc>
        <w:tc>
          <w:tcPr>
            <w:tcW w:w="1712" w:type="dxa"/>
            <w:shd w:val="clear" w:color="auto" w:fill="EEECE1"/>
          </w:tcPr>
          <w:p w14:paraId="674DA6E3" w14:textId="77777777" w:rsidR="00004154" w:rsidRPr="00AA546E" w:rsidRDefault="00004154" w:rsidP="00CB3D7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사용계정</w:t>
            </w:r>
          </w:p>
        </w:tc>
      </w:tr>
      <w:tr w:rsidR="00B264A9" w:rsidRPr="00DD192A" w14:paraId="10F71731" w14:textId="77777777" w:rsidTr="00B264A9">
        <w:trPr>
          <w:trHeight w:val="149"/>
        </w:trPr>
        <w:tc>
          <w:tcPr>
            <w:tcW w:w="817" w:type="dxa"/>
            <w:shd w:val="clear" w:color="auto" w:fill="auto"/>
          </w:tcPr>
          <w:p w14:paraId="3F0A9F49" w14:textId="77777777" w:rsidR="00B264A9" w:rsidRPr="00B264A9" w:rsidRDefault="00B264A9" w:rsidP="00B264A9">
            <w:pPr>
              <w:rPr>
                <w:szCs w:val="22"/>
              </w:rPr>
            </w:pPr>
            <w:r w:rsidRPr="00B264A9">
              <w:rPr>
                <w:rFonts w:hint="eastAsia"/>
                <w:szCs w:val="22"/>
              </w:rPr>
              <w:t>개발</w:t>
            </w:r>
          </w:p>
        </w:tc>
        <w:tc>
          <w:tcPr>
            <w:tcW w:w="1235" w:type="dxa"/>
            <w:shd w:val="clear" w:color="auto" w:fill="auto"/>
          </w:tcPr>
          <w:p w14:paraId="158D8917" w14:textId="7EA1312B" w:rsidR="00B264A9" w:rsidRPr="00B264A9" w:rsidRDefault="00B264A9" w:rsidP="00B264A9">
            <w:pPr>
              <w:rPr>
                <w:szCs w:val="22"/>
              </w:rPr>
            </w:pPr>
            <w:r w:rsidRPr="00B264A9">
              <w:rPr>
                <w:szCs w:val="22"/>
              </w:rPr>
              <w:t>융자</w:t>
            </w:r>
            <w:r w:rsidRPr="00B264A9">
              <w:rPr>
                <w:rFonts w:hint="eastAsia"/>
                <w:szCs w:val="22"/>
              </w:rPr>
              <w:t>D</w:t>
            </w:r>
            <w:r w:rsidRPr="00B264A9">
              <w:rPr>
                <w:szCs w:val="22"/>
              </w:rPr>
              <w:t>B</w:t>
            </w:r>
          </w:p>
        </w:tc>
        <w:tc>
          <w:tcPr>
            <w:tcW w:w="1652" w:type="dxa"/>
            <w:shd w:val="clear" w:color="auto" w:fill="auto"/>
          </w:tcPr>
          <w:p w14:paraId="71D0FB76" w14:textId="03F59C73" w:rsidR="00B264A9" w:rsidRPr="00B264A9" w:rsidRDefault="00B264A9" w:rsidP="00B264A9">
            <w:pPr>
              <w:rPr>
                <w:szCs w:val="22"/>
              </w:rPr>
            </w:pPr>
            <w:proofErr w:type="spellStart"/>
            <w:r w:rsidRPr="00B264A9">
              <w:rPr>
                <w:szCs w:val="22"/>
              </w:rPr>
              <w:t>hlidhfsrdb</w:t>
            </w:r>
            <w:proofErr w:type="spellEnd"/>
          </w:p>
        </w:tc>
        <w:tc>
          <w:tcPr>
            <w:tcW w:w="940" w:type="dxa"/>
            <w:shd w:val="clear" w:color="auto" w:fill="auto"/>
          </w:tcPr>
          <w:p w14:paraId="794BE256" w14:textId="0B93D753" w:rsidR="00B264A9" w:rsidRPr="00B264A9" w:rsidRDefault="00B264A9" w:rsidP="00B264A9">
            <w:pPr>
              <w:jc w:val="center"/>
              <w:rPr>
                <w:sz w:val="20"/>
                <w:szCs w:val="20"/>
              </w:rPr>
            </w:pPr>
            <w:r w:rsidRPr="00B264A9">
              <w:rPr>
                <w:sz w:val="20"/>
                <w:szCs w:val="20"/>
              </w:rPr>
              <w:t>-</w:t>
            </w:r>
          </w:p>
        </w:tc>
        <w:tc>
          <w:tcPr>
            <w:tcW w:w="1857" w:type="dxa"/>
            <w:shd w:val="clear" w:color="auto" w:fill="auto"/>
          </w:tcPr>
          <w:p w14:paraId="6F3702D6" w14:textId="2716D19F" w:rsidR="00B264A9" w:rsidRPr="00B264A9" w:rsidRDefault="00B264A9" w:rsidP="00B264A9">
            <w:pPr>
              <w:jc w:val="left"/>
              <w:rPr>
                <w:sz w:val="20"/>
                <w:szCs w:val="20"/>
              </w:rPr>
            </w:pPr>
            <w:r w:rsidRPr="00B264A9">
              <w:rPr>
                <w:sz w:val="20"/>
                <w:szCs w:val="20"/>
              </w:rPr>
              <w:t>10.10.10.133</w:t>
            </w:r>
          </w:p>
        </w:tc>
        <w:tc>
          <w:tcPr>
            <w:tcW w:w="1818" w:type="dxa"/>
            <w:shd w:val="clear" w:color="auto" w:fill="auto"/>
          </w:tcPr>
          <w:p w14:paraId="2C74C6DA" w14:textId="7D74C0A4" w:rsidR="00B264A9" w:rsidRPr="00B264A9" w:rsidRDefault="00B264A9" w:rsidP="00B264A9">
            <w:pPr>
              <w:rPr>
                <w:sz w:val="20"/>
                <w:szCs w:val="20"/>
              </w:rPr>
            </w:pPr>
            <w:r w:rsidRPr="00B264A9">
              <w:rPr>
                <w:rFonts w:hint="eastAsia"/>
                <w:sz w:val="20"/>
                <w:szCs w:val="20"/>
              </w:rPr>
              <w:t>H</w:t>
            </w:r>
            <w:r w:rsidRPr="00B264A9">
              <w:rPr>
                <w:sz w:val="20"/>
                <w:szCs w:val="20"/>
              </w:rPr>
              <w:t>P-UX 11.31</w:t>
            </w:r>
          </w:p>
        </w:tc>
        <w:tc>
          <w:tcPr>
            <w:tcW w:w="1712" w:type="dxa"/>
          </w:tcPr>
          <w:p w14:paraId="16FD5D75" w14:textId="129421A5" w:rsidR="00B264A9" w:rsidRPr="00B264A9" w:rsidRDefault="00B264A9" w:rsidP="00B264A9">
            <w:pPr>
              <w:rPr>
                <w:sz w:val="20"/>
                <w:szCs w:val="20"/>
              </w:rPr>
            </w:pPr>
            <w:proofErr w:type="spellStart"/>
            <w:r w:rsidRPr="00B264A9">
              <w:rPr>
                <w:rFonts w:hint="eastAsia"/>
                <w:color w:val="000000"/>
                <w:sz w:val="20"/>
                <w:szCs w:val="20"/>
              </w:rPr>
              <w:t>maadmin</w:t>
            </w:r>
            <w:proofErr w:type="spellEnd"/>
          </w:p>
        </w:tc>
      </w:tr>
      <w:tr w:rsidR="00B264A9" w:rsidRPr="00DD192A" w14:paraId="4609CF3A" w14:textId="77777777" w:rsidTr="00B264A9">
        <w:trPr>
          <w:trHeight w:val="368"/>
        </w:trPr>
        <w:tc>
          <w:tcPr>
            <w:tcW w:w="817" w:type="dxa"/>
            <w:shd w:val="clear" w:color="auto" w:fill="auto"/>
          </w:tcPr>
          <w:p w14:paraId="7241636D" w14:textId="77777777" w:rsidR="00B264A9" w:rsidRPr="00B264A9" w:rsidRDefault="00B264A9" w:rsidP="00B264A9">
            <w:pPr>
              <w:rPr>
                <w:szCs w:val="22"/>
              </w:rPr>
            </w:pPr>
            <w:r w:rsidRPr="00B264A9">
              <w:rPr>
                <w:rFonts w:hint="eastAsia"/>
                <w:szCs w:val="22"/>
              </w:rPr>
              <w:t>Q</w:t>
            </w:r>
            <w:r w:rsidRPr="00B264A9">
              <w:rPr>
                <w:szCs w:val="22"/>
              </w:rPr>
              <w:t>A</w:t>
            </w:r>
          </w:p>
        </w:tc>
        <w:tc>
          <w:tcPr>
            <w:tcW w:w="1235" w:type="dxa"/>
            <w:shd w:val="clear" w:color="auto" w:fill="auto"/>
          </w:tcPr>
          <w:p w14:paraId="51904861" w14:textId="2B24CA27" w:rsidR="00B264A9" w:rsidRPr="00B264A9" w:rsidRDefault="00B264A9" w:rsidP="00B264A9">
            <w:pPr>
              <w:rPr>
                <w:szCs w:val="22"/>
              </w:rPr>
            </w:pPr>
            <w:r w:rsidRPr="00B264A9">
              <w:rPr>
                <w:szCs w:val="22"/>
              </w:rPr>
              <w:t>융자</w:t>
            </w:r>
            <w:r w:rsidRPr="00B264A9">
              <w:rPr>
                <w:rFonts w:hint="eastAsia"/>
                <w:szCs w:val="22"/>
              </w:rPr>
              <w:t>D</w:t>
            </w:r>
            <w:r w:rsidRPr="00B264A9">
              <w:rPr>
                <w:szCs w:val="22"/>
              </w:rPr>
              <w:t>B</w:t>
            </w:r>
          </w:p>
        </w:tc>
        <w:tc>
          <w:tcPr>
            <w:tcW w:w="1652" w:type="dxa"/>
            <w:shd w:val="clear" w:color="auto" w:fill="auto"/>
          </w:tcPr>
          <w:p w14:paraId="27358DC7" w14:textId="3EDA5CB3" w:rsidR="00B264A9" w:rsidRPr="00B264A9" w:rsidRDefault="00B264A9" w:rsidP="00B264A9">
            <w:pPr>
              <w:rPr>
                <w:szCs w:val="22"/>
              </w:rPr>
            </w:pPr>
            <w:r w:rsidRPr="00B264A9">
              <w:rPr>
                <w:szCs w:val="22"/>
              </w:rPr>
              <w:t>hliqhfsrdb01</w:t>
            </w:r>
          </w:p>
        </w:tc>
        <w:tc>
          <w:tcPr>
            <w:tcW w:w="940" w:type="dxa"/>
            <w:shd w:val="clear" w:color="auto" w:fill="auto"/>
          </w:tcPr>
          <w:p w14:paraId="4C8CCB48" w14:textId="5497F48A" w:rsidR="00B264A9" w:rsidRPr="00B264A9" w:rsidRDefault="00B264A9" w:rsidP="00B264A9">
            <w:pPr>
              <w:jc w:val="center"/>
              <w:rPr>
                <w:sz w:val="20"/>
                <w:szCs w:val="20"/>
              </w:rPr>
            </w:pPr>
            <w:r w:rsidRPr="00B264A9">
              <w:rPr>
                <w:sz w:val="20"/>
                <w:szCs w:val="20"/>
              </w:rPr>
              <w:t>-</w:t>
            </w:r>
          </w:p>
        </w:tc>
        <w:tc>
          <w:tcPr>
            <w:tcW w:w="1857" w:type="dxa"/>
            <w:shd w:val="clear" w:color="auto" w:fill="auto"/>
          </w:tcPr>
          <w:p w14:paraId="505F67A4" w14:textId="4B8975B9" w:rsidR="00B264A9" w:rsidRPr="00B264A9" w:rsidRDefault="00B264A9" w:rsidP="00B264A9">
            <w:pPr>
              <w:jc w:val="left"/>
              <w:rPr>
                <w:sz w:val="20"/>
                <w:szCs w:val="20"/>
              </w:rPr>
            </w:pPr>
            <w:r w:rsidRPr="00B264A9">
              <w:rPr>
                <w:sz w:val="20"/>
                <w:szCs w:val="20"/>
              </w:rPr>
              <w:t>10.10.10.36</w:t>
            </w:r>
          </w:p>
        </w:tc>
        <w:tc>
          <w:tcPr>
            <w:tcW w:w="1818" w:type="dxa"/>
            <w:shd w:val="clear" w:color="auto" w:fill="auto"/>
          </w:tcPr>
          <w:p w14:paraId="7717DA4A" w14:textId="7BBAEC18" w:rsidR="00B264A9" w:rsidRPr="00B264A9" w:rsidRDefault="00B264A9" w:rsidP="00B264A9">
            <w:pPr>
              <w:rPr>
                <w:sz w:val="20"/>
                <w:szCs w:val="20"/>
              </w:rPr>
            </w:pPr>
            <w:r w:rsidRPr="00B264A9">
              <w:rPr>
                <w:rFonts w:hint="eastAsia"/>
                <w:sz w:val="20"/>
                <w:szCs w:val="20"/>
              </w:rPr>
              <w:t>H</w:t>
            </w:r>
            <w:r w:rsidRPr="00B264A9">
              <w:rPr>
                <w:sz w:val="20"/>
                <w:szCs w:val="20"/>
              </w:rPr>
              <w:t>P-UX 11.31</w:t>
            </w:r>
          </w:p>
        </w:tc>
        <w:tc>
          <w:tcPr>
            <w:tcW w:w="1712" w:type="dxa"/>
          </w:tcPr>
          <w:p w14:paraId="691E2F4F" w14:textId="1B52B5D1" w:rsidR="00B264A9" w:rsidRPr="00B264A9" w:rsidRDefault="00B264A9" w:rsidP="00B264A9">
            <w:pPr>
              <w:rPr>
                <w:sz w:val="20"/>
                <w:szCs w:val="20"/>
              </w:rPr>
            </w:pPr>
            <w:proofErr w:type="spellStart"/>
            <w:r w:rsidRPr="00B264A9">
              <w:rPr>
                <w:rFonts w:hint="eastAsia"/>
                <w:color w:val="000000"/>
                <w:sz w:val="20"/>
                <w:szCs w:val="20"/>
              </w:rPr>
              <w:t>maadmin</w:t>
            </w:r>
            <w:proofErr w:type="spellEnd"/>
          </w:p>
        </w:tc>
      </w:tr>
      <w:tr w:rsidR="00B264A9" w:rsidRPr="00DD192A" w14:paraId="252B37E5" w14:textId="77777777" w:rsidTr="00B264A9">
        <w:trPr>
          <w:trHeight w:val="368"/>
        </w:trPr>
        <w:tc>
          <w:tcPr>
            <w:tcW w:w="817" w:type="dxa"/>
            <w:vMerge w:val="restart"/>
            <w:shd w:val="clear" w:color="auto" w:fill="auto"/>
          </w:tcPr>
          <w:p w14:paraId="015FC2A2" w14:textId="77777777" w:rsidR="00B264A9" w:rsidRPr="00B264A9" w:rsidRDefault="00B264A9" w:rsidP="00B264A9">
            <w:pPr>
              <w:rPr>
                <w:szCs w:val="22"/>
              </w:rPr>
            </w:pPr>
            <w:r w:rsidRPr="00B264A9">
              <w:rPr>
                <w:rFonts w:hint="eastAsia"/>
                <w:szCs w:val="22"/>
              </w:rPr>
              <w:t>운영</w:t>
            </w:r>
          </w:p>
        </w:tc>
        <w:tc>
          <w:tcPr>
            <w:tcW w:w="1235" w:type="dxa"/>
            <w:shd w:val="clear" w:color="auto" w:fill="auto"/>
          </w:tcPr>
          <w:p w14:paraId="51BA7D2B" w14:textId="0ED54F17" w:rsidR="00B264A9" w:rsidRPr="00B264A9" w:rsidRDefault="00B264A9" w:rsidP="00B264A9">
            <w:pPr>
              <w:rPr>
                <w:szCs w:val="22"/>
              </w:rPr>
            </w:pPr>
            <w:r w:rsidRPr="00B264A9">
              <w:rPr>
                <w:szCs w:val="22"/>
              </w:rPr>
              <w:t>융자</w:t>
            </w:r>
            <w:r w:rsidRPr="00B264A9">
              <w:rPr>
                <w:rFonts w:hint="eastAsia"/>
                <w:szCs w:val="22"/>
              </w:rPr>
              <w:t>D</w:t>
            </w:r>
            <w:r w:rsidRPr="00B264A9">
              <w:rPr>
                <w:szCs w:val="22"/>
              </w:rPr>
              <w:t>B#1</w:t>
            </w:r>
          </w:p>
        </w:tc>
        <w:tc>
          <w:tcPr>
            <w:tcW w:w="1652" w:type="dxa"/>
            <w:shd w:val="clear" w:color="auto" w:fill="auto"/>
            <w:vAlign w:val="center"/>
          </w:tcPr>
          <w:p w14:paraId="7A60BCED" w14:textId="434ECCC8" w:rsidR="00B264A9" w:rsidRPr="00B264A9" w:rsidRDefault="00B264A9" w:rsidP="00B264A9">
            <w:pPr>
              <w:rPr>
                <w:szCs w:val="22"/>
              </w:rPr>
            </w:pPr>
            <w:r w:rsidRPr="00B264A9">
              <w:rPr>
                <w:rFonts w:cs="Segoe UI"/>
                <w:szCs w:val="22"/>
              </w:rPr>
              <w:t>hliphfsrdb1</w:t>
            </w:r>
          </w:p>
        </w:tc>
        <w:tc>
          <w:tcPr>
            <w:tcW w:w="940" w:type="dxa"/>
            <w:shd w:val="clear" w:color="auto" w:fill="auto"/>
          </w:tcPr>
          <w:p w14:paraId="6C3CC163" w14:textId="16C0026D" w:rsidR="00B264A9" w:rsidRPr="00B264A9" w:rsidRDefault="00B264A9" w:rsidP="00B264A9">
            <w:pPr>
              <w:jc w:val="center"/>
              <w:rPr>
                <w:sz w:val="20"/>
                <w:szCs w:val="20"/>
              </w:rPr>
            </w:pPr>
            <w:r w:rsidRPr="00B264A9">
              <w:rPr>
                <w:sz w:val="20"/>
                <w:szCs w:val="20"/>
              </w:rPr>
              <w:t>-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71D3E561" w14:textId="2476D370" w:rsidR="00B264A9" w:rsidRPr="00B264A9" w:rsidRDefault="00B264A9" w:rsidP="00B264A9">
            <w:pPr>
              <w:jc w:val="left"/>
              <w:rPr>
                <w:sz w:val="20"/>
                <w:szCs w:val="20"/>
              </w:rPr>
            </w:pPr>
            <w:r w:rsidRPr="00B264A9">
              <w:rPr>
                <w:rFonts w:hint="eastAsia"/>
                <w:color w:val="000000"/>
                <w:sz w:val="20"/>
                <w:szCs w:val="20"/>
              </w:rPr>
              <w:t>10.10.10.17</w:t>
            </w:r>
          </w:p>
        </w:tc>
        <w:tc>
          <w:tcPr>
            <w:tcW w:w="1818" w:type="dxa"/>
            <w:shd w:val="clear" w:color="auto" w:fill="auto"/>
          </w:tcPr>
          <w:p w14:paraId="6913A229" w14:textId="22115B9D" w:rsidR="00B264A9" w:rsidRPr="00B264A9" w:rsidRDefault="00B264A9" w:rsidP="00B264A9">
            <w:pPr>
              <w:rPr>
                <w:sz w:val="20"/>
                <w:szCs w:val="20"/>
              </w:rPr>
            </w:pPr>
            <w:r w:rsidRPr="00B264A9">
              <w:rPr>
                <w:rFonts w:hint="eastAsia"/>
                <w:sz w:val="20"/>
                <w:szCs w:val="20"/>
              </w:rPr>
              <w:t>H</w:t>
            </w:r>
            <w:r w:rsidRPr="00B264A9">
              <w:rPr>
                <w:sz w:val="20"/>
                <w:szCs w:val="20"/>
              </w:rPr>
              <w:t>P-UX 11.31</w:t>
            </w:r>
          </w:p>
        </w:tc>
        <w:tc>
          <w:tcPr>
            <w:tcW w:w="1712" w:type="dxa"/>
            <w:vAlign w:val="center"/>
          </w:tcPr>
          <w:p w14:paraId="3140FCB3" w14:textId="3F49FE7F" w:rsidR="00B264A9" w:rsidRPr="00B264A9" w:rsidRDefault="00B264A9" w:rsidP="00B264A9">
            <w:pPr>
              <w:rPr>
                <w:sz w:val="20"/>
                <w:szCs w:val="20"/>
              </w:rPr>
            </w:pPr>
            <w:proofErr w:type="spellStart"/>
            <w:r w:rsidRPr="00B264A9">
              <w:rPr>
                <w:rFonts w:hint="eastAsia"/>
                <w:color w:val="000000"/>
                <w:sz w:val="20"/>
                <w:szCs w:val="20"/>
              </w:rPr>
              <w:t>maadmin</w:t>
            </w:r>
            <w:proofErr w:type="spellEnd"/>
          </w:p>
        </w:tc>
      </w:tr>
      <w:tr w:rsidR="00B264A9" w:rsidRPr="00DD192A" w14:paraId="3743CD13" w14:textId="77777777" w:rsidTr="00B264A9">
        <w:trPr>
          <w:trHeight w:val="368"/>
        </w:trPr>
        <w:tc>
          <w:tcPr>
            <w:tcW w:w="817" w:type="dxa"/>
            <w:vMerge/>
            <w:shd w:val="clear" w:color="auto" w:fill="auto"/>
          </w:tcPr>
          <w:p w14:paraId="060C1001" w14:textId="77777777" w:rsidR="00B264A9" w:rsidRPr="00B264A9" w:rsidRDefault="00B264A9" w:rsidP="00B264A9">
            <w:pPr>
              <w:rPr>
                <w:szCs w:val="22"/>
              </w:rPr>
            </w:pPr>
          </w:p>
        </w:tc>
        <w:tc>
          <w:tcPr>
            <w:tcW w:w="1235" w:type="dxa"/>
            <w:shd w:val="clear" w:color="auto" w:fill="auto"/>
          </w:tcPr>
          <w:p w14:paraId="17CEB89A" w14:textId="378DF0FA" w:rsidR="00B264A9" w:rsidRPr="00B264A9" w:rsidRDefault="00B264A9" w:rsidP="00B264A9">
            <w:pPr>
              <w:rPr>
                <w:szCs w:val="22"/>
              </w:rPr>
            </w:pPr>
            <w:r w:rsidRPr="00B264A9">
              <w:rPr>
                <w:szCs w:val="22"/>
              </w:rPr>
              <w:t>융자</w:t>
            </w:r>
            <w:r w:rsidRPr="00B264A9">
              <w:rPr>
                <w:rFonts w:hint="eastAsia"/>
                <w:szCs w:val="22"/>
              </w:rPr>
              <w:t>D</w:t>
            </w:r>
            <w:r w:rsidRPr="00B264A9">
              <w:rPr>
                <w:szCs w:val="22"/>
              </w:rPr>
              <w:t>B#2</w:t>
            </w:r>
          </w:p>
        </w:tc>
        <w:tc>
          <w:tcPr>
            <w:tcW w:w="1652" w:type="dxa"/>
            <w:shd w:val="clear" w:color="auto" w:fill="auto"/>
            <w:vAlign w:val="center"/>
          </w:tcPr>
          <w:p w14:paraId="708CB54C" w14:textId="0BDEE323" w:rsidR="00B264A9" w:rsidRPr="00B264A9" w:rsidRDefault="00B264A9" w:rsidP="00B264A9">
            <w:pPr>
              <w:rPr>
                <w:szCs w:val="22"/>
              </w:rPr>
            </w:pPr>
            <w:r w:rsidRPr="00B264A9">
              <w:rPr>
                <w:rFonts w:cs="Segoe UI"/>
                <w:szCs w:val="22"/>
              </w:rPr>
              <w:t>hliphfsrdb2</w:t>
            </w:r>
          </w:p>
        </w:tc>
        <w:tc>
          <w:tcPr>
            <w:tcW w:w="940" w:type="dxa"/>
            <w:shd w:val="clear" w:color="auto" w:fill="auto"/>
          </w:tcPr>
          <w:p w14:paraId="61141E24" w14:textId="60897D6F" w:rsidR="00B264A9" w:rsidRPr="00B264A9" w:rsidRDefault="00B264A9" w:rsidP="00B264A9">
            <w:pPr>
              <w:jc w:val="center"/>
              <w:rPr>
                <w:sz w:val="20"/>
                <w:szCs w:val="20"/>
              </w:rPr>
            </w:pPr>
            <w:r w:rsidRPr="00B264A9">
              <w:rPr>
                <w:sz w:val="20"/>
                <w:szCs w:val="20"/>
              </w:rPr>
              <w:t>-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5BD53CE5" w14:textId="1E8005B5" w:rsidR="00B264A9" w:rsidRPr="00B264A9" w:rsidRDefault="00B264A9" w:rsidP="00B264A9">
            <w:pPr>
              <w:jc w:val="left"/>
              <w:rPr>
                <w:sz w:val="20"/>
                <w:szCs w:val="20"/>
              </w:rPr>
            </w:pPr>
            <w:r w:rsidRPr="00B264A9">
              <w:rPr>
                <w:rFonts w:hint="eastAsia"/>
                <w:color w:val="000000"/>
                <w:sz w:val="20"/>
                <w:szCs w:val="20"/>
              </w:rPr>
              <w:t>10.10.10.18</w:t>
            </w:r>
          </w:p>
        </w:tc>
        <w:tc>
          <w:tcPr>
            <w:tcW w:w="1818" w:type="dxa"/>
            <w:shd w:val="clear" w:color="auto" w:fill="auto"/>
          </w:tcPr>
          <w:p w14:paraId="1E8DF3A9" w14:textId="500AB1DA" w:rsidR="00B264A9" w:rsidRPr="00B264A9" w:rsidRDefault="00B264A9" w:rsidP="00B264A9">
            <w:pPr>
              <w:rPr>
                <w:sz w:val="20"/>
                <w:szCs w:val="20"/>
              </w:rPr>
            </w:pPr>
            <w:r w:rsidRPr="00B264A9">
              <w:rPr>
                <w:rFonts w:hint="eastAsia"/>
                <w:sz w:val="20"/>
                <w:szCs w:val="20"/>
              </w:rPr>
              <w:t>H</w:t>
            </w:r>
            <w:r w:rsidRPr="00B264A9">
              <w:rPr>
                <w:sz w:val="20"/>
                <w:szCs w:val="20"/>
              </w:rPr>
              <w:t>P-UX 11.31</w:t>
            </w:r>
          </w:p>
        </w:tc>
        <w:tc>
          <w:tcPr>
            <w:tcW w:w="1712" w:type="dxa"/>
            <w:vAlign w:val="center"/>
          </w:tcPr>
          <w:p w14:paraId="46C96566" w14:textId="030827CD" w:rsidR="00B264A9" w:rsidRPr="00B264A9" w:rsidRDefault="00B264A9" w:rsidP="00B264A9">
            <w:pPr>
              <w:rPr>
                <w:sz w:val="20"/>
                <w:szCs w:val="20"/>
              </w:rPr>
            </w:pPr>
            <w:proofErr w:type="spellStart"/>
            <w:r w:rsidRPr="00B264A9">
              <w:rPr>
                <w:rFonts w:hint="eastAsia"/>
                <w:color w:val="000000"/>
                <w:sz w:val="20"/>
                <w:szCs w:val="20"/>
              </w:rPr>
              <w:t>maadmin</w:t>
            </w:r>
            <w:proofErr w:type="spellEnd"/>
          </w:p>
        </w:tc>
      </w:tr>
      <w:tr w:rsidR="00B264A9" w:rsidRPr="00DD192A" w14:paraId="6B955917" w14:textId="77777777" w:rsidTr="0092475C">
        <w:trPr>
          <w:trHeight w:val="368"/>
        </w:trPr>
        <w:tc>
          <w:tcPr>
            <w:tcW w:w="10031" w:type="dxa"/>
            <w:gridSpan w:val="7"/>
            <w:shd w:val="clear" w:color="auto" w:fill="auto"/>
          </w:tcPr>
          <w:p w14:paraId="3484F41A" w14:textId="7C391DCF" w:rsidR="00B264A9" w:rsidRPr="00B264A9" w:rsidRDefault="00B264A9" w:rsidP="00B264A9">
            <w:pPr>
              <w:jc w:val="left"/>
              <w:rPr>
                <w:szCs w:val="22"/>
              </w:rPr>
            </w:pPr>
            <w:r w:rsidRPr="00B264A9">
              <w:rPr>
                <w:rFonts w:hint="eastAsia"/>
                <w:szCs w:val="22"/>
              </w:rPr>
              <w:t>A</w:t>
            </w:r>
            <w:r w:rsidRPr="00B264A9">
              <w:rPr>
                <w:szCs w:val="22"/>
              </w:rPr>
              <w:t>P Server</w:t>
            </w:r>
            <w:r w:rsidRPr="00B264A9">
              <w:rPr>
                <w:rFonts w:hint="eastAsia"/>
                <w:szCs w:val="22"/>
              </w:rPr>
              <w:t>없다</w:t>
            </w:r>
          </w:p>
        </w:tc>
      </w:tr>
    </w:tbl>
    <w:p w14:paraId="3A559D06" w14:textId="15111ECC" w:rsidR="00004154" w:rsidRDefault="00004154" w:rsidP="00427EF2"/>
    <w:p w14:paraId="39B43799" w14:textId="77777777" w:rsidR="00B264A9" w:rsidRDefault="00B264A9" w:rsidP="00B264A9">
      <w:pPr>
        <w:pStyle w:val="2"/>
        <w:numPr>
          <w:ilvl w:val="1"/>
          <w:numId w:val="1"/>
        </w:numPr>
      </w:pPr>
      <w:bookmarkStart w:id="8" w:name="_Toc219310838"/>
      <w:r>
        <w:rPr>
          <w:rFonts w:hint="eastAsia"/>
        </w:rPr>
        <w:t>데이터베이스 정보</w:t>
      </w:r>
      <w:bookmarkEnd w:id="8"/>
    </w:p>
    <w:p w14:paraId="2A05A350" w14:textId="41E4F56F" w:rsidR="00B264A9" w:rsidRPr="00427EF2" w:rsidRDefault="00B264A9" w:rsidP="00B264A9">
      <w:r>
        <w:rPr>
          <w:rFonts w:hint="eastAsia"/>
        </w:rPr>
        <w:t>시스템(서비스)에서 사용하는 데이터베이스의 종류 및 연결정보에 관한 정보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8"/>
        <w:gridCol w:w="2265"/>
        <w:gridCol w:w="1134"/>
        <w:gridCol w:w="1843"/>
        <w:gridCol w:w="2410"/>
        <w:gridCol w:w="1559"/>
      </w:tblGrid>
      <w:tr w:rsidR="00B264A9" w:rsidRPr="00AA546E" w14:paraId="336AD17D" w14:textId="77777777" w:rsidTr="00CB3D71">
        <w:trPr>
          <w:trHeight w:val="265"/>
        </w:trPr>
        <w:tc>
          <w:tcPr>
            <w:tcW w:w="678" w:type="dxa"/>
            <w:shd w:val="clear" w:color="auto" w:fill="EEECE1"/>
          </w:tcPr>
          <w:p w14:paraId="35570CC7" w14:textId="77777777" w:rsidR="00B264A9" w:rsidRPr="00AA546E" w:rsidRDefault="00B264A9" w:rsidP="00CB3D71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구분</w:t>
            </w:r>
          </w:p>
        </w:tc>
        <w:tc>
          <w:tcPr>
            <w:tcW w:w="2265" w:type="dxa"/>
            <w:shd w:val="clear" w:color="auto" w:fill="EEECE1"/>
          </w:tcPr>
          <w:p w14:paraId="67920A87" w14:textId="77777777" w:rsidR="00B264A9" w:rsidRPr="00AA546E" w:rsidRDefault="00B264A9" w:rsidP="00CB3D71">
            <w:pPr>
              <w:jc w:val="center"/>
              <w:rPr>
                <w:b/>
                <w:bCs/>
                <w:szCs w:val="22"/>
              </w:rPr>
            </w:pPr>
            <w:proofErr w:type="spellStart"/>
            <w:r w:rsidRPr="00AA546E">
              <w:rPr>
                <w:rFonts w:hint="eastAsia"/>
                <w:b/>
                <w:bCs/>
                <w:szCs w:val="22"/>
              </w:rPr>
              <w:t>서버명</w:t>
            </w:r>
            <w:proofErr w:type="spellEnd"/>
          </w:p>
        </w:tc>
        <w:tc>
          <w:tcPr>
            <w:tcW w:w="1134" w:type="dxa"/>
            <w:shd w:val="clear" w:color="auto" w:fill="EEECE1"/>
          </w:tcPr>
          <w:p w14:paraId="68AACDE2" w14:textId="77777777" w:rsidR="00B264A9" w:rsidRPr="00AA546E" w:rsidRDefault="00B264A9" w:rsidP="00CB3D71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D</w:t>
            </w:r>
            <w:r w:rsidRPr="00AA546E">
              <w:rPr>
                <w:b/>
                <w:bCs/>
                <w:szCs w:val="22"/>
              </w:rPr>
              <w:t>B</w:t>
            </w:r>
            <w:r w:rsidRPr="00AA546E">
              <w:rPr>
                <w:rFonts w:hint="eastAsia"/>
                <w:b/>
                <w:bCs/>
                <w:szCs w:val="22"/>
              </w:rPr>
              <w:t>종류</w:t>
            </w:r>
          </w:p>
        </w:tc>
        <w:tc>
          <w:tcPr>
            <w:tcW w:w="1843" w:type="dxa"/>
            <w:shd w:val="clear" w:color="auto" w:fill="EEECE1"/>
          </w:tcPr>
          <w:p w14:paraId="7BA94611" w14:textId="77777777" w:rsidR="00B264A9" w:rsidRPr="00AA546E" w:rsidRDefault="00B264A9" w:rsidP="00CB3D71">
            <w:pPr>
              <w:jc w:val="center"/>
              <w:rPr>
                <w:b/>
                <w:bCs/>
                <w:szCs w:val="22"/>
              </w:rPr>
            </w:pPr>
            <w:proofErr w:type="spellStart"/>
            <w:r w:rsidRPr="00AA546E">
              <w:rPr>
                <w:rFonts w:hint="eastAsia"/>
                <w:b/>
                <w:bCs/>
                <w:szCs w:val="22"/>
              </w:rPr>
              <w:t>E</w:t>
            </w:r>
            <w:r w:rsidRPr="00AA546E">
              <w:rPr>
                <w:b/>
                <w:bCs/>
                <w:szCs w:val="22"/>
              </w:rPr>
              <w:t>xportName</w:t>
            </w:r>
            <w:proofErr w:type="spellEnd"/>
          </w:p>
        </w:tc>
        <w:tc>
          <w:tcPr>
            <w:tcW w:w="2410" w:type="dxa"/>
            <w:shd w:val="clear" w:color="auto" w:fill="EEECE1"/>
          </w:tcPr>
          <w:p w14:paraId="27F1FAC1" w14:textId="77777777" w:rsidR="00B264A9" w:rsidRPr="00AA546E" w:rsidRDefault="00B264A9" w:rsidP="00CB3D71">
            <w:pPr>
              <w:jc w:val="center"/>
              <w:rPr>
                <w:b/>
                <w:bCs/>
                <w:szCs w:val="22"/>
              </w:rPr>
            </w:pPr>
            <w:proofErr w:type="spellStart"/>
            <w:r w:rsidRPr="00AA546E">
              <w:rPr>
                <w:rFonts w:hint="eastAsia"/>
                <w:b/>
                <w:bCs/>
                <w:szCs w:val="22"/>
              </w:rPr>
              <w:t>D</w:t>
            </w:r>
            <w:r w:rsidRPr="00AA546E">
              <w:rPr>
                <w:b/>
                <w:bCs/>
                <w:szCs w:val="22"/>
              </w:rPr>
              <w:t>ataSource</w:t>
            </w:r>
            <w:proofErr w:type="spellEnd"/>
          </w:p>
        </w:tc>
        <w:tc>
          <w:tcPr>
            <w:tcW w:w="1559" w:type="dxa"/>
            <w:shd w:val="clear" w:color="auto" w:fill="EEECE1"/>
          </w:tcPr>
          <w:p w14:paraId="092D8C44" w14:textId="77777777" w:rsidR="00B264A9" w:rsidRPr="00AA546E" w:rsidRDefault="00B264A9" w:rsidP="00CB3D71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D</w:t>
            </w:r>
            <w:r w:rsidRPr="00AA546E">
              <w:rPr>
                <w:b/>
                <w:bCs/>
                <w:szCs w:val="22"/>
              </w:rPr>
              <w:t>atabase</w:t>
            </w:r>
            <w:r w:rsidRPr="00AA546E">
              <w:rPr>
                <w:rFonts w:hint="eastAsia"/>
                <w:b/>
                <w:bCs/>
                <w:szCs w:val="22"/>
              </w:rPr>
              <w:t>명</w:t>
            </w:r>
          </w:p>
        </w:tc>
      </w:tr>
      <w:tr w:rsidR="00B264A9" w:rsidRPr="00AA546E" w14:paraId="3C35C8E2" w14:textId="77777777" w:rsidTr="00CB3D71">
        <w:trPr>
          <w:trHeight w:val="302"/>
        </w:trPr>
        <w:tc>
          <w:tcPr>
            <w:tcW w:w="678" w:type="dxa"/>
            <w:shd w:val="clear" w:color="auto" w:fill="auto"/>
          </w:tcPr>
          <w:p w14:paraId="62A5FE90" w14:textId="77777777" w:rsidR="00B264A9" w:rsidRPr="00AA546E" w:rsidRDefault="00B264A9" w:rsidP="00CB3D71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개발</w:t>
            </w:r>
          </w:p>
        </w:tc>
        <w:tc>
          <w:tcPr>
            <w:tcW w:w="2265" w:type="dxa"/>
            <w:shd w:val="clear" w:color="auto" w:fill="auto"/>
          </w:tcPr>
          <w:p w14:paraId="1523D13A" w14:textId="01D0885A" w:rsidR="00B264A9" w:rsidRPr="00AA546E" w:rsidRDefault="00B264A9" w:rsidP="00CB3D71">
            <w:pPr>
              <w:rPr>
                <w:szCs w:val="22"/>
              </w:rPr>
            </w:pPr>
            <w:r w:rsidRPr="00B264A9">
              <w:rPr>
                <w:szCs w:val="22"/>
              </w:rPr>
              <w:t>융자</w:t>
            </w:r>
            <w:r w:rsidRPr="00B264A9">
              <w:rPr>
                <w:rFonts w:hint="eastAsia"/>
                <w:szCs w:val="22"/>
              </w:rPr>
              <w:t>D</w:t>
            </w:r>
            <w:r w:rsidRPr="00B264A9">
              <w:rPr>
                <w:szCs w:val="22"/>
              </w:rPr>
              <w:t>B</w:t>
            </w:r>
            <w:r w:rsidRPr="00AA546E">
              <w:rPr>
                <w:szCs w:val="22"/>
              </w:rPr>
              <w:t xml:space="preserve"> </w:t>
            </w:r>
          </w:p>
        </w:tc>
        <w:tc>
          <w:tcPr>
            <w:tcW w:w="1134" w:type="dxa"/>
            <w:shd w:val="clear" w:color="auto" w:fill="auto"/>
          </w:tcPr>
          <w:p w14:paraId="1A1E5BAA" w14:textId="5421F287" w:rsidR="00B264A9" w:rsidRPr="00AA546E" w:rsidRDefault="00B264A9" w:rsidP="00CB3D7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Ora</w:t>
            </w:r>
            <w:r>
              <w:rPr>
                <w:szCs w:val="22"/>
              </w:rPr>
              <w:t>cle</w:t>
            </w:r>
          </w:p>
        </w:tc>
        <w:tc>
          <w:tcPr>
            <w:tcW w:w="1843" w:type="dxa"/>
            <w:shd w:val="clear" w:color="auto" w:fill="auto"/>
          </w:tcPr>
          <w:p w14:paraId="19AF4813" w14:textId="1851741D" w:rsidR="00B264A9" w:rsidRPr="00AA546E" w:rsidRDefault="00B264A9" w:rsidP="00CB3D71">
            <w:pPr>
              <w:rPr>
                <w:szCs w:val="22"/>
              </w:rPr>
            </w:pPr>
          </w:p>
        </w:tc>
        <w:tc>
          <w:tcPr>
            <w:tcW w:w="2410" w:type="dxa"/>
            <w:shd w:val="clear" w:color="auto" w:fill="auto"/>
          </w:tcPr>
          <w:p w14:paraId="746CC708" w14:textId="3E21233B" w:rsidR="00B264A9" w:rsidRPr="00AA546E" w:rsidRDefault="00B264A9" w:rsidP="00CB3D71">
            <w:pPr>
              <w:rPr>
                <w:szCs w:val="22"/>
              </w:rPr>
            </w:pPr>
          </w:p>
        </w:tc>
        <w:tc>
          <w:tcPr>
            <w:tcW w:w="1559" w:type="dxa"/>
            <w:shd w:val="clear" w:color="auto" w:fill="auto"/>
          </w:tcPr>
          <w:p w14:paraId="0C1C7EB6" w14:textId="11268FA1" w:rsidR="00B264A9" w:rsidRPr="00AA546E" w:rsidRDefault="00B264A9" w:rsidP="00CB3D71">
            <w:pPr>
              <w:rPr>
                <w:szCs w:val="22"/>
              </w:rPr>
            </w:pPr>
            <w:r w:rsidRPr="00AA546E">
              <w:rPr>
                <w:szCs w:val="22"/>
              </w:rPr>
              <w:t>DH</w:t>
            </w:r>
            <w:r w:rsidR="00142DB9">
              <w:rPr>
                <w:szCs w:val="22"/>
              </w:rPr>
              <w:t>FSR</w:t>
            </w:r>
          </w:p>
        </w:tc>
      </w:tr>
      <w:tr w:rsidR="00B264A9" w:rsidRPr="00AA546E" w14:paraId="66B166B5" w14:textId="77777777" w:rsidTr="00CB3D71">
        <w:trPr>
          <w:trHeight w:val="265"/>
        </w:trPr>
        <w:tc>
          <w:tcPr>
            <w:tcW w:w="678" w:type="dxa"/>
            <w:shd w:val="clear" w:color="auto" w:fill="auto"/>
          </w:tcPr>
          <w:p w14:paraId="76686BDA" w14:textId="77777777" w:rsidR="00B264A9" w:rsidRPr="00AA546E" w:rsidRDefault="00B264A9" w:rsidP="00B264A9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Q</w:t>
            </w:r>
            <w:r w:rsidRPr="00AA546E">
              <w:rPr>
                <w:szCs w:val="22"/>
              </w:rPr>
              <w:t>A</w:t>
            </w:r>
          </w:p>
        </w:tc>
        <w:tc>
          <w:tcPr>
            <w:tcW w:w="2265" w:type="dxa"/>
            <w:shd w:val="clear" w:color="auto" w:fill="auto"/>
          </w:tcPr>
          <w:p w14:paraId="1EFE7DAA" w14:textId="524B32C8" w:rsidR="00B264A9" w:rsidRPr="00AA546E" w:rsidRDefault="00B264A9" w:rsidP="00B264A9">
            <w:pPr>
              <w:rPr>
                <w:szCs w:val="22"/>
              </w:rPr>
            </w:pPr>
            <w:r w:rsidRPr="00B264A9">
              <w:rPr>
                <w:szCs w:val="22"/>
              </w:rPr>
              <w:t>융자</w:t>
            </w:r>
            <w:r w:rsidRPr="00AA546E">
              <w:rPr>
                <w:szCs w:val="22"/>
              </w:rPr>
              <w:t>DB</w:t>
            </w:r>
          </w:p>
        </w:tc>
        <w:tc>
          <w:tcPr>
            <w:tcW w:w="1134" w:type="dxa"/>
            <w:shd w:val="clear" w:color="auto" w:fill="auto"/>
          </w:tcPr>
          <w:p w14:paraId="242792CA" w14:textId="138D95E8" w:rsidR="00B264A9" w:rsidRPr="00AA546E" w:rsidRDefault="00B264A9" w:rsidP="00B264A9">
            <w:pPr>
              <w:rPr>
                <w:szCs w:val="22"/>
              </w:rPr>
            </w:pPr>
            <w:r w:rsidRPr="0016737E">
              <w:rPr>
                <w:rFonts w:hint="eastAsia"/>
                <w:szCs w:val="22"/>
              </w:rPr>
              <w:t>Ora</w:t>
            </w:r>
            <w:r w:rsidRPr="0016737E">
              <w:rPr>
                <w:szCs w:val="22"/>
              </w:rPr>
              <w:t>cle</w:t>
            </w:r>
          </w:p>
        </w:tc>
        <w:tc>
          <w:tcPr>
            <w:tcW w:w="1843" w:type="dxa"/>
            <w:shd w:val="clear" w:color="auto" w:fill="auto"/>
          </w:tcPr>
          <w:p w14:paraId="1D37136C" w14:textId="416A748F" w:rsidR="00B264A9" w:rsidRPr="00AA546E" w:rsidRDefault="00B264A9" w:rsidP="00B264A9">
            <w:pPr>
              <w:rPr>
                <w:szCs w:val="22"/>
              </w:rPr>
            </w:pPr>
          </w:p>
        </w:tc>
        <w:tc>
          <w:tcPr>
            <w:tcW w:w="2410" w:type="dxa"/>
            <w:shd w:val="clear" w:color="auto" w:fill="auto"/>
          </w:tcPr>
          <w:p w14:paraId="64F0C703" w14:textId="07E042AC" w:rsidR="00B264A9" w:rsidRPr="00AA546E" w:rsidRDefault="00B264A9" w:rsidP="00B264A9">
            <w:pPr>
              <w:rPr>
                <w:szCs w:val="22"/>
              </w:rPr>
            </w:pPr>
          </w:p>
        </w:tc>
        <w:tc>
          <w:tcPr>
            <w:tcW w:w="1559" w:type="dxa"/>
            <w:shd w:val="clear" w:color="auto" w:fill="auto"/>
          </w:tcPr>
          <w:p w14:paraId="040FA173" w14:textId="720AC195" w:rsidR="00B264A9" w:rsidRPr="00AA546E" w:rsidRDefault="00142DB9" w:rsidP="00B264A9">
            <w:pPr>
              <w:rPr>
                <w:szCs w:val="22"/>
              </w:rPr>
            </w:pPr>
            <w:r>
              <w:rPr>
                <w:szCs w:val="22"/>
              </w:rPr>
              <w:t>Q</w:t>
            </w:r>
            <w:r w:rsidRPr="00AA546E">
              <w:rPr>
                <w:szCs w:val="22"/>
              </w:rPr>
              <w:t>H</w:t>
            </w:r>
            <w:r>
              <w:rPr>
                <w:szCs w:val="22"/>
              </w:rPr>
              <w:t>FSR</w:t>
            </w:r>
          </w:p>
        </w:tc>
      </w:tr>
      <w:tr w:rsidR="00B264A9" w:rsidRPr="00AA546E" w14:paraId="5DDE216D" w14:textId="77777777" w:rsidTr="00CB3D71">
        <w:trPr>
          <w:trHeight w:val="265"/>
        </w:trPr>
        <w:tc>
          <w:tcPr>
            <w:tcW w:w="678" w:type="dxa"/>
            <w:vMerge w:val="restart"/>
            <w:shd w:val="clear" w:color="auto" w:fill="auto"/>
          </w:tcPr>
          <w:p w14:paraId="3EBE14DB" w14:textId="77777777" w:rsidR="00B264A9" w:rsidRPr="00AA546E" w:rsidRDefault="00B264A9" w:rsidP="00B264A9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운영</w:t>
            </w:r>
          </w:p>
        </w:tc>
        <w:tc>
          <w:tcPr>
            <w:tcW w:w="2265" w:type="dxa"/>
            <w:shd w:val="clear" w:color="auto" w:fill="auto"/>
          </w:tcPr>
          <w:p w14:paraId="1D32ED01" w14:textId="47943A5B" w:rsidR="00B264A9" w:rsidRPr="00AA546E" w:rsidRDefault="00B264A9" w:rsidP="00B264A9">
            <w:pPr>
              <w:rPr>
                <w:szCs w:val="22"/>
              </w:rPr>
            </w:pPr>
            <w:r w:rsidRPr="00B264A9">
              <w:rPr>
                <w:szCs w:val="22"/>
              </w:rPr>
              <w:t>융자</w:t>
            </w:r>
            <w:r w:rsidRPr="00AA546E">
              <w:rPr>
                <w:szCs w:val="22"/>
              </w:rPr>
              <w:t>DB#1</w:t>
            </w:r>
          </w:p>
        </w:tc>
        <w:tc>
          <w:tcPr>
            <w:tcW w:w="1134" w:type="dxa"/>
            <w:shd w:val="clear" w:color="auto" w:fill="auto"/>
          </w:tcPr>
          <w:p w14:paraId="45BAF1DD" w14:textId="1411D295" w:rsidR="00B264A9" w:rsidRPr="00AA546E" w:rsidRDefault="00B264A9" w:rsidP="00B264A9">
            <w:pPr>
              <w:rPr>
                <w:szCs w:val="22"/>
              </w:rPr>
            </w:pPr>
            <w:r w:rsidRPr="0016737E">
              <w:rPr>
                <w:rFonts w:hint="eastAsia"/>
                <w:szCs w:val="22"/>
              </w:rPr>
              <w:t>Ora</w:t>
            </w:r>
            <w:r w:rsidRPr="0016737E">
              <w:rPr>
                <w:szCs w:val="22"/>
              </w:rPr>
              <w:t>cle</w:t>
            </w:r>
          </w:p>
        </w:tc>
        <w:tc>
          <w:tcPr>
            <w:tcW w:w="1843" w:type="dxa"/>
            <w:shd w:val="clear" w:color="auto" w:fill="auto"/>
          </w:tcPr>
          <w:p w14:paraId="2FDD9576" w14:textId="0EC38627" w:rsidR="00B264A9" w:rsidRPr="00AA546E" w:rsidRDefault="00B264A9" w:rsidP="00B264A9">
            <w:pPr>
              <w:rPr>
                <w:szCs w:val="22"/>
              </w:rPr>
            </w:pPr>
          </w:p>
        </w:tc>
        <w:tc>
          <w:tcPr>
            <w:tcW w:w="2410" w:type="dxa"/>
            <w:shd w:val="clear" w:color="auto" w:fill="auto"/>
          </w:tcPr>
          <w:p w14:paraId="62BB921A" w14:textId="2C067502" w:rsidR="00B264A9" w:rsidRPr="00AA546E" w:rsidRDefault="00B264A9" w:rsidP="00B264A9">
            <w:pPr>
              <w:rPr>
                <w:szCs w:val="22"/>
              </w:rPr>
            </w:pPr>
          </w:p>
        </w:tc>
        <w:tc>
          <w:tcPr>
            <w:tcW w:w="1559" w:type="dxa"/>
            <w:shd w:val="clear" w:color="auto" w:fill="auto"/>
          </w:tcPr>
          <w:p w14:paraId="50E0DF2A" w14:textId="68789A56" w:rsidR="00B264A9" w:rsidRPr="00AA546E" w:rsidRDefault="00142DB9" w:rsidP="00B264A9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P</w:t>
            </w:r>
            <w:r w:rsidRPr="00AA546E">
              <w:rPr>
                <w:szCs w:val="22"/>
              </w:rPr>
              <w:t>H</w:t>
            </w:r>
            <w:r>
              <w:rPr>
                <w:szCs w:val="22"/>
              </w:rPr>
              <w:t>FSR#1</w:t>
            </w:r>
          </w:p>
        </w:tc>
      </w:tr>
      <w:tr w:rsidR="00142DB9" w:rsidRPr="00AA546E" w14:paraId="1096104E" w14:textId="77777777" w:rsidTr="00CB3D71">
        <w:trPr>
          <w:trHeight w:val="249"/>
        </w:trPr>
        <w:tc>
          <w:tcPr>
            <w:tcW w:w="678" w:type="dxa"/>
            <w:vMerge/>
            <w:shd w:val="clear" w:color="auto" w:fill="auto"/>
          </w:tcPr>
          <w:p w14:paraId="2DB54444" w14:textId="77777777" w:rsidR="00142DB9" w:rsidRPr="00AA546E" w:rsidRDefault="00142DB9" w:rsidP="00142DB9">
            <w:pPr>
              <w:rPr>
                <w:szCs w:val="22"/>
              </w:rPr>
            </w:pPr>
          </w:p>
        </w:tc>
        <w:tc>
          <w:tcPr>
            <w:tcW w:w="2265" w:type="dxa"/>
            <w:shd w:val="clear" w:color="auto" w:fill="auto"/>
          </w:tcPr>
          <w:p w14:paraId="1E08AD3C" w14:textId="49CEA636" w:rsidR="00142DB9" w:rsidRPr="00AA546E" w:rsidRDefault="00142DB9" w:rsidP="00142DB9">
            <w:pPr>
              <w:rPr>
                <w:szCs w:val="22"/>
              </w:rPr>
            </w:pPr>
            <w:r w:rsidRPr="00B264A9">
              <w:rPr>
                <w:szCs w:val="22"/>
              </w:rPr>
              <w:t>융자</w:t>
            </w:r>
            <w:r w:rsidRPr="00AA546E">
              <w:rPr>
                <w:szCs w:val="22"/>
              </w:rPr>
              <w:t>DB#2</w:t>
            </w:r>
          </w:p>
        </w:tc>
        <w:tc>
          <w:tcPr>
            <w:tcW w:w="1134" w:type="dxa"/>
            <w:shd w:val="clear" w:color="auto" w:fill="auto"/>
          </w:tcPr>
          <w:p w14:paraId="4DEAAA0B" w14:textId="4228F665" w:rsidR="00142DB9" w:rsidRPr="00AA546E" w:rsidRDefault="00142DB9" w:rsidP="00142DB9">
            <w:pPr>
              <w:rPr>
                <w:szCs w:val="22"/>
              </w:rPr>
            </w:pPr>
            <w:r w:rsidRPr="0016737E">
              <w:rPr>
                <w:rFonts w:hint="eastAsia"/>
                <w:szCs w:val="22"/>
              </w:rPr>
              <w:t>Ora</w:t>
            </w:r>
            <w:r w:rsidRPr="0016737E">
              <w:rPr>
                <w:szCs w:val="22"/>
              </w:rPr>
              <w:t>cle</w:t>
            </w:r>
          </w:p>
        </w:tc>
        <w:tc>
          <w:tcPr>
            <w:tcW w:w="1843" w:type="dxa"/>
            <w:shd w:val="clear" w:color="auto" w:fill="auto"/>
          </w:tcPr>
          <w:p w14:paraId="3E8A3A45" w14:textId="1BABAF7D" w:rsidR="00142DB9" w:rsidRPr="00AA546E" w:rsidRDefault="00142DB9" w:rsidP="00142DB9">
            <w:pPr>
              <w:rPr>
                <w:szCs w:val="22"/>
              </w:rPr>
            </w:pPr>
          </w:p>
        </w:tc>
        <w:tc>
          <w:tcPr>
            <w:tcW w:w="2410" w:type="dxa"/>
            <w:shd w:val="clear" w:color="auto" w:fill="auto"/>
          </w:tcPr>
          <w:p w14:paraId="57EA2D7A" w14:textId="7DFE3106" w:rsidR="00142DB9" w:rsidRPr="00AA546E" w:rsidRDefault="00142DB9" w:rsidP="00142DB9">
            <w:pPr>
              <w:rPr>
                <w:szCs w:val="22"/>
              </w:rPr>
            </w:pPr>
          </w:p>
        </w:tc>
        <w:tc>
          <w:tcPr>
            <w:tcW w:w="1559" w:type="dxa"/>
            <w:shd w:val="clear" w:color="auto" w:fill="auto"/>
          </w:tcPr>
          <w:p w14:paraId="4DDF74F1" w14:textId="225D7CA0" w:rsidR="00142DB9" w:rsidRPr="00AA546E" w:rsidRDefault="00142DB9" w:rsidP="00142DB9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P</w:t>
            </w:r>
            <w:r w:rsidRPr="00AA546E">
              <w:rPr>
                <w:szCs w:val="22"/>
              </w:rPr>
              <w:t>H</w:t>
            </w:r>
            <w:r>
              <w:rPr>
                <w:szCs w:val="22"/>
              </w:rPr>
              <w:t>FSR#12</w:t>
            </w:r>
          </w:p>
        </w:tc>
      </w:tr>
    </w:tbl>
    <w:p w14:paraId="75FE5043" w14:textId="27D3CD9E" w:rsidR="00485271" w:rsidRDefault="00485271" w:rsidP="00427EF2"/>
    <w:p w14:paraId="4F2F54EC" w14:textId="0C9E8151" w:rsidR="00304C71" w:rsidRDefault="00304C71" w:rsidP="00304C71">
      <w:pPr>
        <w:pStyle w:val="2"/>
        <w:numPr>
          <w:ilvl w:val="1"/>
          <w:numId w:val="1"/>
        </w:numPr>
      </w:pPr>
      <w:bookmarkStart w:id="9" w:name="_Toc246749442"/>
      <w:proofErr w:type="gramStart"/>
      <w:r>
        <w:rPr>
          <w:rFonts w:hint="eastAsia"/>
        </w:rPr>
        <w:t>네트워크</w:t>
      </w:r>
      <w:r>
        <w:t xml:space="preserve"> /</w:t>
      </w:r>
      <w:proofErr w:type="gramEnd"/>
      <w:r>
        <w:t xml:space="preserve"> </w:t>
      </w:r>
      <w:r>
        <w:rPr>
          <w:rFonts w:hint="eastAsia"/>
        </w:rPr>
        <w:t>서비스 정보</w:t>
      </w:r>
    </w:p>
    <w:p w14:paraId="65D9B055" w14:textId="0B44663E" w:rsidR="00304C71" w:rsidRDefault="00304C71" w:rsidP="00304C71">
      <w:r>
        <w:rPr>
          <w:rFonts w:hint="eastAsia"/>
        </w:rPr>
        <w:t xml:space="preserve">시스템(서비스)에서 사용하는 </w:t>
      </w:r>
      <w:proofErr w:type="gramStart"/>
      <w:r>
        <w:rPr>
          <w:rFonts w:hint="eastAsia"/>
        </w:rPr>
        <w:t>S</w:t>
      </w:r>
      <w:r>
        <w:t>ource /</w:t>
      </w:r>
      <w:proofErr w:type="gramEnd"/>
      <w:r>
        <w:t xml:space="preserve"> </w:t>
      </w:r>
      <w:proofErr w:type="spellStart"/>
      <w:r>
        <w:t>Dest</w:t>
      </w:r>
      <w:proofErr w:type="spellEnd"/>
      <w:r>
        <w:t xml:space="preserve">. </w:t>
      </w:r>
      <w:r>
        <w:rPr>
          <w:rFonts w:hint="eastAsia"/>
        </w:rPr>
        <w:t>관련 네트워크 정보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1181"/>
        <w:gridCol w:w="5481"/>
        <w:gridCol w:w="851"/>
        <w:gridCol w:w="1559"/>
      </w:tblGrid>
      <w:tr w:rsidR="005E07A9" w:rsidRPr="00AA546E" w14:paraId="7CB5F69A" w14:textId="77777777" w:rsidTr="00FE7AF3">
        <w:trPr>
          <w:trHeight w:val="265"/>
        </w:trPr>
        <w:tc>
          <w:tcPr>
            <w:tcW w:w="817" w:type="dxa"/>
            <w:shd w:val="clear" w:color="auto" w:fill="EEECE1"/>
          </w:tcPr>
          <w:p w14:paraId="780036FC" w14:textId="77777777" w:rsidR="00304C71" w:rsidRPr="00AA546E" w:rsidRDefault="00304C71" w:rsidP="00ED7672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구분</w:t>
            </w:r>
          </w:p>
        </w:tc>
        <w:tc>
          <w:tcPr>
            <w:tcW w:w="1181" w:type="dxa"/>
            <w:shd w:val="clear" w:color="auto" w:fill="EEECE1"/>
          </w:tcPr>
          <w:p w14:paraId="3B4A68DE" w14:textId="3407D72D" w:rsidR="00304C71" w:rsidRPr="00AA546E" w:rsidRDefault="00304C71" w:rsidP="00ED7672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출발지</w:t>
            </w:r>
          </w:p>
        </w:tc>
        <w:tc>
          <w:tcPr>
            <w:tcW w:w="5481" w:type="dxa"/>
            <w:shd w:val="clear" w:color="auto" w:fill="EEECE1"/>
          </w:tcPr>
          <w:p w14:paraId="67CD17FA" w14:textId="17CFE569" w:rsidR="00304C71" w:rsidRPr="00AA546E" w:rsidRDefault="00304C71" w:rsidP="00ED7672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목적지</w:t>
            </w:r>
          </w:p>
        </w:tc>
        <w:tc>
          <w:tcPr>
            <w:tcW w:w="851" w:type="dxa"/>
            <w:shd w:val="clear" w:color="auto" w:fill="EEECE1"/>
          </w:tcPr>
          <w:p w14:paraId="421DBB65" w14:textId="49D774EB" w:rsidR="00304C71" w:rsidRPr="00AA546E" w:rsidRDefault="00304C71" w:rsidP="00ED7672">
            <w:pPr>
              <w:jc w:val="center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PORT</w:t>
            </w:r>
          </w:p>
        </w:tc>
        <w:tc>
          <w:tcPr>
            <w:tcW w:w="1559" w:type="dxa"/>
            <w:shd w:val="clear" w:color="auto" w:fill="EEECE1"/>
          </w:tcPr>
          <w:p w14:paraId="09AAE8E9" w14:textId="67FB22D7" w:rsidR="00304C71" w:rsidRPr="00AA546E" w:rsidRDefault="00304C71" w:rsidP="00ED7672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목적</w:t>
            </w:r>
          </w:p>
        </w:tc>
      </w:tr>
      <w:tr w:rsidR="00914C82" w:rsidRPr="00AA546E" w14:paraId="56459736" w14:textId="77777777" w:rsidTr="00FE7AF3">
        <w:trPr>
          <w:trHeight w:val="265"/>
        </w:trPr>
        <w:tc>
          <w:tcPr>
            <w:tcW w:w="817" w:type="dxa"/>
            <w:shd w:val="clear" w:color="auto" w:fill="auto"/>
          </w:tcPr>
          <w:p w14:paraId="6BC2687B" w14:textId="77777777" w:rsidR="00304C71" w:rsidRPr="00AA546E" w:rsidRDefault="00304C71" w:rsidP="00ED7672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개발</w:t>
            </w:r>
          </w:p>
        </w:tc>
        <w:tc>
          <w:tcPr>
            <w:tcW w:w="1181" w:type="dxa"/>
            <w:shd w:val="clear" w:color="auto" w:fill="auto"/>
          </w:tcPr>
          <w:p w14:paraId="1C2F1E50" w14:textId="26FBA3D5" w:rsidR="00304C71" w:rsidRPr="00AA546E" w:rsidRDefault="00304C71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중요P</w:t>
            </w:r>
            <w:r>
              <w:rPr>
                <w:szCs w:val="22"/>
              </w:rPr>
              <w:t>C</w:t>
            </w:r>
          </w:p>
        </w:tc>
        <w:tc>
          <w:tcPr>
            <w:tcW w:w="5481" w:type="dxa"/>
            <w:shd w:val="clear" w:color="auto" w:fill="auto"/>
          </w:tcPr>
          <w:p w14:paraId="6A946FD6" w14:textId="11027A58" w:rsidR="00304C71" w:rsidRPr="00AA546E" w:rsidRDefault="00FE7AF3" w:rsidP="00ED7672">
            <w:pPr>
              <w:rPr>
                <w:szCs w:val="22"/>
              </w:rPr>
            </w:pPr>
            <w:r w:rsidRPr="00FE7AF3">
              <w:rPr>
                <w:szCs w:val="22"/>
              </w:rPr>
              <w:t>http://10.10.100.15/korealife/nk21_mip/index.jsp</w:t>
            </w:r>
          </w:p>
        </w:tc>
        <w:tc>
          <w:tcPr>
            <w:tcW w:w="851" w:type="dxa"/>
            <w:shd w:val="clear" w:color="auto" w:fill="auto"/>
          </w:tcPr>
          <w:p w14:paraId="5B934D6A" w14:textId="232AB1E3" w:rsidR="00304C71" w:rsidRPr="00AA546E" w:rsidRDefault="00FE7AF3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8</w:t>
            </w:r>
            <w:r>
              <w:rPr>
                <w:szCs w:val="22"/>
              </w:rPr>
              <w:t>0</w:t>
            </w:r>
          </w:p>
        </w:tc>
        <w:tc>
          <w:tcPr>
            <w:tcW w:w="1559" w:type="dxa"/>
            <w:shd w:val="clear" w:color="auto" w:fill="auto"/>
          </w:tcPr>
          <w:p w14:paraId="3D0DD232" w14:textId="2A9724FF" w:rsidR="00304C71" w:rsidRPr="00AA546E" w:rsidRDefault="00304C71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시스템 접속</w:t>
            </w:r>
          </w:p>
        </w:tc>
      </w:tr>
      <w:tr w:rsidR="00914C82" w:rsidRPr="00AA546E" w14:paraId="5B538190" w14:textId="77777777" w:rsidTr="00FE7AF3">
        <w:trPr>
          <w:trHeight w:val="265"/>
        </w:trPr>
        <w:tc>
          <w:tcPr>
            <w:tcW w:w="817" w:type="dxa"/>
            <w:shd w:val="clear" w:color="auto" w:fill="auto"/>
          </w:tcPr>
          <w:p w14:paraId="46C6E4A8" w14:textId="77777777" w:rsidR="00304C71" w:rsidRPr="00AA546E" w:rsidRDefault="00304C71" w:rsidP="00ED7672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Q</w:t>
            </w:r>
            <w:r w:rsidRPr="00AA546E">
              <w:rPr>
                <w:szCs w:val="22"/>
              </w:rPr>
              <w:t>A</w:t>
            </w:r>
          </w:p>
        </w:tc>
        <w:tc>
          <w:tcPr>
            <w:tcW w:w="1181" w:type="dxa"/>
            <w:shd w:val="clear" w:color="auto" w:fill="auto"/>
          </w:tcPr>
          <w:p w14:paraId="573EEC67" w14:textId="6FFD67EC" w:rsidR="00304C71" w:rsidRPr="00AA546E" w:rsidRDefault="00304C71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업무P</w:t>
            </w:r>
            <w:r>
              <w:rPr>
                <w:szCs w:val="22"/>
              </w:rPr>
              <w:t>C</w:t>
            </w:r>
          </w:p>
        </w:tc>
        <w:tc>
          <w:tcPr>
            <w:tcW w:w="5481" w:type="dxa"/>
            <w:shd w:val="clear" w:color="auto" w:fill="auto"/>
          </w:tcPr>
          <w:p w14:paraId="3182D361" w14:textId="3855D3A7" w:rsidR="00304C71" w:rsidRPr="00AA546E" w:rsidRDefault="00FE7AF3" w:rsidP="00ED7672">
            <w:pPr>
              <w:rPr>
                <w:szCs w:val="22"/>
              </w:rPr>
            </w:pPr>
            <w:r w:rsidRPr="00FE7AF3">
              <w:rPr>
                <w:szCs w:val="22"/>
              </w:rPr>
              <w:t>http://10.10.26.45/korealife/nk21_mip/index.jsp</w:t>
            </w:r>
          </w:p>
        </w:tc>
        <w:tc>
          <w:tcPr>
            <w:tcW w:w="851" w:type="dxa"/>
            <w:shd w:val="clear" w:color="auto" w:fill="auto"/>
          </w:tcPr>
          <w:p w14:paraId="02F40968" w14:textId="1F36ED2B" w:rsidR="00304C71" w:rsidRPr="00AA546E" w:rsidRDefault="00FE7AF3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8</w:t>
            </w:r>
            <w:r>
              <w:rPr>
                <w:szCs w:val="22"/>
              </w:rPr>
              <w:t>0</w:t>
            </w:r>
          </w:p>
        </w:tc>
        <w:tc>
          <w:tcPr>
            <w:tcW w:w="1559" w:type="dxa"/>
            <w:shd w:val="clear" w:color="auto" w:fill="auto"/>
          </w:tcPr>
          <w:p w14:paraId="67199419" w14:textId="6D35B834" w:rsidR="00304C71" w:rsidRPr="00AA546E" w:rsidRDefault="00304C71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시스템 접속</w:t>
            </w:r>
          </w:p>
        </w:tc>
      </w:tr>
      <w:tr w:rsidR="00914C82" w:rsidRPr="00AA546E" w14:paraId="11B071C2" w14:textId="77777777" w:rsidTr="00FE7AF3">
        <w:trPr>
          <w:trHeight w:val="265"/>
        </w:trPr>
        <w:tc>
          <w:tcPr>
            <w:tcW w:w="817" w:type="dxa"/>
            <w:shd w:val="clear" w:color="auto" w:fill="auto"/>
          </w:tcPr>
          <w:p w14:paraId="62CD8CC1" w14:textId="5978A983" w:rsidR="00304C71" w:rsidRPr="00AA546E" w:rsidRDefault="00304C71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운영</w:t>
            </w:r>
          </w:p>
        </w:tc>
        <w:tc>
          <w:tcPr>
            <w:tcW w:w="1181" w:type="dxa"/>
            <w:shd w:val="clear" w:color="auto" w:fill="auto"/>
          </w:tcPr>
          <w:p w14:paraId="029DB703" w14:textId="02DBFE9E" w:rsidR="00304C71" w:rsidRPr="00AA546E" w:rsidRDefault="00304C71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업무P</w:t>
            </w:r>
            <w:r>
              <w:rPr>
                <w:szCs w:val="22"/>
              </w:rPr>
              <w:t>C</w:t>
            </w:r>
          </w:p>
        </w:tc>
        <w:tc>
          <w:tcPr>
            <w:tcW w:w="5481" w:type="dxa"/>
            <w:shd w:val="clear" w:color="auto" w:fill="auto"/>
          </w:tcPr>
          <w:p w14:paraId="77829AF8" w14:textId="5EDCF797" w:rsidR="00304C71" w:rsidRPr="00AA546E" w:rsidRDefault="00FE7AF3" w:rsidP="00ED7672">
            <w:pPr>
              <w:rPr>
                <w:szCs w:val="22"/>
              </w:rPr>
            </w:pPr>
            <w:r w:rsidRPr="00FE7AF3">
              <w:rPr>
                <w:szCs w:val="22"/>
              </w:rPr>
              <w:t>http://10.10.26.105/korealife/nk21_mip/index.jsp</w:t>
            </w:r>
          </w:p>
        </w:tc>
        <w:tc>
          <w:tcPr>
            <w:tcW w:w="851" w:type="dxa"/>
            <w:shd w:val="clear" w:color="auto" w:fill="auto"/>
          </w:tcPr>
          <w:p w14:paraId="688014BA" w14:textId="2B1A9111" w:rsidR="00304C71" w:rsidRPr="00AA546E" w:rsidRDefault="00FE7AF3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8</w:t>
            </w:r>
            <w:r>
              <w:rPr>
                <w:szCs w:val="22"/>
              </w:rPr>
              <w:t>0</w:t>
            </w:r>
          </w:p>
        </w:tc>
        <w:tc>
          <w:tcPr>
            <w:tcW w:w="1559" w:type="dxa"/>
            <w:shd w:val="clear" w:color="auto" w:fill="auto"/>
          </w:tcPr>
          <w:p w14:paraId="14A8256D" w14:textId="5F1D2946" w:rsidR="00304C71" w:rsidRPr="00AA546E" w:rsidRDefault="00304C71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시스템 접속</w:t>
            </w:r>
          </w:p>
        </w:tc>
      </w:tr>
    </w:tbl>
    <w:p w14:paraId="57400E8E" w14:textId="77777777" w:rsidR="00142DB9" w:rsidRDefault="00142DB9" w:rsidP="00142DB9">
      <w:pPr>
        <w:pStyle w:val="2"/>
        <w:numPr>
          <w:ilvl w:val="1"/>
          <w:numId w:val="1"/>
        </w:numPr>
      </w:pPr>
      <w:bookmarkStart w:id="10" w:name="_Toc219310839"/>
      <w:bookmarkStart w:id="11" w:name="_Hlk228266775"/>
      <w:r>
        <w:rPr>
          <w:rFonts w:hint="eastAsia"/>
        </w:rPr>
        <w:lastRenderedPageBreak/>
        <w:t>S</w:t>
      </w:r>
      <w:r>
        <w:t>/W</w:t>
      </w:r>
      <w:r>
        <w:rPr>
          <w:rFonts w:hint="eastAsia"/>
        </w:rPr>
        <w:t>정보</w:t>
      </w:r>
      <w:bookmarkEnd w:id="10"/>
    </w:p>
    <w:p w14:paraId="4F7B41D7" w14:textId="77777777" w:rsidR="00142DB9" w:rsidRDefault="00142DB9" w:rsidP="00142DB9">
      <w:bookmarkStart w:id="12" w:name="_Hlk228266896"/>
      <w:r>
        <w:rPr>
          <w:rFonts w:hint="eastAsia"/>
        </w:rPr>
        <w:t>시스템(서비스)에서 사용하는 소프트웨어 종류 및 제품 정보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6"/>
        <w:gridCol w:w="1417"/>
        <w:gridCol w:w="3691"/>
        <w:gridCol w:w="1134"/>
        <w:gridCol w:w="1701"/>
      </w:tblGrid>
      <w:tr w:rsidR="00142DB9" w:rsidRPr="00AA546E" w14:paraId="6D62DC6B" w14:textId="77777777" w:rsidTr="00CB3D71">
        <w:trPr>
          <w:trHeight w:val="265"/>
        </w:trPr>
        <w:tc>
          <w:tcPr>
            <w:tcW w:w="1946" w:type="dxa"/>
            <w:shd w:val="clear" w:color="auto" w:fill="EEECE1"/>
          </w:tcPr>
          <w:p w14:paraId="66993923" w14:textId="77777777" w:rsidR="00142DB9" w:rsidRPr="00AA546E" w:rsidRDefault="00142DB9" w:rsidP="00CB3D71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구분</w:t>
            </w:r>
          </w:p>
        </w:tc>
        <w:tc>
          <w:tcPr>
            <w:tcW w:w="1417" w:type="dxa"/>
            <w:shd w:val="clear" w:color="auto" w:fill="EEECE1"/>
          </w:tcPr>
          <w:p w14:paraId="1F31D4D3" w14:textId="77777777" w:rsidR="00142DB9" w:rsidRPr="00AA546E" w:rsidRDefault="00142DB9" w:rsidP="00CB3D71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종류</w:t>
            </w:r>
          </w:p>
        </w:tc>
        <w:tc>
          <w:tcPr>
            <w:tcW w:w="3691" w:type="dxa"/>
            <w:shd w:val="clear" w:color="auto" w:fill="EEECE1"/>
          </w:tcPr>
          <w:p w14:paraId="55BE65B6" w14:textId="77777777" w:rsidR="00142DB9" w:rsidRPr="00AA546E" w:rsidRDefault="00142DB9" w:rsidP="00CB3D71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제품명</w:t>
            </w:r>
          </w:p>
        </w:tc>
        <w:tc>
          <w:tcPr>
            <w:tcW w:w="1134" w:type="dxa"/>
            <w:shd w:val="clear" w:color="auto" w:fill="EEECE1"/>
          </w:tcPr>
          <w:p w14:paraId="0450E6C4" w14:textId="77777777" w:rsidR="00142DB9" w:rsidRPr="00AA546E" w:rsidRDefault="00142DB9" w:rsidP="00CB3D71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담당자</w:t>
            </w:r>
          </w:p>
        </w:tc>
        <w:tc>
          <w:tcPr>
            <w:tcW w:w="1701" w:type="dxa"/>
            <w:shd w:val="clear" w:color="auto" w:fill="EEECE1"/>
          </w:tcPr>
          <w:p w14:paraId="2EB1930B" w14:textId="77777777" w:rsidR="00142DB9" w:rsidRPr="00AA546E" w:rsidRDefault="00142DB9" w:rsidP="00CB3D71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비고</w:t>
            </w:r>
          </w:p>
        </w:tc>
      </w:tr>
      <w:tr w:rsidR="00142DB9" w:rsidRPr="00AA546E" w14:paraId="5D93F50B" w14:textId="77777777" w:rsidTr="00CB3D71">
        <w:trPr>
          <w:trHeight w:val="265"/>
        </w:trPr>
        <w:tc>
          <w:tcPr>
            <w:tcW w:w="1946" w:type="dxa"/>
            <w:vMerge w:val="restart"/>
            <w:shd w:val="clear" w:color="auto" w:fill="auto"/>
          </w:tcPr>
          <w:p w14:paraId="04AEE365" w14:textId="77777777" w:rsidR="00142DB9" w:rsidRPr="0025014D" w:rsidRDefault="00142DB9" w:rsidP="00CB3D71">
            <w:pPr>
              <w:rPr>
                <w:color w:val="000000"/>
                <w:szCs w:val="22"/>
              </w:rPr>
            </w:pPr>
            <w:r w:rsidRPr="0025014D">
              <w:rPr>
                <w:rFonts w:hint="eastAsia"/>
                <w:color w:val="000000"/>
                <w:szCs w:val="22"/>
              </w:rPr>
              <w:t>사용자P</w:t>
            </w:r>
            <w:r w:rsidRPr="0025014D">
              <w:rPr>
                <w:color w:val="000000"/>
                <w:szCs w:val="22"/>
              </w:rPr>
              <w:t>C</w:t>
            </w:r>
          </w:p>
        </w:tc>
        <w:tc>
          <w:tcPr>
            <w:tcW w:w="1417" w:type="dxa"/>
            <w:shd w:val="clear" w:color="auto" w:fill="auto"/>
          </w:tcPr>
          <w:p w14:paraId="44564A2C" w14:textId="77777777" w:rsidR="00142DB9" w:rsidRPr="0025014D" w:rsidRDefault="00142DB9" w:rsidP="00CB3D71">
            <w:pPr>
              <w:rPr>
                <w:color w:val="000000"/>
                <w:szCs w:val="22"/>
              </w:rPr>
            </w:pPr>
            <w:r w:rsidRPr="0025014D">
              <w:rPr>
                <w:rFonts w:hint="eastAsia"/>
                <w:color w:val="000000"/>
                <w:szCs w:val="22"/>
              </w:rPr>
              <w:t>O</w:t>
            </w:r>
            <w:r w:rsidRPr="0025014D">
              <w:rPr>
                <w:color w:val="000000"/>
                <w:szCs w:val="22"/>
              </w:rPr>
              <w:t>S</w:t>
            </w:r>
          </w:p>
        </w:tc>
        <w:tc>
          <w:tcPr>
            <w:tcW w:w="3691" w:type="dxa"/>
            <w:shd w:val="clear" w:color="auto" w:fill="auto"/>
          </w:tcPr>
          <w:p w14:paraId="3D684177" w14:textId="77777777" w:rsidR="00142DB9" w:rsidRPr="0025014D" w:rsidRDefault="00142DB9" w:rsidP="00CB3D71">
            <w:pPr>
              <w:rPr>
                <w:color w:val="000000"/>
                <w:szCs w:val="22"/>
              </w:rPr>
            </w:pPr>
            <w:r w:rsidRPr="0025014D">
              <w:rPr>
                <w:color w:val="000000"/>
                <w:szCs w:val="22"/>
              </w:rPr>
              <w:t>Windows11</w:t>
            </w:r>
          </w:p>
        </w:tc>
        <w:tc>
          <w:tcPr>
            <w:tcW w:w="1134" w:type="dxa"/>
          </w:tcPr>
          <w:p w14:paraId="63A45702" w14:textId="77777777" w:rsidR="00142DB9" w:rsidRPr="0025014D" w:rsidRDefault="00142DB9" w:rsidP="00CB3D71">
            <w:pPr>
              <w:rPr>
                <w:color w:val="000000"/>
                <w:szCs w:val="22"/>
              </w:rPr>
            </w:pPr>
            <w:r w:rsidRPr="0025014D">
              <w:rPr>
                <w:rFonts w:hint="eastAsia"/>
                <w:color w:val="000000"/>
                <w:szCs w:val="22"/>
              </w:rPr>
              <w:t>김희수</w:t>
            </w:r>
          </w:p>
        </w:tc>
        <w:tc>
          <w:tcPr>
            <w:tcW w:w="1701" w:type="dxa"/>
            <w:shd w:val="clear" w:color="auto" w:fill="auto"/>
          </w:tcPr>
          <w:p w14:paraId="32AACD55" w14:textId="77777777" w:rsidR="00142DB9" w:rsidRPr="0025014D" w:rsidRDefault="00142DB9" w:rsidP="00CB3D71">
            <w:pPr>
              <w:rPr>
                <w:color w:val="000000"/>
                <w:szCs w:val="22"/>
              </w:rPr>
            </w:pPr>
            <w:proofErr w:type="spellStart"/>
            <w:r w:rsidRPr="0025014D">
              <w:rPr>
                <w:rFonts w:hint="eastAsia"/>
                <w:color w:val="000000"/>
                <w:szCs w:val="22"/>
              </w:rPr>
              <w:t>생보</w:t>
            </w:r>
            <w:proofErr w:type="spellEnd"/>
            <w:r w:rsidRPr="0025014D">
              <w:rPr>
                <w:rFonts w:hint="eastAsia"/>
                <w:color w:val="000000"/>
                <w:szCs w:val="22"/>
              </w:rPr>
              <w:t>I</w:t>
            </w:r>
            <w:r w:rsidRPr="0025014D">
              <w:rPr>
                <w:color w:val="000000"/>
                <w:szCs w:val="22"/>
              </w:rPr>
              <w:t>TO</w:t>
            </w:r>
          </w:p>
        </w:tc>
      </w:tr>
      <w:tr w:rsidR="00206B70" w:rsidRPr="00AA546E" w14:paraId="3DCADA61" w14:textId="77777777" w:rsidTr="00CB3D7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102C858F" w14:textId="77777777" w:rsidR="00206B70" w:rsidRPr="0025014D" w:rsidRDefault="00206B70" w:rsidP="00206B70">
            <w:pPr>
              <w:rPr>
                <w:color w:val="000000"/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170C7B45" w14:textId="7AC19D1A" w:rsidR="00206B70" w:rsidRPr="0025014D" w:rsidRDefault="00206B70" w:rsidP="00206B70">
            <w:pPr>
              <w:rPr>
                <w:color w:val="000000"/>
                <w:szCs w:val="22"/>
              </w:rPr>
            </w:pPr>
            <w:r w:rsidRPr="0025014D">
              <w:rPr>
                <w:rFonts w:hint="eastAsia"/>
                <w:color w:val="000000"/>
                <w:szCs w:val="22"/>
              </w:rPr>
              <w:t>U</w:t>
            </w:r>
            <w:r w:rsidRPr="0025014D">
              <w:rPr>
                <w:color w:val="000000"/>
                <w:szCs w:val="22"/>
              </w:rPr>
              <w:t>I</w:t>
            </w:r>
            <w:r w:rsidRPr="0025014D">
              <w:rPr>
                <w:rFonts w:hint="eastAsia"/>
                <w:color w:val="000000"/>
                <w:szCs w:val="22"/>
              </w:rPr>
              <w:t>플랫폼</w:t>
            </w:r>
          </w:p>
        </w:tc>
        <w:tc>
          <w:tcPr>
            <w:tcW w:w="3691" w:type="dxa"/>
            <w:shd w:val="clear" w:color="auto" w:fill="auto"/>
          </w:tcPr>
          <w:p w14:paraId="54E1C202" w14:textId="67D82C30" w:rsidR="00206B70" w:rsidRPr="0025014D" w:rsidRDefault="00206B70" w:rsidP="00206B70">
            <w:pPr>
              <w:rPr>
                <w:color w:val="000000"/>
                <w:szCs w:val="22"/>
              </w:rPr>
            </w:pPr>
            <w:proofErr w:type="spellStart"/>
            <w:r w:rsidRPr="0025014D">
              <w:rPr>
                <w:color w:val="000000"/>
                <w:szCs w:val="22"/>
              </w:rPr>
              <w:t>Miplatform</w:t>
            </w:r>
            <w:proofErr w:type="spellEnd"/>
            <w:r w:rsidRPr="0025014D">
              <w:rPr>
                <w:color w:val="000000"/>
                <w:szCs w:val="22"/>
              </w:rPr>
              <w:t xml:space="preserve"> 3.2</w:t>
            </w:r>
          </w:p>
        </w:tc>
        <w:tc>
          <w:tcPr>
            <w:tcW w:w="1134" w:type="dxa"/>
          </w:tcPr>
          <w:p w14:paraId="73DCAC8D" w14:textId="63B8D81D" w:rsidR="00206B70" w:rsidRPr="0025014D" w:rsidRDefault="00206B70" w:rsidP="00206B70">
            <w:pPr>
              <w:rPr>
                <w:color w:val="000000"/>
                <w:szCs w:val="22"/>
              </w:rPr>
            </w:pPr>
            <w:r w:rsidRPr="0025014D">
              <w:rPr>
                <w:rFonts w:hint="eastAsia"/>
                <w:color w:val="000000"/>
                <w:szCs w:val="22"/>
              </w:rPr>
              <w:t>안광직</w:t>
            </w:r>
          </w:p>
        </w:tc>
        <w:tc>
          <w:tcPr>
            <w:tcW w:w="1701" w:type="dxa"/>
            <w:shd w:val="clear" w:color="auto" w:fill="auto"/>
          </w:tcPr>
          <w:p w14:paraId="73D497A7" w14:textId="6C1D56FD" w:rsidR="00206B70" w:rsidRPr="0025014D" w:rsidRDefault="00206B70" w:rsidP="00206B70">
            <w:pPr>
              <w:rPr>
                <w:color w:val="000000"/>
                <w:szCs w:val="22"/>
              </w:rPr>
            </w:pPr>
            <w:proofErr w:type="spellStart"/>
            <w:r w:rsidRPr="0025014D">
              <w:rPr>
                <w:rFonts w:hint="eastAsia"/>
                <w:color w:val="000000"/>
                <w:szCs w:val="22"/>
              </w:rPr>
              <w:t>생보</w:t>
            </w:r>
            <w:proofErr w:type="spellEnd"/>
            <w:r w:rsidRPr="0025014D">
              <w:rPr>
                <w:rFonts w:hint="eastAsia"/>
                <w:color w:val="000000"/>
                <w:szCs w:val="22"/>
              </w:rPr>
              <w:t>I</w:t>
            </w:r>
            <w:r w:rsidRPr="0025014D">
              <w:rPr>
                <w:color w:val="000000"/>
                <w:szCs w:val="22"/>
              </w:rPr>
              <w:t>TO</w:t>
            </w:r>
          </w:p>
        </w:tc>
      </w:tr>
      <w:tr w:rsidR="00206B70" w:rsidRPr="00AA546E" w14:paraId="3B94E460" w14:textId="77777777" w:rsidTr="00CB3D71">
        <w:trPr>
          <w:trHeight w:val="265"/>
        </w:trPr>
        <w:tc>
          <w:tcPr>
            <w:tcW w:w="1946" w:type="dxa"/>
            <w:vMerge w:val="restart"/>
            <w:shd w:val="clear" w:color="auto" w:fill="auto"/>
          </w:tcPr>
          <w:p w14:paraId="2A2886B1" w14:textId="41A4D688" w:rsidR="00206B70" w:rsidRPr="0025014D" w:rsidRDefault="00206B70" w:rsidP="00206B70">
            <w:pPr>
              <w:rPr>
                <w:color w:val="000000"/>
                <w:szCs w:val="22"/>
              </w:rPr>
            </w:pPr>
            <w:r w:rsidRPr="0025014D">
              <w:rPr>
                <w:rFonts w:hint="eastAsia"/>
                <w:color w:val="000000"/>
                <w:szCs w:val="22"/>
              </w:rPr>
              <w:t xml:space="preserve">융자 </w:t>
            </w:r>
            <w:r w:rsidRPr="0025014D">
              <w:rPr>
                <w:color w:val="000000"/>
                <w:szCs w:val="22"/>
              </w:rPr>
              <w:t>WAS</w:t>
            </w:r>
          </w:p>
        </w:tc>
        <w:tc>
          <w:tcPr>
            <w:tcW w:w="1417" w:type="dxa"/>
            <w:shd w:val="clear" w:color="auto" w:fill="auto"/>
          </w:tcPr>
          <w:p w14:paraId="6FC40AC4" w14:textId="0269B1B2" w:rsidR="00206B70" w:rsidRPr="0025014D" w:rsidRDefault="00206B70" w:rsidP="00206B70">
            <w:pPr>
              <w:rPr>
                <w:color w:val="000000"/>
                <w:szCs w:val="22"/>
              </w:rPr>
            </w:pPr>
            <w:r w:rsidRPr="0025014D">
              <w:rPr>
                <w:rFonts w:hint="eastAsia"/>
                <w:color w:val="000000"/>
                <w:szCs w:val="22"/>
              </w:rPr>
              <w:t>W</w:t>
            </w:r>
            <w:r w:rsidRPr="0025014D">
              <w:rPr>
                <w:color w:val="000000"/>
                <w:szCs w:val="22"/>
              </w:rPr>
              <w:t>AS</w:t>
            </w:r>
          </w:p>
        </w:tc>
        <w:tc>
          <w:tcPr>
            <w:tcW w:w="3691" w:type="dxa"/>
            <w:shd w:val="clear" w:color="auto" w:fill="auto"/>
          </w:tcPr>
          <w:p w14:paraId="4EDDF292" w14:textId="4C06F2BA" w:rsidR="00206B70" w:rsidRPr="0025014D" w:rsidRDefault="00206B70" w:rsidP="00206B70">
            <w:pPr>
              <w:rPr>
                <w:color w:val="000000"/>
                <w:szCs w:val="22"/>
              </w:rPr>
            </w:pPr>
            <w:proofErr w:type="spellStart"/>
            <w:r w:rsidRPr="0025014D">
              <w:rPr>
                <w:color w:val="000000"/>
                <w:szCs w:val="22"/>
              </w:rPr>
              <w:t>Weblogic</w:t>
            </w:r>
            <w:proofErr w:type="spellEnd"/>
            <w:r w:rsidRPr="0025014D">
              <w:rPr>
                <w:color w:val="000000"/>
                <w:szCs w:val="22"/>
              </w:rPr>
              <w:t xml:space="preserve"> 10.3.6.0.2</w:t>
            </w:r>
          </w:p>
        </w:tc>
        <w:tc>
          <w:tcPr>
            <w:tcW w:w="1134" w:type="dxa"/>
          </w:tcPr>
          <w:p w14:paraId="33AF9E23" w14:textId="64D200EF" w:rsidR="00206B70" w:rsidRPr="0025014D" w:rsidRDefault="00206B70" w:rsidP="00206B70">
            <w:pPr>
              <w:rPr>
                <w:color w:val="000000"/>
                <w:szCs w:val="22"/>
              </w:rPr>
            </w:pPr>
            <w:r w:rsidRPr="0025014D">
              <w:rPr>
                <w:rFonts w:hint="eastAsia"/>
                <w:color w:val="000000"/>
                <w:szCs w:val="22"/>
              </w:rPr>
              <w:t>김철인</w:t>
            </w:r>
          </w:p>
        </w:tc>
        <w:tc>
          <w:tcPr>
            <w:tcW w:w="1701" w:type="dxa"/>
            <w:shd w:val="clear" w:color="auto" w:fill="auto"/>
          </w:tcPr>
          <w:p w14:paraId="7352690C" w14:textId="6C58DABB" w:rsidR="00206B70" w:rsidRPr="0025014D" w:rsidRDefault="00206B70" w:rsidP="00206B70">
            <w:pPr>
              <w:rPr>
                <w:color w:val="000000"/>
                <w:szCs w:val="22"/>
              </w:rPr>
            </w:pPr>
            <w:r w:rsidRPr="0025014D">
              <w:rPr>
                <w:rFonts w:hint="eastAsia"/>
                <w:color w:val="000000"/>
                <w:szCs w:val="22"/>
              </w:rPr>
              <w:t>I</w:t>
            </w:r>
            <w:r w:rsidRPr="0025014D">
              <w:rPr>
                <w:color w:val="000000"/>
                <w:szCs w:val="22"/>
              </w:rPr>
              <w:t>T</w:t>
            </w:r>
            <w:r w:rsidRPr="0025014D">
              <w:rPr>
                <w:rFonts w:hint="eastAsia"/>
                <w:color w:val="000000"/>
                <w:szCs w:val="22"/>
              </w:rPr>
              <w:t>운영팀</w:t>
            </w:r>
          </w:p>
        </w:tc>
      </w:tr>
      <w:tr w:rsidR="0027792B" w:rsidRPr="00AA546E" w14:paraId="54AC512F" w14:textId="77777777" w:rsidTr="00CB3D7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6C014BE7" w14:textId="77777777" w:rsidR="0027792B" w:rsidRPr="0025014D" w:rsidRDefault="0027792B" w:rsidP="0027792B">
            <w:pPr>
              <w:rPr>
                <w:color w:val="000000"/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08C9E092" w14:textId="77777777" w:rsidR="0027792B" w:rsidRPr="0025014D" w:rsidRDefault="0027792B" w:rsidP="0027792B">
            <w:pPr>
              <w:rPr>
                <w:color w:val="000000"/>
                <w:szCs w:val="22"/>
              </w:rPr>
            </w:pPr>
            <w:r w:rsidRPr="0025014D">
              <w:rPr>
                <w:rFonts w:hint="eastAsia"/>
                <w:color w:val="000000"/>
                <w:szCs w:val="22"/>
              </w:rPr>
              <w:t>J</w:t>
            </w:r>
            <w:r w:rsidRPr="0025014D">
              <w:rPr>
                <w:color w:val="000000"/>
                <w:szCs w:val="22"/>
              </w:rPr>
              <w:t>ava</w:t>
            </w:r>
          </w:p>
        </w:tc>
        <w:tc>
          <w:tcPr>
            <w:tcW w:w="3691" w:type="dxa"/>
            <w:shd w:val="clear" w:color="auto" w:fill="auto"/>
          </w:tcPr>
          <w:p w14:paraId="43B8FA0F" w14:textId="4E198731" w:rsidR="0027792B" w:rsidRPr="0025014D" w:rsidRDefault="0027792B" w:rsidP="0027792B">
            <w:pPr>
              <w:rPr>
                <w:color w:val="000000"/>
                <w:szCs w:val="22"/>
              </w:rPr>
            </w:pPr>
            <w:r w:rsidRPr="0025014D">
              <w:rPr>
                <w:color w:val="000000"/>
                <w:szCs w:val="22"/>
              </w:rPr>
              <w:t>JDK 1.</w:t>
            </w:r>
            <w:r w:rsidR="008520BA">
              <w:rPr>
                <w:color w:val="000000"/>
                <w:szCs w:val="22"/>
              </w:rPr>
              <w:t>8</w:t>
            </w:r>
          </w:p>
        </w:tc>
        <w:tc>
          <w:tcPr>
            <w:tcW w:w="1134" w:type="dxa"/>
          </w:tcPr>
          <w:p w14:paraId="2A5DF40E" w14:textId="6906964D" w:rsidR="0027792B" w:rsidRPr="0025014D" w:rsidRDefault="0027792B" w:rsidP="0027792B">
            <w:pPr>
              <w:rPr>
                <w:color w:val="000000"/>
                <w:szCs w:val="22"/>
              </w:rPr>
            </w:pPr>
            <w:r w:rsidRPr="0025014D">
              <w:rPr>
                <w:rFonts w:hint="eastAsia"/>
                <w:color w:val="000000"/>
                <w:szCs w:val="22"/>
              </w:rPr>
              <w:t>김철인</w:t>
            </w:r>
          </w:p>
        </w:tc>
        <w:tc>
          <w:tcPr>
            <w:tcW w:w="1701" w:type="dxa"/>
            <w:shd w:val="clear" w:color="auto" w:fill="auto"/>
          </w:tcPr>
          <w:p w14:paraId="7168986C" w14:textId="4348783D" w:rsidR="0027792B" w:rsidRPr="0025014D" w:rsidRDefault="0027792B" w:rsidP="0027792B">
            <w:pPr>
              <w:rPr>
                <w:color w:val="000000"/>
                <w:szCs w:val="22"/>
              </w:rPr>
            </w:pPr>
            <w:r w:rsidRPr="0025014D">
              <w:rPr>
                <w:rFonts w:hint="eastAsia"/>
                <w:color w:val="000000"/>
                <w:szCs w:val="22"/>
              </w:rPr>
              <w:t>I</w:t>
            </w:r>
            <w:r w:rsidRPr="0025014D">
              <w:rPr>
                <w:color w:val="000000"/>
                <w:szCs w:val="22"/>
              </w:rPr>
              <w:t>T</w:t>
            </w:r>
            <w:r w:rsidRPr="0025014D">
              <w:rPr>
                <w:rFonts w:hint="eastAsia"/>
                <w:color w:val="000000"/>
                <w:szCs w:val="22"/>
              </w:rPr>
              <w:t>운영팀</w:t>
            </w:r>
          </w:p>
        </w:tc>
      </w:tr>
      <w:tr w:rsidR="0027792B" w:rsidRPr="00AA546E" w14:paraId="4E365A87" w14:textId="77777777" w:rsidTr="00CB3D7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71B34BEB" w14:textId="77777777" w:rsidR="0027792B" w:rsidRPr="0025014D" w:rsidRDefault="0027792B" w:rsidP="0027792B">
            <w:pPr>
              <w:rPr>
                <w:color w:val="000000"/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06745A08" w14:textId="77777777" w:rsidR="0027792B" w:rsidRPr="0025014D" w:rsidRDefault="0027792B" w:rsidP="0027792B">
            <w:pPr>
              <w:rPr>
                <w:color w:val="000000"/>
                <w:szCs w:val="22"/>
              </w:rPr>
            </w:pPr>
            <w:r w:rsidRPr="0025014D">
              <w:rPr>
                <w:rFonts w:hint="eastAsia"/>
                <w:color w:val="000000"/>
                <w:szCs w:val="22"/>
              </w:rPr>
              <w:t>f</w:t>
            </w:r>
            <w:r w:rsidRPr="0025014D">
              <w:rPr>
                <w:color w:val="000000"/>
                <w:szCs w:val="22"/>
              </w:rPr>
              <w:t>ramework</w:t>
            </w:r>
          </w:p>
        </w:tc>
        <w:tc>
          <w:tcPr>
            <w:tcW w:w="3691" w:type="dxa"/>
            <w:shd w:val="clear" w:color="auto" w:fill="auto"/>
          </w:tcPr>
          <w:p w14:paraId="38AE887F" w14:textId="23DC69D8" w:rsidR="0027792B" w:rsidRPr="0025014D" w:rsidRDefault="0027792B" w:rsidP="0027792B">
            <w:pPr>
              <w:rPr>
                <w:color w:val="000000"/>
                <w:szCs w:val="22"/>
              </w:rPr>
            </w:pPr>
            <w:r w:rsidRPr="0025014D">
              <w:rPr>
                <w:rFonts w:hint="eastAsia"/>
                <w:color w:val="000000"/>
                <w:szCs w:val="22"/>
              </w:rPr>
              <w:t>E</w:t>
            </w:r>
            <w:r w:rsidRPr="0025014D">
              <w:rPr>
                <w:color w:val="000000"/>
                <w:szCs w:val="22"/>
              </w:rPr>
              <w:t>JB</w:t>
            </w:r>
          </w:p>
        </w:tc>
        <w:tc>
          <w:tcPr>
            <w:tcW w:w="1134" w:type="dxa"/>
          </w:tcPr>
          <w:p w14:paraId="1AB754B1" w14:textId="5443D971" w:rsidR="0027792B" w:rsidRPr="0025014D" w:rsidRDefault="0027792B" w:rsidP="0027792B">
            <w:pPr>
              <w:rPr>
                <w:color w:val="000000"/>
                <w:szCs w:val="22"/>
              </w:rPr>
            </w:pPr>
            <w:r w:rsidRPr="0025014D">
              <w:rPr>
                <w:rFonts w:hint="eastAsia"/>
                <w:color w:val="000000"/>
                <w:szCs w:val="22"/>
              </w:rPr>
              <w:t>김철인</w:t>
            </w:r>
          </w:p>
        </w:tc>
        <w:tc>
          <w:tcPr>
            <w:tcW w:w="1701" w:type="dxa"/>
            <w:shd w:val="clear" w:color="auto" w:fill="auto"/>
          </w:tcPr>
          <w:p w14:paraId="0638DB01" w14:textId="4E39A49C" w:rsidR="0027792B" w:rsidRPr="0025014D" w:rsidRDefault="0027792B" w:rsidP="0027792B">
            <w:pPr>
              <w:rPr>
                <w:color w:val="000000"/>
                <w:szCs w:val="22"/>
              </w:rPr>
            </w:pPr>
            <w:r w:rsidRPr="0025014D">
              <w:rPr>
                <w:color w:val="000000"/>
                <w:szCs w:val="22"/>
              </w:rPr>
              <w:t>IT</w:t>
            </w:r>
            <w:r w:rsidRPr="0025014D">
              <w:rPr>
                <w:rFonts w:hint="eastAsia"/>
                <w:color w:val="000000"/>
                <w:szCs w:val="22"/>
              </w:rPr>
              <w:t>운영팀</w:t>
            </w:r>
          </w:p>
        </w:tc>
      </w:tr>
      <w:tr w:rsidR="0027792B" w:rsidRPr="00AA546E" w14:paraId="7B8997BD" w14:textId="77777777" w:rsidTr="00CB3D7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163BCA7B" w14:textId="77777777" w:rsidR="0027792B" w:rsidRPr="0025014D" w:rsidRDefault="0027792B" w:rsidP="0027792B">
            <w:pPr>
              <w:rPr>
                <w:color w:val="000000"/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0ED39792" w14:textId="77777777" w:rsidR="0027792B" w:rsidRPr="0025014D" w:rsidRDefault="0027792B" w:rsidP="0027792B">
            <w:pPr>
              <w:rPr>
                <w:color w:val="000000"/>
                <w:szCs w:val="22"/>
              </w:rPr>
            </w:pPr>
            <w:r w:rsidRPr="0025014D">
              <w:rPr>
                <w:color w:val="000000"/>
                <w:szCs w:val="22"/>
              </w:rPr>
              <w:t>OS</w:t>
            </w:r>
          </w:p>
        </w:tc>
        <w:tc>
          <w:tcPr>
            <w:tcW w:w="3691" w:type="dxa"/>
            <w:shd w:val="clear" w:color="auto" w:fill="auto"/>
          </w:tcPr>
          <w:p w14:paraId="666A6912" w14:textId="061B6033" w:rsidR="0027792B" w:rsidRPr="0025014D" w:rsidRDefault="0027792B" w:rsidP="0027792B">
            <w:pPr>
              <w:rPr>
                <w:color w:val="000000"/>
                <w:szCs w:val="22"/>
              </w:rPr>
            </w:pPr>
            <w:r w:rsidRPr="0025014D">
              <w:rPr>
                <w:rFonts w:hint="eastAsia"/>
                <w:color w:val="000000"/>
                <w:szCs w:val="22"/>
              </w:rPr>
              <w:t>w</w:t>
            </w:r>
            <w:r w:rsidRPr="0025014D">
              <w:rPr>
                <w:color w:val="000000"/>
                <w:szCs w:val="22"/>
              </w:rPr>
              <w:t>indows</w:t>
            </w:r>
          </w:p>
        </w:tc>
        <w:tc>
          <w:tcPr>
            <w:tcW w:w="1134" w:type="dxa"/>
          </w:tcPr>
          <w:p w14:paraId="1B4DB7C0" w14:textId="1B76223B" w:rsidR="0027792B" w:rsidRPr="0025014D" w:rsidRDefault="0027792B" w:rsidP="0027792B">
            <w:pPr>
              <w:rPr>
                <w:color w:val="000000"/>
                <w:szCs w:val="22"/>
              </w:rPr>
            </w:pPr>
            <w:r w:rsidRPr="0027792B">
              <w:rPr>
                <w:rFonts w:hint="eastAsia"/>
                <w:color w:val="000000"/>
                <w:szCs w:val="22"/>
              </w:rPr>
              <w:t>이태민</w:t>
            </w:r>
          </w:p>
        </w:tc>
        <w:tc>
          <w:tcPr>
            <w:tcW w:w="1701" w:type="dxa"/>
            <w:shd w:val="clear" w:color="auto" w:fill="auto"/>
          </w:tcPr>
          <w:p w14:paraId="0F8EFCEC" w14:textId="77777777" w:rsidR="0027792B" w:rsidRPr="0025014D" w:rsidRDefault="0027792B" w:rsidP="0027792B">
            <w:pPr>
              <w:rPr>
                <w:color w:val="000000"/>
                <w:szCs w:val="22"/>
              </w:rPr>
            </w:pPr>
            <w:r w:rsidRPr="0025014D">
              <w:rPr>
                <w:rFonts w:hint="eastAsia"/>
                <w:color w:val="000000"/>
                <w:szCs w:val="22"/>
              </w:rPr>
              <w:t>금융운영팀</w:t>
            </w:r>
          </w:p>
        </w:tc>
      </w:tr>
      <w:tr w:rsidR="00142DB9" w:rsidRPr="00AA546E" w14:paraId="2EC62E7C" w14:textId="77777777" w:rsidTr="00CB3D7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688F1BBA" w14:textId="77777777" w:rsidR="00142DB9" w:rsidRPr="0025014D" w:rsidRDefault="00142DB9" w:rsidP="00CB3D71">
            <w:pPr>
              <w:rPr>
                <w:color w:val="000000"/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5527A854" w14:textId="77777777" w:rsidR="00142DB9" w:rsidRPr="0025014D" w:rsidRDefault="00142DB9" w:rsidP="00CB3D71">
            <w:pPr>
              <w:rPr>
                <w:color w:val="000000"/>
                <w:szCs w:val="22"/>
              </w:rPr>
            </w:pPr>
            <w:r w:rsidRPr="0025014D">
              <w:rPr>
                <w:rFonts w:hint="eastAsia"/>
                <w:color w:val="000000"/>
                <w:szCs w:val="22"/>
              </w:rPr>
              <w:t>암호화</w:t>
            </w:r>
          </w:p>
        </w:tc>
        <w:tc>
          <w:tcPr>
            <w:tcW w:w="3691" w:type="dxa"/>
            <w:shd w:val="clear" w:color="auto" w:fill="auto"/>
          </w:tcPr>
          <w:p w14:paraId="6D717EB9" w14:textId="77777777" w:rsidR="00142DB9" w:rsidRPr="0025014D" w:rsidRDefault="00142DB9" w:rsidP="00CB3D71">
            <w:pPr>
              <w:rPr>
                <w:color w:val="000000"/>
                <w:szCs w:val="22"/>
              </w:rPr>
            </w:pPr>
            <w:proofErr w:type="spellStart"/>
            <w:r w:rsidRPr="0025014D">
              <w:rPr>
                <w:rFonts w:hint="eastAsia"/>
                <w:color w:val="000000"/>
                <w:szCs w:val="22"/>
              </w:rPr>
              <w:t>K</w:t>
            </w:r>
            <w:r w:rsidRPr="0025014D">
              <w:rPr>
                <w:color w:val="000000"/>
                <w:szCs w:val="22"/>
              </w:rPr>
              <w:t>sign</w:t>
            </w:r>
            <w:proofErr w:type="spellEnd"/>
            <w:r w:rsidRPr="0025014D">
              <w:rPr>
                <w:color w:val="000000"/>
                <w:szCs w:val="22"/>
              </w:rPr>
              <w:t xml:space="preserve"> Secure DB</w:t>
            </w:r>
          </w:p>
        </w:tc>
        <w:tc>
          <w:tcPr>
            <w:tcW w:w="1134" w:type="dxa"/>
          </w:tcPr>
          <w:p w14:paraId="361761BD" w14:textId="77777777" w:rsidR="00142DB9" w:rsidRPr="0025014D" w:rsidRDefault="00142DB9" w:rsidP="00CB3D71">
            <w:pPr>
              <w:rPr>
                <w:color w:val="000000"/>
                <w:szCs w:val="22"/>
              </w:rPr>
            </w:pPr>
            <w:r w:rsidRPr="0025014D">
              <w:rPr>
                <w:rFonts w:hint="eastAsia"/>
                <w:color w:val="000000"/>
                <w:szCs w:val="22"/>
              </w:rPr>
              <w:t>이태민</w:t>
            </w:r>
          </w:p>
        </w:tc>
        <w:tc>
          <w:tcPr>
            <w:tcW w:w="1701" w:type="dxa"/>
            <w:shd w:val="clear" w:color="auto" w:fill="auto"/>
          </w:tcPr>
          <w:p w14:paraId="3A0D641B" w14:textId="77777777" w:rsidR="00142DB9" w:rsidRPr="0025014D" w:rsidRDefault="00142DB9" w:rsidP="00CB3D71">
            <w:pPr>
              <w:rPr>
                <w:color w:val="000000"/>
                <w:szCs w:val="22"/>
              </w:rPr>
            </w:pPr>
            <w:r w:rsidRPr="0025014D">
              <w:rPr>
                <w:rFonts w:hint="eastAsia"/>
                <w:color w:val="000000"/>
                <w:szCs w:val="22"/>
              </w:rPr>
              <w:t>금융운영팀</w:t>
            </w:r>
          </w:p>
        </w:tc>
      </w:tr>
      <w:tr w:rsidR="00142DB9" w:rsidRPr="00AA546E" w14:paraId="5278FC34" w14:textId="77777777" w:rsidTr="00CB3D7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03F21A40" w14:textId="77777777" w:rsidR="00142DB9" w:rsidRPr="0025014D" w:rsidRDefault="00142DB9" w:rsidP="00CB3D71">
            <w:pPr>
              <w:rPr>
                <w:color w:val="000000"/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79E5BC7F" w14:textId="77777777" w:rsidR="00142DB9" w:rsidRPr="0025014D" w:rsidRDefault="00142DB9" w:rsidP="00CB3D71">
            <w:pPr>
              <w:rPr>
                <w:color w:val="000000"/>
                <w:szCs w:val="22"/>
              </w:rPr>
            </w:pPr>
            <w:r w:rsidRPr="0025014D">
              <w:rPr>
                <w:rFonts w:hint="eastAsia"/>
                <w:color w:val="000000"/>
                <w:szCs w:val="22"/>
              </w:rPr>
              <w:t>B</w:t>
            </w:r>
            <w:r w:rsidRPr="0025014D">
              <w:rPr>
                <w:color w:val="000000"/>
                <w:szCs w:val="22"/>
              </w:rPr>
              <w:t>ackup</w:t>
            </w:r>
          </w:p>
        </w:tc>
        <w:tc>
          <w:tcPr>
            <w:tcW w:w="3691" w:type="dxa"/>
            <w:shd w:val="clear" w:color="auto" w:fill="auto"/>
          </w:tcPr>
          <w:p w14:paraId="7D7D5DA0" w14:textId="77777777" w:rsidR="00142DB9" w:rsidRPr="0025014D" w:rsidRDefault="00142DB9" w:rsidP="00CB3D71">
            <w:pPr>
              <w:rPr>
                <w:color w:val="000000"/>
                <w:szCs w:val="22"/>
              </w:rPr>
            </w:pPr>
            <w:r w:rsidRPr="0025014D">
              <w:rPr>
                <w:color w:val="000000"/>
                <w:szCs w:val="22"/>
              </w:rPr>
              <w:t>TINA</w:t>
            </w:r>
          </w:p>
        </w:tc>
        <w:tc>
          <w:tcPr>
            <w:tcW w:w="1134" w:type="dxa"/>
          </w:tcPr>
          <w:p w14:paraId="4D7DCF51" w14:textId="77777777" w:rsidR="00142DB9" w:rsidRPr="0025014D" w:rsidRDefault="00142DB9" w:rsidP="00CB3D71">
            <w:pPr>
              <w:rPr>
                <w:color w:val="000000"/>
                <w:szCs w:val="22"/>
              </w:rPr>
            </w:pPr>
            <w:r w:rsidRPr="0025014D">
              <w:rPr>
                <w:rFonts w:hint="eastAsia"/>
                <w:color w:val="000000"/>
                <w:szCs w:val="22"/>
              </w:rPr>
              <w:t>이태민</w:t>
            </w:r>
          </w:p>
        </w:tc>
        <w:tc>
          <w:tcPr>
            <w:tcW w:w="1701" w:type="dxa"/>
            <w:shd w:val="clear" w:color="auto" w:fill="auto"/>
          </w:tcPr>
          <w:p w14:paraId="6E872A91" w14:textId="77777777" w:rsidR="00142DB9" w:rsidRPr="0025014D" w:rsidRDefault="00142DB9" w:rsidP="00CB3D71">
            <w:pPr>
              <w:rPr>
                <w:color w:val="000000"/>
                <w:szCs w:val="22"/>
              </w:rPr>
            </w:pPr>
            <w:r w:rsidRPr="0025014D">
              <w:rPr>
                <w:rFonts w:hint="eastAsia"/>
                <w:color w:val="000000"/>
                <w:szCs w:val="22"/>
              </w:rPr>
              <w:t>금융운영팀</w:t>
            </w:r>
          </w:p>
        </w:tc>
      </w:tr>
      <w:tr w:rsidR="00142DB9" w:rsidRPr="00AA546E" w14:paraId="71114EA3" w14:textId="77777777" w:rsidTr="00CB3D71">
        <w:trPr>
          <w:trHeight w:val="265"/>
        </w:trPr>
        <w:tc>
          <w:tcPr>
            <w:tcW w:w="1946" w:type="dxa"/>
            <w:vMerge w:val="restart"/>
            <w:shd w:val="clear" w:color="auto" w:fill="auto"/>
          </w:tcPr>
          <w:p w14:paraId="067036BA" w14:textId="4E5034F9" w:rsidR="00142DB9" w:rsidRPr="0025014D" w:rsidRDefault="00142DB9" w:rsidP="00CB3D71">
            <w:pPr>
              <w:rPr>
                <w:color w:val="000000"/>
                <w:szCs w:val="22"/>
              </w:rPr>
            </w:pPr>
            <w:r w:rsidRPr="0025014D">
              <w:rPr>
                <w:color w:val="000000"/>
                <w:szCs w:val="22"/>
              </w:rPr>
              <w:t>융자</w:t>
            </w:r>
            <w:r w:rsidRPr="0025014D">
              <w:rPr>
                <w:rFonts w:hint="eastAsia"/>
                <w:color w:val="000000"/>
                <w:szCs w:val="22"/>
              </w:rPr>
              <w:t xml:space="preserve"> </w:t>
            </w:r>
            <w:r w:rsidRPr="0025014D">
              <w:rPr>
                <w:color w:val="000000"/>
                <w:szCs w:val="22"/>
              </w:rPr>
              <w:t>DB</w:t>
            </w:r>
          </w:p>
        </w:tc>
        <w:tc>
          <w:tcPr>
            <w:tcW w:w="1417" w:type="dxa"/>
            <w:shd w:val="clear" w:color="auto" w:fill="auto"/>
          </w:tcPr>
          <w:p w14:paraId="19F03D43" w14:textId="77777777" w:rsidR="00142DB9" w:rsidRPr="0025014D" w:rsidRDefault="00142DB9" w:rsidP="00CB3D71">
            <w:pPr>
              <w:rPr>
                <w:color w:val="000000"/>
                <w:szCs w:val="22"/>
              </w:rPr>
            </w:pPr>
            <w:r w:rsidRPr="0025014D">
              <w:rPr>
                <w:rFonts w:hint="eastAsia"/>
                <w:color w:val="000000"/>
                <w:szCs w:val="22"/>
              </w:rPr>
              <w:t>D</w:t>
            </w:r>
            <w:r w:rsidRPr="0025014D">
              <w:rPr>
                <w:color w:val="000000"/>
                <w:szCs w:val="22"/>
              </w:rPr>
              <w:t>BMS</w:t>
            </w:r>
          </w:p>
        </w:tc>
        <w:tc>
          <w:tcPr>
            <w:tcW w:w="3691" w:type="dxa"/>
            <w:shd w:val="clear" w:color="auto" w:fill="auto"/>
          </w:tcPr>
          <w:p w14:paraId="306AF5F4" w14:textId="77777777" w:rsidR="00142DB9" w:rsidRPr="0025014D" w:rsidRDefault="00142DB9" w:rsidP="00CB3D71">
            <w:pPr>
              <w:rPr>
                <w:color w:val="000000"/>
                <w:szCs w:val="22"/>
              </w:rPr>
            </w:pPr>
            <w:r w:rsidRPr="0025014D">
              <w:rPr>
                <w:color w:val="000000"/>
                <w:szCs w:val="22"/>
              </w:rPr>
              <w:t>Oracle 11g 11.2.0.4.0</w:t>
            </w:r>
          </w:p>
        </w:tc>
        <w:tc>
          <w:tcPr>
            <w:tcW w:w="1134" w:type="dxa"/>
          </w:tcPr>
          <w:p w14:paraId="126A577A" w14:textId="77777777" w:rsidR="00142DB9" w:rsidRPr="0025014D" w:rsidRDefault="00142DB9" w:rsidP="00CB3D71">
            <w:pPr>
              <w:rPr>
                <w:color w:val="000000"/>
                <w:szCs w:val="22"/>
              </w:rPr>
            </w:pPr>
            <w:r w:rsidRPr="0025014D">
              <w:rPr>
                <w:rFonts w:hint="eastAsia"/>
                <w:color w:val="000000"/>
                <w:szCs w:val="22"/>
              </w:rPr>
              <w:t>오지윤</w:t>
            </w:r>
          </w:p>
        </w:tc>
        <w:tc>
          <w:tcPr>
            <w:tcW w:w="1701" w:type="dxa"/>
            <w:shd w:val="clear" w:color="auto" w:fill="auto"/>
          </w:tcPr>
          <w:p w14:paraId="14AAA1E3" w14:textId="77777777" w:rsidR="00142DB9" w:rsidRPr="0025014D" w:rsidRDefault="00142DB9" w:rsidP="00CB3D71">
            <w:pPr>
              <w:rPr>
                <w:color w:val="000000"/>
                <w:szCs w:val="22"/>
              </w:rPr>
            </w:pPr>
            <w:r w:rsidRPr="0025014D">
              <w:rPr>
                <w:rFonts w:hint="eastAsia"/>
                <w:color w:val="000000"/>
                <w:szCs w:val="22"/>
              </w:rPr>
              <w:t>금융운영팀</w:t>
            </w:r>
          </w:p>
        </w:tc>
      </w:tr>
      <w:tr w:rsidR="00142DB9" w:rsidRPr="00AA546E" w14:paraId="2E285021" w14:textId="77777777" w:rsidTr="00CB3D7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4002C6DD" w14:textId="77777777" w:rsidR="00142DB9" w:rsidRPr="00AA546E" w:rsidRDefault="00142DB9" w:rsidP="00CB3D71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4593EBAB" w14:textId="77777777" w:rsidR="00142DB9" w:rsidRPr="00AA546E" w:rsidRDefault="00142DB9" w:rsidP="00CB3D71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백업</w:t>
            </w:r>
          </w:p>
        </w:tc>
        <w:tc>
          <w:tcPr>
            <w:tcW w:w="3691" w:type="dxa"/>
            <w:shd w:val="clear" w:color="auto" w:fill="auto"/>
          </w:tcPr>
          <w:p w14:paraId="56C4E1BA" w14:textId="77777777" w:rsidR="00142DB9" w:rsidRPr="00AA546E" w:rsidRDefault="00142DB9" w:rsidP="00CB3D71">
            <w:pPr>
              <w:rPr>
                <w:szCs w:val="22"/>
              </w:rPr>
            </w:pPr>
            <w:proofErr w:type="spellStart"/>
            <w:r w:rsidRPr="00AA546E">
              <w:rPr>
                <w:rFonts w:hint="eastAsia"/>
                <w:szCs w:val="22"/>
              </w:rPr>
              <w:t>N</w:t>
            </w:r>
            <w:r w:rsidRPr="00AA546E">
              <w:rPr>
                <w:szCs w:val="22"/>
              </w:rPr>
              <w:t>etbackup</w:t>
            </w:r>
            <w:proofErr w:type="spellEnd"/>
          </w:p>
        </w:tc>
        <w:tc>
          <w:tcPr>
            <w:tcW w:w="1134" w:type="dxa"/>
          </w:tcPr>
          <w:p w14:paraId="5A1477E8" w14:textId="77777777" w:rsidR="00142DB9" w:rsidRPr="00AA546E" w:rsidRDefault="00142DB9" w:rsidP="00CB3D7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오지윤</w:t>
            </w:r>
          </w:p>
        </w:tc>
        <w:tc>
          <w:tcPr>
            <w:tcW w:w="1701" w:type="dxa"/>
            <w:shd w:val="clear" w:color="auto" w:fill="auto"/>
          </w:tcPr>
          <w:p w14:paraId="5E48E93A" w14:textId="77777777" w:rsidR="00142DB9" w:rsidRPr="00AA546E" w:rsidRDefault="00142DB9" w:rsidP="00CB3D71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금융운영팀</w:t>
            </w:r>
          </w:p>
        </w:tc>
      </w:tr>
    </w:tbl>
    <w:p w14:paraId="26F2599F" w14:textId="1704569E" w:rsidR="00B318D6" w:rsidRDefault="00B318D6" w:rsidP="00427EF2">
      <w:bookmarkStart w:id="13" w:name="_Hlk228266925"/>
      <w:bookmarkEnd w:id="11"/>
      <w:bookmarkEnd w:id="12"/>
    </w:p>
    <w:bookmarkEnd w:id="13"/>
    <w:p w14:paraId="35F51A72" w14:textId="77777777" w:rsidR="00142DB9" w:rsidRPr="00142DB9" w:rsidRDefault="00B318D6" w:rsidP="00427EF2">
      <w:r>
        <w:br w:type="page"/>
      </w:r>
    </w:p>
    <w:p w14:paraId="0883872F" w14:textId="1B230D9E" w:rsidR="006F142D" w:rsidRDefault="00CE7FE9" w:rsidP="005916A1">
      <w:pPr>
        <w:pStyle w:val="10"/>
      </w:pPr>
      <w:bookmarkStart w:id="14" w:name="_Toc219310840"/>
      <w:bookmarkEnd w:id="9"/>
      <w:r>
        <w:rPr>
          <w:rFonts w:hint="eastAsia"/>
          <w:color w:val="292929"/>
        </w:rPr>
        <w:t>시스템 연계 정보</w:t>
      </w:r>
      <w:bookmarkEnd w:id="14"/>
    </w:p>
    <w:p w14:paraId="08838730" w14:textId="53A15300" w:rsidR="006F142D" w:rsidRDefault="00CE7FE9" w:rsidP="006F142D">
      <w:pPr>
        <w:pStyle w:val="2"/>
      </w:pPr>
      <w:bookmarkStart w:id="15" w:name="_Toc219310841"/>
      <w:r>
        <w:rPr>
          <w:rFonts w:hint="eastAsia"/>
        </w:rPr>
        <w:t>연계 서비스 목록</w:t>
      </w:r>
      <w:bookmarkEnd w:id="15"/>
      <w:r w:rsidR="00B318D6">
        <w:rPr>
          <w:rFonts w:hint="eastAsia"/>
        </w:rPr>
        <w:t xml:space="preserve"> </w:t>
      </w:r>
      <w:r w:rsidR="00B318D6">
        <w:t xml:space="preserve">                                </w:t>
      </w:r>
      <w:bookmarkStart w:id="16" w:name="_Hlk228275605"/>
      <w:r w:rsidR="00B318D6" w:rsidRPr="00B318D6">
        <w:rPr>
          <w:b w:val="0"/>
          <w:bCs/>
          <w:sz w:val="22"/>
          <w:szCs w:val="22"/>
        </w:rPr>
        <w:t>[2026</w:t>
      </w:r>
      <w:r w:rsidR="00B318D6" w:rsidRPr="00B318D6">
        <w:rPr>
          <w:rFonts w:hint="eastAsia"/>
          <w:b w:val="0"/>
          <w:bCs/>
          <w:sz w:val="22"/>
          <w:szCs w:val="22"/>
        </w:rPr>
        <w:t xml:space="preserve">년 </w:t>
      </w:r>
      <w:r w:rsidR="00BA62EA">
        <w:rPr>
          <w:b w:val="0"/>
          <w:bCs/>
          <w:sz w:val="22"/>
          <w:szCs w:val="22"/>
        </w:rPr>
        <w:t>3</w:t>
      </w:r>
      <w:r w:rsidR="00B318D6" w:rsidRPr="00B318D6">
        <w:rPr>
          <w:rFonts w:hint="eastAsia"/>
          <w:b w:val="0"/>
          <w:bCs/>
          <w:sz w:val="22"/>
          <w:szCs w:val="22"/>
        </w:rPr>
        <w:t xml:space="preserve">월 </w:t>
      </w:r>
      <w:r w:rsidR="00BA62EA">
        <w:rPr>
          <w:b w:val="0"/>
          <w:bCs/>
          <w:sz w:val="22"/>
          <w:szCs w:val="22"/>
        </w:rPr>
        <w:t>27</w:t>
      </w:r>
      <w:r w:rsidR="00BA62EA">
        <w:rPr>
          <w:rFonts w:hint="eastAsia"/>
          <w:b w:val="0"/>
          <w:bCs/>
          <w:sz w:val="22"/>
          <w:szCs w:val="22"/>
        </w:rPr>
        <w:t xml:space="preserve">일 </w:t>
      </w:r>
      <w:r w:rsidR="00B318D6" w:rsidRPr="00B318D6">
        <w:rPr>
          <w:rFonts w:hint="eastAsia"/>
          <w:b w:val="0"/>
          <w:bCs/>
          <w:sz w:val="22"/>
          <w:szCs w:val="22"/>
        </w:rPr>
        <w:t>기준]</w:t>
      </w:r>
      <w:bookmarkEnd w:id="16"/>
    </w:p>
    <w:tbl>
      <w:tblPr>
        <w:tblW w:w="9943" w:type="dxa"/>
        <w:tblInd w:w="10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3134"/>
        <w:gridCol w:w="992"/>
        <w:gridCol w:w="1276"/>
        <w:gridCol w:w="1301"/>
      </w:tblGrid>
      <w:tr w:rsidR="00B318D6" w:rsidRPr="00B318D6" w14:paraId="2B819433" w14:textId="77777777" w:rsidTr="00D94BEA">
        <w:trPr>
          <w:trHeight w:val="54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ECE1"/>
            <w:vAlign w:val="center"/>
            <w:hideMark/>
          </w:tcPr>
          <w:p w14:paraId="10C769D7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color w:val="000000"/>
                <w:kern w:val="0"/>
                <w:szCs w:val="22"/>
              </w:rPr>
            </w:pPr>
            <w:r w:rsidRPr="00B318D6">
              <w:rPr>
                <w:rFonts w:cs="굴림" w:hint="eastAsia"/>
                <w:color w:val="000000"/>
                <w:kern w:val="0"/>
                <w:szCs w:val="22"/>
              </w:rPr>
              <w:t>연계구분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vAlign w:val="center"/>
            <w:hideMark/>
          </w:tcPr>
          <w:p w14:paraId="4D340F62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color w:val="000000"/>
                <w:kern w:val="0"/>
                <w:szCs w:val="22"/>
              </w:rPr>
            </w:pPr>
            <w:r w:rsidRPr="00B318D6">
              <w:rPr>
                <w:rFonts w:cs="굴림" w:hint="eastAsia"/>
                <w:color w:val="000000"/>
                <w:kern w:val="0"/>
                <w:szCs w:val="22"/>
              </w:rPr>
              <w:t>송/수신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vAlign w:val="center"/>
            <w:hideMark/>
          </w:tcPr>
          <w:p w14:paraId="613EF7DE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color w:val="000000"/>
                <w:kern w:val="0"/>
                <w:szCs w:val="22"/>
              </w:rPr>
            </w:pPr>
            <w:r w:rsidRPr="00B318D6">
              <w:rPr>
                <w:rFonts w:cs="굴림" w:hint="eastAsia"/>
                <w:color w:val="000000"/>
                <w:kern w:val="0"/>
                <w:szCs w:val="22"/>
              </w:rPr>
              <w:t>통신방법</w:t>
            </w:r>
          </w:p>
        </w:tc>
        <w:tc>
          <w:tcPr>
            <w:tcW w:w="3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vAlign w:val="center"/>
            <w:hideMark/>
          </w:tcPr>
          <w:p w14:paraId="47B7F49D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color w:val="000000"/>
                <w:kern w:val="0"/>
                <w:szCs w:val="22"/>
              </w:rPr>
            </w:pPr>
            <w:r w:rsidRPr="00B318D6">
              <w:rPr>
                <w:rFonts w:cs="굴림" w:hint="eastAsia"/>
                <w:color w:val="000000"/>
                <w:kern w:val="0"/>
                <w:szCs w:val="22"/>
              </w:rPr>
              <w:t>시스템명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vAlign w:val="center"/>
            <w:hideMark/>
          </w:tcPr>
          <w:p w14:paraId="772FF343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color w:val="000000"/>
                <w:kern w:val="0"/>
                <w:szCs w:val="22"/>
              </w:rPr>
            </w:pPr>
            <w:r w:rsidRPr="00B318D6">
              <w:rPr>
                <w:rFonts w:cs="굴림" w:hint="eastAsia"/>
                <w:color w:val="000000"/>
                <w:kern w:val="0"/>
                <w:szCs w:val="22"/>
              </w:rPr>
              <w:t>서비스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vAlign w:val="center"/>
            <w:hideMark/>
          </w:tcPr>
          <w:p w14:paraId="05945571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color w:val="000000"/>
                <w:kern w:val="0"/>
                <w:szCs w:val="22"/>
              </w:rPr>
            </w:pPr>
            <w:r w:rsidRPr="00B318D6">
              <w:rPr>
                <w:rFonts w:cs="굴림" w:hint="eastAsia"/>
                <w:color w:val="000000"/>
                <w:kern w:val="0"/>
                <w:szCs w:val="22"/>
              </w:rPr>
              <w:t>거래량(건)</w:t>
            </w:r>
          </w:p>
        </w:tc>
        <w:tc>
          <w:tcPr>
            <w:tcW w:w="1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vAlign w:val="center"/>
            <w:hideMark/>
          </w:tcPr>
          <w:p w14:paraId="269E8C85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color w:val="000000"/>
                <w:kern w:val="0"/>
                <w:szCs w:val="22"/>
              </w:rPr>
            </w:pPr>
            <w:r w:rsidRPr="00B318D6">
              <w:rPr>
                <w:rFonts w:cs="굴림" w:hint="eastAsia"/>
                <w:color w:val="000000"/>
                <w:kern w:val="0"/>
                <w:szCs w:val="22"/>
              </w:rPr>
              <w:t>평균속도</w:t>
            </w:r>
          </w:p>
        </w:tc>
      </w:tr>
      <w:tr w:rsidR="00B318D6" w:rsidRPr="00B318D6" w14:paraId="406E59F0" w14:textId="77777777" w:rsidTr="00D94BEA">
        <w:trPr>
          <w:trHeight w:val="330"/>
        </w:trPr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A267C" w14:textId="22FC11D0" w:rsidR="00B318D6" w:rsidRPr="00B318D6" w:rsidRDefault="009F3E2B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MCI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33505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수신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5CFB7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HTTP</w:t>
            </w:r>
          </w:p>
        </w:tc>
        <w:tc>
          <w:tcPr>
            <w:tcW w:w="3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E8396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영업지원 고객관리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7ADEBE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CDM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C00347" w14:textId="79E96048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 xml:space="preserve">　</w:t>
            </w:r>
            <w:r w:rsidR="00D94BEA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0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A9621" w14:textId="16834DE3" w:rsidR="00B318D6" w:rsidRPr="00B318D6" w:rsidRDefault="00D94BEA" w:rsidP="00D94BE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-</w:t>
            </w:r>
          </w:p>
        </w:tc>
      </w:tr>
      <w:tr w:rsidR="00B318D6" w:rsidRPr="00B318D6" w14:paraId="4E6B1149" w14:textId="77777777" w:rsidTr="00D94BEA">
        <w:trPr>
          <w:trHeight w:val="330"/>
        </w:trPr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D1FE1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CF6D2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5A856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HTTP</w:t>
            </w:r>
          </w:p>
        </w:tc>
        <w:tc>
          <w:tcPr>
            <w:tcW w:w="3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7C11D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proofErr w:type="spellStart"/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영업포털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A82F27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HMP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25DF28" w14:textId="091FB18E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 xml:space="preserve">　</w:t>
            </w:r>
            <w:r w:rsidR="00D94BEA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0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EE244" w14:textId="464FC52C" w:rsidR="00B318D6" w:rsidRPr="00B318D6" w:rsidRDefault="00D94BEA" w:rsidP="00D94BE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-</w:t>
            </w:r>
          </w:p>
        </w:tc>
      </w:tr>
      <w:tr w:rsidR="00B318D6" w:rsidRPr="00B318D6" w14:paraId="2898BFB1" w14:textId="77777777" w:rsidTr="00D94BEA">
        <w:trPr>
          <w:trHeight w:val="330"/>
        </w:trPr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2FB67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38F1C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60634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HTTP</w:t>
            </w:r>
          </w:p>
        </w:tc>
        <w:tc>
          <w:tcPr>
            <w:tcW w:w="3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8DB58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 xml:space="preserve">모바일 </w:t>
            </w:r>
            <w:proofErr w:type="spellStart"/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스마트플래너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33B2BC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MSP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CA234" w14:textId="0CCC5460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 xml:space="preserve">　</w:t>
            </w:r>
            <w:r w:rsidR="00D94BEA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6</w:t>
            </w:r>
            <w:r w:rsidR="00D94BEA"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  <w:t>493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75872" w14:textId="7D4BFC4D" w:rsidR="00B318D6" w:rsidRPr="00B318D6" w:rsidRDefault="00D94BEA" w:rsidP="00D94BE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0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  <w:t>.035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s</w:t>
            </w:r>
          </w:p>
        </w:tc>
      </w:tr>
      <w:tr w:rsidR="00B318D6" w:rsidRPr="00B318D6" w14:paraId="019E6755" w14:textId="77777777" w:rsidTr="00D94BEA">
        <w:trPr>
          <w:trHeight w:val="456"/>
        </w:trPr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EBE93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1B5A3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21CCE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HTTP</w:t>
            </w:r>
          </w:p>
        </w:tc>
        <w:tc>
          <w:tcPr>
            <w:tcW w:w="3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80EEF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보이는 GA 월드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1C9A8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VGA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1FBE8" w14:textId="469915E2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 xml:space="preserve">　</w:t>
            </w:r>
            <w:r w:rsidR="00D94BEA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2</w:t>
            </w:r>
            <w:r w:rsidR="00D94BEA"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  <w:t>666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9F73C" w14:textId="671B1593" w:rsidR="00B318D6" w:rsidRPr="00B318D6" w:rsidRDefault="00D94BEA" w:rsidP="00D94BE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0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  <w:t>.039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s</w:t>
            </w:r>
          </w:p>
        </w:tc>
      </w:tr>
      <w:tr w:rsidR="00B318D6" w:rsidRPr="00B318D6" w14:paraId="5A6B603E" w14:textId="77777777" w:rsidTr="00D94BEA">
        <w:trPr>
          <w:trHeight w:val="330"/>
        </w:trPr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ED3A3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ESB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9F10D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송신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16716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표준통신</w:t>
            </w:r>
          </w:p>
        </w:tc>
        <w:tc>
          <w:tcPr>
            <w:tcW w:w="3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C939B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영업지원-영업관리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F76845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BSM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67D311" w14:textId="2DC4B60B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 xml:space="preserve">　</w:t>
            </w:r>
            <w:r w:rsidR="00C66E17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2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190F44" w14:textId="08DC8E16" w:rsidR="00B318D6" w:rsidRPr="00B318D6" w:rsidRDefault="00D94BEA" w:rsidP="00D94BE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0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  <w:t>.022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s</w:t>
            </w:r>
          </w:p>
        </w:tc>
      </w:tr>
      <w:tr w:rsidR="00B318D6" w:rsidRPr="00B318D6" w14:paraId="420205E4" w14:textId="77777777" w:rsidTr="00D94BEA">
        <w:trPr>
          <w:trHeight w:val="330"/>
        </w:trPr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821BC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302C3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DC809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표준통신</w:t>
            </w:r>
          </w:p>
        </w:tc>
        <w:tc>
          <w:tcPr>
            <w:tcW w:w="3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FC8E7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보험코어-업무공통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B1246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COM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8BE6D" w14:textId="1ECB07C4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 xml:space="preserve">　</w:t>
            </w:r>
            <w:r w:rsidR="00BA62EA"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  <w:t>113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0E41E0" w14:textId="3F271D2C" w:rsidR="00B318D6" w:rsidRPr="00B318D6" w:rsidRDefault="00D94BEA" w:rsidP="00D94BE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0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  <w:t>.030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s</w:t>
            </w:r>
          </w:p>
        </w:tc>
      </w:tr>
      <w:tr w:rsidR="00B318D6" w:rsidRPr="00B318D6" w14:paraId="2DA3B188" w14:textId="77777777" w:rsidTr="00D94BEA">
        <w:trPr>
          <w:trHeight w:val="330"/>
        </w:trPr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8DBA9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FC873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9A664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표준통신</w:t>
            </w:r>
          </w:p>
        </w:tc>
        <w:tc>
          <w:tcPr>
            <w:tcW w:w="3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1102A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보험코어-보험업무공통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45F0D4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IBC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4B91F" w14:textId="6A5C8855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 xml:space="preserve">　</w:t>
            </w:r>
            <w:r w:rsidR="00BA62EA"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  <w:t>26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AEDEBB" w14:textId="573B37E3" w:rsidR="00B318D6" w:rsidRPr="00B318D6" w:rsidRDefault="00D94BEA" w:rsidP="00D94BE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0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  <w:t>.015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s</w:t>
            </w:r>
          </w:p>
        </w:tc>
      </w:tr>
      <w:tr w:rsidR="00B318D6" w:rsidRPr="00B318D6" w14:paraId="7B414CC7" w14:textId="77777777" w:rsidTr="00D94BEA">
        <w:trPr>
          <w:trHeight w:val="330"/>
        </w:trPr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E8326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A335B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0E8EC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표준통신</w:t>
            </w:r>
          </w:p>
        </w:tc>
        <w:tc>
          <w:tcPr>
            <w:tcW w:w="3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48EC8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통합고객지원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0681F8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ICS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B4F5E9" w14:textId="266F1DD6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 xml:space="preserve">　</w:t>
            </w:r>
            <w:r w:rsidR="00BA62EA"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  <w:t>21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4ADE5C" w14:textId="084D3F55" w:rsidR="00B318D6" w:rsidRPr="00B318D6" w:rsidRDefault="00D94BEA" w:rsidP="00D94BE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0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  <w:t>.037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s</w:t>
            </w:r>
          </w:p>
        </w:tc>
      </w:tr>
      <w:tr w:rsidR="00B318D6" w:rsidRPr="00B318D6" w14:paraId="11585037" w14:textId="77777777" w:rsidTr="00D94BEA">
        <w:trPr>
          <w:trHeight w:val="330"/>
        </w:trPr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B7AF0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7FA6B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E9B4F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표준통신</w:t>
            </w:r>
          </w:p>
        </w:tc>
        <w:tc>
          <w:tcPr>
            <w:tcW w:w="3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907A2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마케팅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3694D7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MKT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8BE6B" w14:textId="39D65C5F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 xml:space="preserve">　</w:t>
            </w:r>
            <w:r w:rsidR="00C66E17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0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ADDF33" w14:textId="259BECC1" w:rsidR="00B318D6" w:rsidRPr="00B318D6" w:rsidRDefault="00D94BEA" w:rsidP="00D94BE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-</w:t>
            </w:r>
          </w:p>
        </w:tc>
      </w:tr>
      <w:tr w:rsidR="00B318D6" w:rsidRPr="00B318D6" w14:paraId="717C952A" w14:textId="77777777" w:rsidTr="00D94BEA">
        <w:trPr>
          <w:trHeight w:val="330"/>
        </w:trPr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A19A9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72D68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5AD6B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표준통신</w:t>
            </w:r>
          </w:p>
        </w:tc>
        <w:tc>
          <w:tcPr>
            <w:tcW w:w="3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ADC62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보험코어-신계약청약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54E67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NCT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DA519" w14:textId="7896A801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 xml:space="preserve">　</w:t>
            </w:r>
            <w:r w:rsidR="00BA62EA"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  <w:t>1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F3AE8F" w14:textId="3843BF23" w:rsidR="00B318D6" w:rsidRPr="00B318D6" w:rsidRDefault="00D94BEA" w:rsidP="00D94BE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0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  <w:t>.042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s</w:t>
            </w:r>
          </w:p>
        </w:tc>
      </w:tr>
      <w:tr w:rsidR="00B318D6" w:rsidRPr="00B318D6" w14:paraId="000ECE78" w14:textId="77777777" w:rsidTr="00D94BEA">
        <w:trPr>
          <w:trHeight w:val="330"/>
        </w:trPr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357C7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B6050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A8991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표준통신</w:t>
            </w:r>
          </w:p>
        </w:tc>
        <w:tc>
          <w:tcPr>
            <w:tcW w:w="3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C7BD4" w14:textId="4A1F0736" w:rsidR="00B318D6" w:rsidRPr="00B318D6" w:rsidRDefault="00C66E17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C66E17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보험코어</w:t>
            </w:r>
            <w:r w:rsidRPr="00C66E17"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  <w:t>-통합안내장IF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77364" w14:textId="41E0C697" w:rsidR="00B318D6" w:rsidRPr="00B318D6" w:rsidRDefault="00B0715C" w:rsidP="00B318D6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I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  <w:t>NI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72BB71" w14:textId="07DEC6DC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 xml:space="preserve">　</w:t>
            </w:r>
            <w:r w:rsidR="00BA62EA"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  <w:t>22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8D980C" w14:textId="74E6B6D4" w:rsidR="00B318D6" w:rsidRPr="00B318D6" w:rsidRDefault="00D94BEA" w:rsidP="00D94BE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0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  <w:t>.046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s</w:t>
            </w:r>
          </w:p>
        </w:tc>
      </w:tr>
      <w:tr w:rsidR="00B318D6" w:rsidRPr="00B318D6" w14:paraId="6C1999ED" w14:textId="77777777" w:rsidTr="00D94BEA">
        <w:trPr>
          <w:trHeight w:val="330"/>
        </w:trPr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3775B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6CCE1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수신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EADA7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HTTP</w:t>
            </w:r>
          </w:p>
        </w:tc>
        <w:tc>
          <w:tcPr>
            <w:tcW w:w="3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8B84E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보험코어-UI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2383F8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WUI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8A8FB2" w14:textId="1778A1D0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 xml:space="preserve">　</w:t>
            </w:r>
            <w:r w:rsidR="00ED7919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0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B767E5" w14:textId="15178F22" w:rsidR="00B318D6" w:rsidRPr="00B318D6" w:rsidRDefault="00D94BEA" w:rsidP="00D94BE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-</w:t>
            </w:r>
          </w:p>
        </w:tc>
      </w:tr>
      <w:tr w:rsidR="00B318D6" w:rsidRPr="00B318D6" w14:paraId="0A8BED20" w14:textId="77777777" w:rsidTr="00D94BEA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2FBDB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FEP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4C39F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수신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1740B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HTTP</w:t>
            </w:r>
          </w:p>
        </w:tc>
        <w:tc>
          <w:tcPr>
            <w:tcW w:w="3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D9632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한화금융서비스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07F1F3" w14:textId="77777777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HSS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9E5CB" w14:textId="0D2DBAFF" w:rsidR="00B318D6" w:rsidRPr="00B318D6" w:rsidRDefault="00B318D6" w:rsidP="00B318D6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 w:rsidRPr="00B318D6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 xml:space="preserve">　</w:t>
            </w:r>
            <w:r w:rsidR="00987499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0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5199F4" w14:textId="43DABFF4" w:rsidR="00B318D6" w:rsidRPr="00B318D6" w:rsidRDefault="00D94BEA" w:rsidP="00D94BE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</w:rPr>
              <w:t>-</w:t>
            </w:r>
          </w:p>
        </w:tc>
      </w:tr>
    </w:tbl>
    <w:p w14:paraId="26C6296B" w14:textId="77777777" w:rsidR="006F142D" w:rsidRDefault="00164FA1" w:rsidP="006F142D">
      <w:r>
        <w:br w:type="page"/>
      </w:r>
    </w:p>
    <w:p w14:paraId="08838735" w14:textId="0512D8E1" w:rsidR="007A55A4" w:rsidRDefault="00CE7FE9" w:rsidP="00756D33">
      <w:pPr>
        <w:pStyle w:val="2"/>
      </w:pPr>
      <w:bookmarkStart w:id="17" w:name="_Toc219310842"/>
      <w:r>
        <w:rPr>
          <w:rFonts w:hint="eastAsia"/>
        </w:rPr>
        <w:t>연계 서비스 구성도</w:t>
      </w:r>
      <w:bookmarkEnd w:id="17"/>
    </w:p>
    <w:p w14:paraId="3F16EB02" w14:textId="3A05A286" w:rsidR="00375B79" w:rsidRPr="00375B79" w:rsidRDefault="00375B79" w:rsidP="00375B79">
      <w:r>
        <w:rPr>
          <w:rFonts w:hint="eastAsia"/>
        </w:rPr>
        <w:t>시스템(</w:t>
      </w:r>
      <w:r w:rsidRPr="00AD3DF8">
        <w:rPr>
          <w:rFonts w:hint="eastAsia"/>
        </w:rPr>
        <w:t>서비스</w:t>
      </w:r>
      <w:r>
        <w:rPr>
          <w:rFonts w:hint="eastAsia"/>
        </w:rPr>
        <w:t>)이 외부</w:t>
      </w:r>
      <w:r>
        <w:t>/</w:t>
      </w:r>
      <w:proofErr w:type="spellStart"/>
      <w:r>
        <w:rPr>
          <w:rFonts w:hint="eastAsia"/>
        </w:rPr>
        <w:t>타시스템등과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연결 되는</w:t>
      </w:r>
      <w:proofErr w:type="gramEnd"/>
      <w:r>
        <w:rPr>
          <w:rFonts w:hint="eastAsia"/>
        </w:rPr>
        <w:t xml:space="preserve"> 흐름에 대한 도식 </w:t>
      </w:r>
    </w:p>
    <w:p w14:paraId="03BD82E9" w14:textId="3E56A355" w:rsidR="00510C89" w:rsidRDefault="009768A5" w:rsidP="00510C89">
      <w:pPr>
        <w:rPr>
          <w:noProof/>
        </w:rPr>
      </w:pPr>
      <w:r>
        <w:rPr>
          <w:noProof/>
        </w:rPr>
        <w:pict w14:anchorId="1CC4CC72">
          <v:oval id="_x0000_s1040" style="position:absolute;left:0;text-align:left;margin-left:200.55pt;margin-top:219.5pt;width:27pt;height:24.75pt;z-index:5" filled="f" strokecolor="#c00000" strokeweight="2.25pt"/>
        </w:pict>
      </w:r>
      <w:r w:rsidR="00BE5FAC">
        <w:rPr>
          <w:noProof/>
        </w:rPr>
        <w:pict w14:anchorId="1BA85F71">
          <v:shape id="그림 9" o:spid="_x0000_i1025" type="#_x0000_t75" style="width:423.25pt;height:5in;visibility:visible;mso-wrap-style:square">
            <v:imagedata r:id="rId12" o:title=""/>
          </v:shape>
        </w:pict>
      </w:r>
    </w:p>
    <w:p w14:paraId="71EA2BAE" w14:textId="3F9AA946" w:rsidR="0035624C" w:rsidRDefault="0035624C" w:rsidP="00510C89">
      <w:r>
        <w:rPr>
          <w:noProof/>
        </w:rPr>
        <w:br w:type="page"/>
      </w:r>
    </w:p>
    <w:p w14:paraId="0883875A" w14:textId="64DA4095" w:rsidR="00153F4F" w:rsidRDefault="00510C89" w:rsidP="00BF6BBD">
      <w:pPr>
        <w:pStyle w:val="10"/>
      </w:pPr>
      <w:bookmarkStart w:id="18" w:name="_Toc219310843"/>
      <w:r>
        <w:rPr>
          <w:rFonts w:hint="eastAsia"/>
        </w:rPr>
        <w:t>기술 스택</w:t>
      </w:r>
      <w:bookmarkEnd w:id="18"/>
    </w:p>
    <w:p w14:paraId="0883875B" w14:textId="0538AF7F" w:rsidR="00153F4F" w:rsidRDefault="00510C89" w:rsidP="00153F4F">
      <w:pPr>
        <w:pStyle w:val="2"/>
      </w:pPr>
      <w:bookmarkStart w:id="19" w:name="_Toc219310844"/>
      <w:r>
        <w:rPr>
          <w:rFonts w:hint="eastAsia"/>
        </w:rPr>
        <w:t>기술 스택 목록</w:t>
      </w:r>
      <w:bookmarkEnd w:id="19"/>
    </w:p>
    <w:p w14:paraId="6AB1532E" w14:textId="2CEAFF92" w:rsidR="00375B79" w:rsidRDefault="00375B79" w:rsidP="00375B79">
      <w:r>
        <w:rPr>
          <w:rFonts w:hint="eastAsia"/>
        </w:rPr>
        <w:t>시스템(</w:t>
      </w:r>
      <w:r w:rsidRPr="00AD3DF8">
        <w:rPr>
          <w:rFonts w:hint="eastAsia"/>
        </w:rPr>
        <w:t>서비스</w:t>
      </w:r>
      <w:r>
        <w:rPr>
          <w:rFonts w:hint="eastAsia"/>
        </w:rPr>
        <w:t>)</w:t>
      </w:r>
      <w:r w:rsidR="00164FA1">
        <w:rPr>
          <w:rFonts w:hint="eastAsia"/>
        </w:rPr>
        <w:t>을</w:t>
      </w:r>
      <w:r>
        <w:rPr>
          <w:rFonts w:hint="eastAsia"/>
        </w:rPr>
        <w:t xml:space="preserve"> 운영하기 위한 기술(</w:t>
      </w:r>
      <w:r>
        <w:t>IT)</w:t>
      </w:r>
      <w:r>
        <w:rPr>
          <w:rFonts w:hint="eastAsia"/>
        </w:rPr>
        <w:t>들의 목록</w:t>
      </w:r>
    </w:p>
    <w:p w14:paraId="100F9F41" w14:textId="77777777" w:rsidR="00375B79" w:rsidRPr="00375B79" w:rsidRDefault="00375B79" w:rsidP="00375B7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4"/>
        <w:gridCol w:w="7493"/>
      </w:tblGrid>
      <w:tr w:rsidR="00AA546E" w:rsidRPr="00AA546E" w14:paraId="0AEDA1D8" w14:textId="77777777" w:rsidTr="00AA546E">
        <w:tc>
          <w:tcPr>
            <w:tcW w:w="2254" w:type="dxa"/>
            <w:shd w:val="clear" w:color="auto" w:fill="EEECE1"/>
          </w:tcPr>
          <w:p w14:paraId="37EE70FE" w14:textId="77777777" w:rsidR="00510C89" w:rsidRPr="00AA546E" w:rsidRDefault="00510C89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7493" w:type="dxa"/>
            <w:shd w:val="clear" w:color="auto" w:fill="EEECE1"/>
          </w:tcPr>
          <w:p w14:paraId="5171844F" w14:textId="77777777" w:rsidR="00510C89" w:rsidRPr="00AA546E" w:rsidRDefault="00510C89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내용</w:t>
            </w:r>
          </w:p>
        </w:tc>
      </w:tr>
      <w:tr w:rsidR="00AA546E" w:rsidRPr="00AA546E" w14:paraId="012CE015" w14:textId="77777777" w:rsidTr="00AA546E">
        <w:tc>
          <w:tcPr>
            <w:tcW w:w="2254" w:type="dxa"/>
            <w:shd w:val="clear" w:color="auto" w:fill="auto"/>
          </w:tcPr>
          <w:p w14:paraId="59669876" w14:textId="77777777" w:rsidR="00510C89" w:rsidRPr="00510C89" w:rsidRDefault="00510C89" w:rsidP="004B18B3">
            <w:proofErr w:type="spellStart"/>
            <w:r w:rsidRPr="00510C89">
              <w:rPr>
                <w:rFonts w:hint="eastAsia"/>
              </w:rPr>
              <w:t>프론트엔드</w:t>
            </w:r>
            <w:proofErr w:type="spellEnd"/>
            <w:r w:rsidRPr="00510C89">
              <w:t xml:space="preserve"> </w:t>
            </w:r>
          </w:p>
        </w:tc>
        <w:tc>
          <w:tcPr>
            <w:tcW w:w="7493" w:type="dxa"/>
            <w:shd w:val="clear" w:color="auto" w:fill="auto"/>
          </w:tcPr>
          <w:p w14:paraId="545FFAFF" w14:textId="7C607BE6" w:rsidR="00510C89" w:rsidRPr="00510C89" w:rsidRDefault="00230830" w:rsidP="006B57D0">
            <w:r>
              <w:t>JSP</w:t>
            </w:r>
            <w:r w:rsidR="00510C89" w:rsidRPr="00510C89">
              <w:t xml:space="preserve"> / CSS / JAVASCRIPT</w:t>
            </w:r>
            <w:r w:rsidR="006B57D0">
              <w:t xml:space="preserve"> </w:t>
            </w:r>
            <w:r>
              <w:t>MIP</w:t>
            </w:r>
          </w:p>
        </w:tc>
      </w:tr>
      <w:tr w:rsidR="00AA546E" w:rsidRPr="00AA546E" w14:paraId="6600FCFE" w14:textId="77777777" w:rsidTr="00AA546E">
        <w:tc>
          <w:tcPr>
            <w:tcW w:w="2254" w:type="dxa"/>
            <w:shd w:val="clear" w:color="auto" w:fill="auto"/>
          </w:tcPr>
          <w:p w14:paraId="319D3822" w14:textId="77777777" w:rsidR="00510C89" w:rsidRPr="00510C89" w:rsidRDefault="00510C89" w:rsidP="004B18B3">
            <w:proofErr w:type="spellStart"/>
            <w:r w:rsidRPr="00510C89">
              <w:rPr>
                <w:rFonts w:hint="eastAsia"/>
              </w:rPr>
              <w:t>백엔드</w:t>
            </w:r>
            <w:proofErr w:type="spellEnd"/>
          </w:p>
        </w:tc>
        <w:tc>
          <w:tcPr>
            <w:tcW w:w="7493" w:type="dxa"/>
            <w:shd w:val="clear" w:color="auto" w:fill="auto"/>
          </w:tcPr>
          <w:p w14:paraId="777F3429" w14:textId="40F3D289" w:rsidR="00510C89" w:rsidRPr="00510C89" w:rsidRDefault="00510C89" w:rsidP="004B18B3">
            <w:r w:rsidRPr="00510C89">
              <w:rPr>
                <w:rFonts w:hint="eastAsia"/>
              </w:rPr>
              <w:t>J</w:t>
            </w:r>
            <w:r w:rsidRPr="00510C89">
              <w:t xml:space="preserve">ava, </w:t>
            </w:r>
            <w:r w:rsidR="00230830">
              <w:t>EJB</w:t>
            </w:r>
            <w:r w:rsidRPr="00510C89">
              <w:t xml:space="preserve"> </w:t>
            </w:r>
          </w:p>
        </w:tc>
      </w:tr>
      <w:tr w:rsidR="00AA546E" w:rsidRPr="00AA546E" w14:paraId="31678D4A" w14:textId="77777777" w:rsidTr="00AA546E">
        <w:tc>
          <w:tcPr>
            <w:tcW w:w="2254" w:type="dxa"/>
            <w:shd w:val="clear" w:color="auto" w:fill="auto"/>
          </w:tcPr>
          <w:p w14:paraId="4EF69AAD" w14:textId="77777777" w:rsidR="00510C89" w:rsidRPr="00510C89" w:rsidRDefault="00510C89" w:rsidP="004B18B3">
            <w:r w:rsidRPr="00510C89">
              <w:rPr>
                <w:rFonts w:hint="eastAsia"/>
              </w:rPr>
              <w:t>데이터베이스</w:t>
            </w:r>
          </w:p>
        </w:tc>
        <w:tc>
          <w:tcPr>
            <w:tcW w:w="7493" w:type="dxa"/>
            <w:shd w:val="clear" w:color="auto" w:fill="auto"/>
          </w:tcPr>
          <w:p w14:paraId="6598C918" w14:textId="1F80C073" w:rsidR="00510C89" w:rsidRPr="00510C89" w:rsidRDefault="00230830" w:rsidP="004B18B3">
            <w:r>
              <w:rPr>
                <w:rFonts w:hint="eastAsia"/>
              </w:rPr>
              <w:t xml:space="preserve">Oracle </w:t>
            </w:r>
          </w:p>
        </w:tc>
      </w:tr>
      <w:tr w:rsidR="00AA546E" w:rsidRPr="00AA546E" w14:paraId="1DEA2446" w14:textId="77777777" w:rsidTr="00AA546E">
        <w:tc>
          <w:tcPr>
            <w:tcW w:w="2254" w:type="dxa"/>
            <w:shd w:val="clear" w:color="auto" w:fill="auto"/>
          </w:tcPr>
          <w:p w14:paraId="6CA4151D" w14:textId="77777777" w:rsidR="00510C89" w:rsidRPr="00510C89" w:rsidRDefault="00510C89" w:rsidP="004B18B3">
            <w:proofErr w:type="gramStart"/>
            <w:r w:rsidRPr="00510C89">
              <w:rPr>
                <w:rFonts w:hint="eastAsia"/>
              </w:rPr>
              <w:t xml:space="preserve">서버 </w:t>
            </w:r>
            <w:r w:rsidRPr="00510C89">
              <w:t>/</w:t>
            </w:r>
            <w:proofErr w:type="gramEnd"/>
            <w:r w:rsidRPr="00510C89">
              <w:t xml:space="preserve"> </w:t>
            </w:r>
            <w:r w:rsidRPr="00510C89">
              <w:rPr>
                <w:rFonts w:hint="eastAsia"/>
              </w:rPr>
              <w:t>O</w:t>
            </w:r>
            <w:r w:rsidRPr="00510C89">
              <w:t>S</w:t>
            </w:r>
          </w:p>
        </w:tc>
        <w:tc>
          <w:tcPr>
            <w:tcW w:w="7493" w:type="dxa"/>
            <w:shd w:val="clear" w:color="auto" w:fill="auto"/>
          </w:tcPr>
          <w:p w14:paraId="6DCAF371" w14:textId="7212155E" w:rsidR="00510C89" w:rsidRPr="00510C89" w:rsidRDefault="00230830" w:rsidP="004B18B3">
            <w:r>
              <w:t>WINDOWS</w:t>
            </w:r>
          </w:p>
        </w:tc>
      </w:tr>
      <w:tr w:rsidR="00AA546E" w:rsidRPr="00AA546E" w14:paraId="00714C1A" w14:textId="77777777" w:rsidTr="00AA546E">
        <w:tc>
          <w:tcPr>
            <w:tcW w:w="2254" w:type="dxa"/>
            <w:shd w:val="clear" w:color="auto" w:fill="auto"/>
          </w:tcPr>
          <w:p w14:paraId="3A7E4C66" w14:textId="77777777" w:rsidR="00510C89" w:rsidRPr="00510C89" w:rsidRDefault="00510C89" w:rsidP="004B18B3">
            <w:r w:rsidRPr="00510C89">
              <w:rPr>
                <w:rFonts w:hint="eastAsia"/>
              </w:rPr>
              <w:t>W</w:t>
            </w:r>
            <w:r w:rsidRPr="00510C89">
              <w:t>EB/WAS</w:t>
            </w:r>
          </w:p>
        </w:tc>
        <w:tc>
          <w:tcPr>
            <w:tcW w:w="7493" w:type="dxa"/>
            <w:shd w:val="clear" w:color="auto" w:fill="auto"/>
          </w:tcPr>
          <w:p w14:paraId="1A45BD06" w14:textId="6CECB18D" w:rsidR="00510C89" w:rsidRPr="00510C89" w:rsidRDefault="00510C89" w:rsidP="004B18B3">
            <w:r w:rsidRPr="00510C89">
              <w:rPr>
                <w:rFonts w:hint="eastAsia"/>
              </w:rPr>
              <w:t>A</w:t>
            </w:r>
            <w:r w:rsidRPr="00510C89">
              <w:t xml:space="preserve">pache </w:t>
            </w:r>
            <w:r w:rsidRPr="00510C89">
              <w:rPr>
                <w:rFonts w:hint="eastAsia"/>
              </w:rPr>
              <w:t xml:space="preserve">계열 </w:t>
            </w:r>
            <w:proofErr w:type="gramStart"/>
            <w:r w:rsidRPr="00510C89">
              <w:t xml:space="preserve">Web </w:t>
            </w:r>
            <w:r w:rsidR="00987499">
              <w:t>/</w:t>
            </w:r>
            <w:proofErr w:type="gramEnd"/>
            <w:r w:rsidRPr="00510C89">
              <w:t xml:space="preserve"> Tomcat </w:t>
            </w:r>
            <w:r w:rsidRPr="00510C89">
              <w:rPr>
                <w:rFonts w:hint="eastAsia"/>
              </w:rPr>
              <w:t xml:space="preserve">계열 </w:t>
            </w:r>
            <w:r w:rsidRPr="00510C89">
              <w:t>Was</w:t>
            </w:r>
          </w:p>
        </w:tc>
      </w:tr>
      <w:tr w:rsidR="00AA546E" w:rsidRPr="00AA546E" w14:paraId="447E4DEE" w14:textId="77777777" w:rsidTr="00AA546E">
        <w:tc>
          <w:tcPr>
            <w:tcW w:w="2254" w:type="dxa"/>
            <w:shd w:val="clear" w:color="auto" w:fill="auto"/>
          </w:tcPr>
          <w:p w14:paraId="15812869" w14:textId="77777777" w:rsidR="00510C89" w:rsidRPr="00510C89" w:rsidRDefault="00510C89" w:rsidP="004B18B3">
            <w:r w:rsidRPr="00510C89">
              <w:rPr>
                <w:rFonts w:hint="eastAsia"/>
              </w:rPr>
              <w:t>기타</w:t>
            </w:r>
          </w:p>
        </w:tc>
        <w:tc>
          <w:tcPr>
            <w:tcW w:w="7493" w:type="dxa"/>
            <w:shd w:val="clear" w:color="auto" w:fill="auto"/>
          </w:tcPr>
          <w:p w14:paraId="16F80902" w14:textId="4F644CB5" w:rsidR="00510C89" w:rsidRPr="00510C89" w:rsidRDefault="00510C89" w:rsidP="004B18B3"/>
        </w:tc>
      </w:tr>
    </w:tbl>
    <w:p w14:paraId="332EFA80" w14:textId="2402D211" w:rsidR="003E4C02" w:rsidRDefault="003E4C02" w:rsidP="00153F4F"/>
    <w:p w14:paraId="1B41A065" w14:textId="77777777" w:rsidR="008C6CE7" w:rsidRDefault="008C6CE7" w:rsidP="00153F4F"/>
    <w:p w14:paraId="21BB7845" w14:textId="11559694" w:rsidR="00510C89" w:rsidRDefault="00510C89" w:rsidP="00510C89">
      <w:pPr>
        <w:pStyle w:val="2"/>
        <w:numPr>
          <w:ilvl w:val="1"/>
          <w:numId w:val="1"/>
        </w:numPr>
      </w:pPr>
      <w:bookmarkStart w:id="20" w:name="_Toc219310845"/>
      <w:r>
        <w:rPr>
          <w:rFonts w:hint="eastAsia"/>
        </w:rPr>
        <w:t>어플리케이션 구성도</w:t>
      </w:r>
      <w:bookmarkEnd w:id="20"/>
    </w:p>
    <w:p w14:paraId="1B7E6F81" w14:textId="37EE3088" w:rsidR="00164FA1" w:rsidRDefault="00164FA1" w:rsidP="00164FA1">
      <w:r>
        <w:rPr>
          <w:rFonts w:hint="eastAsia"/>
        </w:rPr>
        <w:t>시스템(서비스)을 구성하는 어플리케이션 모듈,</w:t>
      </w:r>
      <w:r>
        <w:t xml:space="preserve"> </w:t>
      </w:r>
      <w:r>
        <w:rPr>
          <w:rFonts w:hint="eastAsia"/>
        </w:rPr>
        <w:t>컴포넌트 등의 관계 및 상호 작용 구조를 시각적으로 표현</w:t>
      </w:r>
    </w:p>
    <w:p w14:paraId="33D3A368" w14:textId="77777777" w:rsidR="00164FA1" w:rsidRPr="00164FA1" w:rsidRDefault="00164FA1" w:rsidP="00164FA1"/>
    <w:p w14:paraId="77C82FD3" w14:textId="7F4CEC08" w:rsidR="00230830" w:rsidRDefault="00BE5FAC" w:rsidP="00153F4F">
      <w:pPr>
        <w:rPr>
          <w:noProof/>
        </w:rPr>
      </w:pPr>
      <w:r>
        <w:pict w14:anchorId="55DFA1BE">
          <v:shape id="그림 3" o:spid="_x0000_i1026" type="#_x0000_t75" style="width:472.7pt;height:197.2pt;visibility:visible;mso-wrap-style:square">
            <v:imagedata r:id="rId13" o:title=""/>
          </v:shape>
        </w:pict>
      </w:r>
    </w:p>
    <w:p w14:paraId="7D799E3F" w14:textId="2E19FA96" w:rsidR="0006241D" w:rsidRDefault="0006241D" w:rsidP="00153F4F"/>
    <w:p w14:paraId="0883878F" w14:textId="1A90BE9B" w:rsidR="006F0F63" w:rsidRDefault="00510C89" w:rsidP="001945ED">
      <w:pPr>
        <w:pStyle w:val="10"/>
      </w:pPr>
      <w:bookmarkStart w:id="21" w:name="_Toc219310846"/>
      <w:r>
        <w:rPr>
          <w:rFonts w:hint="eastAsia"/>
        </w:rPr>
        <w:lastRenderedPageBreak/>
        <w:t>연관자료</w:t>
      </w:r>
      <w:bookmarkEnd w:id="21"/>
    </w:p>
    <w:p w14:paraId="2878432E" w14:textId="47C8B150" w:rsidR="00510C89" w:rsidRDefault="00510C89" w:rsidP="00510C89">
      <w:pPr>
        <w:pStyle w:val="2"/>
      </w:pPr>
      <w:bookmarkStart w:id="22" w:name="_Toc219310847"/>
      <w:r>
        <w:rPr>
          <w:rFonts w:hint="eastAsia"/>
        </w:rPr>
        <w:t>서비스 기동/중지</w:t>
      </w:r>
      <w:bookmarkEnd w:id="22"/>
    </w:p>
    <w:p w14:paraId="79473714" w14:textId="36253F71" w:rsidR="00164FA1" w:rsidRDefault="00164FA1" w:rsidP="00164FA1">
      <w:r>
        <w:rPr>
          <w:rFonts w:hint="eastAsia"/>
        </w:rPr>
        <w:t>서비스를 실행(기동)</w:t>
      </w:r>
      <w:r>
        <w:t xml:space="preserve"> </w:t>
      </w:r>
      <w:r>
        <w:rPr>
          <w:rFonts w:hint="eastAsia"/>
        </w:rPr>
        <w:t>하거나 종료(중지)</w:t>
      </w:r>
      <w:r>
        <w:t xml:space="preserve"> </w:t>
      </w:r>
      <w:r>
        <w:rPr>
          <w:rFonts w:hint="eastAsia"/>
        </w:rPr>
        <w:t>하는 절차와 방법</w:t>
      </w:r>
    </w:p>
    <w:p w14:paraId="3DD52CD2" w14:textId="77777777" w:rsidR="00164FA1" w:rsidRPr="00164FA1" w:rsidRDefault="00164FA1" w:rsidP="00164FA1"/>
    <w:tbl>
      <w:tblPr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8"/>
        <w:gridCol w:w="1083"/>
        <w:gridCol w:w="3916"/>
        <w:gridCol w:w="1935"/>
        <w:gridCol w:w="1689"/>
        <w:gridCol w:w="1195"/>
      </w:tblGrid>
      <w:tr w:rsidR="00632754" w:rsidRPr="00AA546E" w14:paraId="63A77150" w14:textId="77777777" w:rsidTr="00632754">
        <w:trPr>
          <w:trHeight w:val="265"/>
        </w:trPr>
        <w:tc>
          <w:tcPr>
            <w:tcW w:w="638" w:type="dxa"/>
            <w:shd w:val="clear" w:color="auto" w:fill="EEECE1"/>
          </w:tcPr>
          <w:p w14:paraId="698577A8" w14:textId="77777777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구분</w:t>
            </w:r>
          </w:p>
        </w:tc>
        <w:tc>
          <w:tcPr>
            <w:tcW w:w="1083" w:type="dxa"/>
            <w:shd w:val="clear" w:color="auto" w:fill="EEECE1"/>
          </w:tcPr>
          <w:p w14:paraId="404C4864" w14:textId="62B77CBA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서비스</w:t>
            </w:r>
          </w:p>
        </w:tc>
        <w:tc>
          <w:tcPr>
            <w:tcW w:w="3916" w:type="dxa"/>
            <w:shd w:val="clear" w:color="auto" w:fill="EEECE1"/>
          </w:tcPr>
          <w:p w14:paraId="4981EE6F" w14:textId="112DEC8A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설치경로</w:t>
            </w:r>
          </w:p>
        </w:tc>
        <w:tc>
          <w:tcPr>
            <w:tcW w:w="1935" w:type="dxa"/>
            <w:shd w:val="clear" w:color="auto" w:fill="EEECE1"/>
          </w:tcPr>
          <w:p w14:paraId="18A4E474" w14:textId="48BCE3B0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시작</w:t>
            </w:r>
          </w:p>
        </w:tc>
        <w:tc>
          <w:tcPr>
            <w:tcW w:w="1689" w:type="dxa"/>
            <w:shd w:val="clear" w:color="auto" w:fill="EEECE1"/>
          </w:tcPr>
          <w:p w14:paraId="08DCFE9A" w14:textId="69CFF8F4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중지</w:t>
            </w:r>
          </w:p>
        </w:tc>
        <w:tc>
          <w:tcPr>
            <w:tcW w:w="1195" w:type="dxa"/>
            <w:shd w:val="clear" w:color="auto" w:fill="EEECE1"/>
          </w:tcPr>
          <w:p w14:paraId="211FFFDC" w14:textId="1DB4396C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계정</w:t>
            </w:r>
          </w:p>
        </w:tc>
      </w:tr>
      <w:tr w:rsidR="00632754" w:rsidRPr="00AA546E" w14:paraId="1C850C7F" w14:textId="77777777" w:rsidTr="00632754">
        <w:trPr>
          <w:trHeight w:val="265"/>
        </w:trPr>
        <w:tc>
          <w:tcPr>
            <w:tcW w:w="638" w:type="dxa"/>
            <w:shd w:val="clear" w:color="auto" w:fill="auto"/>
          </w:tcPr>
          <w:p w14:paraId="572BB985" w14:textId="28F9778E" w:rsidR="00632754" w:rsidRPr="00D147C9" w:rsidRDefault="00632754" w:rsidP="00632754">
            <w:pPr>
              <w:rPr>
                <w:sz w:val="20"/>
                <w:szCs w:val="20"/>
              </w:rPr>
            </w:pPr>
            <w:r w:rsidRPr="00D147C9">
              <w:rPr>
                <w:rFonts w:hint="eastAsia"/>
                <w:sz w:val="20"/>
                <w:szCs w:val="20"/>
              </w:rPr>
              <w:t>개발</w:t>
            </w:r>
          </w:p>
        </w:tc>
        <w:tc>
          <w:tcPr>
            <w:tcW w:w="1083" w:type="dxa"/>
            <w:vMerge w:val="restart"/>
            <w:shd w:val="clear" w:color="auto" w:fill="auto"/>
          </w:tcPr>
          <w:p w14:paraId="4379119C" w14:textId="1C9DB1FC" w:rsidR="00632754" w:rsidRPr="00D147C9" w:rsidRDefault="00632754" w:rsidP="00632754">
            <w:pPr>
              <w:rPr>
                <w:sz w:val="20"/>
                <w:szCs w:val="20"/>
              </w:rPr>
            </w:pPr>
            <w:r w:rsidRPr="00D147C9">
              <w:rPr>
                <w:rFonts w:hint="eastAsia"/>
                <w:sz w:val="20"/>
                <w:szCs w:val="20"/>
              </w:rPr>
              <w:t>W</w:t>
            </w:r>
            <w:r w:rsidRPr="00D147C9">
              <w:rPr>
                <w:sz w:val="20"/>
                <w:szCs w:val="20"/>
              </w:rPr>
              <w:t>AS</w:t>
            </w:r>
          </w:p>
        </w:tc>
        <w:tc>
          <w:tcPr>
            <w:tcW w:w="3916" w:type="dxa"/>
            <w:vMerge w:val="restart"/>
            <w:shd w:val="clear" w:color="auto" w:fill="auto"/>
          </w:tcPr>
          <w:p w14:paraId="7EA722A0" w14:textId="77777777" w:rsidR="00632754" w:rsidRDefault="00632754" w:rsidP="00632754">
            <w:pPr>
              <w:rPr>
                <w:sz w:val="20"/>
                <w:szCs w:val="20"/>
              </w:rPr>
            </w:pPr>
            <w:r w:rsidRPr="00D147C9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D147C9">
              <w:rPr>
                <w:sz w:val="20"/>
                <w:szCs w:val="20"/>
              </w:rPr>
              <w:t>hli</w:t>
            </w:r>
            <w:proofErr w:type="gramEnd"/>
            <w:r w:rsidRPr="00D147C9">
              <w:rPr>
                <w:sz w:val="20"/>
                <w:szCs w:val="20"/>
              </w:rPr>
              <w:t>_app</w:t>
            </w:r>
            <w:proofErr w:type="spellEnd"/>
            <w:r w:rsidRPr="00D147C9">
              <w:rPr>
                <w:sz w:val="20"/>
                <w:szCs w:val="20"/>
              </w:rPr>
              <w:t>/</w:t>
            </w:r>
            <w:proofErr w:type="spellStart"/>
            <w:r w:rsidRPr="00D147C9">
              <w:rPr>
                <w:sz w:val="20"/>
                <w:szCs w:val="20"/>
              </w:rPr>
              <w:t>sw</w:t>
            </w:r>
            <w:proofErr w:type="spellEnd"/>
            <w:r w:rsidRPr="00D147C9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was</w:t>
            </w:r>
            <w:r w:rsidRPr="00D147C9">
              <w:rPr>
                <w:sz w:val="20"/>
                <w:szCs w:val="20"/>
              </w:rPr>
              <w:t>/</w:t>
            </w:r>
          </w:p>
          <w:p w14:paraId="16A575E6" w14:textId="6338606E" w:rsidR="00632754" w:rsidRPr="00D147C9" w:rsidRDefault="00632754" w:rsidP="006327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weblogic1411</w:t>
            </w:r>
            <w:r w:rsidRPr="00D147C9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domain/</w:t>
            </w:r>
            <w:proofErr w:type="spellStart"/>
            <w:r>
              <w:rPr>
                <w:sz w:val="20"/>
                <w:szCs w:val="20"/>
              </w:rPr>
              <w:t>hfsrdomain</w:t>
            </w:r>
            <w:proofErr w:type="spellEnd"/>
          </w:p>
        </w:tc>
        <w:tc>
          <w:tcPr>
            <w:tcW w:w="1935" w:type="dxa"/>
            <w:vMerge w:val="restart"/>
            <w:shd w:val="clear" w:color="auto" w:fill="auto"/>
          </w:tcPr>
          <w:p w14:paraId="75D9BE15" w14:textId="77777777" w:rsidR="00632754" w:rsidRDefault="00632754" w:rsidP="00632754">
            <w:pPr>
              <w:rPr>
                <w:sz w:val="20"/>
                <w:szCs w:val="20"/>
              </w:rPr>
            </w:pPr>
            <w:r w:rsidRPr="00D147C9">
              <w:rPr>
                <w:sz w:val="20"/>
                <w:szCs w:val="20"/>
              </w:rPr>
              <w:t>start</w:t>
            </w:r>
            <w:r>
              <w:rPr>
                <w:sz w:val="20"/>
                <w:szCs w:val="20"/>
              </w:rPr>
              <w:t>M1</w:t>
            </w:r>
            <w:r w:rsidRPr="00D147C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cmd</w:t>
            </w:r>
          </w:p>
          <w:p w14:paraId="5B09D992" w14:textId="5A83E812" w:rsidR="00632754" w:rsidRDefault="00632754" w:rsidP="00632754">
            <w:pPr>
              <w:rPr>
                <w:sz w:val="20"/>
                <w:szCs w:val="20"/>
              </w:rPr>
            </w:pPr>
            <w:r w:rsidRPr="00D147C9">
              <w:rPr>
                <w:sz w:val="20"/>
                <w:szCs w:val="20"/>
              </w:rPr>
              <w:t>start</w:t>
            </w:r>
            <w:r>
              <w:rPr>
                <w:sz w:val="20"/>
                <w:szCs w:val="20"/>
              </w:rPr>
              <w:t>M2</w:t>
            </w:r>
            <w:r w:rsidRPr="00D147C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cmd</w:t>
            </w:r>
          </w:p>
          <w:p w14:paraId="7D15D554" w14:textId="4B4E144E" w:rsidR="00632754" w:rsidRDefault="00632754" w:rsidP="00632754">
            <w:pPr>
              <w:rPr>
                <w:sz w:val="20"/>
                <w:szCs w:val="20"/>
              </w:rPr>
            </w:pPr>
            <w:r w:rsidRPr="00D147C9">
              <w:rPr>
                <w:sz w:val="20"/>
                <w:szCs w:val="20"/>
              </w:rPr>
              <w:t>start</w:t>
            </w:r>
            <w:r>
              <w:rPr>
                <w:sz w:val="20"/>
                <w:szCs w:val="20"/>
              </w:rPr>
              <w:t>M3</w:t>
            </w:r>
            <w:r w:rsidRPr="00D147C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cmd</w:t>
            </w:r>
          </w:p>
          <w:p w14:paraId="64A8C56E" w14:textId="4993DA1F" w:rsidR="00632754" w:rsidRPr="00D147C9" w:rsidRDefault="00632754" w:rsidP="00632754">
            <w:pPr>
              <w:rPr>
                <w:sz w:val="20"/>
                <w:szCs w:val="20"/>
              </w:rPr>
            </w:pPr>
            <w:r w:rsidRPr="00D147C9">
              <w:rPr>
                <w:sz w:val="20"/>
                <w:szCs w:val="20"/>
              </w:rPr>
              <w:t>start</w:t>
            </w:r>
            <w:r>
              <w:rPr>
                <w:sz w:val="20"/>
                <w:szCs w:val="20"/>
              </w:rPr>
              <w:t>M4</w:t>
            </w:r>
            <w:r w:rsidRPr="00D147C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cmd</w:t>
            </w:r>
          </w:p>
        </w:tc>
        <w:tc>
          <w:tcPr>
            <w:tcW w:w="1689" w:type="dxa"/>
            <w:vMerge w:val="restart"/>
            <w:shd w:val="clear" w:color="auto" w:fill="auto"/>
          </w:tcPr>
          <w:p w14:paraId="39AAF4BD" w14:textId="0E51F042" w:rsidR="00632754" w:rsidRPr="00D147C9" w:rsidRDefault="00632754" w:rsidP="0063275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화면c</w:t>
            </w:r>
            <w:r>
              <w:rPr>
                <w:sz w:val="20"/>
                <w:szCs w:val="20"/>
              </w:rPr>
              <w:t>lose</w:t>
            </w:r>
          </w:p>
        </w:tc>
        <w:tc>
          <w:tcPr>
            <w:tcW w:w="1195" w:type="dxa"/>
            <w:vMerge w:val="restart"/>
            <w:shd w:val="clear" w:color="auto" w:fill="auto"/>
          </w:tcPr>
          <w:p w14:paraId="6E7BC016" w14:textId="2A6BCF51" w:rsidR="00632754" w:rsidRPr="00D147C9" w:rsidRDefault="00632754" w:rsidP="00632754">
            <w:pPr>
              <w:jc w:val="center"/>
              <w:rPr>
                <w:sz w:val="20"/>
                <w:szCs w:val="20"/>
              </w:rPr>
            </w:pPr>
            <w:proofErr w:type="spellStart"/>
            <w:r w:rsidRPr="00D147C9">
              <w:rPr>
                <w:sz w:val="20"/>
                <w:szCs w:val="20"/>
              </w:rPr>
              <w:t>wasadmin</w:t>
            </w:r>
            <w:proofErr w:type="spellEnd"/>
          </w:p>
        </w:tc>
      </w:tr>
      <w:tr w:rsidR="00632754" w:rsidRPr="00AA546E" w14:paraId="500FD7F7" w14:textId="77777777" w:rsidTr="00632754">
        <w:trPr>
          <w:trHeight w:val="265"/>
        </w:trPr>
        <w:tc>
          <w:tcPr>
            <w:tcW w:w="638" w:type="dxa"/>
            <w:shd w:val="clear" w:color="auto" w:fill="auto"/>
          </w:tcPr>
          <w:p w14:paraId="01F10F5C" w14:textId="056C426E" w:rsidR="00632754" w:rsidRPr="00D147C9" w:rsidRDefault="00632754" w:rsidP="00632754">
            <w:pPr>
              <w:rPr>
                <w:sz w:val="20"/>
                <w:szCs w:val="20"/>
              </w:rPr>
            </w:pPr>
            <w:r w:rsidRPr="00D147C9">
              <w:rPr>
                <w:rFonts w:hint="eastAsia"/>
                <w:sz w:val="20"/>
                <w:szCs w:val="20"/>
              </w:rPr>
              <w:t>Q</w:t>
            </w:r>
            <w:r w:rsidRPr="00D147C9">
              <w:rPr>
                <w:sz w:val="20"/>
                <w:szCs w:val="20"/>
              </w:rPr>
              <w:t>A</w:t>
            </w:r>
          </w:p>
        </w:tc>
        <w:tc>
          <w:tcPr>
            <w:tcW w:w="1083" w:type="dxa"/>
            <w:vMerge/>
            <w:shd w:val="clear" w:color="auto" w:fill="auto"/>
          </w:tcPr>
          <w:p w14:paraId="17E6E410" w14:textId="77777777" w:rsidR="00632754" w:rsidRPr="00D147C9" w:rsidRDefault="00632754" w:rsidP="00632754">
            <w:pPr>
              <w:rPr>
                <w:sz w:val="20"/>
                <w:szCs w:val="20"/>
              </w:rPr>
            </w:pPr>
          </w:p>
        </w:tc>
        <w:tc>
          <w:tcPr>
            <w:tcW w:w="3916" w:type="dxa"/>
            <w:vMerge/>
            <w:shd w:val="clear" w:color="auto" w:fill="auto"/>
          </w:tcPr>
          <w:p w14:paraId="0FC7F0AA" w14:textId="2859A7DE" w:rsidR="00632754" w:rsidRPr="00D147C9" w:rsidRDefault="00632754" w:rsidP="00632754">
            <w:pPr>
              <w:rPr>
                <w:sz w:val="20"/>
                <w:szCs w:val="20"/>
              </w:rPr>
            </w:pPr>
          </w:p>
        </w:tc>
        <w:tc>
          <w:tcPr>
            <w:tcW w:w="1935" w:type="dxa"/>
            <w:vMerge/>
            <w:shd w:val="clear" w:color="auto" w:fill="auto"/>
          </w:tcPr>
          <w:p w14:paraId="046872BE" w14:textId="77777777" w:rsidR="00632754" w:rsidRPr="00D147C9" w:rsidRDefault="00632754" w:rsidP="00632754">
            <w:pPr>
              <w:rPr>
                <w:sz w:val="20"/>
                <w:szCs w:val="20"/>
              </w:rPr>
            </w:pPr>
          </w:p>
        </w:tc>
        <w:tc>
          <w:tcPr>
            <w:tcW w:w="1689" w:type="dxa"/>
            <w:vMerge/>
            <w:shd w:val="clear" w:color="auto" w:fill="auto"/>
          </w:tcPr>
          <w:p w14:paraId="3606935A" w14:textId="77777777" w:rsidR="00632754" w:rsidRPr="00D147C9" w:rsidRDefault="00632754" w:rsidP="00632754">
            <w:pPr>
              <w:rPr>
                <w:sz w:val="20"/>
                <w:szCs w:val="20"/>
              </w:rPr>
            </w:pPr>
          </w:p>
        </w:tc>
        <w:tc>
          <w:tcPr>
            <w:tcW w:w="1195" w:type="dxa"/>
            <w:vMerge/>
            <w:shd w:val="clear" w:color="auto" w:fill="auto"/>
          </w:tcPr>
          <w:p w14:paraId="354FC39B" w14:textId="52643663" w:rsidR="00632754" w:rsidRPr="00D147C9" w:rsidRDefault="00632754" w:rsidP="00632754">
            <w:pPr>
              <w:rPr>
                <w:sz w:val="20"/>
                <w:szCs w:val="20"/>
              </w:rPr>
            </w:pPr>
          </w:p>
        </w:tc>
      </w:tr>
      <w:tr w:rsidR="00632754" w:rsidRPr="00AA546E" w14:paraId="5FFF73E1" w14:textId="77777777" w:rsidTr="00632754">
        <w:trPr>
          <w:trHeight w:val="265"/>
        </w:trPr>
        <w:tc>
          <w:tcPr>
            <w:tcW w:w="638" w:type="dxa"/>
            <w:shd w:val="clear" w:color="auto" w:fill="auto"/>
          </w:tcPr>
          <w:p w14:paraId="6E224535" w14:textId="253D2026" w:rsidR="00632754" w:rsidRPr="00D147C9" w:rsidRDefault="00632754" w:rsidP="00632754">
            <w:pPr>
              <w:rPr>
                <w:sz w:val="20"/>
                <w:szCs w:val="20"/>
              </w:rPr>
            </w:pPr>
            <w:r w:rsidRPr="00D147C9">
              <w:rPr>
                <w:rFonts w:hint="eastAsia"/>
                <w:sz w:val="20"/>
                <w:szCs w:val="20"/>
              </w:rPr>
              <w:t>운영</w:t>
            </w:r>
          </w:p>
        </w:tc>
        <w:tc>
          <w:tcPr>
            <w:tcW w:w="1083" w:type="dxa"/>
            <w:vMerge/>
            <w:shd w:val="clear" w:color="auto" w:fill="auto"/>
          </w:tcPr>
          <w:p w14:paraId="33C5EB14" w14:textId="77777777" w:rsidR="00632754" w:rsidRPr="00D147C9" w:rsidRDefault="00632754" w:rsidP="00632754">
            <w:pPr>
              <w:rPr>
                <w:sz w:val="20"/>
                <w:szCs w:val="20"/>
              </w:rPr>
            </w:pPr>
          </w:p>
        </w:tc>
        <w:tc>
          <w:tcPr>
            <w:tcW w:w="3916" w:type="dxa"/>
            <w:shd w:val="clear" w:color="auto" w:fill="auto"/>
          </w:tcPr>
          <w:p w14:paraId="560774F1" w14:textId="562DDD03" w:rsidR="00632754" w:rsidRPr="00D147C9" w:rsidRDefault="00632754" w:rsidP="00632754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O</w:t>
            </w:r>
            <w:r>
              <w:rPr>
                <w:sz w:val="20"/>
                <w:szCs w:val="20"/>
              </w:rPr>
              <w:t>P</w:t>
            </w:r>
            <w:r>
              <w:rPr>
                <w:rFonts w:hint="eastAsia"/>
                <w:sz w:val="20"/>
                <w:szCs w:val="20"/>
              </w:rPr>
              <w:t>에게 요청</w:t>
            </w:r>
          </w:p>
          <w:p w14:paraId="4AD83C9A" w14:textId="1289B70F" w:rsidR="00632754" w:rsidRPr="00D147C9" w:rsidRDefault="00632754" w:rsidP="00632754">
            <w:pPr>
              <w:rPr>
                <w:sz w:val="20"/>
                <w:szCs w:val="20"/>
              </w:rPr>
            </w:pPr>
          </w:p>
        </w:tc>
        <w:tc>
          <w:tcPr>
            <w:tcW w:w="1935" w:type="dxa"/>
            <w:vMerge/>
            <w:shd w:val="clear" w:color="auto" w:fill="auto"/>
          </w:tcPr>
          <w:p w14:paraId="6499ADB8" w14:textId="77777777" w:rsidR="00632754" w:rsidRPr="00D147C9" w:rsidRDefault="00632754" w:rsidP="00632754">
            <w:pPr>
              <w:rPr>
                <w:sz w:val="20"/>
                <w:szCs w:val="20"/>
              </w:rPr>
            </w:pPr>
          </w:p>
        </w:tc>
        <w:tc>
          <w:tcPr>
            <w:tcW w:w="1689" w:type="dxa"/>
            <w:vMerge/>
            <w:shd w:val="clear" w:color="auto" w:fill="auto"/>
          </w:tcPr>
          <w:p w14:paraId="76AA5A83" w14:textId="77777777" w:rsidR="00632754" w:rsidRPr="00D147C9" w:rsidRDefault="00632754" w:rsidP="00632754">
            <w:pPr>
              <w:rPr>
                <w:sz w:val="20"/>
                <w:szCs w:val="20"/>
              </w:rPr>
            </w:pPr>
          </w:p>
        </w:tc>
        <w:tc>
          <w:tcPr>
            <w:tcW w:w="1195" w:type="dxa"/>
            <w:vMerge/>
            <w:shd w:val="clear" w:color="auto" w:fill="auto"/>
          </w:tcPr>
          <w:p w14:paraId="005F384C" w14:textId="77777777" w:rsidR="00632754" w:rsidRPr="00D147C9" w:rsidRDefault="00632754" w:rsidP="00632754">
            <w:pPr>
              <w:rPr>
                <w:sz w:val="20"/>
                <w:szCs w:val="20"/>
              </w:rPr>
            </w:pPr>
          </w:p>
        </w:tc>
      </w:tr>
    </w:tbl>
    <w:p w14:paraId="15F8D052" w14:textId="77777777" w:rsidR="00632754" w:rsidRPr="0006241D" w:rsidRDefault="00632754" w:rsidP="0006241D">
      <w:bookmarkStart w:id="23" w:name="_Toc219310848"/>
      <w:bookmarkEnd w:id="23"/>
    </w:p>
    <w:p w14:paraId="27015801" w14:textId="4DFFB302" w:rsidR="00C930E7" w:rsidRDefault="005C43B1" w:rsidP="00C930E7">
      <w:pPr>
        <w:pStyle w:val="2"/>
        <w:numPr>
          <w:ilvl w:val="1"/>
          <w:numId w:val="1"/>
        </w:numPr>
      </w:pPr>
      <w:r>
        <w:rPr>
          <w:rFonts w:hint="eastAsia"/>
        </w:rPr>
        <w:t>정기P</w:t>
      </w:r>
      <w:r>
        <w:t>M</w:t>
      </w:r>
      <w:r>
        <w:rPr>
          <w:rFonts w:hint="eastAsia"/>
        </w:rPr>
        <w:t>절차</w:t>
      </w:r>
    </w:p>
    <w:p w14:paraId="428598DD" w14:textId="77777777" w:rsidR="00BE5FAC" w:rsidRDefault="00BE5FAC" w:rsidP="00BE5FAC">
      <w:r>
        <w:rPr>
          <w:rFonts w:hint="eastAsia"/>
        </w:rPr>
        <w:t>정기P</w:t>
      </w:r>
      <w:r>
        <w:t>M</w:t>
      </w:r>
      <w:r>
        <w:rPr>
          <w:rFonts w:hint="eastAsia"/>
        </w:rPr>
        <w:t>절차는 시스템</w:t>
      </w:r>
      <w:r>
        <w:t>(</w:t>
      </w:r>
      <w:r>
        <w:rPr>
          <w:rFonts w:hint="eastAsia"/>
        </w:rPr>
        <w:t>서비스</w:t>
      </w:r>
      <w:proofErr w:type="gramStart"/>
      <w:r>
        <w:rPr>
          <w:rFonts w:hint="eastAsia"/>
        </w:rPr>
        <w:t>)</w:t>
      </w:r>
      <w:r>
        <w:t xml:space="preserve"> /</w:t>
      </w:r>
      <w:proofErr w:type="gramEnd"/>
      <w:r>
        <w:t xml:space="preserve"> </w:t>
      </w:r>
      <w:r>
        <w:rPr>
          <w:rFonts w:hint="eastAsia"/>
        </w:rPr>
        <w:t>장비를 안정적으로 운영하기 위한 정기적 예방점검시 수행하는 절차와 방법</w:t>
      </w:r>
    </w:p>
    <w:p w14:paraId="1A4634EC" w14:textId="77777777" w:rsidR="00BE5FAC" w:rsidRPr="00164FA1" w:rsidRDefault="00BE5FAC" w:rsidP="00BE5FAC"/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709"/>
        <w:gridCol w:w="1276"/>
        <w:gridCol w:w="7371"/>
      </w:tblGrid>
      <w:tr w:rsidR="00BE5FAC" w:rsidRPr="00AA546E" w14:paraId="2AFEBCA5" w14:textId="77777777" w:rsidTr="00377574">
        <w:tc>
          <w:tcPr>
            <w:tcW w:w="675" w:type="dxa"/>
            <w:shd w:val="clear" w:color="auto" w:fill="EEECE1"/>
          </w:tcPr>
          <w:p w14:paraId="12690506" w14:textId="77777777" w:rsidR="00BE5FAC" w:rsidRPr="00AA546E" w:rsidRDefault="00BE5FAC" w:rsidP="00377574">
            <w:pPr>
              <w:tabs>
                <w:tab w:val="left" w:pos="729"/>
                <w:tab w:val="center" w:pos="1019"/>
              </w:tabs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709" w:type="dxa"/>
            <w:shd w:val="clear" w:color="auto" w:fill="EEECE1"/>
          </w:tcPr>
          <w:p w14:paraId="61F26F00" w14:textId="77777777" w:rsidR="00BE5FAC" w:rsidRPr="00AA546E" w:rsidRDefault="00BE5FAC" w:rsidP="0037757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순서</w:t>
            </w:r>
          </w:p>
        </w:tc>
        <w:tc>
          <w:tcPr>
            <w:tcW w:w="1276" w:type="dxa"/>
            <w:shd w:val="clear" w:color="auto" w:fill="EEECE1"/>
          </w:tcPr>
          <w:p w14:paraId="2C993934" w14:textId="77777777" w:rsidR="00BE5FAC" w:rsidRDefault="00BE5FAC" w:rsidP="0037757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소요시간</w:t>
            </w:r>
          </w:p>
        </w:tc>
        <w:tc>
          <w:tcPr>
            <w:tcW w:w="7371" w:type="dxa"/>
            <w:shd w:val="clear" w:color="auto" w:fill="EEECE1"/>
          </w:tcPr>
          <w:p w14:paraId="0D345071" w14:textId="77777777" w:rsidR="00BE5FAC" w:rsidRPr="00AA546E" w:rsidRDefault="00BE5FAC" w:rsidP="0037757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작업절차</w:t>
            </w:r>
          </w:p>
        </w:tc>
      </w:tr>
      <w:tr w:rsidR="00BE5FAC" w:rsidRPr="00510C89" w14:paraId="02F1A85C" w14:textId="77777777" w:rsidTr="00377574">
        <w:tc>
          <w:tcPr>
            <w:tcW w:w="675" w:type="dxa"/>
            <w:vMerge w:val="restart"/>
            <w:shd w:val="clear" w:color="auto" w:fill="auto"/>
          </w:tcPr>
          <w:p w14:paraId="0997C542" w14:textId="77777777" w:rsidR="00BE5FAC" w:rsidRPr="00510C89" w:rsidRDefault="00BE5FAC" w:rsidP="00377574">
            <w:r>
              <w:rPr>
                <w:rFonts w:hint="eastAsia"/>
              </w:rPr>
              <w:t>중단</w:t>
            </w:r>
          </w:p>
        </w:tc>
        <w:tc>
          <w:tcPr>
            <w:tcW w:w="709" w:type="dxa"/>
            <w:shd w:val="clear" w:color="auto" w:fill="auto"/>
          </w:tcPr>
          <w:p w14:paraId="1E773B1D" w14:textId="77777777" w:rsidR="00BE5FAC" w:rsidRPr="00510C89" w:rsidRDefault="00BE5FAC" w:rsidP="00377574">
            <w:r>
              <w:rPr>
                <w:rFonts w:hint="eastAsia"/>
              </w:rPr>
              <w:t>1</w:t>
            </w:r>
          </w:p>
        </w:tc>
        <w:tc>
          <w:tcPr>
            <w:tcW w:w="1276" w:type="dxa"/>
          </w:tcPr>
          <w:p w14:paraId="5F237B9C" w14:textId="77777777" w:rsidR="00BE5FAC" w:rsidRDefault="00BE5FAC" w:rsidP="00377574">
            <w:pPr>
              <w:jc w:val="left"/>
            </w:pPr>
            <w:r>
              <w:rPr>
                <w:rFonts w:hint="eastAsia"/>
              </w:rPr>
              <w:t>1분</w:t>
            </w:r>
          </w:p>
        </w:tc>
        <w:tc>
          <w:tcPr>
            <w:tcW w:w="7371" w:type="dxa"/>
          </w:tcPr>
          <w:p w14:paraId="6F49F2B9" w14:textId="77777777" w:rsidR="00BE5FAC" w:rsidRPr="00510C89" w:rsidRDefault="00BE5FAC" w:rsidP="00377574">
            <w:pPr>
              <w:jc w:val="left"/>
            </w:pPr>
            <w:r>
              <w:t xml:space="preserve">WEB </w:t>
            </w:r>
            <w:r>
              <w:rPr>
                <w:rFonts w:hint="eastAsia"/>
              </w:rPr>
              <w:t>중단</w:t>
            </w:r>
          </w:p>
        </w:tc>
      </w:tr>
      <w:tr w:rsidR="00BE5FAC" w:rsidRPr="00510C89" w14:paraId="271A4B65" w14:textId="77777777" w:rsidTr="00377574">
        <w:tc>
          <w:tcPr>
            <w:tcW w:w="675" w:type="dxa"/>
            <w:vMerge/>
            <w:shd w:val="clear" w:color="auto" w:fill="auto"/>
          </w:tcPr>
          <w:p w14:paraId="0BD47C5C" w14:textId="77777777" w:rsidR="00BE5FAC" w:rsidRPr="00510C89" w:rsidRDefault="00BE5FAC" w:rsidP="00377574"/>
        </w:tc>
        <w:tc>
          <w:tcPr>
            <w:tcW w:w="709" w:type="dxa"/>
            <w:shd w:val="clear" w:color="auto" w:fill="auto"/>
          </w:tcPr>
          <w:p w14:paraId="71B38BF8" w14:textId="77777777" w:rsidR="00BE5FAC" w:rsidRPr="00510C89" w:rsidRDefault="00BE5FAC" w:rsidP="00377574">
            <w:r>
              <w:rPr>
                <w:rFonts w:hint="eastAsia"/>
              </w:rPr>
              <w:t>2</w:t>
            </w:r>
          </w:p>
        </w:tc>
        <w:tc>
          <w:tcPr>
            <w:tcW w:w="1276" w:type="dxa"/>
          </w:tcPr>
          <w:p w14:paraId="100DA2EC" w14:textId="77777777" w:rsidR="00BE5FAC" w:rsidRDefault="00BE5FAC" w:rsidP="00377574">
            <w:pPr>
              <w:tabs>
                <w:tab w:val="left" w:pos="1571"/>
              </w:tabs>
              <w:jc w:val="left"/>
            </w:pPr>
            <w:r>
              <w:rPr>
                <w:rFonts w:hint="eastAsia"/>
              </w:rPr>
              <w:t>1분</w:t>
            </w:r>
          </w:p>
        </w:tc>
        <w:tc>
          <w:tcPr>
            <w:tcW w:w="7371" w:type="dxa"/>
          </w:tcPr>
          <w:p w14:paraId="762FE969" w14:textId="77777777" w:rsidR="00BE5FAC" w:rsidRPr="00510C89" w:rsidRDefault="00BE5FAC" w:rsidP="00377574">
            <w:pPr>
              <w:tabs>
                <w:tab w:val="left" w:pos="1571"/>
              </w:tabs>
              <w:jc w:val="left"/>
            </w:pPr>
            <w:r>
              <w:t xml:space="preserve">WAS </w:t>
            </w:r>
            <w:r>
              <w:rPr>
                <w:rFonts w:hint="eastAsia"/>
              </w:rPr>
              <w:t>중단</w:t>
            </w:r>
          </w:p>
        </w:tc>
      </w:tr>
      <w:tr w:rsidR="00BE5FAC" w:rsidRPr="00510C89" w14:paraId="63FA8B8C" w14:textId="77777777" w:rsidTr="00377574">
        <w:tc>
          <w:tcPr>
            <w:tcW w:w="675" w:type="dxa"/>
            <w:vMerge w:val="restart"/>
            <w:shd w:val="clear" w:color="auto" w:fill="auto"/>
          </w:tcPr>
          <w:p w14:paraId="36CB2B0C" w14:textId="77777777" w:rsidR="00BE5FAC" w:rsidRDefault="00BE5FAC" w:rsidP="00377574">
            <w:r>
              <w:rPr>
                <w:rFonts w:hint="eastAsia"/>
              </w:rPr>
              <w:t>기동</w:t>
            </w:r>
          </w:p>
        </w:tc>
        <w:tc>
          <w:tcPr>
            <w:tcW w:w="709" w:type="dxa"/>
            <w:shd w:val="clear" w:color="auto" w:fill="auto"/>
          </w:tcPr>
          <w:p w14:paraId="2B3F3E88" w14:textId="77777777" w:rsidR="00BE5FAC" w:rsidRDefault="00BE5FAC" w:rsidP="00377574">
            <w:r>
              <w:rPr>
                <w:rFonts w:hint="eastAsia"/>
              </w:rPr>
              <w:t>1</w:t>
            </w:r>
          </w:p>
        </w:tc>
        <w:tc>
          <w:tcPr>
            <w:tcW w:w="1276" w:type="dxa"/>
          </w:tcPr>
          <w:p w14:paraId="344EB2B6" w14:textId="77777777" w:rsidR="00BE5FAC" w:rsidRDefault="00BE5FAC" w:rsidP="00377574">
            <w:pPr>
              <w:jc w:val="left"/>
            </w:pPr>
            <w:r>
              <w:rPr>
                <w:rFonts w:hint="eastAsia"/>
              </w:rPr>
              <w:t>1분</w:t>
            </w:r>
          </w:p>
        </w:tc>
        <w:tc>
          <w:tcPr>
            <w:tcW w:w="7371" w:type="dxa"/>
          </w:tcPr>
          <w:p w14:paraId="4A2AB8A6" w14:textId="77777777" w:rsidR="00BE5FAC" w:rsidRDefault="00BE5FAC" w:rsidP="00377574">
            <w:pPr>
              <w:jc w:val="left"/>
            </w:pPr>
            <w:r>
              <w:t xml:space="preserve">WAS </w:t>
            </w:r>
            <w:r>
              <w:rPr>
                <w:rFonts w:hint="eastAsia"/>
              </w:rPr>
              <w:t>기동</w:t>
            </w:r>
          </w:p>
        </w:tc>
      </w:tr>
      <w:tr w:rsidR="00BE5FAC" w:rsidRPr="00510C89" w14:paraId="46A76D7E" w14:textId="77777777" w:rsidTr="00377574">
        <w:tc>
          <w:tcPr>
            <w:tcW w:w="675" w:type="dxa"/>
            <w:vMerge/>
            <w:shd w:val="clear" w:color="auto" w:fill="auto"/>
          </w:tcPr>
          <w:p w14:paraId="1DC8727F" w14:textId="77777777" w:rsidR="00BE5FAC" w:rsidRDefault="00BE5FAC" w:rsidP="00377574"/>
        </w:tc>
        <w:tc>
          <w:tcPr>
            <w:tcW w:w="709" w:type="dxa"/>
            <w:shd w:val="clear" w:color="auto" w:fill="auto"/>
          </w:tcPr>
          <w:p w14:paraId="2DDD368C" w14:textId="77777777" w:rsidR="00BE5FAC" w:rsidRDefault="00BE5FAC" w:rsidP="00377574">
            <w:r>
              <w:rPr>
                <w:rFonts w:hint="eastAsia"/>
              </w:rPr>
              <w:t>2</w:t>
            </w:r>
          </w:p>
        </w:tc>
        <w:tc>
          <w:tcPr>
            <w:tcW w:w="1276" w:type="dxa"/>
          </w:tcPr>
          <w:p w14:paraId="1A826C7B" w14:textId="77777777" w:rsidR="00BE5FAC" w:rsidRDefault="00BE5FAC" w:rsidP="00377574">
            <w:pPr>
              <w:jc w:val="left"/>
            </w:pPr>
            <w:r>
              <w:rPr>
                <w:rFonts w:hint="eastAsia"/>
              </w:rPr>
              <w:t>1분</w:t>
            </w:r>
          </w:p>
        </w:tc>
        <w:tc>
          <w:tcPr>
            <w:tcW w:w="7371" w:type="dxa"/>
          </w:tcPr>
          <w:p w14:paraId="18887970" w14:textId="77777777" w:rsidR="00BE5FAC" w:rsidRDefault="00BE5FAC" w:rsidP="00377574">
            <w:pPr>
              <w:jc w:val="left"/>
            </w:pPr>
            <w:r>
              <w:t xml:space="preserve">WEB </w:t>
            </w:r>
            <w:r>
              <w:rPr>
                <w:rFonts w:hint="eastAsia"/>
              </w:rPr>
              <w:t>기동</w:t>
            </w:r>
          </w:p>
        </w:tc>
      </w:tr>
    </w:tbl>
    <w:p w14:paraId="41594E14" w14:textId="77777777" w:rsidR="00632754" w:rsidRPr="005C43B1" w:rsidRDefault="00632754" w:rsidP="005C43B1">
      <w:pPr>
        <w:rPr>
          <w:rFonts w:hint="eastAsia"/>
        </w:rPr>
      </w:pPr>
    </w:p>
    <w:p w14:paraId="7999F67A" w14:textId="77EACB36" w:rsidR="00C930E7" w:rsidRDefault="00C930E7" w:rsidP="00C930E7">
      <w:pPr>
        <w:pStyle w:val="2"/>
        <w:numPr>
          <w:ilvl w:val="1"/>
          <w:numId w:val="1"/>
        </w:numPr>
      </w:pPr>
      <w:bookmarkStart w:id="24" w:name="_Toc219310849"/>
      <w:r>
        <w:rPr>
          <w:rFonts w:hint="eastAsia"/>
        </w:rPr>
        <w:t>시스템</w:t>
      </w:r>
      <w:r w:rsidR="001A186C">
        <w:rPr>
          <w:rFonts w:hint="eastAsia"/>
        </w:rPr>
        <w:t xml:space="preserve"> </w:t>
      </w:r>
      <w:r>
        <w:rPr>
          <w:rFonts w:hint="eastAsia"/>
        </w:rPr>
        <w:t>구성도</w:t>
      </w:r>
      <w:bookmarkEnd w:id="24"/>
    </w:p>
    <w:p w14:paraId="0582D27A" w14:textId="48A76437" w:rsidR="00164FA1" w:rsidRPr="00164FA1" w:rsidRDefault="00632754" w:rsidP="00164FA1">
      <w:r>
        <w:t>융자 (</w:t>
      </w:r>
      <w:r>
        <w:rPr>
          <w:rFonts w:hint="eastAsia"/>
        </w:rPr>
        <w:t>H</w:t>
      </w:r>
      <w:r>
        <w:t>SFR)</w:t>
      </w:r>
      <w:r>
        <w:rPr>
          <w:rFonts w:hint="eastAsia"/>
        </w:rPr>
        <w:t>와 동일</w:t>
      </w:r>
    </w:p>
    <w:p w14:paraId="4110FD88" w14:textId="35AF24E9" w:rsidR="0035624C" w:rsidRPr="00B95A10" w:rsidRDefault="0035624C" w:rsidP="00B95A10"/>
    <w:p w14:paraId="466F4E4B" w14:textId="007739F9" w:rsidR="00C930E7" w:rsidRDefault="00C930E7" w:rsidP="00C930E7">
      <w:pPr>
        <w:pStyle w:val="2"/>
        <w:numPr>
          <w:ilvl w:val="1"/>
          <w:numId w:val="1"/>
        </w:numPr>
      </w:pPr>
      <w:bookmarkStart w:id="25" w:name="_Toc219310850"/>
      <w:proofErr w:type="spellStart"/>
      <w:r>
        <w:rPr>
          <w:rFonts w:hint="eastAsia"/>
        </w:rPr>
        <w:t>일일점검체크리스트</w:t>
      </w:r>
      <w:bookmarkEnd w:id="25"/>
      <w:proofErr w:type="spellEnd"/>
    </w:p>
    <w:p w14:paraId="78F7C37F" w14:textId="2A8C1E76" w:rsidR="00164FA1" w:rsidRDefault="00164FA1" w:rsidP="00164FA1">
      <w:r>
        <w:rPr>
          <w:rFonts w:hint="eastAsia"/>
        </w:rPr>
        <w:t>시스템(서비스)을 매일 운영 시간 전 점검하기 위해 사용하는 체크리스트</w:t>
      </w:r>
    </w:p>
    <w:p w14:paraId="15F691BA" w14:textId="77777777" w:rsidR="00164FA1" w:rsidRPr="00164FA1" w:rsidRDefault="00164FA1" w:rsidP="00164FA1"/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2693"/>
        <w:gridCol w:w="5387"/>
      </w:tblGrid>
      <w:tr w:rsidR="0080339E" w:rsidRPr="00AA546E" w14:paraId="727C9420" w14:textId="529CC7FA" w:rsidTr="0080339E">
        <w:tc>
          <w:tcPr>
            <w:tcW w:w="1951" w:type="dxa"/>
            <w:shd w:val="clear" w:color="auto" w:fill="EEECE1"/>
          </w:tcPr>
          <w:p w14:paraId="286EA573" w14:textId="173EB729" w:rsidR="0080339E" w:rsidRPr="00AA546E" w:rsidRDefault="0080339E" w:rsidP="0080339E">
            <w:pPr>
              <w:tabs>
                <w:tab w:val="left" w:pos="729"/>
                <w:tab w:val="center" w:pos="1019"/>
              </w:tabs>
              <w:jc w:val="left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점검명</w:t>
            </w:r>
            <w:proofErr w:type="spellEnd"/>
          </w:p>
        </w:tc>
        <w:tc>
          <w:tcPr>
            <w:tcW w:w="2693" w:type="dxa"/>
            <w:shd w:val="clear" w:color="auto" w:fill="EEECE1"/>
          </w:tcPr>
          <w:p w14:paraId="37CDEFFD" w14:textId="03B3828B" w:rsidR="0080339E" w:rsidRPr="00AA546E" w:rsidRDefault="0080339E" w:rsidP="001961F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점검항목</w:t>
            </w:r>
          </w:p>
        </w:tc>
        <w:tc>
          <w:tcPr>
            <w:tcW w:w="5387" w:type="dxa"/>
            <w:shd w:val="clear" w:color="auto" w:fill="EEECE1"/>
          </w:tcPr>
          <w:p w14:paraId="63B0ACAB" w14:textId="0CE163C4" w:rsidR="0080339E" w:rsidRPr="00AA546E" w:rsidRDefault="0080339E" w:rsidP="001961F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점검방법</w:t>
            </w:r>
          </w:p>
        </w:tc>
      </w:tr>
      <w:tr w:rsidR="0080339E" w:rsidRPr="00510C89" w14:paraId="76FB996C" w14:textId="0BDCF6B7" w:rsidTr="0080339E">
        <w:tc>
          <w:tcPr>
            <w:tcW w:w="1951" w:type="dxa"/>
            <w:shd w:val="clear" w:color="auto" w:fill="auto"/>
          </w:tcPr>
          <w:p w14:paraId="304B79F3" w14:textId="1338AF05" w:rsidR="0080339E" w:rsidRPr="00510C89" w:rsidRDefault="00632754" w:rsidP="001961F0">
            <w:r>
              <w:t xml:space="preserve">Main </w:t>
            </w:r>
            <w:r>
              <w:rPr>
                <w:rFonts w:hint="eastAsia"/>
              </w:rPr>
              <w:t>화면O</w:t>
            </w:r>
            <w:r>
              <w:t>PEN</w:t>
            </w:r>
          </w:p>
        </w:tc>
        <w:tc>
          <w:tcPr>
            <w:tcW w:w="2693" w:type="dxa"/>
            <w:shd w:val="clear" w:color="auto" w:fill="auto"/>
          </w:tcPr>
          <w:p w14:paraId="35361620" w14:textId="009EFB5B" w:rsidR="0080339E" w:rsidRPr="00510C89" w:rsidRDefault="0080339E" w:rsidP="001961F0"/>
        </w:tc>
        <w:tc>
          <w:tcPr>
            <w:tcW w:w="5387" w:type="dxa"/>
          </w:tcPr>
          <w:p w14:paraId="36F16EBF" w14:textId="3E3CC535" w:rsidR="0080339E" w:rsidRPr="00510C89" w:rsidRDefault="00257543" w:rsidP="001961F0">
            <w:r>
              <w:rPr>
                <w:rFonts w:hint="eastAsia"/>
              </w:rPr>
              <w:t>H</w:t>
            </w:r>
            <w:r>
              <w:t>FSR OPEN</w:t>
            </w:r>
            <w:r>
              <w:rPr>
                <w:rFonts w:hint="eastAsia"/>
              </w:rPr>
              <w:t xml:space="preserve">후 </w:t>
            </w:r>
            <w:proofErr w:type="gramStart"/>
            <w:r>
              <w:rPr>
                <w:rFonts w:hint="eastAsia"/>
              </w:rPr>
              <w:t xml:space="preserve">활동지원 </w:t>
            </w:r>
            <w:r>
              <w:t>&gt;</w:t>
            </w:r>
            <w:proofErr w:type="gramEnd"/>
            <w:r>
              <w:t xml:space="preserve">&gt; </w:t>
            </w:r>
            <w:r>
              <w:rPr>
                <w:rFonts w:hint="eastAsia"/>
              </w:rPr>
              <w:t>부유층마케팅</w:t>
            </w:r>
          </w:p>
        </w:tc>
      </w:tr>
      <w:tr w:rsidR="0080339E" w:rsidRPr="00510C89" w14:paraId="55EF69C1" w14:textId="67326BED" w:rsidTr="0080339E">
        <w:tc>
          <w:tcPr>
            <w:tcW w:w="1951" w:type="dxa"/>
            <w:shd w:val="clear" w:color="auto" w:fill="auto"/>
          </w:tcPr>
          <w:p w14:paraId="2D39AF3C" w14:textId="74A2E311" w:rsidR="0080339E" w:rsidRPr="00510C89" w:rsidRDefault="0080339E" w:rsidP="001961F0">
            <w:r>
              <w:rPr>
                <w:rFonts w:hint="eastAsia"/>
              </w:rPr>
              <w:t>배치 점검</w:t>
            </w:r>
          </w:p>
        </w:tc>
        <w:tc>
          <w:tcPr>
            <w:tcW w:w="2693" w:type="dxa"/>
            <w:shd w:val="clear" w:color="auto" w:fill="auto"/>
          </w:tcPr>
          <w:p w14:paraId="190452F6" w14:textId="4C49AF50" w:rsidR="0080339E" w:rsidRPr="00510C89" w:rsidRDefault="0080339E" w:rsidP="001961F0">
            <w:r>
              <w:rPr>
                <w:rFonts w:hint="eastAsia"/>
              </w:rPr>
              <w:t>J</w:t>
            </w:r>
            <w:r>
              <w:t xml:space="preserve">OB-PASS </w:t>
            </w:r>
            <w:r>
              <w:rPr>
                <w:rFonts w:hint="eastAsia"/>
              </w:rPr>
              <w:t>점검</w:t>
            </w:r>
          </w:p>
        </w:tc>
        <w:tc>
          <w:tcPr>
            <w:tcW w:w="5387" w:type="dxa"/>
          </w:tcPr>
          <w:p w14:paraId="14635B6F" w14:textId="1583AA20" w:rsidR="0080339E" w:rsidRPr="00510C89" w:rsidRDefault="0080339E" w:rsidP="001961F0">
            <w:r>
              <w:rPr>
                <w:rFonts w:hint="eastAsia"/>
              </w:rPr>
              <w:t>J</w:t>
            </w:r>
            <w:r>
              <w:t xml:space="preserve">ob-PASS </w:t>
            </w:r>
            <w:r>
              <w:rPr>
                <w:rFonts w:hint="eastAsia"/>
              </w:rPr>
              <w:t>실패 건 확인</w:t>
            </w:r>
          </w:p>
        </w:tc>
      </w:tr>
      <w:tr w:rsidR="0080339E" w:rsidRPr="00510C89" w14:paraId="132D1A2C" w14:textId="42B78039" w:rsidTr="0080339E">
        <w:tc>
          <w:tcPr>
            <w:tcW w:w="1951" w:type="dxa"/>
            <w:shd w:val="clear" w:color="auto" w:fill="auto"/>
          </w:tcPr>
          <w:p w14:paraId="5CB8E867" w14:textId="7E26595D" w:rsidR="0080339E" w:rsidRPr="00510C89" w:rsidRDefault="0080339E" w:rsidP="001961F0">
            <w:r>
              <w:rPr>
                <w:rFonts w:hint="eastAsia"/>
              </w:rPr>
              <w:t>W</w:t>
            </w:r>
            <w:r>
              <w:t xml:space="preserve">AS </w:t>
            </w:r>
            <w:r>
              <w:rPr>
                <w:rFonts w:hint="eastAsia"/>
              </w:rPr>
              <w:t>서버 점검</w:t>
            </w:r>
          </w:p>
        </w:tc>
        <w:tc>
          <w:tcPr>
            <w:tcW w:w="2693" w:type="dxa"/>
            <w:shd w:val="clear" w:color="auto" w:fill="auto"/>
          </w:tcPr>
          <w:p w14:paraId="3CB8A8B6" w14:textId="5A875C7F" w:rsidR="0080339E" w:rsidRPr="00510C89" w:rsidRDefault="0080339E" w:rsidP="00257543">
            <w:r>
              <w:rPr>
                <w:rFonts w:hint="eastAsia"/>
              </w:rPr>
              <w:t>W</w:t>
            </w:r>
            <w:r>
              <w:t xml:space="preserve">AS </w:t>
            </w:r>
            <w:r>
              <w:rPr>
                <w:rFonts w:hint="eastAsia"/>
              </w:rPr>
              <w:t>상태 확인</w:t>
            </w:r>
          </w:p>
        </w:tc>
        <w:tc>
          <w:tcPr>
            <w:tcW w:w="5387" w:type="dxa"/>
          </w:tcPr>
          <w:p w14:paraId="14BEEED0" w14:textId="49050FEB" w:rsidR="0080339E" w:rsidRPr="00510C89" w:rsidRDefault="00257543" w:rsidP="001961F0">
            <w:r>
              <w:rPr>
                <w:rFonts w:hint="eastAsia"/>
              </w:rPr>
              <w:t>W</w:t>
            </w:r>
            <w:r>
              <w:t xml:space="preserve">AS Server </w:t>
            </w:r>
            <w:proofErr w:type="spellStart"/>
            <w:r>
              <w:rPr>
                <w:rFonts w:hint="eastAsia"/>
              </w:rPr>
              <w:t>접근후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Log</w:t>
            </w:r>
            <w:r>
              <w:rPr>
                <w:rFonts w:hint="eastAsia"/>
              </w:rPr>
              <w:t>확인</w:t>
            </w:r>
          </w:p>
        </w:tc>
      </w:tr>
      <w:tr w:rsidR="0080339E" w:rsidRPr="00510C89" w14:paraId="095BC614" w14:textId="7BDC6ECF" w:rsidTr="0080339E">
        <w:tc>
          <w:tcPr>
            <w:tcW w:w="1951" w:type="dxa"/>
            <w:shd w:val="clear" w:color="auto" w:fill="auto"/>
          </w:tcPr>
          <w:p w14:paraId="4451CB79" w14:textId="5A461A05" w:rsidR="0080339E" w:rsidRPr="00510C89" w:rsidRDefault="0080339E" w:rsidP="001961F0">
            <w:r>
              <w:rPr>
                <w:rFonts w:hint="eastAsia"/>
              </w:rPr>
              <w:lastRenderedPageBreak/>
              <w:t>D</w:t>
            </w:r>
            <w:r>
              <w:t xml:space="preserve">B </w:t>
            </w:r>
            <w:r>
              <w:rPr>
                <w:rFonts w:hint="eastAsia"/>
              </w:rPr>
              <w:t>서버 점검</w:t>
            </w:r>
          </w:p>
        </w:tc>
        <w:tc>
          <w:tcPr>
            <w:tcW w:w="2693" w:type="dxa"/>
            <w:shd w:val="clear" w:color="auto" w:fill="auto"/>
          </w:tcPr>
          <w:p w14:paraId="10F7B15C" w14:textId="57DB6F7C" w:rsidR="0080339E" w:rsidRPr="00510C89" w:rsidRDefault="0080339E" w:rsidP="00257543">
            <w:r>
              <w:rPr>
                <w:rFonts w:hint="eastAsia"/>
              </w:rPr>
              <w:t>D</w:t>
            </w:r>
            <w:r>
              <w:t xml:space="preserve">B </w:t>
            </w:r>
            <w:r>
              <w:rPr>
                <w:rFonts w:hint="eastAsia"/>
              </w:rPr>
              <w:t>상태 확인</w:t>
            </w:r>
          </w:p>
        </w:tc>
        <w:tc>
          <w:tcPr>
            <w:tcW w:w="5387" w:type="dxa"/>
          </w:tcPr>
          <w:p w14:paraId="529405D1" w14:textId="683929BA" w:rsidR="0080339E" w:rsidRPr="00510C89" w:rsidRDefault="00257543" w:rsidP="001961F0">
            <w:proofErr w:type="spellStart"/>
            <w:r>
              <w:rPr>
                <w:rFonts w:hint="eastAsia"/>
              </w:rPr>
              <w:t>Q</w:t>
            </w:r>
            <w:r>
              <w:t>ueryOne</w:t>
            </w:r>
            <w:proofErr w:type="spellEnd"/>
            <w:r>
              <w:rPr>
                <w:rFonts w:hint="eastAsia"/>
              </w:rPr>
              <w:t>통하여 점검</w:t>
            </w:r>
          </w:p>
        </w:tc>
      </w:tr>
    </w:tbl>
    <w:p w14:paraId="5F3CEA66" w14:textId="77777777" w:rsidR="0080339E" w:rsidRPr="0080339E" w:rsidRDefault="0080339E" w:rsidP="0080339E"/>
    <w:p w14:paraId="371B5FD3" w14:textId="6C7D4CB7" w:rsidR="00C930E7" w:rsidRDefault="009768A5" w:rsidP="00C930E7">
      <w:pPr>
        <w:pStyle w:val="2"/>
        <w:numPr>
          <w:ilvl w:val="1"/>
          <w:numId w:val="1"/>
        </w:numPr>
      </w:pPr>
      <w:bookmarkStart w:id="26" w:name="_Toc219310851"/>
      <w:r>
        <w:rPr>
          <w:noProof/>
        </w:rPr>
        <w:pict w14:anchorId="45297315">
          <v:shape id="그림 3" o:spid="_x0000_s1058" type="#_x0000_t75" style="position:absolute;left:0;text-align:left;margin-left:268.15pt;margin-top:22.75pt;width:86.6pt;height:481.55pt;z-index:8;visibility:visible;mso-wrap-style:square;mso-wrap-distance-left:9pt;mso-wrap-distance-top:0;mso-wrap-distance-right:9pt;mso-wrap-distance-bottom:0;mso-position-horizontal-relative:text;mso-position-vertical-relative:text">
            <v:imagedata r:id="rId14" o:title=""/>
          </v:shape>
        </w:pict>
      </w:r>
      <w:r>
        <w:rPr>
          <w:noProof/>
        </w:rPr>
        <w:pict w14:anchorId="19DA4BC7">
          <v:shape id="그림 2" o:spid="_x0000_s1059" type="#_x0000_t75" style="position:absolute;left:0;text-align:left;margin-left:184.5pt;margin-top:22.75pt;width:85pt;height:250.5pt;z-index:7;visibility:visible;mso-wrap-style:square;mso-wrap-distance-left:9pt;mso-wrap-distance-top:0;mso-wrap-distance-right:9pt;mso-wrap-distance-bottom:0;mso-position-horizontal-relative:text;mso-position-vertical-relative:text">
            <v:imagedata r:id="rId15" o:title=""/>
          </v:shape>
        </w:pict>
      </w:r>
      <w:r>
        <w:rPr>
          <w:noProof/>
        </w:rPr>
        <w:pict w14:anchorId="11FA132F">
          <v:shape id="그림 5" o:spid="_x0000_s1057" type="#_x0000_t75" style="position:absolute;left:0;text-align:left;margin-left:96pt;margin-top:21.25pt;width:88.5pt;height:573.65pt;z-index:9;visibility:visible;mso-wrap-style:square;mso-wrap-distance-left:9pt;mso-wrap-distance-top:0;mso-wrap-distance-right:9pt;mso-wrap-distance-bottom:0;mso-position-horizontal-relative:text;mso-position-vertical-relative:text">
            <v:imagedata r:id="rId16" o:title=""/>
          </v:shape>
        </w:pict>
      </w:r>
      <w:r>
        <w:rPr>
          <w:noProof/>
        </w:rPr>
        <w:pict w14:anchorId="4AC24E31">
          <v:shape id="그림 1" o:spid="_x0000_s1060" type="#_x0000_t75" style="position:absolute;left:0;text-align:left;margin-left:0;margin-top:22.75pt;width:97.8pt;height:572.15pt;z-index:6;visibility:visible;mso-wrap-style:square;mso-wrap-distance-left:9pt;mso-wrap-distance-top:0;mso-wrap-distance-right:9pt;mso-wrap-distance-bottom:0;mso-position-horizontal-relative:text;mso-position-vertical-relative:text">
            <v:imagedata r:id="rId17" o:title=""/>
          </v:shape>
        </w:pict>
      </w:r>
      <w:r w:rsidR="005C43B1">
        <w:rPr>
          <w:rFonts w:hint="eastAsia"/>
        </w:rPr>
        <w:t>메뉴</w:t>
      </w:r>
      <w:r w:rsidR="001A186C">
        <w:rPr>
          <w:rFonts w:hint="eastAsia"/>
        </w:rPr>
        <w:t>현황</w:t>
      </w:r>
      <w:bookmarkEnd w:id="26"/>
    </w:p>
    <w:p w14:paraId="37851F5A" w14:textId="28FD9FBB" w:rsidR="00164FA1" w:rsidRDefault="003C39F4" w:rsidP="006B57D0">
      <w:pPr>
        <w:ind w:firstLineChars="300" w:firstLine="660"/>
      </w:pPr>
      <w:r>
        <w:rPr>
          <w:rFonts w:hint="eastAsia"/>
        </w:rPr>
        <w:t xml:space="preserve"> </w:t>
      </w:r>
      <w:r>
        <w:t xml:space="preserve">                                                         </w:t>
      </w:r>
      <w:r w:rsidR="00BE5FAC">
        <w:rPr>
          <w:noProof/>
        </w:rPr>
        <w:pict w14:anchorId="5D6E8DA9">
          <v:shape id="그림 4" o:spid="_x0000_i1027" type="#_x0000_t75" style="width:93.9pt;height:82pt;visibility:visible;mso-wrap-style:square">
            <v:imagedata r:id="rId18" o:title=""/>
          </v:shape>
        </w:pict>
      </w:r>
      <w:r>
        <w:t xml:space="preserve"> </w:t>
      </w:r>
    </w:p>
    <w:p w14:paraId="0C7FAFC8" w14:textId="19D4C0DC" w:rsidR="00257543" w:rsidRDefault="00257543" w:rsidP="00164FA1"/>
    <w:p w14:paraId="086221AC" w14:textId="37B27563" w:rsidR="00257543" w:rsidRDefault="00257543" w:rsidP="00164FA1"/>
    <w:p w14:paraId="544E2FC1" w14:textId="3CAE1B67" w:rsidR="00257543" w:rsidRDefault="00257543" w:rsidP="00164FA1"/>
    <w:p w14:paraId="29192A26" w14:textId="12ACB980" w:rsidR="00257543" w:rsidRDefault="00257543" w:rsidP="00164FA1"/>
    <w:p w14:paraId="5DC141B6" w14:textId="50895777" w:rsidR="00257543" w:rsidRDefault="00257543" w:rsidP="00164FA1"/>
    <w:p w14:paraId="3700AA34" w14:textId="2F8E4B62" w:rsidR="00257543" w:rsidRDefault="00257543" w:rsidP="00164FA1"/>
    <w:p w14:paraId="00EEB4D0" w14:textId="609B4A9B" w:rsidR="00257543" w:rsidRDefault="00257543" w:rsidP="00164FA1"/>
    <w:p w14:paraId="4089FB3F" w14:textId="77777777" w:rsidR="00257543" w:rsidRDefault="00257543" w:rsidP="00164FA1"/>
    <w:p w14:paraId="75EC7D3E" w14:textId="0C8DAF3C" w:rsidR="00257543" w:rsidRDefault="00257543" w:rsidP="00164FA1"/>
    <w:p w14:paraId="32884014" w14:textId="52D95167" w:rsidR="00257543" w:rsidRDefault="00257543" w:rsidP="00164FA1"/>
    <w:p w14:paraId="4C0CABF5" w14:textId="45DD76CD" w:rsidR="00257543" w:rsidRDefault="00257543" w:rsidP="00164FA1"/>
    <w:p w14:paraId="7D9D192E" w14:textId="0EDBEF0D" w:rsidR="00257543" w:rsidRDefault="00257543" w:rsidP="00164FA1"/>
    <w:p w14:paraId="266E8A95" w14:textId="79C74D31" w:rsidR="00257543" w:rsidRDefault="00257543" w:rsidP="00164FA1"/>
    <w:p w14:paraId="6DE9538C" w14:textId="2B3720B7" w:rsidR="00257543" w:rsidRDefault="00257543" w:rsidP="00164FA1"/>
    <w:p w14:paraId="7CEED3E2" w14:textId="71438946" w:rsidR="00257543" w:rsidRDefault="00257543" w:rsidP="00164FA1"/>
    <w:p w14:paraId="46F62C27" w14:textId="1B27BF03" w:rsidR="00257543" w:rsidRDefault="00257543" w:rsidP="00164FA1"/>
    <w:p w14:paraId="5ED78AB0" w14:textId="0DF06F69" w:rsidR="006B57D0" w:rsidRDefault="006B57D0" w:rsidP="00164FA1"/>
    <w:p w14:paraId="5BEED114" w14:textId="73D7E679" w:rsidR="006B57D0" w:rsidRDefault="006B57D0" w:rsidP="00164FA1"/>
    <w:p w14:paraId="3CB1939D" w14:textId="0378B7FE" w:rsidR="006B57D0" w:rsidRDefault="006B57D0" w:rsidP="00164FA1"/>
    <w:p w14:paraId="49374977" w14:textId="690A2AED" w:rsidR="006B57D0" w:rsidRDefault="006B57D0" w:rsidP="00164FA1"/>
    <w:p w14:paraId="461DB7FD" w14:textId="7D284258" w:rsidR="006B57D0" w:rsidRDefault="006B57D0" w:rsidP="00164FA1"/>
    <w:p w14:paraId="0C861738" w14:textId="0F356C87" w:rsidR="006B57D0" w:rsidRDefault="006B57D0" w:rsidP="00164FA1"/>
    <w:p w14:paraId="0F913ED4" w14:textId="5223FEF1" w:rsidR="006B57D0" w:rsidRDefault="006B57D0" w:rsidP="00164FA1"/>
    <w:p w14:paraId="49F838AB" w14:textId="52A2DF26" w:rsidR="006B57D0" w:rsidRDefault="006B57D0" w:rsidP="00164FA1"/>
    <w:p w14:paraId="4D578547" w14:textId="77777777" w:rsidR="006B57D0" w:rsidRDefault="006B57D0" w:rsidP="00164FA1"/>
    <w:p w14:paraId="02BD40BF" w14:textId="316985FA" w:rsidR="00257543" w:rsidRDefault="00257543" w:rsidP="00164FA1"/>
    <w:p w14:paraId="38459034" w14:textId="5FB9F733" w:rsidR="00257543" w:rsidRDefault="00257543" w:rsidP="00164FA1"/>
    <w:p w14:paraId="68BF3A0C" w14:textId="14C88D07" w:rsidR="00FE4D33" w:rsidRDefault="00FE4D33" w:rsidP="00FE4D33">
      <w:pPr>
        <w:pStyle w:val="2"/>
        <w:numPr>
          <w:ilvl w:val="1"/>
          <w:numId w:val="1"/>
        </w:numPr>
      </w:pPr>
      <w:bookmarkStart w:id="27" w:name="_Toc219310852"/>
      <w:r>
        <w:rPr>
          <w:rFonts w:hint="eastAsia"/>
        </w:rPr>
        <w:lastRenderedPageBreak/>
        <w:t>배치목록</w:t>
      </w:r>
      <w:bookmarkEnd w:id="27"/>
    </w:p>
    <w:tbl>
      <w:tblPr>
        <w:tblW w:w="9918" w:type="dxa"/>
        <w:tblInd w:w="10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20"/>
        <w:gridCol w:w="1920"/>
        <w:gridCol w:w="1760"/>
        <w:gridCol w:w="4318"/>
      </w:tblGrid>
      <w:tr w:rsidR="003C39F4" w:rsidRPr="003C39F4" w14:paraId="4C7044ED" w14:textId="77777777" w:rsidTr="003C39F4">
        <w:trPr>
          <w:trHeight w:val="330"/>
        </w:trPr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A34F0AB" w14:textId="77777777" w:rsidR="003C39F4" w:rsidRPr="003C39F4" w:rsidRDefault="003C39F4" w:rsidP="003C39F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3C39F4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실행 ETL명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C019B0C" w14:textId="77777777" w:rsidR="003C39F4" w:rsidRPr="003C39F4" w:rsidRDefault="003C39F4" w:rsidP="003C39F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3C39F4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배치시간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4A60DC7" w14:textId="77777777" w:rsidR="003C39F4" w:rsidRPr="003C39F4" w:rsidRDefault="003C39F4" w:rsidP="003C39F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3C39F4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테이블</w:t>
            </w:r>
          </w:p>
        </w:tc>
        <w:tc>
          <w:tcPr>
            <w:tcW w:w="4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16B4CDB" w14:textId="77777777" w:rsidR="003C39F4" w:rsidRPr="003C39F4" w:rsidRDefault="003C39F4" w:rsidP="003C39F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3C39F4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설명</w:t>
            </w:r>
          </w:p>
        </w:tc>
      </w:tr>
      <w:tr w:rsidR="003C39F4" w:rsidRPr="003C39F4" w14:paraId="2DE25686" w14:textId="77777777" w:rsidTr="003C39F4">
        <w:trPr>
          <w:trHeight w:val="33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A1109FF" w14:textId="77777777" w:rsidR="003C39F4" w:rsidRPr="003C39F4" w:rsidRDefault="003C39F4" w:rsidP="003C39F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m_MAETL001_AD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AB94391" w14:textId="77777777" w:rsidR="003C39F4" w:rsidRPr="003C39F4" w:rsidRDefault="003C39F4" w:rsidP="003C39F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매일 새벽1시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061F9E7" w14:textId="77777777" w:rsidR="003C39F4" w:rsidRPr="003C39F4" w:rsidRDefault="003C39F4" w:rsidP="003C39F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TB_MAETL001</w:t>
            </w:r>
          </w:p>
        </w:tc>
        <w:tc>
          <w:tcPr>
            <w:tcW w:w="4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9BCDFCC" w14:textId="77777777" w:rsidR="003C39F4" w:rsidRPr="003C39F4" w:rsidRDefault="003C39F4" w:rsidP="003C39F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HTOPS_상품특이유형 </w:t>
            </w:r>
            <w:proofErr w:type="gramStart"/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적재  (</w:t>
            </w:r>
            <w:proofErr w:type="gramEnd"/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일 단위)</w:t>
            </w:r>
          </w:p>
        </w:tc>
      </w:tr>
      <w:tr w:rsidR="003C39F4" w:rsidRPr="003C39F4" w14:paraId="0B67EC79" w14:textId="77777777" w:rsidTr="003C39F4">
        <w:trPr>
          <w:trHeight w:val="33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F1E1C1C" w14:textId="77777777" w:rsidR="003C39F4" w:rsidRPr="003C39F4" w:rsidRDefault="003C39F4" w:rsidP="003C39F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m_MAETL002_AD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1293850" w14:textId="77777777" w:rsidR="003C39F4" w:rsidRPr="003C39F4" w:rsidRDefault="003C39F4" w:rsidP="003C39F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매일 새벽1시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5621C3F" w14:textId="77777777" w:rsidR="003C39F4" w:rsidRPr="003C39F4" w:rsidRDefault="003C39F4" w:rsidP="003C39F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TB_MAETL002</w:t>
            </w:r>
          </w:p>
        </w:tc>
        <w:tc>
          <w:tcPr>
            <w:tcW w:w="4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FE265CA" w14:textId="77777777" w:rsidR="003C39F4" w:rsidRPr="003C39F4" w:rsidRDefault="003C39F4" w:rsidP="003C39F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HTOPS_제도특약부가상품 </w:t>
            </w:r>
            <w:proofErr w:type="gramStart"/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적재  (</w:t>
            </w:r>
            <w:proofErr w:type="gramEnd"/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일 단위)</w:t>
            </w:r>
          </w:p>
        </w:tc>
      </w:tr>
      <w:tr w:rsidR="003C39F4" w:rsidRPr="003C39F4" w14:paraId="47B81D81" w14:textId="77777777" w:rsidTr="003C39F4">
        <w:trPr>
          <w:trHeight w:val="33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CE79BA0" w14:textId="77777777" w:rsidR="003C39F4" w:rsidRPr="003C39F4" w:rsidRDefault="003C39F4" w:rsidP="003C39F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m_MAETL003_AD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C4A0F68" w14:textId="77777777" w:rsidR="003C39F4" w:rsidRPr="003C39F4" w:rsidRDefault="003C39F4" w:rsidP="003C39F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매일 새벽1시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03DF128" w14:textId="77777777" w:rsidR="003C39F4" w:rsidRPr="003C39F4" w:rsidRDefault="003C39F4" w:rsidP="003C39F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TB_MAETL003</w:t>
            </w:r>
          </w:p>
        </w:tc>
        <w:tc>
          <w:tcPr>
            <w:tcW w:w="4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3596657" w14:textId="77777777" w:rsidR="003C39F4" w:rsidRPr="003C39F4" w:rsidRDefault="003C39F4" w:rsidP="003C39F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HTOPS_연금 </w:t>
            </w:r>
            <w:proofErr w:type="gramStart"/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적재  (</w:t>
            </w:r>
            <w:proofErr w:type="gramEnd"/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일 단위)</w:t>
            </w:r>
          </w:p>
        </w:tc>
      </w:tr>
      <w:tr w:rsidR="003C39F4" w:rsidRPr="003C39F4" w14:paraId="13818BAF" w14:textId="77777777" w:rsidTr="003C39F4">
        <w:trPr>
          <w:trHeight w:val="33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D50A81D" w14:textId="77777777" w:rsidR="003C39F4" w:rsidRPr="003C39F4" w:rsidRDefault="003C39F4" w:rsidP="003C39F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m_MAETL004_AD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A4E60F7" w14:textId="77777777" w:rsidR="003C39F4" w:rsidRPr="003C39F4" w:rsidRDefault="003C39F4" w:rsidP="003C39F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매일 새벽1시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BEAA418" w14:textId="77777777" w:rsidR="003C39F4" w:rsidRPr="003C39F4" w:rsidRDefault="003C39F4" w:rsidP="003C39F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TB_MAETL004</w:t>
            </w:r>
          </w:p>
        </w:tc>
        <w:tc>
          <w:tcPr>
            <w:tcW w:w="4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3A607B0" w14:textId="77777777" w:rsidR="003C39F4" w:rsidRPr="003C39F4" w:rsidRDefault="003C39F4" w:rsidP="003C39F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HTOPS_금리연동형상품연금 </w:t>
            </w:r>
            <w:proofErr w:type="gramStart"/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적재  (</w:t>
            </w:r>
            <w:proofErr w:type="gramEnd"/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일 단위)</w:t>
            </w:r>
          </w:p>
        </w:tc>
      </w:tr>
      <w:tr w:rsidR="003C39F4" w:rsidRPr="003C39F4" w14:paraId="6D296849" w14:textId="77777777" w:rsidTr="003C39F4">
        <w:trPr>
          <w:trHeight w:val="33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BD87A82" w14:textId="77777777" w:rsidR="003C39F4" w:rsidRPr="003C39F4" w:rsidRDefault="003C39F4" w:rsidP="003C39F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m_MAETL005_AD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AE0C76F" w14:textId="77777777" w:rsidR="003C39F4" w:rsidRPr="003C39F4" w:rsidRDefault="003C39F4" w:rsidP="003C39F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매일 오후7시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C4FD10E" w14:textId="77777777" w:rsidR="003C39F4" w:rsidRPr="003C39F4" w:rsidRDefault="003C39F4" w:rsidP="003C39F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TB_MAETL005</w:t>
            </w:r>
          </w:p>
        </w:tc>
        <w:tc>
          <w:tcPr>
            <w:tcW w:w="4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D13D6EF" w14:textId="77777777" w:rsidR="003C39F4" w:rsidRPr="003C39F4" w:rsidRDefault="003C39F4" w:rsidP="003C39F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HTOPS_보험종류 </w:t>
            </w:r>
            <w:proofErr w:type="gramStart"/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적재  (</w:t>
            </w:r>
            <w:proofErr w:type="gramEnd"/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일 단위)</w:t>
            </w:r>
          </w:p>
        </w:tc>
      </w:tr>
      <w:tr w:rsidR="003C39F4" w:rsidRPr="003C39F4" w14:paraId="3C67B422" w14:textId="77777777" w:rsidTr="003C39F4">
        <w:trPr>
          <w:trHeight w:val="33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892B413" w14:textId="77777777" w:rsidR="003C39F4" w:rsidRPr="003C39F4" w:rsidRDefault="003C39F4" w:rsidP="003C39F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m_MAETL006_AD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F132AF8" w14:textId="77777777" w:rsidR="003C39F4" w:rsidRPr="003C39F4" w:rsidRDefault="003C39F4" w:rsidP="003C39F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매일 오후7시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D6465C6" w14:textId="77777777" w:rsidR="003C39F4" w:rsidRPr="003C39F4" w:rsidRDefault="003C39F4" w:rsidP="003C39F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TB_MAETL006</w:t>
            </w:r>
          </w:p>
        </w:tc>
        <w:tc>
          <w:tcPr>
            <w:tcW w:w="4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FA15C89" w14:textId="77777777" w:rsidR="003C39F4" w:rsidRPr="003C39F4" w:rsidRDefault="003C39F4" w:rsidP="003C39F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HTOPS_신계약일마감 </w:t>
            </w:r>
            <w:proofErr w:type="gramStart"/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적재  (</w:t>
            </w:r>
            <w:proofErr w:type="gramEnd"/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일 단위)</w:t>
            </w:r>
          </w:p>
        </w:tc>
      </w:tr>
      <w:tr w:rsidR="003C39F4" w:rsidRPr="003C39F4" w14:paraId="26F16C22" w14:textId="77777777" w:rsidTr="003C39F4">
        <w:trPr>
          <w:trHeight w:val="33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1765750" w14:textId="77777777" w:rsidR="003C39F4" w:rsidRPr="003C39F4" w:rsidRDefault="003C39F4" w:rsidP="003C39F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m_MAETL007_AD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4008588" w14:textId="77777777" w:rsidR="003C39F4" w:rsidRPr="003C39F4" w:rsidRDefault="003C39F4" w:rsidP="003C39F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매일 오후7시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30F9AC9" w14:textId="77777777" w:rsidR="003C39F4" w:rsidRPr="003C39F4" w:rsidRDefault="003C39F4" w:rsidP="003C39F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TB_MAETL007</w:t>
            </w:r>
          </w:p>
        </w:tc>
        <w:tc>
          <w:tcPr>
            <w:tcW w:w="4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8B1C579" w14:textId="77777777" w:rsidR="003C39F4" w:rsidRPr="003C39F4" w:rsidRDefault="003C39F4" w:rsidP="003C39F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HTOPS_계약관계자역할 </w:t>
            </w:r>
            <w:proofErr w:type="gramStart"/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적재  (</w:t>
            </w:r>
            <w:proofErr w:type="gramEnd"/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일 단위)</w:t>
            </w:r>
          </w:p>
        </w:tc>
      </w:tr>
      <w:tr w:rsidR="003C39F4" w:rsidRPr="003C39F4" w14:paraId="6158500D" w14:textId="77777777" w:rsidTr="003C39F4">
        <w:trPr>
          <w:trHeight w:val="33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6CE0F2A" w14:textId="77777777" w:rsidR="003C39F4" w:rsidRPr="003C39F4" w:rsidRDefault="003C39F4" w:rsidP="003C39F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m_MAETL008_AD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A287909" w14:textId="77777777" w:rsidR="003C39F4" w:rsidRPr="003C39F4" w:rsidRDefault="003C39F4" w:rsidP="003C39F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매일 오후7시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DB84E5B" w14:textId="77777777" w:rsidR="003C39F4" w:rsidRPr="003C39F4" w:rsidRDefault="003C39F4" w:rsidP="003C39F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TB_MAETL008</w:t>
            </w:r>
          </w:p>
        </w:tc>
        <w:tc>
          <w:tcPr>
            <w:tcW w:w="4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2A2F9DD" w14:textId="77777777" w:rsidR="003C39F4" w:rsidRPr="003C39F4" w:rsidRDefault="003C39F4" w:rsidP="003C39F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HTOPS_계약 </w:t>
            </w:r>
            <w:proofErr w:type="gramStart"/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적재  (</w:t>
            </w:r>
            <w:proofErr w:type="gramEnd"/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일 단위)</w:t>
            </w:r>
          </w:p>
        </w:tc>
      </w:tr>
    </w:tbl>
    <w:p w14:paraId="6CD6F7BE" w14:textId="0DEB28B1" w:rsidR="003C39F4" w:rsidRPr="003C39F4" w:rsidRDefault="003C39F4" w:rsidP="003C39F4"/>
    <w:tbl>
      <w:tblPr>
        <w:tblW w:w="9918" w:type="dxa"/>
        <w:tblInd w:w="10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20"/>
        <w:gridCol w:w="1923"/>
        <w:gridCol w:w="1760"/>
        <w:gridCol w:w="4315"/>
      </w:tblGrid>
      <w:tr w:rsidR="003C39F4" w:rsidRPr="003C39F4" w14:paraId="436C8308" w14:textId="77777777" w:rsidTr="003C39F4">
        <w:trPr>
          <w:trHeight w:val="330"/>
        </w:trPr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FF776BF" w14:textId="77777777" w:rsidR="003C39F4" w:rsidRPr="003C39F4" w:rsidRDefault="003C39F4" w:rsidP="003C39F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proofErr w:type="spellStart"/>
            <w:r w:rsidRPr="003C39F4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오토시스명</w:t>
            </w:r>
            <w:proofErr w:type="spellEnd"/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3936A2E" w14:textId="77777777" w:rsidR="003C39F4" w:rsidRPr="003C39F4" w:rsidRDefault="003C39F4" w:rsidP="003C39F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3C39F4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배치시간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95D5D06" w14:textId="77777777" w:rsidR="003C39F4" w:rsidRPr="003C39F4" w:rsidRDefault="003C39F4" w:rsidP="003C39F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3C39F4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실행파일명</w:t>
            </w:r>
          </w:p>
        </w:tc>
        <w:tc>
          <w:tcPr>
            <w:tcW w:w="4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DC681BF" w14:textId="77777777" w:rsidR="003C39F4" w:rsidRPr="003C39F4" w:rsidRDefault="003C39F4" w:rsidP="003C39F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3C39F4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ZSQL 명</w:t>
            </w:r>
          </w:p>
        </w:tc>
      </w:tr>
      <w:tr w:rsidR="003C39F4" w:rsidRPr="003C39F4" w14:paraId="52E7821F" w14:textId="77777777" w:rsidTr="003C39F4">
        <w:trPr>
          <w:trHeight w:val="66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4EBB37B" w14:textId="77777777" w:rsidR="003C39F4" w:rsidRPr="003C39F4" w:rsidRDefault="003C39F4" w:rsidP="003C39F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BJmahts002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1514CE6" w14:textId="77777777" w:rsidR="003C39F4" w:rsidRPr="003C39F4" w:rsidRDefault="003C39F4" w:rsidP="003C39F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매일 새벽1시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6FFFDE1" w14:textId="77777777" w:rsidR="003C39F4" w:rsidRPr="003C39F4" w:rsidRDefault="003C39F4" w:rsidP="003C39F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BTmahts002.list</w:t>
            </w:r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BTmahts002.pc</w:t>
            </w:r>
          </w:p>
        </w:tc>
        <w:tc>
          <w:tcPr>
            <w:tcW w:w="4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5BB70EA" w14:textId="77777777" w:rsidR="003C39F4" w:rsidRPr="003C39F4" w:rsidRDefault="003C39F4" w:rsidP="003C39F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DCMA_TB_MAHTS002_SP</w:t>
            </w:r>
          </w:p>
        </w:tc>
      </w:tr>
      <w:tr w:rsidR="003C39F4" w:rsidRPr="003C39F4" w14:paraId="38296CD9" w14:textId="77777777" w:rsidTr="003C39F4">
        <w:trPr>
          <w:trHeight w:val="66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677B32F" w14:textId="77777777" w:rsidR="003C39F4" w:rsidRPr="003C39F4" w:rsidRDefault="003C39F4" w:rsidP="003C39F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BJmahts008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921D656" w14:textId="77777777" w:rsidR="003C39F4" w:rsidRPr="003C39F4" w:rsidRDefault="003C39F4" w:rsidP="003C39F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매일 저녁7시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22866EC" w14:textId="77777777" w:rsidR="003C39F4" w:rsidRPr="003C39F4" w:rsidRDefault="003C39F4" w:rsidP="003C39F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BTmahts008.list</w:t>
            </w:r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BTmahts008.pc</w:t>
            </w:r>
          </w:p>
        </w:tc>
        <w:tc>
          <w:tcPr>
            <w:tcW w:w="4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3016918" w14:textId="77777777" w:rsidR="003C39F4" w:rsidRPr="003C39F4" w:rsidRDefault="003C39F4" w:rsidP="003C39F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DCMA_TB_MAHTS008_SP</w:t>
            </w:r>
          </w:p>
        </w:tc>
      </w:tr>
      <w:tr w:rsidR="003C39F4" w:rsidRPr="003C39F4" w14:paraId="05B10F77" w14:textId="77777777" w:rsidTr="003C39F4">
        <w:trPr>
          <w:trHeight w:val="66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841A457" w14:textId="77777777" w:rsidR="003C39F4" w:rsidRPr="003C39F4" w:rsidRDefault="003C39F4" w:rsidP="003C39F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BJmahts009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94A5978" w14:textId="77777777" w:rsidR="003C39F4" w:rsidRPr="003C39F4" w:rsidRDefault="003C39F4" w:rsidP="003C39F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매일 저녁7시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5755D1" w14:textId="77777777" w:rsidR="003C39F4" w:rsidRPr="003C39F4" w:rsidRDefault="003C39F4" w:rsidP="003C39F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BJmahts009.list</w:t>
            </w:r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BJmahts009.pc</w:t>
            </w:r>
          </w:p>
        </w:tc>
        <w:tc>
          <w:tcPr>
            <w:tcW w:w="4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5840B45" w14:textId="77777777" w:rsidR="003C39F4" w:rsidRPr="003C39F4" w:rsidRDefault="003C39F4" w:rsidP="003C39F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DCMA_TB_MAHTS009_SP</w:t>
            </w:r>
          </w:p>
        </w:tc>
      </w:tr>
      <w:tr w:rsidR="003C39F4" w:rsidRPr="003C39F4" w14:paraId="444C844C" w14:textId="77777777" w:rsidTr="003C39F4">
        <w:trPr>
          <w:trHeight w:val="66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4AB00F3" w14:textId="77777777" w:rsidR="003C39F4" w:rsidRPr="003C39F4" w:rsidRDefault="003C39F4" w:rsidP="003C39F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BJmahts507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F50575F" w14:textId="77777777" w:rsidR="003C39F4" w:rsidRPr="003C39F4" w:rsidRDefault="003C39F4" w:rsidP="003C39F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매월1일 새벽1시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834C356" w14:textId="77777777" w:rsidR="003C39F4" w:rsidRPr="003C39F4" w:rsidRDefault="003C39F4" w:rsidP="003C39F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BTmahts507.list</w:t>
            </w:r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BTmahts507.pc</w:t>
            </w:r>
          </w:p>
        </w:tc>
        <w:tc>
          <w:tcPr>
            <w:tcW w:w="4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B367C55" w14:textId="77777777" w:rsidR="003C39F4" w:rsidRPr="003C39F4" w:rsidRDefault="003C39F4" w:rsidP="003C39F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DBMA_TB_MAHTS507_CC</w:t>
            </w:r>
            <w:r w:rsidRPr="003C39F4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br/>
              <w:t>DBMA_TB_MAHTS507D_CC</w:t>
            </w:r>
          </w:p>
        </w:tc>
      </w:tr>
    </w:tbl>
    <w:p w14:paraId="1184BABD" w14:textId="77777777" w:rsidR="003C39F4" w:rsidRPr="003C39F4" w:rsidRDefault="003C39F4" w:rsidP="003C39F4"/>
    <w:p w14:paraId="45739722" w14:textId="68C1E180" w:rsidR="00C930E7" w:rsidRDefault="005E67A4" w:rsidP="00C930E7">
      <w:pPr>
        <w:pStyle w:val="2"/>
        <w:numPr>
          <w:ilvl w:val="1"/>
          <w:numId w:val="1"/>
        </w:numPr>
      </w:pPr>
      <w:bookmarkStart w:id="28" w:name="_Toc219310853"/>
      <w:r>
        <w:rPr>
          <w:rFonts w:hint="eastAsia"/>
        </w:rPr>
        <w:t>비상연락망</w:t>
      </w:r>
      <w:bookmarkEnd w:id="28"/>
    </w:p>
    <w:p w14:paraId="113861EA" w14:textId="7C6C404C" w:rsidR="00510C89" w:rsidRDefault="005E67A4" w:rsidP="00510C89">
      <w:r w:rsidRPr="002033C1">
        <w:rPr>
          <w:rFonts w:hint="eastAsia"/>
          <w:b/>
          <w:bCs/>
        </w:rPr>
        <w:t xml:space="preserve">#필요시 </w:t>
      </w:r>
      <w:proofErr w:type="gramStart"/>
      <w:r w:rsidRPr="002033C1">
        <w:rPr>
          <w:rFonts w:hint="eastAsia"/>
          <w:b/>
          <w:bCs/>
        </w:rPr>
        <w:t>작성</w:t>
      </w:r>
      <w:r w:rsidR="002033C1">
        <w:rPr>
          <w:rFonts w:hint="eastAsia"/>
        </w:rPr>
        <w:t xml:space="preserve"> </w:t>
      </w:r>
      <w:r w:rsidR="002033C1">
        <w:t>:</w:t>
      </w:r>
      <w:proofErr w:type="gramEnd"/>
      <w:r w:rsidR="002033C1">
        <w:t xml:space="preserve"> </w:t>
      </w:r>
      <w:r w:rsidR="002033C1">
        <w:rPr>
          <w:rFonts w:hint="eastAsia"/>
        </w:rPr>
        <w:t>해당 없음.</w:t>
      </w:r>
    </w:p>
    <w:p w14:paraId="08D336F8" w14:textId="29F0702F" w:rsidR="00914944" w:rsidRDefault="00914944" w:rsidP="00510C89"/>
    <w:p w14:paraId="1A7DB213" w14:textId="3AF168AA" w:rsidR="00914944" w:rsidRDefault="00CF092A" w:rsidP="00914944">
      <w:pPr>
        <w:pStyle w:val="2"/>
        <w:numPr>
          <w:ilvl w:val="1"/>
          <w:numId w:val="1"/>
        </w:numPr>
      </w:pPr>
      <w:proofErr w:type="gramStart"/>
      <w:r>
        <w:rPr>
          <w:rFonts w:hint="eastAsia"/>
        </w:rPr>
        <w:t>문제</w:t>
      </w:r>
      <w:r w:rsidR="00BC6A52">
        <w:rPr>
          <w:rFonts w:hint="eastAsia"/>
        </w:rPr>
        <w:t xml:space="preserve"> </w:t>
      </w:r>
      <w:r>
        <w:rPr>
          <w:rFonts w:hint="eastAsia"/>
        </w:rPr>
        <w:t>/</w:t>
      </w:r>
      <w:proofErr w:type="gramEnd"/>
      <w:r w:rsidR="00BC6A52">
        <w:t xml:space="preserve"> </w:t>
      </w:r>
      <w:r w:rsidR="00914944">
        <w:rPr>
          <w:rFonts w:hint="eastAsia"/>
        </w:rPr>
        <w:t>장애</w:t>
      </w:r>
      <w:r>
        <w:rPr>
          <w:rFonts w:hint="eastAsia"/>
        </w:rPr>
        <w:t xml:space="preserve"> 관리</w:t>
      </w:r>
    </w:p>
    <w:p w14:paraId="080C755F" w14:textId="1C5676F2" w:rsidR="00914944" w:rsidRDefault="00914944" w:rsidP="00510C89">
      <w:r>
        <w:rPr>
          <w:rFonts w:hint="eastAsia"/>
        </w:rPr>
        <w:t>시스템(서비스)</w:t>
      </w:r>
      <w:r>
        <w:t xml:space="preserve"> </w:t>
      </w:r>
      <w:r>
        <w:rPr>
          <w:rFonts w:hint="eastAsia"/>
        </w:rPr>
        <w:t xml:space="preserve">운영 과정에서 발생한 </w:t>
      </w:r>
      <w:r w:rsidR="00BC6A52">
        <w:rPr>
          <w:rFonts w:hint="eastAsia"/>
        </w:rPr>
        <w:t>문제(해결된,</w:t>
      </w:r>
      <w:r w:rsidR="00BC6A52">
        <w:t xml:space="preserve"> </w:t>
      </w:r>
      <w:r w:rsidR="00BC6A52">
        <w:rPr>
          <w:rFonts w:hint="eastAsia"/>
        </w:rPr>
        <w:t>진행중인)</w:t>
      </w:r>
      <w:r w:rsidR="00BC6A52">
        <w:t xml:space="preserve"> </w:t>
      </w:r>
      <w:r w:rsidR="00BC6A52">
        <w:rPr>
          <w:rFonts w:hint="eastAsia"/>
        </w:rPr>
        <w:t xml:space="preserve">관리 및 </w:t>
      </w:r>
      <w:r>
        <w:rPr>
          <w:rFonts w:hint="eastAsia"/>
        </w:rPr>
        <w:t>장애</w:t>
      </w:r>
      <w:r w:rsidR="00BC6A52">
        <w:t xml:space="preserve"> </w:t>
      </w:r>
      <w:r w:rsidR="00BC6A52">
        <w:rPr>
          <w:rFonts w:hint="eastAsia"/>
        </w:rPr>
        <w:t>관리 내용 기록</w:t>
      </w:r>
    </w:p>
    <w:p w14:paraId="55029E92" w14:textId="608A2A9E" w:rsidR="00914944" w:rsidRDefault="00914944" w:rsidP="00510C89">
      <w:bookmarkStart w:id="29" w:name="_Hlk228276559"/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1108"/>
        <w:gridCol w:w="2294"/>
        <w:gridCol w:w="2551"/>
        <w:gridCol w:w="2835"/>
      </w:tblGrid>
      <w:tr w:rsidR="00AF5FB4" w:rsidRPr="00AA546E" w14:paraId="309CCF25" w14:textId="2D9B7B12" w:rsidTr="00AF5FB4">
        <w:tc>
          <w:tcPr>
            <w:tcW w:w="1101" w:type="dxa"/>
            <w:shd w:val="clear" w:color="auto" w:fill="EEECE1"/>
          </w:tcPr>
          <w:p w14:paraId="029EAAEF" w14:textId="61AD9506" w:rsidR="00AF5FB4" w:rsidRPr="00AA546E" w:rsidRDefault="00AF5FB4" w:rsidP="00914944">
            <w:pPr>
              <w:tabs>
                <w:tab w:val="left" w:pos="729"/>
                <w:tab w:val="center" w:pos="1019"/>
              </w:tabs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발생시간</w:t>
            </w:r>
          </w:p>
        </w:tc>
        <w:tc>
          <w:tcPr>
            <w:tcW w:w="1108" w:type="dxa"/>
            <w:shd w:val="clear" w:color="auto" w:fill="EEECE1"/>
          </w:tcPr>
          <w:p w14:paraId="1C103E36" w14:textId="7D19E322" w:rsidR="00AF5FB4" w:rsidRDefault="00AF5FB4" w:rsidP="0091494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종료시간</w:t>
            </w:r>
          </w:p>
        </w:tc>
        <w:tc>
          <w:tcPr>
            <w:tcW w:w="2294" w:type="dxa"/>
            <w:shd w:val="clear" w:color="auto" w:fill="EEECE1"/>
          </w:tcPr>
          <w:p w14:paraId="362F579D" w14:textId="696F523D" w:rsidR="00AF5FB4" w:rsidRDefault="00AF5FB4" w:rsidP="0091494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유형</w:t>
            </w:r>
          </w:p>
        </w:tc>
        <w:tc>
          <w:tcPr>
            <w:tcW w:w="2551" w:type="dxa"/>
            <w:shd w:val="clear" w:color="auto" w:fill="EEECE1"/>
          </w:tcPr>
          <w:p w14:paraId="51410324" w14:textId="7A1B19DE" w:rsidR="00AF5FB4" w:rsidRPr="00AA546E" w:rsidRDefault="00AF5FB4" w:rsidP="0091494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영향도</w:t>
            </w:r>
          </w:p>
        </w:tc>
        <w:tc>
          <w:tcPr>
            <w:tcW w:w="2835" w:type="dxa"/>
            <w:shd w:val="clear" w:color="auto" w:fill="EEECE1"/>
          </w:tcPr>
          <w:p w14:paraId="40CD2FEA" w14:textId="0B6D6079" w:rsidR="00AF5FB4" w:rsidRDefault="00AF5FB4" w:rsidP="0091494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리포트</w:t>
            </w:r>
          </w:p>
        </w:tc>
      </w:tr>
      <w:tr w:rsidR="00AF5FB4" w:rsidRPr="00510C89" w14:paraId="48813EB0" w14:textId="1AB3FDB3" w:rsidTr="00AF5FB4">
        <w:tc>
          <w:tcPr>
            <w:tcW w:w="1101" w:type="dxa"/>
            <w:shd w:val="clear" w:color="auto" w:fill="auto"/>
          </w:tcPr>
          <w:p w14:paraId="0AC38AA6" w14:textId="302B672C" w:rsidR="00AF5FB4" w:rsidRPr="00510C89" w:rsidRDefault="00AF5FB4" w:rsidP="00914944">
            <w:pPr>
              <w:jc w:val="center"/>
            </w:pPr>
          </w:p>
        </w:tc>
        <w:tc>
          <w:tcPr>
            <w:tcW w:w="1108" w:type="dxa"/>
          </w:tcPr>
          <w:p w14:paraId="0AAAAB5E" w14:textId="67151DF6" w:rsidR="00AF5FB4" w:rsidRPr="00510C89" w:rsidRDefault="00AF5FB4" w:rsidP="00914944">
            <w:pPr>
              <w:jc w:val="center"/>
            </w:pPr>
          </w:p>
        </w:tc>
        <w:tc>
          <w:tcPr>
            <w:tcW w:w="2294" w:type="dxa"/>
          </w:tcPr>
          <w:p w14:paraId="507CFD4E" w14:textId="3903EFD9" w:rsidR="00AF5FB4" w:rsidRPr="00510C89" w:rsidRDefault="00AF5FB4" w:rsidP="00914944">
            <w:pPr>
              <w:jc w:val="center"/>
            </w:pPr>
          </w:p>
        </w:tc>
        <w:tc>
          <w:tcPr>
            <w:tcW w:w="2551" w:type="dxa"/>
            <w:shd w:val="clear" w:color="auto" w:fill="auto"/>
          </w:tcPr>
          <w:p w14:paraId="660E701A" w14:textId="51FEDA27" w:rsidR="00AF5FB4" w:rsidRPr="00510C89" w:rsidRDefault="00AF5FB4" w:rsidP="00AF5FB4">
            <w:pPr>
              <w:jc w:val="left"/>
            </w:pPr>
          </w:p>
        </w:tc>
        <w:tc>
          <w:tcPr>
            <w:tcW w:w="2835" w:type="dxa"/>
          </w:tcPr>
          <w:p w14:paraId="06187FC4" w14:textId="62EDA5CF" w:rsidR="00AF5FB4" w:rsidRPr="00856EAE" w:rsidRDefault="00AF5FB4" w:rsidP="00914944">
            <w:pPr>
              <w:jc w:val="center"/>
              <w:rPr>
                <w:u w:val="single"/>
              </w:rPr>
            </w:pPr>
          </w:p>
        </w:tc>
      </w:tr>
      <w:bookmarkEnd w:id="29"/>
      <w:tr w:rsidR="00AF5FB4" w:rsidRPr="00510C89" w14:paraId="381E9D58" w14:textId="77777777" w:rsidTr="00AF5FB4">
        <w:tc>
          <w:tcPr>
            <w:tcW w:w="1101" w:type="dxa"/>
            <w:shd w:val="clear" w:color="auto" w:fill="auto"/>
          </w:tcPr>
          <w:p w14:paraId="05B3AC70" w14:textId="1F81D565" w:rsidR="00AF5FB4" w:rsidRDefault="00AF5FB4" w:rsidP="00BC6A52">
            <w:pPr>
              <w:jc w:val="center"/>
            </w:pPr>
          </w:p>
        </w:tc>
        <w:tc>
          <w:tcPr>
            <w:tcW w:w="1108" w:type="dxa"/>
          </w:tcPr>
          <w:p w14:paraId="58EAF47E" w14:textId="7C3BDC5D" w:rsidR="00AF5FB4" w:rsidRDefault="00AF5FB4" w:rsidP="00914944">
            <w:pPr>
              <w:jc w:val="center"/>
            </w:pPr>
          </w:p>
        </w:tc>
        <w:tc>
          <w:tcPr>
            <w:tcW w:w="2294" w:type="dxa"/>
          </w:tcPr>
          <w:p w14:paraId="48B25B44" w14:textId="7743B9CD" w:rsidR="00AF5FB4" w:rsidRDefault="00AF5FB4" w:rsidP="00914944">
            <w:pPr>
              <w:jc w:val="center"/>
            </w:pPr>
          </w:p>
        </w:tc>
        <w:tc>
          <w:tcPr>
            <w:tcW w:w="2551" w:type="dxa"/>
            <w:shd w:val="clear" w:color="auto" w:fill="auto"/>
          </w:tcPr>
          <w:p w14:paraId="7D642334" w14:textId="4AF6C080" w:rsidR="00AF5FB4" w:rsidRDefault="00AF5FB4" w:rsidP="00914944">
            <w:pPr>
              <w:jc w:val="center"/>
            </w:pPr>
          </w:p>
        </w:tc>
        <w:tc>
          <w:tcPr>
            <w:tcW w:w="2835" w:type="dxa"/>
          </w:tcPr>
          <w:p w14:paraId="077895FC" w14:textId="6ECBC80E" w:rsidR="00AF5FB4" w:rsidRPr="00856EAE" w:rsidRDefault="00AF5FB4" w:rsidP="00914944">
            <w:pPr>
              <w:jc w:val="center"/>
              <w:rPr>
                <w:u w:val="single"/>
              </w:rPr>
            </w:pPr>
          </w:p>
        </w:tc>
      </w:tr>
    </w:tbl>
    <w:p w14:paraId="2F91E410" w14:textId="184E4A6D" w:rsidR="0035624C" w:rsidRDefault="0035624C" w:rsidP="00510C89"/>
    <w:p w14:paraId="1CC58903" w14:textId="43137A63" w:rsidR="003C39F4" w:rsidRDefault="0035624C" w:rsidP="001F197A">
      <w:r>
        <w:br w:type="page"/>
      </w:r>
    </w:p>
    <w:p w14:paraId="37E7F804" w14:textId="592293D5" w:rsidR="003C39F4" w:rsidRDefault="003C39F4" w:rsidP="00615AE2"/>
    <w:sectPr w:rsidR="003C39F4" w:rsidSect="005907E3">
      <w:headerReference w:type="default" r:id="rId19"/>
      <w:footerReference w:type="default" r:id="rId20"/>
      <w:footerReference w:type="first" r:id="rId21"/>
      <w:pgSz w:w="11906" w:h="16838" w:code="9"/>
      <w:pgMar w:top="1985" w:right="1134" w:bottom="1701" w:left="1134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21643C" w14:textId="77777777" w:rsidR="009768A5" w:rsidRDefault="009768A5">
      <w:r>
        <w:separator/>
      </w:r>
    </w:p>
  </w:endnote>
  <w:endnote w:type="continuationSeparator" w:id="0">
    <w:p w14:paraId="1592D2B2" w14:textId="77777777" w:rsidR="009768A5" w:rsidRDefault="009768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387D3" w14:textId="691621E2" w:rsidR="00066FA9" w:rsidRPr="00AF539C" w:rsidRDefault="00066FA9" w:rsidP="00CC63F7">
    <w:pPr>
      <w:pStyle w:val="a5"/>
      <w:framePr w:h="264" w:hRule="exact" w:wrap="around" w:vAnchor="text" w:hAnchor="page" w:x="5842" w:y="442"/>
      <w:rPr>
        <w:color w:val="292929"/>
        <w:sz w:val="16"/>
        <w:szCs w:val="16"/>
      </w:rPr>
    </w:pPr>
    <w:r w:rsidRPr="00AF539C">
      <w:rPr>
        <w:color w:val="292929"/>
        <w:sz w:val="16"/>
        <w:szCs w:val="16"/>
      </w:rPr>
      <w:fldChar w:fldCharType="begin"/>
    </w:r>
    <w:r w:rsidRPr="00AF539C">
      <w:rPr>
        <w:color w:val="292929"/>
        <w:sz w:val="16"/>
        <w:szCs w:val="16"/>
      </w:rPr>
      <w:instrText xml:space="preserve">PAGE  </w:instrText>
    </w:r>
    <w:r w:rsidRPr="00AF539C">
      <w:rPr>
        <w:color w:val="292929"/>
        <w:sz w:val="16"/>
        <w:szCs w:val="16"/>
      </w:rPr>
      <w:fldChar w:fldCharType="separate"/>
    </w:r>
    <w:r w:rsidR="00E67BAB">
      <w:rPr>
        <w:noProof/>
        <w:color w:val="292929"/>
        <w:sz w:val="16"/>
        <w:szCs w:val="16"/>
      </w:rPr>
      <w:t>14</w:t>
    </w:r>
    <w:r w:rsidRPr="00AF539C">
      <w:rPr>
        <w:color w:val="292929"/>
        <w:sz w:val="16"/>
        <w:szCs w:val="16"/>
      </w:rPr>
      <w:fldChar w:fldCharType="end"/>
    </w:r>
    <w:r w:rsidRPr="00AF539C">
      <w:rPr>
        <w:rFonts w:hint="eastAsia"/>
        <w:color w:val="292929"/>
        <w:sz w:val="16"/>
        <w:szCs w:val="16"/>
      </w:rPr>
      <w:t>/</w:t>
    </w:r>
    <w:r w:rsidRPr="00465809">
      <w:rPr>
        <w:color w:val="292929"/>
        <w:sz w:val="16"/>
        <w:szCs w:val="16"/>
      </w:rPr>
      <w:fldChar w:fldCharType="begin"/>
    </w:r>
    <w:r w:rsidRPr="00465809">
      <w:rPr>
        <w:color w:val="292929"/>
        <w:sz w:val="16"/>
        <w:szCs w:val="16"/>
      </w:rPr>
      <w:instrText xml:space="preserve"> NUMPAGES </w:instrText>
    </w:r>
    <w:r w:rsidRPr="00465809">
      <w:rPr>
        <w:color w:val="292929"/>
        <w:sz w:val="16"/>
        <w:szCs w:val="16"/>
      </w:rPr>
      <w:fldChar w:fldCharType="separate"/>
    </w:r>
    <w:r w:rsidR="00E67BAB">
      <w:rPr>
        <w:noProof/>
        <w:color w:val="292929"/>
        <w:sz w:val="16"/>
        <w:szCs w:val="16"/>
      </w:rPr>
      <w:t>14</w:t>
    </w:r>
    <w:r w:rsidRPr="00465809">
      <w:rPr>
        <w:color w:val="292929"/>
        <w:sz w:val="16"/>
        <w:szCs w:val="16"/>
      </w:rPr>
      <w:fldChar w:fldCharType="end"/>
    </w:r>
  </w:p>
  <w:p w14:paraId="088387D4" w14:textId="7898AFB9" w:rsidR="00066FA9" w:rsidRPr="009F3E1A" w:rsidRDefault="009768A5" w:rsidP="009F3E1A">
    <w:pPr>
      <w:pStyle w:val="a5"/>
      <w:jc w:val="right"/>
      <w:rPr>
        <w:b/>
        <w:bCs/>
      </w:rPr>
    </w:pPr>
    <w:r>
      <w:rPr>
        <w:b/>
        <w:bCs/>
        <w:noProof/>
      </w:rPr>
      <w:pict w14:anchorId="088387D8"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left:0;text-align:left;margin-left:-18pt;margin-top:20.25pt;width:142.95pt;height:27pt;z-index:3" filled="f" stroked="f">
          <v:textbox style="mso-next-textbox:#_x0000_s2052">
            <w:txbxContent>
              <w:p w14:paraId="088387EB" w14:textId="5C9E7DA6" w:rsidR="00066FA9" w:rsidRPr="00AF539C" w:rsidRDefault="00066FA9" w:rsidP="00E70B05">
                <w:pPr>
                  <w:rPr>
                    <w:color w:val="292929"/>
                    <w:sz w:val="16"/>
                    <w:szCs w:val="16"/>
                  </w:rPr>
                </w:pPr>
                <w:r w:rsidRPr="00AF539C">
                  <w:rPr>
                    <w:rFonts w:hint="eastAsia"/>
                    <w:color w:val="292929"/>
                    <w:sz w:val="16"/>
                    <w:szCs w:val="16"/>
                  </w:rPr>
                  <w:t xml:space="preserve">한화 </w:t>
                </w:r>
                <w:r>
                  <w:rPr>
                    <w:rFonts w:hint="eastAsia"/>
                    <w:color w:val="292929"/>
                    <w:sz w:val="16"/>
                    <w:szCs w:val="16"/>
                  </w:rPr>
                  <w:t>시스템</w:t>
                </w:r>
                <w:r w:rsidRPr="00AF539C">
                  <w:rPr>
                    <w:rFonts w:hint="eastAsia"/>
                    <w:color w:val="292929"/>
                    <w:sz w:val="16"/>
                    <w:szCs w:val="16"/>
                  </w:rPr>
                  <w:t xml:space="preserve"> </w:t>
                </w:r>
                <w:r w:rsidR="000F0545">
                  <w:rPr>
                    <w:rFonts w:hint="eastAsia"/>
                    <w:color w:val="292929"/>
                    <w:sz w:val="16"/>
                    <w:szCs w:val="16"/>
                  </w:rPr>
                  <w:t>금융</w:t>
                </w:r>
                <w:r w:rsidR="000F0545">
                  <w:rPr>
                    <w:color w:val="292929"/>
                    <w:sz w:val="16"/>
                    <w:szCs w:val="16"/>
                  </w:rPr>
                  <w:t xml:space="preserve">ITO </w:t>
                </w:r>
                <w:r w:rsidR="000F0545">
                  <w:rPr>
                    <w:rFonts w:hint="eastAsia"/>
                    <w:color w:val="292929"/>
                    <w:sz w:val="16"/>
                    <w:szCs w:val="16"/>
                  </w:rPr>
                  <w:t>품질 U</w:t>
                </w:r>
                <w:r w:rsidR="000F0545">
                  <w:rPr>
                    <w:color w:val="292929"/>
                    <w:sz w:val="16"/>
                    <w:szCs w:val="16"/>
                  </w:rPr>
                  <w:t>nit</w:t>
                </w:r>
                <w:r w:rsidR="009F3E1A">
                  <w:rPr>
                    <w:color w:val="292929"/>
                    <w:sz w:val="16"/>
                    <w:szCs w:val="16"/>
                  </w:rPr>
                  <w:t xml:space="preserve">                                                                                        </w:t>
                </w:r>
              </w:p>
            </w:txbxContent>
          </v:textbox>
        </v:shape>
      </w:pict>
    </w:r>
    <w:r>
      <w:rPr>
        <w:b/>
        <w:bCs/>
      </w:rPr>
      <w:pict w14:anchorId="6905D4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그림 10" o:spid="_x0000_i1029" type="#_x0000_t75" style="width:62pt;height:20.05pt;visibility:visible;mso-wrap-style:square">
          <v:imagedata r:id="rId1" o:title=""/>
        </v:shape>
      </w:pict>
    </w:r>
    <w:r>
      <w:rPr>
        <w:b/>
        <w:bCs/>
        <w:noProof/>
      </w:rPr>
      <w:pict w14:anchorId="088387D6">
        <v:line id="_x0000_s2051" style="position:absolute;left:0;text-align:left;flip:x;z-index:2;mso-position-horizontal-relative:text;mso-position-vertical-relative:text" from="5in,21.05pt" to="5in,26.7pt" strokecolor="#4d4d4d" strokeweight=".5pt"/>
      </w:pict>
    </w:r>
    <w:r>
      <w:rPr>
        <w:b/>
        <w:bCs/>
        <w:noProof/>
      </w:rPr>
      <w:pict w14:anchorId="088387D7">
        <v:line id="_x0000_s2053" style="position:absolute;left:0;text-align:left;flip:x;z-index:4;mso-position-horizontal-relative:text;mso-position-vertical-relative:text" from="134.25pt,21.05pt" to="134.25pt,26.7pt" strokecolor="#4d4d4d" strokeweight=".5pt"/>
      </w:pict>
    </w:r>
    <w:r>
      <w:rPr>
        <w:b/>
        <w:bCs/>
        <w:noProof/>
      </w:rPr>
      <w:pict w14:anchorId="088387D9">
        <v:line id="_x0000_s2050" style="position:absolute;left:0;text-align:left;z-index:1;mso-position-horizontal-relative:text;mso-position-vertical-relative:text" from="-13.95pt,23.25pt" to="495pt,23.25pt" strokeweight=".5pt"/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F2C1D" w14:textId="78D340DF" w:rsidR="00416890" w:rsidRDefault="005A6CC6" w:rsidP="005A6CC6">
    <w:pPr>
      <w:pStyle w:val="a5"/>
      <w:tabs>
        <w:tab w:val="clear" w:pos="4252"/>
        <w:tab w:val="center" w:pos="4819"/>
        <w:tab w:val="left" w:pos="4895"/>
      </w:tabs>
      <w:jc w:val="left"/>
    </w:pPr>
    <w:r>
      <w:tab/>
      <w:t xml:space="preserve">                             </w: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4D62E3" w14:textId="77777777" w:rsidR="009768A5" w:rsidRDefault="009768A5">
      <w:r>
        <w:separator/>
      </w:r>
    </w:p>
  </w:footnote>
  <w:footnote w:type="continuationSeparator" w:id="0">
    <w:p w14:paraId="50CCDBE0" w14:textId="77777777" w:rsidR="009768A5" w:rsidRDefault="009768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single" w:sz="8" w:space="0" w:color="auto"/>
        <w:left w:val="single" w:sz="4" w:space="0" w:color="808080"/>
        <w:bottom w:val="single" w:sz="8" w:space="0" w:color="auto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  <w:tblLook w:val="01E0" w:firstRow="1" w:lastRow="1" w:firstColumn="1" w:lastColumn="1" w:noHBand="0" w:noVBand="0"/>
    </w:tblPr>
    <w:tblGrid>
      <w:gridCol w:w="711"/>
      <w:gridCol w:w="1557"/>
      <w:gridCol w:w="1015"/>
      <w:gridCol w:w="3125"/>
      <w:gridCol w:w="1015"/>
      <w:gridCol w:w="2736"/>
    </w:tblGrid>
    <w:tr w:rsidR="00066FA9" w:rsidRPr="00781744" w14:paraId="088387CA" w14:textId="77777777">
      <w:trPr>
        <w:trHeight w:val="707"/>
        <w:jc w:val="center"/>
      </w:trPr>
      <w:tc>
        <w:tcPr>
          <w:tcW w:w="2268" w:type="dxa"/>
          <w:gridSpan w:val="2"/>
          <w:shd w:val="clear" w:color="auto" w:fill="auto"/>
          <w:vAlign w:val="center"/>
        </w:tcPr>
        <w:p w14:paraId="088387C8" w14:textId="17C4F0B9" w:rsidR="00066FA9" w:rsidRPr="00781744" w:rsidRDefault="009768A5" w:rsidP="00494CAB">
          <w:pPr>
            <w:spacing w:line="240" w:lineRule="auto"/>
            <w:jc w:val="center"/>
          </w:pPr>
          <w:r>
            <w:pict w14:anchorId="08AFFE2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8" type="#_x0000_t75" style="width:101.45pt;height:36.3pt">
                <v:imagedata r:id="rId1" o:title="Hanwha Systems_RGB_4_KH"/>
              </v:shape>
            </w:pict>
          </w:r>
        </w:p>
      </w:tc>
      <w:tc>
        <w:tcPr>
          <w:tcW w:w="7891" w:type="dxa"/>
          <w:gridSpan w:val="4"/>
          <w:shd w:val="clear" w:color="auto" w:fill="auto"/>
          <w:vAlign w:val="center"/>
        </w:tcPr>
        <w:p w14:paraId="088387C9" w14:textId="19A979E9" w:rsidR="00066FA9" w:rsidRPr="00AF539C" w:rsidRDefault="00796783" w:rsidP="00494CAB">
          <w:pPr>
            <w:spacing w:line="240" w:lineRule="auto"/>
            <w:jc w:val="center"/>
            <w:rPr>
              <w:b/>
              <w:bCs/>
              <w:sz w:val="30"/>
              <w:szCs w:val="30"/>
            </w:rPr>
          </w:pPr>
          <w:r>
            <w:rPr>
              <w:rFonts w:hint="eastAsia"/>
              <w:b/>
              <w:bCs/>
              <w:sz w:val="30"/>
              <w:szCs w:val="30"/>
            </w:rPr>
            <w:t>운영자 매뉴얼</w:t>
          </w:r>
        </w:p>
      </w:tc>
    </w:tr>
    <w:tr w:rsidR="00066FA9" w:rsidRPr="009026D6" w14:paraId="088387D1" w14:textId="77777777">
      <w:trPr>
        <w:trHeight w:val="354"/>
        <w:jc w:val="center"/>
      </w:trPr>
      <w:tc>
        <w:tcPr>
          <w:tcW w:w="711" w:type="dxa"/>
          <w:shd w:val="clear" w:color="auto" w:fill="auto"/>
          <w:vAlign w:val="center"/>
        </w:tcPr>
        <w:p w14:paraId="088387CB" w14:textId="77777777" w:rsidR="00066FA9" w:rsidRPr="009026D6" w:rsidRDefault="00066FA9" w:rsidP="00494CAB">
          <w:pPr>
            <w:spacing w:line="240" w:lineRule="auto"/>
            <w:jc w:val="center"/>
            <w:rPr>
              <w:color w:val="292929"/>
              <w:sz w:val="18"/>
              <w:szCs w:val="18"/>
            </w:rPr>
          </w:pPr>
          <w:r w:rsidRPr="009026D6">
            <w:rPr>
              <w:rFonts w:hint="eastAsia"/>
              <w:color w:val="292929"/>
              <w:sz w:val="18"/>
              <w:szCs w:val="18"/>
            </w:rPr>
            <w:t>날 짜</w:t>
          </w:r>
        </w:p>
      </w:tc>
      <w:tc>
        <w:tcPr>
          <w:tcW w:w="1557" w:type="dxa"/>
          <w:shd w:val="clear" w:color="auto" w:fill="auto"/>
          <w:vAlign w:val="center"/>
        </w:tcPr>
        <w:p w14:paraId="088387CC" w14:textId="08DD2D73" w:rsidR="00066FA9" w:rsidRPr="00AF539C" w:rsidRDefault="00066FA9" w:rsidP="00C3024F">
          <w:pPr>
            <w:spacing w:line="240" w:lineRule="auto"/>
            <w:rPr>
              <w:color w:val="292929"/>
              <w:sz w:val="18"/>
              <w:szCs w:val="18"/>
            </w:rPr>
          </w:pPr>
          <w:r w:rsidRPr="00AF539C">
            <w:rPr>
              <w:rFonts w:hint="eastAsia"/>
              <w:color w:val="292929"/>
              <w:sz w:val="18"/>
              <w:szCs w:val="18"/>
            </w:rPr>
            <w:t>20</w:t>
          </w:r>
          <w:r w:rsidR="00796783">
            <w:rPr>
              <w:color w:val="292929"/>
              <w:sz w:val="18"/>
              <w:szCs w:val="18"/>
            </w:rPr>
            <w:t>26</w:t>
          </w:r>
          <w:r w:rsidRPr="00AF539C">
            <w:rPr>
              <w:rFonts w:hint="eastAsia"/>
              <w:color w:val="292929"/>
              <w:sz w:val="18"/>
              <w:szCs w:val="18"/>
            </w:rPr>
            <w:t xml:space="preserve">. </w:t>
          </w:r>
          <w:r w:rsidR="002B17AB">
            <w:rPr>
              <w:color w:val="292929"/>
              <w:sz w:val="18"/>
              <w:szCs w:val="18"/>
            </w:rPr>
            <w:t>04</w:t>
          </w:r>
          <w:r w:rsidRPr="00AF539C">
            <w:rPr>
              <w:rFonts w:hint="eastAsia"/>
              <w:color w:val="292929"/>
              <w:sz w:val="18"/>
              <w:szCs w:val="18"/>
            </w:rPr>
            <w:t xml:space="preserve">. </w:t>
          </w:r>
          <w:r w:rsidR="002B17AB">
            <w:rPr>
              <w:color w:val="292929"/>
              <w:sz w:val="18"/>
              <w:szCs w:val="18"/>
            </w:rPr>
            <w:t>17</w:t>
          </w:r>
        </w:p>
      </w:tc>
      <w:tc>
        <w:tcPr>
          <w:tcW w:w="1015" w:type="dxa"/>
          <w:shd w:val="clear" w:color="auto" w:fill="auto"/>
          <w:vAlign w:val="center"/>
        </w:tcPr>
        <w:p w14:paraId="088387CD" w14:textId="77777777" w:rsidR="00066FA9" w:rsidRPr="009026D6" w:rsidRDefault="00066FA9" w:rsidP="00494CAB">
          <w:pPr>
            <w:spacing w:line="240" w:lineRule="auto"/>
            <w:jc w:val="center"/>
            <w:rPr>
              <w:color w:val="292929"/>
              <w:sz w:val="18"/>
              <w:szCs w:val="18"/>
            </w:rPr>
          </w:pPr>
          <w:r w:rsidRPr="009026D6">
            <w:rPr>
              <w:rFonts w:hint="eastAsia"/>
              <w:color w:val="292929"/>
              <w:sz w:val="18"/>
              <w:szCs w:val="18"/>
            </w:rPr>
            <w:t>문서번호</w:t>
          </w:r>
        </w:p>
      </w:tc>
      <w:tc>
        <w:tcPr>
          <w:tcW w:w="3125" w:type="dxa"/>
          <w:shd w:val="clear" w:color="auto" w:fill="auto"/>
          <w:vAlign w:val="center"/>
        </w:tcPr>
        <w:p w14:paraId="088387CE" w14:textId="1AE3B0ED" w:rsidR="00066FA9" w:rsidRPr="00416890" w:rsidRDefault="00416890" w:rsidP="00416890">
          <w:pPr>
            <w:rPr>
              <w:color w:val="292929"/>
              <w:sz w:val="18"/>
              <w:szCs w:val="18"/>
            </w:rPr>
          </w:pPr>
          <w:r w:rsidRPr="00416890">
            <w:rPr>
              <w:color w:val="292929"/>
              <w:sz w:val="18"/>
              <w:szCs w:val="18"/>
            </w:rPr>
            <w:t>HICT_</w:t>
          </w:r>
          <w:r w:rsidR="002B17AB">
            <w:rPr>
              <w:color w:val="292929"/>
              <w:sz w:val="18"/>
              <w:szCs w:val="18"/>
            </w:rPr>
            <w:t>HTS</w:t>
          </w:r>
          <w:r w:rsidRPr="00416890">
            <w:rPr>
              <w:color w:val="292929"/>
              <w:sz w:val="18"/>
              <w:szCs w:val="18"/>
            </w:rPr>
            <w:t>_QLT_I01</w:t>
          </w:r>
        </w:p>
      </w:tc>
      <w:tc>
        <w:tcPr>
          <w:tcW w:w="1015" w:type="dxa"/>
          <w:shd w:val="clear" w:color="auto" w:fill="auto"/>
          <w:vAlign w:val="center"/>
        </w:tcPr>
        <w:p w14:paraId="088387CF" w14:textId="77777777" w:rsidR="00066FA9" w:rsidRPr="009026D6" w:rsidRDefault="00066FA9" w:rsidP="00494CAB">
          <w:pPr>
            <w:spacing w:line="240" w:lineRule="auto"/>
            <w:jc w:val="center"/>
            <w:rPr>
              <w:color w:val="292929"/>
              <w:sz w:val="18"/>
              <w:szCs w:val="18"/>
            </w:rPr>
          </w:pPr>
          <w:r w:rsidRPr="009026D6">
            <w:rPr>
              <w:rFonts w:hint="eastAsia"/>
              <w:color w:val="292929"/>
              <w:sz w:val="18"/>
              <w:szCs w:val="18"/>
            </w:rPr>
            <w:t>개정번호</w:t>
          </w:r>
        </w:p>
      </w:tc>
      <w:tc>
        <w:tcPr>
          <w:tcW w:w="2736" w:type="dxa"/>
          <w:shd w:val="clear" w:color="auto" w:fill="auto"/>
          <w:vAlign w:val="center"/>
        </w:tcPr>
        <w:p w14:paraId="088387D0" w14:textId="2E1ACF50" w:rsidR="00066FA9" w:rsidRPr="00AF539C" w:rsidRDefault="00066FA9" w:rsidP="006F2247">
          <w:pPr>
            <w:spacing w:line="240" w:lineRule="auto"/>
            <w:rPr>
              <w:color w:val="292929"/>
              <w:sz w:val="18"/>
              <w:szCs w:val="18"/>
            </w:rPr>
          </w:pPr>
          <w:r>
            <w:rPr>
              <w:rFonts w:hint="eastAsia"/>
              <w:color w:val="292929"/>
              <w:sz w:val="18"/>
              <w:szCs w:val="18"/>
            </w:rPr>
            <w:t xml:space="preserve">Version </w:t>
          </w:r>
          <w:r w:rsidR="002B17AB">
            <w:rPr>
              <w:color w:val="292929"/>
              <w:sz w:val="18"/>
              <w:szCs w:val="18"/>
            </w:rPr>
            <w:t>1</w:t>
          </w:r>
          <w:r>
            <w:rPr>
              <w:rFonts w:hint="eastAsia"/>
              <w:color w:val="292929"/>
              <w:sz w:val="18"/>
              <w:szCs w:val="18"/>
            </w:rPr>
            <w:t>.</w:t>
          </w:r>
          <w:r w:rsidR="00796783">
            <w:rPr>
              <w:color w:val="292929"/>
              <w:sz w:val="18"/>
              <w:szCs w:val="18"/>
            </w:rPr>
            <w:t>0</w:t>
          </w:r>
        </w:p>
      </w:tc>
    </w:tr>
  </w:tbl>
  <w:p w14:paraId="088387D2" w14:textId="77777777" w:rsidR="00066FA9" w:rsidRPr="009026D6" w:rsidRDefault="00066FA9">
    <w:pPr>
      <w:rPr>
        <w:color w:val="292929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54942A90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6">
      <w:start w:val="1"/>
      <w:numFmt w:val="decimal"/>
      <w:suff w:val="space"/>
      <w:lvlText w:val="(%7)"/>
      <w:lvlJc w:val="left"/>
      <w:pPr>
        <w:ind w:left="964" w:hanging="907"/>
      </w:pPr>
      <w:rPr>
        <w:rFonts w:hint="eastAsia"/>
      </w:rPr>
    </w:lvl>
    <w:lvl w:ilvl="7">
      <w:start w:val="1"/>
      <w:numFmt w:val="decimal"/>
      <w:pStyle w:val="8"/>
      <w:suff w:val="space"/>
      <w:lvlText w:val="%1)"/>
      <w:lvlJc w:val="left"/>
      <w:pPr>
        <w:ind w:left="1247" w:hanging="623"/>
      </w:pPr>
      <w:rPr>
        <w:rFonts w:hint="eastAsia"/>
      </w:rPr>
    </w:lvl>
    <w:lvl w:ilvl="8">
      <w:start w:val="1"/>
      <w:numFmt w:val="decimalEnclosedCircle"/>
      <w:pStyle w:val="9"/>
      <w:suff w:val="space"/>
      <w:lvlText w:val="%9"/>
      <w:lvlJc w:val="left"/>
      <w:pPr>
        <w:ind w:left="1701" w:hanging="624"/>
      </w:pPr>
      <w:rPr>
        <w:rFonts w:hint="eastAsia"/>
      </w:rPr>
    </w:lvl>
  </w:abstractNum>
  <w:abstractNum w:abstractNumId="1" w15:restartNumberingAfterBreak="0">
    <w:nsid w:val="008C2501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" w15:restartNumberingAfterBreak="0">
    <w:nsid w:val="02051FEE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3" w15:restartNumberingAfterBreak="0">
    <w:nsid w:val="03311AD0"/>
    <w:multiLevelType w:val="hybridMultilevel"/>
    <w:tmpl w:val="860E667C"/>
    <w:lvl w:ilvl="0" w:tplc="3578CE38">
      <w:start w:val="1"/>
      <w:numFmt w:val="bullet"/>
      <w:lvlText w:val=""/>
      <w:lvlJc w:val="left"/>
      <w:pPr>
        <w:tabs>
          <w:tab w:val="num" w:pos="284"/>
        </w:tabs>
        <w:ind w:left="284" w:hanging="284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ACA17EC"/>
    <w:multiLevelType w:val="hybridMultilevel"/>
    <w:tmpl w:val="93E05FAC"/>
    <w:lvl w:ilvl="0" w:tplc="E76831BE">
      <w:start w:val="1"/>
      <w:numFmt w:val="bullet"/>
      <w:lvlText w:val=""/>
      <w:lvlJc w:val="left"/>
      <w:pPr>
        <w:tabs>
          <w:tab w:val="num" w:pos="362"/>
        </w:tabs>
        <w:ind w:left="362" w:hanging="362"/>
      </w:pPr>
      <w:rPr>
        <w:rFonts w:ascii="Wingdings" w:hAnsi="Wingdings" w:hint="default"/>
      </w:rPr>
    </w:lvl>
    <w:lvl w:ilvl="1" w:tplc="C82AB184">
      <w:start w:val="1"/>
      <w:numFmt w:val="bullet"/>
      <w:lvlText w:val=""/>
      <w:lvlJc w:val="left"/>
      <w:pPr>
        <w:tabs>
          <w:tab w:val="num" w:pos="916"/>
        </w:tabs>
        <w:ind w:left="916" w:hanging="400"/>
      </w:pPr>
      <w:rPr>
        <w:rFonts w:ascii="Wingdings" w:hAnsi="Wingdings" w:hint="default"/>
      </w:rPr>
    </w:lvl>
    <w:lvl w:ilvl="2" w:tplc="3578CE38">
      <w:start w:val="1"/>
      <w:numFmt w:val="bullet"/>
      <w:lvlText w:val=""/>
      <w:lvlJc w:val="left"/>
      <w:pPr>
        <w:tabs>
          <w:tab w:val="num" w:pos="1200"/>
        </w:tabs>
        <w:ind w:left="1200" w:hanging="284"/>
      </w:pPr>
      <w:rPr>
        <w:rFonts w:ascii="Wingdings 2" w:hAnsi="Wingdings 2" w:hint="default"/>
      </w:rPr>
    </w:lvl>
    <w:lvl w:ilvl="3" w:tplc="04090009">
      <w:start w:val="1"/>
      <w:numFmt w:val="bullet"/>
      <w:lvlText w:val=""/>
      <w:lvlJc w:val="left"/>
      <w:pPr>
        <w:ind w:left="1676" w:hanging="360"/>
      </w:pPr>
      <w:rPr>
        <w:rFonts w:ascii="Wingdings" w:hAnsi="Wingdings" w:hint="default"/>
      </w:rPr>
    </w:lvl>
    <w:lvl w:ilvl="4" w:tplc="6C7C31C8" w:tentative="1">
      <w:start w:val="1"/>
      <w:numFmt w:val="bullet"/>
      <w:lvlText w:val=""/>
      <w:lvlJc w:val="left"/>
      <w:pPr>
        <w:tabs>
          <w:tab w:val="num" w:pos="2116"/>
        </w:tabs>
        <w:ind w:left="2116" w:hanging="400"/>
      </w:pPr>
      <w:rPr>
        <w:rFonts w:ascii="Wingdings" w:hAnsi="Wingdings" w:hint="default"/>
      </w:rPr>
    </w:lvl>
    <w:lvl w:ilvl="5" w:tplc="27F090DE" w:tentative="1">
      <w:start w:val="1"/>
      <w:numFmt w:val="bullet"/>
      <w:lvlText w:val=""/>
      <w:lvlJc w:val="left"/>
      <w:pPr>
        <w:tabs>
          <w:tab w:val="num" w:pos="2516"/>
        </w:tabs>
        <w:ind w:left="2516" w:hanging="400"/>
      </w:pPr>
      <w:rPr>
        <w:rFonts w:ascii="Wingdings" w:hAnsi="Wingdings" w:hint="default"/>
      </w:rPr>
    </w:lvl>
    <w:lvl w:ilvl="6" w:tplc="0AEE8CFE" w:tentative="1">
      <w:start w:val="1"/>
      <w:numFmt w:val="bullet"/>
      <w:lvlText w:val=""/>
      <w:lvlJc w:val="left"/>
      <w:pPr>
        <w:tabs>
          <w:tab w:val="num" w:pos="2916"/>
        </w:tabs>
        <w:ind w:left="2916" w:hanging="400"/>
      </w:pPr>
      <w:rPr>
        <w:rFonts w:ascii="Wingdings" w:hAnsi="Wingdings" w:hint="default"/>
      </w:rPr>
    </w:lvl>
    <w:lvl w:ilvl="7" w:tplc="74F8CB3C" w:tentative="1">
      <w:start w:val="1"/>
      <w:numFmt w:val="bullet"/>
      <w:lvlText w:val=""/>
      <w:lvlJc w:val="left"/>
      <w:pPr>
        <w:tabs>
          <w:tab w:val="num" w:pos="3316"/>
        </w:tabs>
        <w:ind w:left="3316" w:hanging="400"/>
      </w:pPr>
      <w:rPr>
        <w:rFonts w:ascii="Wingdings" w:hAnsi="Wingdings" w:hint="default"/>
      </w:rPr>
    </w:lvl>
    <w:lvl w:ilvl="8" w:tplc="5608F632" w:tentative="1">
      <w:start w:val="1"/>
      <w:numFmt w:val="bullet"/>
      <w:lvlText w:val=""/>
      <w:lvlJc w:val="left"/>
      <w:pPr>
        <w:tabs>
          <w:tab w:val="num" w:pos="3716"/>
        </w:tabs>
        <w:ind w:left="3716" w:hanging="400"/>
      </w:pPr>
      <w:rPr>
        <w:rFonts w:ascii="Wingdings" w:hAnsi="Wingdings" w:hint="default"/>
      </w:rPr>
    </w:lvl>
  </w:abstractNum>
  <w:abstractNum w:abstractNumId="5" w15:restartNumberingAfterBreak="0">
    <w:nsid w:val="10315976"/>
    <w:multiLevelType w:val="hybridMultilevel"/>
    <w:tmpl w:val="950C7716"/>
    <w:lvl w:ilvl="0" w:tplc="543275C0">
      <w:start w:val="1"/>
      <w:numFmt w:val="bullet"/>
      <w:pStyle w:val="-3"/>
      <w:lvlText w:val=""/>
      <w:lvlJc w:val="left"/>
      <w:pPr>
        <w:tabs>
          <w:tab w:val="num" w:pos="1194"/>
        </w:tabs>
        <w:ind w:left="1194" w:hanging="40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2155BCF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7" w15:restartNumberingAfterBreak="0">
    <w:nsid w:val="1387447E"/>
    <w:multiLevelType w:val="hybridMultilevel"/>
    <w:tmpl w:val="B50C2298"/>
    <w:lvl w:ilvl="0" w:tplc="DB784D2A">
      <w:start w:val="1"/>
      <w:numFmt w:val="decimalEnclosedCircle"/>
      <w:pStyle w:val="1"/>
      <w:lvlText w:val="%1"/>
      <w:lvlJc w:val="left"/>
      <w:pPr>
        <w:tabs>
          <w:tab w:val="num" w:pos="1367"/>
        </w:tabs>
        <w:ind w:left="1367" w:hanging="567"/>
      </w:pPr>
      <w:rPr>
        <w:rFonts w:ascii="돋움" w:eastAsia="돋움" w:hint="eastAsia"/>
        <w:sz w:val="22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19371A28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9" w15:restartNumberingAfterBreak="0">
    <w:nsid w:val="193A7CBA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0" w15:restartNumberingAfterBreak="0">
    <w:nsid w:val="21FF7F2E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1" w15:restartNumberingAfterBreak="0">
    <w:nsid w:val="23EE2564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2" w15:restartNumberingAfterBreak="0">
    <w:nsid w:val="262A545C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3" w15:restartNumberingAfterBreak="0">
    <w:nsid w:val="321F7FE5"/>
    <w:multiLevelType w:val="multilevel"/>
    <w:tmpl w:val="FCC6E00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11"/>
      <w:lvlText w:val="%1.%2."/>
      <w:lvlJc w:val="left"/>
      <w:pPr>
        <w:tabs>
          <w:tab w:val="num" w:pos="737"/>
        </w:tabs>
        <w:ind w:left="907" w:hanging="90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4" w15:restartNumberingAfterBreak="0">
    <w:nsid w:val="48215779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5" w15:restartNumberingAfterBreak="0">
    <w:nsid w:val="48785C14"/>
    <w:multiLevelType w:val="multilevel"/>
    <w:tmpl w:val="43603530"/>
    <w:lvl w:ilvl="0">
      <w:start w:val="1"/>
      <w:numFmt w:val="decimal"/>
      <w:pStyle w:val="10"/>
      <w:suff w:val="space"/>
      <w:lvlText w:val="%1."/>
      <w:lvlJc w:val="left"/>
      <w:pPr>
        <w:ind w:left="907" w:hanging="907"/>
      </w:pPr>
      <w:rPr>
        <w:rFonts w:ascii="돋움" w:eastAsia="돋움" w:hAnsi="돋움" w:hint="eastAsia"/>
        <w:b/>
        <w:i w:val="0"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4253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6">
      <w:start w:val="1"/>
      <w:numFmt w:val="decimal"/>
      <w:suff w:val="space"/>
      <w:lvlText w:val="(%7)"/>
      <w:lvlJc w:val="left"/>
      <w:pPr>
        <w:ind w:left="1021" w:hanging="851"/>
      </w:pPr>
      <w:rPr>
        <w:rFonts w:hint="eastAsia"/>
      </w:rPr>
    </w:lvl>
    <w:lvl w:ilvl="7">
      <w:start w:val="1"/>
      <w:numFmt w:val="decimal"/>
      <w:suff w:val="space"/>
      <w:lvlText w:val="%8)"/>
      <w:lvlJc w:val="left"/>
      <w:pPr>
        <w:ind w:left="1247" w:hanging="623"/>
      </w:pPr>
      <w:rPr>
        <w:rFonts w:hint="eastAsia"/>
      </w:rPr>
    </w:lvl>
    <w:lvl w:ilvl="8">
      <w:start w:val="1"/>
      <w:numFmt w:val="decimalEnclosedCircle"/>
      <w:suff w:val="space"/>
      <w:lvlText w:val="%9"/>
      <w:lvlJc w:val="left"/>
      <w:pPr>
        <w:ind w:left="1701" w:hanging="624"/>
      </w:pPr>
      <w:rPr>
        <w:rFonts w:hint="eastAsia"/>
      </w:rPr>
    </w:lvl>
  </w:abstractNum>
  <w:abstractNum w:abstractNumId="16" w15:restartNumberingAfterBreak="0">
    <w:nsid w:val="4F8C6637"/>
    <w:multiLevelType w:val="multilevel"/>
    <w:tmpl w:val="FA16E1E0"/>
    <w:numStyleLink w:val="a"/>
  </w:abstractNum>
  <w:abstractNum w:abstractNumId="17" w15:restartNumberingAfterBreak="0">
    <w:nsid w:val="51E057D7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8" w15:restartNumberingAfterBreak="0">
    <w:nsid w:val="54DF3B82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9" w15:restartNumberingAfterBreak="0">
    <w:nsid w:val="5C271E1D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0" w15:restartNumberingAfterBreak="0">
    <w:nsid w:val="5D66656D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1" w15:restartNumberingAfterBreak="0">
    <w:nsid w:val="5D9C7DE1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2" w15:restartNumberingAfterBreak="0">
    <w:nsid w:val="5FB2060A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3" w15:restartNumberingAfterBreak="0">
    <w:nsid w:val="609E4721"/>
    <w:multiLevelType w:val="hybridMultilevel"/>
    <w:tmpl w:val="9F8C5B18"/>
    <w:lvl w:ilvl="0" w:tplc="B9DCB43A">
      <w:start w:val="25"/>
      <w:numFmt w:val="bullet"/>
      <w:lvlText w:val=""/>
      <w:lvlJc w:val="left"/>
      <w:pPr>
        <w:ind w:left="760" w:hanging="360"/>
      </w:pPr>
      <w:rPr>
        <w:rFonts w:ascii="Wingdings" w:eastAsia="돋움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5CA337C"/>
    <w:multiLevelType w:val="multilevel"/>
    <w:tmpl w:val="FA16E1E0"/>
    <w:numStyleLink w:val="a"/>
  </w:abstractNum>
  <w:abstractNum w:abstractNumId="25" w15:restartNumberingAfterBreak="0">
    <w:nsid w:val="70181DA8"/>
    <w:multiLevelType w:val="multilevel"/>
    <w:tmpl w:val="FA16E1E0"/>
    <w:styleLink w:val="a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6" w15:restartNumberingAfterBreak="0">
    <w:nsid w:val="735E23DB"/>
    <w:multiLevelType w:val="multilevel"/>
    <w:tmpl w:val="FA16E1E0"/>
    <w:numStyleLink w:val="a"/>
  </w:abstractNum>
  <w:abstractNum w:abstractNumId="27" w15:restartNumberingAfterBreak="0">
    <w:nsid w:val="73B95CC1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8" w15:restartNumberingAfterBreak="0">
    <w:nsid w:val="75896522"/>
    <w:multiLevelType w:val="multilevel"/>
    <w:tmpl w:val="2FFA1A46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80" w:hanging="1800"/>
      </w:pPr>
      <w:rPr>
        <w:rFonts w:hint="default"/>
      </w:rPr>
    </w:lvl>
  </w:abstractNum>
  <w:abstractNum w:abstractNumId="29" w15:restartNumberingAfterBreak="0">
    <w:nsid w:val="77BE03B1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30" w15:restartNumberingAfterBreak="0">
    <w:nsid w:val="78756723"/>
    <w:multiLevelType w:val="hybridMultilevel"/>
    <w:tmpl w:val="661EEE10"/>
    <w:lvl w:ilvl="0" w:tplc="6C3E1BA8">
      <w:start w:val="25"/>
      <w:numFmt w:val="bullet"/>
      <w:lvlText w:val=""/>
      <w:lvlJc w:val="left"/>
      <w:pPr>
        <w:ind w:left="760" w:hanging="360"/>
      </w:pPr>
      <w:rPr>
        <w:rFonts w:ascii="Wingdings" w:eastAsia="돋움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7AB95F9F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num w:numId="1">
    <w:abstractNumId w:val="15"/>
  </w:num>
  <w:num w:numId="2">
    <w:abstractNumId w:val="0"/>
  </w:num>
  <w:num w:numId="3">
    <w:abstractNumId w:val="13"/>
  </w:num>
  <w:num w:numId="4">
    <w:abstractNumId w:val="26"/>
  </w:num>
  <w:num w:numId="5">
    <w:abstractNumId w:val="25"/>
  </w:num>
  <w:num w:numId="6">
    <w:abstractNumId w:val="15"/>
  </w:num>
  <w:num w:numId="7">
    <w:abstractNumId w:val="4"/>
  </w:num>
  <w:num w:numId="8">
    <w:abstractNumId w:val="3"/>
  </w:num>
  <w:num w:numId="9">
    <w:abstractNumId w:val="16"/>
  </w:num>
  <w:num w:numId="10">
    <w:abstractNumId w:val="24"/>
  </w:num>
  <w:num w:numId="11">
    <w:abstractNumId w:val="7"/>
  </w:num>
  <w:num w:numId="12">
    <w:abstractNumId w:val="1"/>
  </w:num>
  <w:num w:numId="13">
    <w:abstractNumId w:val="19"/>
  </w:num>
  <w:num w:numId="14">
    <w:abstractNumId w:val="5"/>
  </w:num>
  <w:num w:numId="15">
    <w:abstractNumId w:val="22"/>
  </w:num>
  <w:num w:numId="16">
    <w:abstractNumId w:val="11"/>
  </w:num>
  <w:num w:numId="17">
    <w:abstractNumId w:val="2"/>
  </w:num>
  <w:num w:numId="18">
    <w:abstractNumId w:val="18"/>
  </w:num>
  <w:num w:numId="19">
    <w:abstractNumId w:val="20"/>
  </w:num>
  <w:num w:numId="20">
    <w:abstractNumId w:val="14"/>
  </w:num>
  <w:num w:numId="21">
    <w:abstractNumId w:val="31"/>
  </w:num>
  <w:num w:numId="22">
    <w:abstractNumId w:val="12"/>
  </w:num>
  <w:num w:numId="23">
    <w:abstractNumId w:val="17"/>
  </w:num>
  <w:num w:numId="24">
    <w:abstractNumId w:val="8"/>
  </w:num>
  <w:num w:numId="25">
    <w:abstractNumId w:val="27"/>
  </w:num>
  <w:num w:numId="26">
    <w:abstractNumId w:val="29"/>
  </w:num>
  <w:num w:numId="27">
    <w:abstractNumId w:val="21"/>
  </w:num>
  <w:num w:numId="28">
    <w:abstractNumId w:val="9"/>
  </w:num>
  <w:num w:numId="29">
    <w:abstractNumId w:val="6"/>
  </w:num>
  <w:num w:numId="30">
    <w:abstractNumId w:val="10"/>
  </w:num>
  <w:num w:numId="31">
    <w:abstractNumId w:val="30"/>
  </w:num>
  <w:num w:numId="32">
    <w:abstractNumId w:val="23"/>
  </w:num>
  <w:num w:numId="33">
    <w:abstractNumId w:val="28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5125"/>
    <w:rsid w:val="00002D5B"/>
    <w:rsid w:val="00003631"/>
    <w:rsid w:val="00004154"/>
    <w:rsid w:val="00006A8F"/>
    <w:rsid w:val="000118E6"/>
    <w:rsid w:val="00011E48"/>
    <w:rsid w:val="000147F8"/>
    <w:rsid w:val="0001731C"/>
    <w:rsid w:val="00020F9D"/>
    <w:rsid w:val="00021A97"/>
    <w:rsid w:val="00023EB5"/>
    <w:rsid w:val="00030755"/>
    <w:rsid w:val="00032C06"/>
    <w:rsid w:val="00037644"/>
    <w:rsid w:val="00037652"/>
    <w:rsid w:val="00042EBF"/>
    <w:rsid w:val="00043493"/>
    <w:rsid w:val="000507B8"/>
    <w:rsid w:val="00050FF4"/>
    <w:rsid w:val="0006229B"/>
    <w:rsid w:val="00062334"/>
    <w:rsid w:val="0006241D"/>
    <w:rsid w:val="00066FA9"/>
    <w:rsid w:val="000677E9"/>
    <w:rsid w:val="00067B50"/>
    <w:rsid w:val="00070E34"/>
    <w:rsid w:val="00072FE1"/>
    <w:rsid w:val="00081D51"/>
    <w:rsid w:val="0009273D"/>
    <w:rsid w:val="00092E7B"/>
    <w:rsid w:val="00094E1D"/>
    <w:rsid w:val="000A3501"/>
    <w:rsid w:val="000A373A"/>
    <w:rsid w:val="000A3D15"/>
    <w:rsid w:val="000A5AC9"/>
    <w:rsid w:val="000A62E4"/>
    <w:rsid w:val="000A70E1"/>
    <w:rsid w:val="000B1B75"/>
    <w:rsid w:val="000B4253"/>
    <w:rsid w:val="000C4332"/>
    <w:rsid w:val="000C4A44"/>
    <w:rsid w:val="000C5C68"/>
    <w:rsid w:val="000C6485"/>
    <w:rsid w:val="000D0AE8"/>
    <w:rsid w:val="000D48F4"/>
    <w:rsid w:val="000D5E60"/>
    <w:rsid w:val="000D7EEE"/>
    <w:rsid w:val="000E15A0"/>
    <w:rsid w:val="000E2047"/>
    <w:rsid w:val="000E5DD9"/>
    <w:rsid w:val="000F0545"/>
    <w:rsid w:val="000F0D5C"/>
    <w:rsid w:val="000F148B"/>
    <w:rsid w:val="000F3936"/>
    <w:rsid w:val="001006E4"/>
    <w:rsid w:val="00100A1C"/>
    <w:rsid w:val="00100EFD"/>
    <w:rsid w:val="00106F7E"/>
    <w:rsid w:val="001119C0"/>
    <w:rsid w:val="0011388A"/>
    <w:rsid w:val="00114D41"/>
    <w:rsid w:val="00121A3E"/>
    <w:rsid w:val="00121CB5"/>
    <w:rsid w:val="00124DD7"/>
    <w:rsid w:val="00126081"/>
    <w:rsid w:val="001304FC"/>
    <w:rsid w:val="001319D8"/>
    <w:rsid w:val="001343D6"/>
    <w:rsid w:val="00134D0C"/>
    <w:rsid w:val="00134FE8"/>
    <w:rsid w:val="00135831"/>
    <w:rsid w:val="00141014"/>
    <w:rsid w:val="00142DB9"/>
    <w:rsid w:val="00145699"/>
    <w:rsid w:val="001457AD"/>
    <w:rsid w:val="001503FB"/>
    <w:rsid w:val="00151F03"/>
    <w:rsid w:val="00152CFB"/>
    <w:rsid w:val="00153F4F"/>
    <w:rsid w:val="001630DC"/>
    <w:rsid w:val="001636EF"/>
    <w:rsid w:val="00164FA1"/>
    <w:rsid w:val="001759D6"/>
    <w:rsid w:val="0018241C"/>
    <w:rsid w:val="00182588"/>
    <w:rsid w:val="00183A42"/>
    <w:rsid w:val="00185883"/>
    <w:rsid w:val="001945ED"/>
    <w:rsid w:val="001A186C"/>
    <w:rsid w:val="001B27A3"/>
    <w:rsid w:val="001B6F0D"/>
    <w:rsid w:val="001C34AE"/>
    <w:rsid w:val="001C5503"/>
    <w:rsid w:val="001C71AD"/>
    <w:rsid w:val="001D0A8A"/>
    <w:rsid w:val="001D40FE"/>
    <w:rsid w:val="001D5143"/>
    <w:rsid w:val="001D7B62"/>
    <w:rsid w:val="001E13FA"/>
    <w:rsid w:val="001E173D"/>
    <w:rsid w:val="001E2C78"/>
    <w:rsid w:val="001E34B0"/>
    <w:rsid w:val="001E5A5E"/>
    <w:rsid w:val="001F01C3"/>
    <w:rsid w:val="001F197A"/>
    <w:rsid w:val="001F4678"/>
    <w:rsid w:val="001F730C"/>
    <w:rsid w:val="00200CF5"/>
    <w:rsid w:val="002033C1"/>
    <w:rsid w:val="00206B70"/>
    <w:rsid w:val="00207532"/>
    <w:rsid w:val="002076BC"/>
    <w:rsid w:val="00207AC3"/>
    <w:rsid w:val="0021053D"/>
    <w:rsid w:val="002130A4"/>
    <w:rsid w:val="00214F46"/>
    <w:rsid w:val="0021641D"/>
    <w:rsid w:val="00217B4C"/>
    <w:rsid w:val="0022514D"/>
    <w:rsid w:val="00225838"/>
    <w:rsid w:val="00226456"/>
    <w:rsid w:val="00230334"/>
    <w:rsid w:val="00230830"/>
    <w:rsid w:val="002310CE"/>
    <w:rsid w:val="00233EB9"/>
    <w:rsid w:val="00235824"/>
    <w:rsid w:val="00240488"/>
    <w:rsid w:val="0024151C"/>
    <w:rsid w:val="00243A02"/>
    <w:rsid w:val="00246337"/>
    <w:rsid w:val="002500A0"/>
    <w:rsid w:val="0025014D"/>
    <w:rsid w:val="00250316"/>
    <w:rsid w:val="002528FD"/>
    <w:rsid w:val="00257543"/>
    <w:rsid w:val="00267ED8"/>
    <w:rsid w:val="00270543"/>
    <w:rsid w:val="00271F23"/>
    <w:rsid w:val="0027792B"/>
    <w:rsid w:val="00277C9D"/>
    <w:rsid w:val="00281A50"/>
    <w:rsid w:val="002840E9"/>
    <w:rsid w:val="00284439"/>
    <w:rsid w:val="0028674E"/>
    <w:rsid w:val="002916A6"/>
    <w:rsid w:val="00293551"/>
    <w:rsid w:val="00293E1A"/>
    <w:rsid w:val="002A315A"/>
    <w:rsid w:val="002A4551"/>
    <w:rsid w:val="002A5E60"/>
    <w:rsid w:val="002B070F"/>
    <w:rsid w:val="002B17AB"/>
    <w:rsid w:val="002B2EC3"/>
    <w:rsid w:val="002B39CE"/>
    <w:rsid w:val="002B4A3E"/>
    <w:rsid w:val="002C1F75"/>
    <w:rsid w:val="002D0DF1"/>
    <w:rsid w:val="002D11E5"/>
    <w:rsid w:val="002D5C31"/>
    <w:rsid w:val="002D6032"/>
    <w:rsid w:val="002D60E1"/>
    <w:rsid w:val="002D7F50"/>
    <w:rsid w:val="002E12CE"/>
    <w:rsid w:val="002E5A89"/>
    <w:rsid w:val="002E68EC"/>
    <w:rsid w:val="002F38F0"/>
    <w:rsid w:val="002F7909"/>
    <w:rsid w:val="00300A1A"/>
    <w:rsid w:val="00304C71"/>
    <w:rsid w:val="00305723"/>
    <w:rsid w:val="00305CCA"/>
    <w:rsid w:val="00307754"/>
    <w:rsid w:val="00311345"/>
    <w:rsid w:val="0031275B"/>
    <w:rsid w:val="00317636"/>
    <w:rsid w:val="00320A7C"/>
    <w:rsid w:val="00323160"/>
    <w:rsid w:val="0032341F"/>
    <w:rsid w:val="003240ED"/>
    <w:rsid w:val="00325599"/>
    <w:rsid w:val="00333920"/>
    <w:rsid w:val="0033589E"/>
    <w:rsid w:val="003369BC"/>
    <w:rsid w:val="003377E6"/>
    <w:rsid w:val="00340922"/>
    <w:rsid w:val="00340F72"/>
    <w:rsid w:val="003415CE"/>
    <w:rsid w:val="003514EF"/>
    <w:rsid w:val="0035624C"/>
    <w:rsid w:val="00356D29"/>
    <w:rsid w:val="00356DA9"/>
    <w:rsid w:val="00357EED"/>
    <w:rsid w:val="00363BF5"/>
    <w:rsid w:val="003673F9"/>
    <w:rsid w:val="003730B4"/>
    <w:rsid w:val="00375B79"/>
    <w:rsid w:val="003829C9"/>
    <w:rsid w:val="0038365A"/>
    <w:rsid w:val="0038477C"/>
    <w:rsid w:val="003920FC"/>
    <w:rsid w:val="003B3C8E"/>
    <w:rsid w:val="003B4415"/>
    <w:rsid w:val="003B488E"/>
    <w:rsid w:val="003B6138"/>
    <w:rsid w:val="003C2FCF"/>
    <w:rsid w:val="003C39F4"/>
    <w:rsid w:val="003C3B95"/>
    <w:rsid w:val="003C40BA"/>
    <w:rsid w:val="003D117C"/>
    <w:rsid w:val="003D2BAD"/>
    <w:rsid w:val="003D2DA3"/>
    <w:rsid w:val="003D3C5B"/>
    <w:rsid w:val="003D6038"/>
    <w:rsid w:val="003D6C6A"/>
    <w:rsid w:val="003D72CA"/>
    <w:rsid w:val="003D736F"/>
    <w:rsid w:val="003E4C02"/>
    <w:rsid w:val="003E5DCD"/>
    <w:rsid w:val="003F7081"/>
    <w:rsid w:val="00404C6A"/>
    <w:rsid w:val="004072FB"/>
    <w:rsid w:val="00411B84"/>
    <w:rsid w:val="00413180"/>
    <w:rsid w:val="00413448"/>
    <w:rsid w:val="00414045"/>
    <w:rsid w:val="00414A90"/>
    <w:rsid w:val="00415CC3"/>
    <w:rsid w:val="00416410"/>
    <w:rsid w:val="00416890"/>
    <w:rsid w:val="00420BAF"/>
    <w:rsid w:val="0042129E"/>
    <w:rsid w:val="00427EF2"/>
    <w:rsid w:val="00434F4D"/>
    <w:rsid w:val="00450070"/>
    <w:rsid w:val="00451E9B"/>
    <w:rsid w:val="0045348F"/>
    <w:rsid w:val="00456AE8"/>
    <w:rsid w:val="00461455"/>
    <w:rsid w:val="0046265F"/>
    <w:rsid w:val="00467799"/>
    <w:rsid w:val="00470BBF"/>
    <w:rsid w:val="00470D84"/>
    <w:rsid w:val="00473705"/>
    <w:rsid w:val="0047747F"/>
    <w:rsid w:val="0048186D"/>
    <w:rsid w:val="00481E0F"/>
    <w:rsid w:val="00484442"/>
    <w:rsid w:val="00485271"/>
    <w:rsid w:val="004859F4"/>
    <w:rsid w:val="00491627"/>
    <w:rsid w:val="00491E27"/>
    <w:rsid w:val="0049201F"/>
    <w:rsid w:val="00492B4D"/>
    <w:rsid w:val="00494CAB"/>
    <w:rsid w:val="00497B93"/>
    <w:rsid w:val="004A0A00"/>
    <w:rsid w:val="004A3F91"/>
    <w:rsid w:val="004B243A"/>
    <w:rsid w:val="004C24A2"/>
    <w:rsid w:val="004C49A1"/>
    <w:rsid w:val="004C6CD5"/>
    <w:rsid w:val="004D0A98"/>
    <w:rsid w:val="004D3AF8"/>
    <w:rsid w:val="004D5E1B"/>
    <w:rsid w:val="004E2CDB"/>
    <w:rsid w:val="004E4379"/>
    <w:rsid w:val="004E4645"/>
    <w:rsid w:val="004F68BD"/>
    <w:rsid w:val="004F74E3"/>
    <w:rsid w:val="004F74EC"/>
    <w:rsid w:val="0050460E"/>
    <w:rsid w:val="00505F5A"/>
    <w:rsid w:val="00510C89"/>
    <w:rsid w:val="00514576"/>
    <w:rsid w:val="00514AB9"/>
    <w:rsid w:val="00525026"/>
    <w:rsid w:val="00537D0F"/>
    <w:rsid w:val="00541C08"/>
    <w:rsid w:val="00542B48"/>
    <w:rsid w:val="005437A1"/>
    <w:rsid w:val="0055160E"/>
    <w:rsid w:val="0055175A"/>
    <w:rsid w:val="005524D3"/>
    <w:rsid w:val="00554073"/>
    <w:rsid w:val="00554C7B"/>
    <w:rsid w:val="00560BCF"/>
    <w:rsid w:val="00561420"/>
    <w:rsid w:val="00562939"/>
    <w:rsid w:val="00563822"/>
    <w:rsid w:val="00563F86"/>
    <w:rsid w:val="0056496F"/>
    <w:rsid w:val="005700F0"/>
    <w:rsid w:val="00571785"/>
    <w:rsid w:val="00572CDD"/>
    <w:rsid w:val="00574A6F"/>
    <w:rsid w:val="00575476"/>
    <w:rsid w:val="00575A53"/>
    <w:rsid w:val="00576C6F"/>
    <w:rsid w:val="00576E29"/>
    <w:rsid w:val="00577BDD"/>
    <w:rsid w:val="00577F18"/>
    <w:rsid w:val="005847AC"/>
    <w:rsid w:val="005858FC"/>
    <w:rsid w:val="00587625"/>
    <w:rsid w:val="005907E3"/>
    <w:rsid w:val="005916A1"/>
    <w:rsid w:val="00592826"/>
    <w:rsid w:val="005931D9"/>
    <w:rsid w:val="005A132A"/>
    <w:rsid w:val="005A2483"/>
    <w:rsid w:val="005A6CC6"/>
    <w:rsid w:val="005A768F"/>
    <w:rsid w:val="005B21CA"/>
    <w:rsid w:val="005B3E17"/>
    <w:rsid w:val="005B6F94"/>
    <w:rsid w:val="005B7D3B"/>
    <w:rsid w:val="005C36F4"/>
    <w:rsid w:val="005C43B1"/>
    <w:rsid w:val="005C7B1E"/>
    <w:rsid w:val="005D2321"/>
    <w:rsid w:val="005E07A9"/>
    <w:rsid w:val="005E197D"/>
    <w:rsid w:val="005E67A4"/>
    <w:rsid w:val="005F0C84"/>
    <w:rsid w:val="00601545"/>
    <w:rsid w:val="006021AF"/>
    <w:rsid w:val="00604D0A"/>
    <w:rsid w:val="006068DE"/>
    <w:rsid w:val="00612C81"/>
    <w:rsid w:val="00615AE2"/>
    <w:rsid w:val="006166DF"/>
    <w:rsid w:val="00624B6A"/>
    <w:rsid w:val="00625DCD"/>
    <w:rsid w:val="00632754"/>
    <w:rsid w:val="00635B8B"/>
    <w:rsid w:val="00636679"/>
    <w:rsid w:val="006410A9"/>
    <w:rsid w:val="00642948"/>
    <w:rsid w:val="00645D82"/>
    <w:rsid w:val="006534E0"/>
    <w:rsid w:val="00660E98"/>
    <w:rsid w:val="0066530C"/>
    <w:rsid w:val="006658A0"/>
    <w:rsid w:val="00671BE7"/>
    <w:rsid w:val="00672C20"/>
    <w:rsid w:val="00673682"/>
    <w:rsid w:val="0067381A"/>
    <w:rsid w:val="00676645"/>
    <w:rsid w:val="00681BA1"/>
    <w:rsid w:val="00682327"/>
    <w:rsid w:val="006850D7"/>
    <w:rsid w:val="00685804"/>
    <w:rsid w:val="00687934"/>
    <w:rsid w:val="00694E9B"/>
    <w:rsid w:val="006A1FAA"/>
    <w:rsid w:val="006A44E5"/>
    <w:rsid w:val="006B578E"/>
    <w:rsid w:val="006B57D0"/>
    <w:rsid w:val="006B672C"/>
    <w:rsid w:val="006B6D3D"/>
    <w:rsid w:val="006B7A40"/>
    <w:rsid w:val="006B7F01"/>
    <w:rsid w:val="006C5EF3"/>
    <w:rsid w:val="006C62FD"/>
    <w:rsid w:val="006D4080"/>
    <w:rsid w:val="006E6A03"/>
    <w:rsid w:val="006E7B8F"/>
    <w:rsid w:val="006F07F6"/>
    <w:rsid w:val="006F0F63"/>
    <w:rsid w:val="006F142D"/>
    <w:rsid w:val="006F2247"/>
    <w:rsid w:val="006F61CB"/>
    <w:rsid w:val="006F6763"/>
    <w:rsid w:val="00707E1C"/>
    <w:rsid w:val="00712CD7"/>
    <w:rsid w:val="00713E39"/>
    <w:rsid w:val="0073002B"/>
    <w:rsid w:val="0073434D"/>
    <w:rsid w:val="00736446"/>
    <w:rsid w:val="0074060A"/>
    <w:rsid w:val="0074549E"/>
    <w:rsid w:val="00746316"/>
    <w:rsid w:val="00756D33"/>
    <w:rsid w:val="007577E8"/>
    <w:rsid w:val="0076354A"/>
    <w:rsid w:val="007646C4"/>
    <w:rsid w:val="00764DD0"/>
    <w:rsid w:val="00765087"/>
    <w:rsid w:val="00782D5E"/>
    <w:rsid w:val="0078433E"/>
    <w:rsid w:val="00785901"/>
    <w:rsid w:val="00785F34"/>
    <w:rsid w:val="00792041"/>
    <w:rsid w:val="00793A9C"/>
    <w:rsid w:val="0079502B"/>
    <w:rsid w:val="007961FE"/>
    <w:rsid w:val="007963BF"/>
    <w:rsid w:val="00796783"/>
    <w:rsid w:val="007976B4"/>
    <w:rsid w:val="007A1094"/>
    <w:rsid w:val="007A2903"/>
    <w:rsid w:val="007A2F69"/>
    <w:rsid w:val="007A55A4"/>
    <w:rsid w:val="007B1624"/>
    <w:rsid w:val="007B2674"/>
    <w:rsid w:val="007C1EEC"/>
    <w:rsid w:val="007C24BF"/>
    <w:rsid w:val="007C463E"/>
    <w:rsid w:val="007C656F"/>
    <w:rsid w:val="007D032D"/>
    <w:rsid w:val="007D1330"/>
    <w:rsid w:val="007D7FB0"/>
    <w:rsid w:val="007E5CE9"/>
    <w:rsid w:val="007E60D5"/>
    <w:rsid w:val="007E6461"/>
    <w:rsid w:val="007E71D1"/>
    <w:rsid w:val="007F063C"/>
    <w:rsid w:val="007F0832"/>
    <w:rsid w:val="007F2142"/>
    <w:rsid w:val="007F6785"/>
    <w:rsid w:val="0080339E"/>
    <w:rsid w:val="00805B44"/>
    <w:rsid w:val="00810075"/>
    <w:rsid w:val="00816046"/>
    <w:rsid w:val="00816159"/>
    <w:rsid w:val="008214EE"/>
    <w:rsid w:val="008239A0"/>
    <w:rsid w:val="00830FE2"/>
    <w:rsid w:val="0083184C"/>
    <w:rsid w:val="00832071"/>
    <w:rsid w:val="008325EF"/>
    <w:rsid w:val="00832E5C"/>
    <w:rsid w:val="00833375"/>
    <w:rsid w:val="00836171"/>
    <w:rsid w:val="00842339"/>
    <w:rsid w:val="00842BF0"/>
    <w:rsid w:val="00843526"/>
    <w:rsid w:val="00844904"/>
    <w:rsid w:val="008520BA"/>
    <w:rsid w:val="008530BB"/>
    <w:rsid w:val="008543C9"/>
    <w:rsid w:val="0085485F"/>
    <w:rsid w:val="00856A0B"/>
    <w:rsid w:val="00856C7F"/>
    <w:rsid w:val="00856EAE"/>
    <w:rsid w:val="00865DE3"/>
    <w:rsid w:val="00865F5D"/>
    <w:rsid w:val="00867F11"/>
    <w:rsid w:val="008724CA"/>
    <w:rsid w:val="00873C6C"/>
    <w:rsid w:val="00876D5F"/>
    <w:rsid w:val="00877103"/>
    <w:rsid w:val="00877A11"/>
    <w:rsid w:val="00882DAD"/>
    <w:rsid w:val="00882FE1"/>
    <w:rsid w:val="008844DB"/>
    <w:rsid w:val="00884E19"/>
    <w:rsid w:val="00885D54"/>
    <w:rsid w:val="00887A52"/>
    <w:rsid w:val="00891A0E"/>
    <w:rsid w:val="008929DA"/>
    <w:rsid w:val="00893CE6"/>
    <w:rsid w:val="008951CC"/>
    <w:rsid w:val="008A5928"/>
    <w:rsid w:val="008B24A8"/>
    <w:rsid w:val="008B6B07"/>
    <w:rsid w:val="008C051B"/>
    <w:rsid w:val="008C6CE7"/>
    <w:rsid w:val="008C6D80"/>
    <w:rsid w:val="008D1765"/>
    <w:rsid w:val="008D2374"/>
    <w:rsid w:val="008E0534"/>
    <w:rsid w:val="008E5125"/>
    <w:rsid w:val="008E7D72"/>
    <w:rsid w:val="008F0033"/>
    <w:rsid w:val="008F060E"/>
    <w:rsid w:val="008F123C"/>
    <w:rsid w:val="008F3CD1"/>
    <w:rsid w:val="008F6641"/>
    <w:rsid w:val="00900C16"/>
    <w:rsid w:val="009026D6"/>
    <w:rsid w:val="009057CA"/>
    <w:rsid w:val="00905A14"/>
    <w:rsid w:val="009065A0"/>
    <w:rsid w:val="00914944"/>
    <w:rsid w:val="00914C82"/>
    <w:rsid w:val="00916106"/>
    <w:rsid w:val="009161E1"/>
    <w:rsid w:val="0091694A"/>
    <w:rsid w:val="0093532C"/>
    <w:rsid w:val="00942991"/>
    <w:rsid w:val="00954551"/>
    <w:rsid w:val="00954C2F"/>
    <w:rsid w:val="0095777C"/>
    <w:rsid w:val="00957CA6"/>
    <w:rsid w:val="009607A3"/>
    <w:rsid w:val="00962815"/>
    <w:rsid w:val="00963B9A"/>
    <w:rsid w:val="00966223"/>
    <w:rsid w:val="0097268E"/>
    <w:rsid w:val="00975036"/>
    <w:rsid w:val="009768A5"/>
    <w:rsid w:val="00981D12"/>
    <w:rsid w:val="00981E82"/>
    <w:rsid w:val="0098709A"/>
    <w:rsid w:val="00987499"/>
    <w:rsid w:val="00992F74"/>
    <w:rsid w:val="009A3043"/>
    <w:rsid w:val="009A5BBF"/>
    <w:rsid w:val="009A7846"/>
    <w:rsid w:val="009A7CAE"/>
    <w:rsid w:val="009A7EE2"/>
    <w:rsid w:val="009B06E2"/>
    <w:rsid w:val="009B29BD"/>
    <w:rsid w:val="009B2A35"/>
    <w:rsid w:val="009C13FC"/>
    <w:rsid w:val="009C2698"/>
    <w:rsid w:val="009C46EF"/>
    <w:rsid w:val="009C7EDD"/>
    <w:rsid w:val="009D2ACC"/>
    <w:rsid w:val="009D5A11"/>
    <w:rsid w:val="009D6236"/>
    <w:rsid w:val="009E0A3C"/>
    <w:rsid w:val="009E23CE"/>
    <w:rsid w:val="009E3282"/>
    <w:rsid w:val="009E4A23"/>
    <w:rsid w:val="009F02B7"/>
    <w:rsid w:val="009F3E1A"/>
    <w:rsid w:val="009F3E2B"/>
    <w:rsid w:val="00A0606B"/>
    <w:rsid w:val="00A0770C"/>
    <w:rsid w:val="00A12315"/>
    <w:rsid w:val="00A12A67"/>
    <w:rsid w:val="00A17675"/>
    <w:rsid w:val="00A24AF2"/>
    <w:rsid w:val="00A25EE2"/>
    <w:rsid w:val="00A30098"/>
    <w:rsid w:val="00A303D7"/>
    <w:rsid w:val="00A32527"/>
    <w:rsid w:val="00A35414"/>
    <w:rsid w:val="00A411D1"/>
    <w:rsid w:val="00A41214"/>
    <w:rsid w:val="00A429AB"/>
    <w:rsid w:val="00A4343D"/>
    <w:rsid w:val="00A4583D"/>
    <w:rsid w:val="00A50043"/>
    <w:rsid w:val="00A52318"/>
    <w:rsid w:val="00A569AA"/>
    <w:rsid w:val="00A57144"/>
    <w:rsid w:val="00A62AFE"/>
    <w:rsid w:val="00A640A2"/>
    <w:rsid w:val="00A669CA"/>
    <w:rsid w:val="00A72482"/>
    <w:rsid w:val="00A7406C"/>
    <w:rsid w:val="00A76611"/>
    <w:rsid w:val="00A83ED3"/>
    <w:rsid w:val="00A86877"/>
    <w:rsid w:val="00A87FD4"/>
    <w:rsid w:val="00A90216"/>
    <w:rsid w:val="00A94AB3"/>
    <w:rsid w:val="00A95637"/>
    <w:rsid w:val="00A97C95"/>
    <w:rsid w:val="00AA051B"/>
    <w:rsid w:val="00AA546E"/>
    <w:rsid w:val="00AA7AD4"/>
    <w:rsid w:val="00AB0A46"/>
    <w:rsid w:val="00AB3C45"/>
    <w:rsid w:val="00AC161B"/>
    <w:rsid w:val="00AC1EFA"/>
    <w:rsid w:val="00AC3C38"/>
    <w:rsid w:val="00AC487A"/>
    <w:rsid w:val="00AC6311"/>
    <w:rsid w:val="00AC76D6"/>
    <w:rsid w:val="00AD3DF8"/>
    <w:rsid w:val="00AE1172"/>
    <w:rsid w:val="00AE5484"/>
    <w:rsid w:val="00AF0FD1"/>
    <w:rsid w:val="00AF1AE3"/>
    <w:rsid w:val="00AF1EBC"/>
    <w:rsid w:val="00AF29A2"/>
    <w:rsid w:val="00AF3623"/>
    <w:rsid w:val="00AF5FB4"/>
    <w:rsid w:val="00AF605D"/>
    <w:rsid w:val="00B02C8B"/>
    <w:rsid w:val="00B03966"/>
    <w:rsid w:val="00B03C77"/>
    <w:rsid w:val="00B0715C"/>
    <w:rsid w:val="00B07727"/>
    <w:rsid w:val="00B107D6"/>
    <w:rsid w:val="00B131E9"/>
    <w:rsid w:val="00B21A4B"/>
    <w:rsid w:val="00B2643D"/>
    <w:rsid w:val="00B264A9"/>
    <w:rsid w:val="00B318D6"/>
    <w:rsid w:val="00B34B25"/>
    <w:rsid w:val="00B46F02"/>
    <w:rsid w:val="00B50763"/>
    <w:rsid w:val="00B6150E"/>
    <w:rsid w:val="00B62BE7"/>
    <w:rsid w:val="00B6332F"/>
    <w:rsid w:val="00B63FE3"/>
    <w:rsid w:val="00B64157"/>
    <w:rsid w:val="00B64C0A"/>
    <w:rsid w:val="00B653B3"/>
    <w:rsid w:val="00B65F4A"/>
    <w:rsid w:val="00B67896"/>
    <w:rsid w:val="00B7166F"/>
    <w:rsid w:val="00B81A32"/>
    <w:rsid w:val="00B8777A"/>
    <w:rsid w:val="00B90A6A"/>
    <w:rsid w:val="00B95A10"/>
    <w:rsid w:val="00B961F2"/>
    <w:rsid w:val="00B9647C"/>
    <w:rsid w:val="00B964F4"/>
    <w:rsid w:val="00B96746"/>
    <w:rsid w:val="00BA34CC"/>
    <w:rsid w:val="00BA612E"/>
    <w:rsid w:val="00BA62EA"/>
    <w:rsid w:val="00BB3359"/>
    <w:rsid w:val="00BB4541"/>
    <w:rsid w:val="00BC31AF"/>
    <w:rsid w:val="00BC6A52"/>
    <w:rsid w:val="00BD2423"/>
    <w:rsid w:val="00BD2F8E"/>
    <w:rsid w:val="00BD4376"/>
    <w:rsid w:val="00BE0FBF"/>
    <w:rsid w:val="00BE5FAC"/>
    <w:rsid w:val="00BE638E"/>
    <w:rsid w:val="00BF2339"/>
    <w:rsid w:val="00BF2D10"/>
    <w:rsid w:val="00BF4F3C"/>
    <w:rsid w:val="00BF6BBD"/>
    <w:rsid w:val="00C002BA"/>
    <w:rsid w:val="00C005D7"/>
    <w:rsid w:val="00C0075F"/>
    <w:rsid w:val="00C0116D"/>
    <w:rsid w:val="00C05B3C"/>
    <w:rsid w:val="00C12786"/>
    <w:rsid w:val="00C14D9A"/>
    <w:rsid w:val="00C17508"/>
    <w:rsid w:val="00C2143F"/>
    <w:rsid w:val="00C22ACC"/>
    <w:rsid w:val="00C249C9"/>
    <w:rsid w:val="00C27815"/>
    <w:rsid w:val="00C27F6D"/>
    <w:rsid w:val="00C3024F"/>
    <w:rsid w:val="00C3743F"/>
    <w:rsid w:val="00C375CB"/>
    <w:rsid w:val="00C42EEC"/>
    <w:rsid w:val="00C56C04"/>
    <w:rsid w:val="00C577BE"/>
    <w:rsid w:val="00C60B07"/>
    <w:rsid w:val="00C62C30"/>
    <w:rsid w:val="00C62FBA"/>
    <w:rsid w:val="00C66E17"/>
    <w:rsid w:val="00C72B29"/>
    <w:rsid w:val="00C77200"/>
    <w:rsid w:val="00C83448"/>
    <w:rsid w:val="00C83817"/>
    <w:rsid w:val="00C84006"/>
    <w:rsid w:val="00C9064B"/>
    <w:rsid w:val="00C90BD4"/>
    <w:rsid w:val="00C930E7"/>
    <w:rsid w:val="00C937A4"/>
    <w:rsid w:val="00CA303F"/>
    <w:rsid w:val="00CB06F2"/>
    <w:rsid w:val="00CB10C9"/>
    <w:rsid w:val="00CB2FA5"/>
    <w:rsid w:val="00CB60DD"/>
    <w:rsid w:val="00CC63F7"/>
    <w:rsid w:val="00CD1074"/>
    <w:rsid w:val="00CD2FC9"/>
    <w:rsid w:val="00CD7382"/>
    <w:rsid w:val="00CE20DC"/>
    <w:rsid w:val="00CE6D46"/>
    <w:rsid w:val="00CE7FE9"/>
    <w:rsid w:val="00CF092A"/>
    <w:rsid w:val="00CF16B5"/>
    <w:rsid w:val="00CF2B45"/>
    <w:rsid w:val="00CF4A79"/>
    <w:rsid w:val="00CF5903"/>
    <w:rsid w:val="00CF7312"/>
    <w:rsid w:val="00D07A1A"/>
    <w:rsid w:val="00D10EEE"/>
    <w:rsid w:val="00D11204"/>
    <w:rsid w:val="00D147C9"/>
    <w:rsid w:val="00D174EF"/>
    <w:rsid w:val="00D27354"/>
    <w:rsid w:val="00D30493"/>
    <w:rsid w:val="00D30671"/>
    <w:rsid w:val="00D3365B"/>
    <w:rsid w:val="00D336B4"/>
    <w:rsid w:val="00D34507"/>
    <w:rsid w:val="00D42A5D"/>
    <w:rsid w:val="00D44A10"/>
    <w:rsid w:val="00D4632C"/>
    <w:rsid w:val="00D46B9E"/>
    <w:rsid w:val="00D5431E"/>
    <w:rsid w:val="00D57427"/>
    <w:rsid w:val="00D81B93"/>
    <w:rsid w:val="00D83D31"/>
    <w:rsid w:val="00D84048"/>
    <w:rsid w:val="00D84ACC"/>
    <w:rsid w:val="00D9304B"/>
    <w:rsid w:val="00D94BEA"/>
    <w:rsid w:val="00D96E01"/>
    <w:rsid w:val="00D97420"/>
    <w:rsid w:val="00DA21A5"/>
    <w:rsid w:val="00DA30F7"/>
    <w:rsid w:val="00DA6D1F"/>
    <w:rsid w:val="00DB1D28"/>
    <w:rsid w:val="00DB4BAB"/>
    <w:rsid w:val="00DB54BE"/>
    <w:rsid w:val="00DB67A3"/>
    <w:rsid w:val="00DC35D9"/>
    <w:rsid w:val="00DC3A6E"/>
    <w:rsid w:val="00DC78B4"/>
    <w:rsid w:val="00DD11D9"/>
    <w:rsid w:val="00DD13B4"/>
    <w:rsid w:val="00DD192A"/>
    <w:rsid w:val="00DD281F"/>
    <w:rsid w:val="00DD3EDD"/>
    <w:rsid w:val="00DD4AF1"/>
    <w:rsid w:val="00DD6F77"/>
    <w:rsid w:val="00DE2C38"/>
    <w:rsid w:val="00DF014A"/>
    <w:rsid w:val="00DF1A98"/>
    <w:rsid w:val="00DF46E0"/>
    <w:rsid w:val="00E01DEC"/>
    <w:rsid w:val="00E04E18"/>
    <w:rsid w:val="00E071F0"/>
    <w:rsid w:val="00E07340"/>
    <w:rsid w:val="00E1442C"/>
    <w:rsid w:val="00E16B3D"/>
    <w:rsid w:val="00E175B8"/>
    <w:rsid w:val="00E21B77"/>
    <w:rsid w:val="00E21C62"/>
    <w:rsid w:val="00E231EA"/>
    <w:rsid w:val="00E243A2"/>
    <w:rsid w:val="00E376FC"/>
    <w:rsid w:val="00E40AD6"/>
    <w:rsid w:val="00E411D5"/>
    <w:rsid w:val="00E41CF0"/>
    <w:rsid w:val="00E425B3"/>
    <w:rsid w:val="00E42B44"/>
    <w:rsid w:val="00E45560"/>
    <w:rsid w:val="00E56662"/>
    <w:rsid w:val="00E64066"/>
    <w:rsid w:val="00E65707"/>
    <w:rsid w:val="00E67BAB"/>
    <w:rsid w:val="00E70B05"/>
    <w:rsid w:val="00E743F6"/>
    <w:rsid w:val="00E840C8"/>
    <w:rsid w:val="00E845C1"/>
    <w:rsid w:val="00E902D3"/>
    <w:rsid w:val="00E91509"/>
    <w:rsid w:val="00E9238F"/>
    <w:rsid w:val="00E9349A"/>
    <w:rsid w:val="00EA253A"/>
    <w:rsid w:val="00EA3539"/>
    <w:rsid w:val="00EA493E"/>
    <w:rsid w:val="00EA7896"/>
    <w:rsid w:val="00EB2620"/>
    <w:rsid w:val="00EC068F"/>
    <w:rsid w:val="00EC1343"/>
    <w:rsid w:val="00EC142D"/>
    <w:rsid w:val="00EC32D6"/>
    <w:rsid w:val="00EC3462"/>
    <w:rsid w:val="00EC379C"/>
    <w:rsid w:val="00EC5D1D"/>
    <w:rsid w:val="00ED2310"/>
    <w:rsid w:val="00ED3304"/>
    <w:rsid w:val="00ED7919"/>
    <w:rsid w:val="00EE237B"/>
    <w:rsid w:val="00EE50FA"/>
    <w:rsid w:val="00EE6E4D"/>
    <w:rsid w:val="00F03667"/>
    <w:rsid w:val="00F05182"/>
    <w:rsid w:val="00F0657B"/>
    <w:rsid w:val="00F07986"/>
    <w:rsid w:val="00F123C5"/>
    <w:rsid w:val="00F13D5E"/>
    <w:rsid w:val="00F13D97"/>
    <w:rsid w:val="00F2362E"/>
    <w:rsid w:val="00F23672"/>
    <w:rsid w:val="00F25462"/>
    <w:rsid w:val="00F25716"/>
    <w:rsid w:val="00F25F36"/>
    <w:rsid w:val="00F30439"/>
    <w:rsid w:val="00F30925"/>
    <w:rsid w:val="00F363EC"/>
    <w:rsid w:val="00F37AD6"/>
    <w:rsid w:val="00F454C1"/>
    <w:rsid w:val="00F46F9D"/>
    <w:rsid w:val="00F52E37"/>
    <w:rsid w:val="00F571D6"/>
    <w:rsid w:val="00F574C4"/>
    <w:rsid w:val="00F57663"/>
    <w:rsid w:val="00F57F05"/>
    <w:rsid w:val="00F61B4D"/>
    <w:rsid w:val="00F631F9"/>
    <w:rsid w:val="00F638F8"/>
    <w:rsid w:val="00F66C6A"/>
    <w:rsid w:val="00F737CC"/>
    <w:rsid w:val="00F7385E"/>
    <w:rsid w:val="00F73C6D"/>
    <w:rsid w:val="00F7686A"/>
    <w:rsid w:val="00F849A4"/>
    <w:rsid w:val="00F84F6F"/>
    <w:rsid w:val="00F85AE5"/>
    <w:rsid w:val="00F97739"/>
    <w:rsid w:val="00F97EB2"/>
    <w:rsid w:val="00FA3C9B"/>
    <w:rsid w:val="00FA5CCD"/>
    <w:rsid w:val="00FA7542"/>
    <w:rsid w:val="00FB0291"/>
    <w:rsid w:val="00FB0D4E"/>
    <w:rsid w:val="00FB3CA9"/>
    <w:rsid w:val="00FB4857"/>
    <w:rsid w:val="00FC2C12"/>
    <w:rsid w:val="00FC6CF4"/>
    <w:rsid w:val="00FC7067"/>
    <w:rsid w:val="00FD1206"/>
    <w:rsid w:val="00FD1DE1"/>
    <w:rsid w:val="00FD7516"/>
    <w:rsid w:val="00FD7861"/>
    <w:rsid w:val="00FE070B"/>
    <w:rsid w:val="00FE3BD1"/>
    <w:rsid w:val="00FE4D33"/>
    <w:rsid w:val="00FE6AD9"/>
    <w:rsid w:val="00FE7AF3"/>
    <w:rsid w:val="00FF24B5"/>
    <w:rsid w:val="00FF4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:contacts" w:name="GivenName"/>
  <w:shapeDefaults>
    <o:shapedefaults v:ext="edit" spidmax="2054"/>
    <o:shapelayout v:ext="edit">
      <o:idmap v:ext="edit" data="1"/>
    </o:shapelayout>
  </w:shapeDefaults>
  <w:decimalSymbol w:val="."/>
  <w:listSeparator w:val=","/>
  <w14:docId w14:val="08838598"/>
  <w15:docId w15:val="{3E41E9BD-E729-423B-A91E-6AD262F1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8F060E"/>
    <w:pPr>
      <w:widowControl w:val="0"/>
      <w:wordWrap w:val="0"/>
      <w:autoSpaceDE w:val="0"/>
      <w:autoSpaceDN w:val="0"/>
      <w:spacing w:line="280" w:lineRule="atLeast"/>
      <w:jc w:val="both"/>
    </w:pPr>
    <w:rPr>
      <w:rFonts w:ascii="돋움" w:eastAsia="돋움" w:hAnsi="돋움"/>
      <w:kern w:val="2"/>
      <w:sz w:val="22"/>
      <w:szCs w:val="24"/>
    </w:rPr>
  </w:style>
  <w:style w:type="paragraph" w:styleId="10">
    <w:name w:val="heading 1"/>
    <w:basedOn w:val="a0"/>
    <w:link w:val="1Char"/>
    <w:autoRedefine/>
    <w:qFormat/>
    <w:rsid w:val="000D7EEE"/>
    <w:pPr>
      <w:keepNext/>
      <w:numPr>
        <w:numId w:val="6"/>
      </w:numPr>
      <w:autoSpaceDE/>
      <w:autoSpaceDN/>
      <w:adjustRightInd w:val="0"/>
      <w:spacing w:before="120" w:after="120"/>
      <w:textAlignment w:val="baseline"/>
      <w:outlineLvl w:val="0"/>
    </w:pPr>
    <w:rPr>
      <w:rFonts w:cs="굴림"/>
      <w:b/>
      <w:kern w:val="0"/>
      <w:sz w:val="28"/>
      <w:szCs w:val="26"/>
    </w:rPr>
  </w:style>
  <w:style w:type="paragraph" w:styleId="20">
    <w:name w:val="heading 2"/>
    <w:basedOn w:val="a0"/>
    <w:next w:val="a0"/>
    <w:autoRedefine/>
    <w:qFormat/>
    <w:rsid w:val="00D84048"/>
    <w:pPr>
      <w:keepNext/>
      <w:wordWrap/>
      <w:autoSpaceDE/>
      <w:autoSpaceDN/>
      <w:adjustRightInd w:val="0"/>
      <w:spacing w:line="360" w:lineRule="atLeast"/>
      <w:textAlignment w:val="baseline"/>
      <w:outlineLvl w:val="1"/>
    </w:pPr>
    <w:rPr>
      <w:b/>
      <w:kern w:val="0"/>
      <w:sz w:val="24"/>
      <w:szCs w:val="20"/>
    </w:rPr>
  </w:style>
  <w:style w:type="paragraph" w:styleId="3">
    <w:name w:val="heading 3"/>
    <w:basedOn w:val="a0"/>
    <w:next w:val="a0"/>
    <w:autoRedefine/>
    <w:qFormat/>
    <w:rsid w:val="00563F86"/>
    <w:pPr>
      <w:keepNext/>
      <w:numPr>
        <w:ilvl w:val="2"/>
        <w:numId w:val="1"/>
      </w:numPr>
      <w:wordWrap/>
      <w:autoSpaceDE/>
      <w:autoSpaceDN/>
      <w:adjustRightInd w:val="0"/>
      <w:spacing w:before="120" w:after="120"/>
      <w:ind w:left="0"/>
      <w:textAlignment w:val="baseline"/>
      <w:outlineLvl w:val="2"/>
    </w:pPr>
    <w:rPr>
      <w:rFonts w:hAnsi="Arial"/>
      <w:b/>
      <w:bCs/>
      <w:kern w:val="0"/>
      <w:sz w:val="24"/>
    </w:rPr>
  </w:style>
  <w:style w:type="paragraph" w:styleId="4">
    <w:name w:val="heading 4"/>
    <w:basedOn w:val="a0"/>
    <w:next w:val="a0"/>
    <w:autoRedefine/>
    <w:qFormat/>
    <w:rsid w:val="00B2643D"/>
    <w:pPr>
      <w:keepNext/>
      <w:autoSpaceDE/>
      <w:autoSpaceDN/>
      <w:adjustRightInd w:val="0"/>
      <w:spacing w:before="240" w:after="240" w:line="240" w:lineRule="atLeast"/>
      <w:textAlignment w:val="baseline"/>
      <w:outlineLvl w:val="3"/>
    </w:pPr>
    <w:rPr>
      <w:rFonts w:ascii="바탕체" w:eastAsia="바탕체"/>
      <w:b/>
      <w:kern w:val="0"/>
      <w:szCs w:val="20"/>
    </w:rPr>
  </w:style>
  <w:style w:type="paragraph" w:styleId="5">
    <w:name w:val="heading 5"/>
    <w:basedOn w:val="a0"/>
    <w:next w:val="a0"/>
    <w:autoRedefine/>
    <w:qFormat/>
    <w:rsid w:val="00B2643D"/>
    <w:pPr>
      <w:keepNext/>
      <w:tabs>
        <w:tab w:val="num" w:pos="1440"/>
      </w:tabs>
      <w:autoSpaceDE/>
      <w:autoSpaceDN/>
      <w:adjustRightInd w:val="0"/>
      <w:spacing w:before="240" w:after="240" w:line="240" w:lineRule="atLeast"/>
      <w:textAlignment w:val="baseline"/>
      <w:outlineLvl w:val="4"/>
    </w:pPr>
    <w:rPr>
      <w:rFonts w:ascii="바탕체" w:eastAsia="바탕체" w:hAnsi="Arial"/>
      <w:b/>
      <w:kern w:val="0"/>
      <w:szCs w:val="20"/>
    </w:rPr>
  </w:style>
  <w:style w:type="paragraph" w:styleId="6">
    <w:name w:val="heading 6"/>
    <w:basedOn w:val="a0"/>
    <w:next w:val="a0"/>
    <w:autoRedefine/>
    <w:qFormat/>
    <w:rsid w:val="00B2643D"/>
    <w:pPr>
      <w:keepNext/>
      <w:tabs>
        <w:tab w:val="num" w:pos="1440"/>
      </w:tabs>
      <w:autoSpaceDE/>
      <w:autoSpaceDN/>
      <w:adjustRightInd w:val="0"/>
      <w:textAlignment w:val="baseline"/>
      <w:outlineLvl w:val="5"/>
    </w:pPr>
    <w:rPr>
      <w:rFonts w:ascii="바탕체" w:eastAsia="바탕체"/>
      <w:b/>
      <w:kern w:val="28"/>
      <w:szCs w:val="20"/>
    </w:rPr>
  </w:style>
  <w:style w:type="paragraph" w:styleId="8">
    <w:name w:val="heading 8"/>
    <w:basedOn w:val="a0"/>
    <w:next w:val="a0"/>
    <w:qFormat/>
    <w:rsid w:val="00B2643D"/>
    <w:pPr>
      <w:keepNext/>
      <w:numPr>
        <w:ilvl w:val="7"/>
        <w:numId w:val="2"/>
      </w:numPr>
      <w:autoSpaceDE/>
      <w:autoSpaceDN/>
      <w:adjustRightInd w:val="0"/>
      <w:textAlignment w:val="baseline"/>
      <w:outlineLvl w:val="7"/>
    </w:pPr>
    <w:rPr>
      <w:rFonts w:ascii="바탕체" w:eastAsia="바탕체"/>
      <w:kern w:val="0"/>
      <w:szCs w:val="20"/>
    </w:rPr>
  </w:style>
  <w:style w:type="paragraph" w:styleId="9">
    <w:name w:val="heading 9"/>
    <w:basedOn w:val="a0"/>
    <w:next w:val="a0"/>
    <w:qFormat/>
    <w:rsid w:val="00B2643D"/>
    <w:pPr>
      <w:keepNext/>
      <w:numPr>
        <w:ilvl w:val="8"/>
        <w:numId w:val="2"/>
      </w:numPr>
      <w:autoSpaceDE/>
      <w:autoSpaceDN/>
      <w:adjustRightInd w:val="0"/>
      <w:textAlignment w:val="baseline"/>
      <w:outlineLvl w:val="8"/>
    </w:pPr>
    <w:rPr>
      <w:rFonts w:ascii="바탕체" w:eastAsia="바탕체"/>
      <w:kern w:val="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Title">
    <w:name w:val="제개정이력_표_Title"/>
    <w:basedOn w:val="a0"/>
    <w:rsid w:val="00563822"/>
    <w:pPr>
      <w:jc w:val="center"/>
    </w:pPr>
    <w:rPr>
      <w:b/>
      <w:bCs/>
    </w:rPr>
  </w:style>
  <w:style w:type="paragraph" w:styleId="a4">
    <w:name w:val="header"/>
    <w:basedOn w:val="a0"/>
    <w:rsid w:val="00494CAB"/>
    <w:pPr>
      <w:tabs>
        <w:tab w:val="center" w:pos="4252"/>
        <w:tab w:val="right" w:pos="8504"/>
      </w:tabs>
      <w:snapToGrid w:val="0"/>
    </w:pPr>
  </w:style>
  <w:style w:type="character" w:customStyle="1" w:styleId="Title0">
    <w:name w:val="제개정_Title"/>
    <w:rsid w:val="00563822"/>
    <w:rPr>
      <w:rFonts w:ascii="돋움" w:eastAsia="돋움" w:hAnsi="돋움"/>
      <w:b/>
      <w:sz w:val="32"/>
      <w:szCs w:val="32"/>
    </w:rPr>
  </w:style>
  <w:style w:type="paragraph" w:styleId="a5">
    <w:name w:val="footer"/>
    <w:basedOn w:val="a0"/>
    <w:rsid w:val="00CC63F7"/>
    <w:pPr>
      <w:tabs>
        <w:tab w:val="center" w:pos="4252"/>
        <w:tab w:val="right" w:pos="8504"/>
      </w:tabs>
      <w:snapToGrid w:val="0"/>
    </w:pPr>
  </w:style>
  <w:style w:type="paragraph" w:styleId="12">
    <w:name w:val="toc 1"/>
    <w:basedOn w:val="a0"/>
    <w:next w:val="a0"/>
    <w:autoRedefine/>
    <w:uiPriority w:val="39"/>
    <w:rsid w:val="00A669CA"/>
    <w:pPr>
      <w:tabs>
        <w:tab w:val="right" w:leader="dot" w:pos="9628"/>
      </w:tabs>
      <w:spacing w:line="360" w:lineRule="auto"/>
    </w:pPr>
    <w:rPr>
      <w:b/>
      <w:sz w:val="24"/>
    </w:rPr>
  </w:style>
  <w:style w:type="paragraph" w:styleId="21">
    <w:name w:val="toc 2"/>
    <w:basedOn w:val="a0"/>
    <w:next w:val="a0"/>
    <w:autoRedefine/>
    <w:uiPriority w:val="39"/>
    <w:rsid w:val="00A669CA"/>
    <w:pPr>
      <w:spacing w:line="240" w:lineRule="auto"/>
      <w:ind w:leftChars="200" w:left="200"/>
    </w:pPr>
  </w:style>
  <w:style w:type="paragraph" w:styleId="30">
    <w:name w:val="toc 3"/>
    <w:basedOn w:val="a0"/>
    <w:next w:val="a0"/>
    <w:autoRedefine/>
    <w:uiPriority w:val="39"/>
    <w:rsid w:val="00A669CA"/>
    <w:pPr>
      <w:tabs>
        <w:tab w:val="right" w:leader="dot" w:pos="9628"/>
      </w:tabs>
      <w:spacing w:line="240" w:lineRule="auto"/>
      <w:ind w:leftChars="400" w:left="400"/>
    </w:pPr>
    <w:rPr>
      <w:noProof/>
    </w:rPr>
  </w:style>
  <w:style w:type="paragraph" w:customStyle="1" w:styleId="a6">
    <w:name w:val="본문돋움"/>
    <w:basedOn w:val="a7"/>
    <w:rsid w:val="00A4583D"/>
    <w:pPr>
      <w:autoSpaceDE/>
      <w:autoSpaceDN/>
      <w:adjustRightInd w:val="0"/>
      <w:spacing w:line="360" w:lineRule="atLeast"/>
      <w:ind w:left="1440"/>
      <w:textAlignment w:val="baseline"/>
    </w:pPr>
    <w:rPr>
      <w:rFonts w:ascii="Arial" w:hAnsi="Arial"/>
      <w:spacing w:val="-6"/>
      <w:w w:val="95"/>
      <w:kern w:val="0"/>
      <w:szCs w:val="20"/>
    </w:rPr>
  </w:style>
  <w:style w:type="paragraph" w:styleId="a7">
    <w:name w:val="Body Text"/>
    <w:basedOn w:val="a0"/>
    <w:rsid w:val="00A4583D"/>
    <w:pPr>
      <w:spacing w:after="180"/>
    </w:pPr>
  </w:style>
  <w:style w:type="numbering" w:customStyle="1" w:styleId="a">
    <w:name w:val="번호매기기"/>
    <w:basedOn w:val="a3"/>
    <w:rsid w:val="00A4583D"/>
    <w:pPr>
      <w:numPr>
        <w:numId w:val="5"/>
      </w:numPr>
    </w:pPr>
  </w:style>
  <w:style w:type="paragraph" w:customStyle="1" w:styleId="11">
    <w:name w:val="1.1"/>
    <w:basedOn w:val="a0"/>
    <w:next w:val="a0"/>
    <w:rsid w:val="00A4583D"/>
    <w:pPr>
      <w:keepNext/>
      <w:numPr>
        <w:ilvl w:val="1"/>
        <w:numId w:val="3"/>
      </w:numPr>
      <w:wordWrap/>
      <w:autoSpaceDE/>
      <w:autoSpaceDN/>
      <w:adjustRightInd w:val="0"/>
      <w:spacing w:before="120" w:after="120"/>
      <w:contextualSpacing/>
      <w:textAlignment w:val="baseline"/>
      <w:outlineLvl w:val="1"/>
    </w:pPr>
    <w:rPr>
      <w:b/>
      <w:kern w:val="0"/>
      <w:sz w:val="26"/>
      <w:szCs w:val="28"/>
    </w:rPr>
  </w:style>
  <w:style w:type="paragraph" w:customStyle="1" w:styleId="13">
    <w:name w:val="스타일1"/>
    <w:basedOn w:val="a0"/>
    <w:rsid w:val="00EC1343"/>
    <w:pPr>
      <w:spacing w:line="20" w:lineRule="exact"/>
    </w:pPr>
  </w:style>
  <w:style w:type="paragraph" w:customStyle="1" w:styleId="a8">
    <w:name w:val="[표] 제목"/>
    <w:basedOn w:val="a9"/>
    <w:next w:val="a0"/>
    <w:autoRedefine/>
    <w:rsid w:val="00756D33"/>
    <w:pPr>
      <w:widowControl/>
      <w:wordWrap/>
      <w:autoSpaceDE/>
      <w:autoSpaceDN/>
      <w:adjustRightInd w:val="0"/>
      <w:jc w:val="center"/>
      <w:textAlignment w:val="baseline"/>
    </w:pPr>
    <w:rPr>
      <w:kern w:val="0"/>
      <w:sz w:val="20"/>
      <w:szCs w:val="20"/>
    </w:rPr>
  </w:style>
  <w:style w:type="paragraph" w:customStyle="1" w:styleId="aa">
    <w:name w:val="[그림] 제목"/>
    <w:basedOn w:val="a8"/>
    <w:next w:val="a0"/>
    <w:autoRedefine/>
    <w:rsid w:val="00A669CA"/>
    <w:pPr>
      <w:ind w:left="516" w:hanging="232"/>
    </w:pPr>
  </w:style>
  <w:style w:type="paragraph" w:customStyle="1" w:styleId="-11">
    <w:name w:val="표준-(1)자동번호매김(1단계)"/>
    <w:basedOn w:val="a0"/>
    <w:rsid w:val="00660E98"/>
    <w:pPr>
      <w:widowControl/>
      <w:wordWrap/>
      <w:autoSpaceDE/>
      <w:autoSpaceDN/>
      <w:adjustRightInd w:val="0"/>
      <w:ind w:left="1021" w:hanging="851"/>
      <w:textAlignment w:val="baseline"/>
    </w:pPr>
    <w:rPr>
      <w:rFonts w:ascii="바탕체" w:eastAsia="바탕체"/>
      <w:kern w:val="0"/>
      <w:szCs w:val="20"/>
    </w:rPr>
  </w:style>
  <w:style w:type="paragraph" w:styleId="a9">
    <w:name w:val="table of figures"/>
    <w:basedOn w:val="a0"/>
    <w:next w:val="a0"/>
    <w:uiPriority w:val="99"/>
    <w:rsid w:val="00836171"/>
  </w:style>
  <w:style w:type="paragraph" w:customStyle="1" w:styleId="-12">
    <w:name w:val="표준-1)자동번호매김(2단계)"/>
    <w:basedOn w:val="a0"/>
    <w:rsid w:val="00660E98"/>
    <w:pPr>
      <w:wordWrap/>
      <w:spacing w:line="240" w:lineRule="auto"/>
      <w:ind w:left="1247" w:hanging="623"/>
      <w:jc w:val="left"/>
    </w:pPr>
    <w:rPr>
      <w:rFonts w:ascii="바탕체" w:eastAsia="바탕체"/>
      <w:kern w:val="0"/>
      <w:szCs w:val="20"/>
    </w:rPr>
  </w:style>
  <w:style w:type="paragraph" w:customStyle="1" w:styleId="-30">
    <w:name w:val="표준-①자동번호매김(3단계)"/>
    <w:basedOn w:val="a0"/>
    <w:rsid w:val="00660E98"/>
    <w:pPr>
      <w:wordWrap/>
      <w:spacing w:line="240" w:lineRule="auto"/>
      <w:ind w:left="1701" w:hanging="624"/>
      <w:jc w:val="left"/>
    </w:pPr>
    <w:rPr>
      <w:rFonts w:ascii="바탕체" w:eastAsia="바탕체"/>
      <w:kern w:val="0"/>
      <w:szCs w:val="20"/>
    </w:rPr>
  </w:style>
  <w:style w:type="character" w:styleId="ab">
    <w:name w:val="Hyperlink"/>
    <w:uiPriority w:val="99"/>
    <w:rsid w:val="00836171"/>
    <w:rPr>
      <w:color w:val="0000FF"/>
      <w:u w:val="single"/>
    </w:rPr>
  </w:style>
  <w:style w:type="paragraph" w:customStyle="1" w:styleId="42">
    <w:name w:val="스타일 그림 목차 + 앞: 4 글자 내어쓰기:  2 글자"/>
    <w:basedOn w:val="a9"/>
    <w:rsid w:val="00836171"/>
    <w:pPr>
      <w:ind w:left="400"/>
    </w:pPr>
  </w:style>
  <w:style w:type="paragraph" w:customStyle="1" w:styleId="424">
    <w:name w:val="스타일 스타일 그림 목차 + 앞: 4 글자 내어쓰기:  2 글자 + 앞: 4 글자"/>
    <w:basedOn w:val="42"/>
    <w:rsid w:val="00836171"/>
    <w:pPr>
      <w:ind w:left="0"/>
    </w:pPr>
  </w:style>
  <w:style w:type="paragraph" w:customStyle="1" w:styleId="copyright">
    <w:name w:val="copyright문구"/>
    <w:basedOn w:val="a0"/>
    <w:rsid w:val="00836171"/>
    <w:pPr>
      <w:widowControl/>
      <w:wordWrap/>
      <w:autoSpaceDE/>
      <w:autoSpaceDN/>
      <w:adjustRightInd w:val="0"/>
      <w:jc w:val="center"/>
      <w:textAlignment w:val="baseline"/>
    </w:pPr>
    <w:rPr>
      <w:rFonts w:ascii="바탕체" w:eastAsia="바탕체"/>
      <w:kern w:val="0"/>
      <w:sz w:val="16"/>
      <w:szCs w:val="20"/>
    </w:rPr>
  </w:style>
  <w:style w:type="paragraph" w:customStyle="1" w:styleId="421">
    <w:name w:val="스타일 그림 목차 + 앞: 4 글자 내어쓰기:  2 글자1"/>
    <w:basedOn w:val="a9"/>
    <w:rsid w:val="00836171"/>
    <w:pPr>
      <w:ind w:left="200"/>
    </w:pPr>
  </w:style>
  <w:style w:type="paragraph" w:customStyle="1" w:styleId="40">
    <w:name w:val="스타일 그림 목차 + 앞: 4 글자"/>
    <w:basedOn w:val="a9"/>
    <w:rsid w:val="00836171"/>
  </w:style>
  <w:style w:type="paragraph" w:customStyle="1" w:styleId="ac">
    <w:name w:val="표준(왼쪽)"/>
    <w:basedOn w:val="a0"/>
    <w:rsid w:val="00836171"/>
    <w:pPr>
      <w:widowControl/>
      <w:wordWrap/>
      <w:autoSpaceDE/>
      <w:autoSpaceDN/>
      <w:adjustRightInd w:val="0"/>
      <w:jc w:val="left"/>
      <w:textAlignment w:val="baseline"/>
    </w:pPr>
    <w:rPr>
      <w:rFonts w:ascii="바탕체" w:eastAsia="바탕체"/>
      <w:kern w:val="0"/>
      <w:szCs w:val="20"/>
    </w:rPr>
  </w:style>
  <w:style w:type="paragraph" w:customStyle="1" w:styleId="41">
    <w:name w:val="스타일 그림 목차 + 앞: 4 글자1"/>
    <w:basedOn w:val="a9"/>
    <w:autoRedefine/>
    <w:rsid w:val="00836171"/>
    <w:pPr>
      <w:ind w:leftChars="50" w:left="50"/>
    </w:pPr>
  </w:style>
  <w:style w:type="paragraph" w:customStyle="1" w:styleId="4105">
    <w:name w:val="스타일 스타일 그림 목차 + 앞: 4 글자1 + 앞: 0.5 글자"/>
    <w:basedOn w:val="41"/>
    <w:rsid w:val="00836171"/>
    <w:pPr>
      <w:ind w:leftChars="0" w:left="0" w:rightChars="100" w:right="100"/>
    </w:pPr>
  </w:style>
  <w:style w:type="paragraph" w:customStyle="1" w:styleId="41051">
    <w:name w:val="스타일 스타일 그림 목차 + 앞: 4 글자1 + 앞: 0.5 글자1"/>
    <w:basedOn w:val="41"/>
    <w:rsid w:val="00836171"/>
    <w:pPr>
      <w:ind w:leftChars="0" w:left="0"/>
    </w:pPr>
  </w:style>
  <w:style w:type="character" w:customStyle="1" w:styleId="12pt">
    <w:name w:val="스타일 돋움 12 pt"/>
    <w:rsid w:val="00836171"/>
    <w:rPr>
      <w:rFonts w:ascii="돋움" w:hAnsi="돋움"/>
      <w:sz w:val="22"/>
    </w:rPr>
  </w:style>
  <w:style w:type="paragraph" w:customStyle="1" w:styleId="1">
    <w:name w:val="((1))번호매기기"/>
    <w:basedOn w:val="a0"/>
    <w:rsid w:val="00AB3C45"/>
    <w:pPr>
      <w:numPr>
        <w:numId w:val="11"/>
      </w:numPr>
    </w:pPr>
    <w:rPr>
      <w:sz w:val="20"/>
    </w:rPr>
  </w:style>
  <w:style w:type="paragraph" w:customStyle="1" w:styleId="ad">
    <w:name w:val="머리글(오른쪽)"/>
    <w:basedOn w:val="a4"/>
    <w:rsid w:val="00F66C6A"/>
    <w:pPr>
      <w:widowControl/>
      <w:wordWrap/>
      <w:autoSpaceDE/>
      <w:autoSpaceDN/>
      <w:adjustRightInd w:val="0"/>
      <w:jc w:val="right"/>
      <w:textAlignment w:val="baseline"/>
    </w:pPr>
    <w:rPr>
      <w:rFonts w:ascii="바탕체" w:eastAsia="바탕체" w:hAnsi="Times New Roman"/>
      <w:b/>
      <w:kern w:val="0"/>
      <w:sz w:val="20"/>
      <w:szCs w:val="20"/>
    </w:rPr>
  </w:style>
  <w:style w:type="paragraph" w:customStyle="1" w:styleId="155cm44">
    <w:name w:val="스타일 [그림] 제목 + 앞: 1.55 cm 내어쓰기:  4.4 글자"/>
    <w:basedOn w:val="aa"/>
    <w:rsid w:val="00207AC3"/>
    <w:pPr>
      <w:ind w:left="1320" w:hanging="440"/>
    </w:pPr>
  </w:style>
  <w:style w:type="paragraph" w:customStyle="1" w:styleId="2">
    <w:name w:val="제목2"/>
    <w:basedOn w:val="20"/>
    <w:next w:val="a0"/>
    <w:rsid w:val="00672C20"/>
    <w:pPr>
      <w:numPr>
        <w:ilvl w:val="1"/>
        <w:numId w:val="6"/>
      </w:numPr>
      <w:spacing w:before="120" w:after="120" w:line="280" w:lineRule="atLeast"/>
    </w:pPr>
    <w:rPr>
      <w:sz w:val="26"/>
    </w:rPr>
  </w:style>
  <w:style w:type="paragraph" w:customStyle="1" w:styleId="-1">
    <w:name w:val="표준-글머리(1단계)"/>
    <w:basedOn w:val="a0"/>
    <w:rsid w:val="00785F34"/>
    <w:pPr>
      <w:widowControl/>
      <w:tabs>
        <w:tab w:val="num" w:pos="646"/>
      </w:tabs>
      <w:wordWrap/>
      <w:autoSpaceDE/>
      <w:autoSpaceDN/>
      <w:adjustRightInd w:val="0"/>
      <w:ind w:left="646" w:hanging="362"/>
      <w:textAlignment w:val="baseline"/>
    </w:pPr>
    <w:rPr>
      <w:rFonts w:ascii="바탕체" w:eastAsia="바탕체" w:hAnsi="Times New Roman"/>
      <w:kern w:val="0"/>
      <w:szCs w:val="20"/>
    </w:rPr>
  </w:style>
  <w:style w:type="paragraph" w:customStyle="1" w:styleId="311pt">
    <w:name w:val="스타일 제목 3 + 11 pt"/>
    <w:basedOn w:val="4"/>
    <w:rsid w:val="00317636"/>
  </w:style>
  <w:style w:type="paragraph" w:styleId="43">
    <w:name w:val="toc 4"/>
    <w:basedOn w:val="a0"/>
    <w:next w:val="a0"/>
    <w:autoRedefine/>
    <w:semiHidden/>
    <w:rsid w:val="00134D0C"/>
    <w:pPr>
      <w:spacing w:line="240" w:lineRule="auto"/>
      <w:ind w:leftChars="600" w:left="1275"/>
    </w:pPr>
    <w:rPr>
      <w:rFonts w:ascii="바탕" w:eastAsia="바탕" w:hAnsi="Times New Roman"/>
      <w:sz w:val="20"/>
    </w:rPr>
  </w:style>
  <w:style w:type="paragraph" w:styleId="50">
    <w:name w:val="toc 5"/>
    <w:basedOn w:val="a0"/>
    <w:next w:val="a0"/>
    <w:autoRedefine/>
    <w:semiHidden/>
    <w:rsid w:val="00134D0C"/>
    <w:pPr>
      <w:spacing w:line="240" w:lineRule="auto"/>
      <w:ind w:leftChars="800" w:left="1700"/>
    </w:pPr>
    <w:rPr>
      <w:rFonts w:ascii="바탕" w:eastAsia="바탕" w:hAnsi="Times New Roman"/>
      <w:sz w:val="20"/>
    </w:rPr>
  </w:style>
  <w:style w:type="paragraph" w:styleId="60">
    <w:name w:val="toc 6"/>
    <w:basedOn w:val="a0"/>
    <w:next w:val="a0"/>
    <w:autoRedefine/>
    <w:semiHidden/>
    <w:rsid w:val="00134D0C"/>
    <w:pPr>
      <w:spacing w:line="240" w:lineRule="auto"/>
      <w:ind w:leftChars="1000" w:left="2125"/>
    </w:pPr>
    <w:rPr>
      <w:rFonts w:ascii="바탕" w:eastAsia="바탕" w:hAnsi="Times New Roman"/>
      <w:sz w:val="20"/>
    </w:rPr>
  </w:style>
  <w:style w:type="paragraph" w:styleId="7">
    <w:name w:val="toc 7"/>
    <w:basedOn w:val="a0"/>
    <w:next w:val="a0"/>
    <w:autoRedefine/>
    <w:semiHidden/>
    <w:rsid w:val="00134D0C"/>
    <w:pPr>
      <w:spacing w:line="240" w:lineRule="auto"/>
      <w:ind w:leftChars="1200" w:left="2550"/>
    </w:pPr>
    <w:rPr>
      <w:rFonts w:ascii="바탕" w:eastAsia="바탕" w:hAnsi="Times New Roman"/>
      <w:sz w:val="20"/>
    </w:rPr>
  </w:style>
  <w:style w:type="paragraph" w:styleId="80">
    <w:name w:val="toc 8"/>
    <w:basedOn w:val="a0"/>
    <w:next w:val="a0"/>
    <w:autoRedefine/>
    <w:semiHidden/>
    <w:rsid w:val="00134D0C"/>
    <w:pPr>
      <w:spacing w:line="240" w:lineRule="auto"/>
      <w:ind w:leftChars="1400" w:left="2975"/>
    </w:pPr>
    <w:rPr>
      <w:rFonts w:ascii="바탕" w:eastAsia="바탕" w:hAnsi="Times New Roman"/>
      <w:sz w:val="20"/>
    </w:rPr>
  </w:style>
  <w:style w:type="paragraph" w:styleId="90">
    <w:name w:val="toc 9"/>
    <w:basedOn w:val="a0"/>
    <w:next w:val="a0"/>
    <w:autoRedefine/>
    <w:semiHidden/>
    <w:rsid w:val="00134D0C"/>
    <w:pPr>
      <w:spacing w:line="240" w:lineRule="auto"/>
      <w:ind w:leftChars="1600" w:left="3400"/>
    </w:pPr>
    <w:rPr>
      <w:rFonts w:ascii="바탕" w:eastAsia="바탕" w:hAnsi="Times New Roman"/>
      <w:sz w:val="20"/>
    </w:rPr>
  </w:style>
  <w:style w:type="paragraph" w:customStyle="1" w:styleId="ae">
    <w:name w:val="표준(가운데)"/>
    <w:basedOn w:val="ac"/>
    <w:rsid w:val="00E9238F"/>
    <w:pPr>
      <w:jc w:val="center"/>
    </w:pPr>
    <w:rPr>
      <w:rFonts w:hAnsi="Times New Roman"/>
    </w:rPr>
  </w:style>
  <w:style w:type="paragraph" w:styleId="af">
    <w:name w:val="Balloon Text"/>
    <w:basedOn w:val="a0"/>
    <w:link w:val="Char"/>
    <w:rsid w:val="00D84ACC"/>
    <w:pPr>
      <w:spacing w:line="240" w:lineRule="auto"/>
    </w:pPr>
    <w:rPr>
      <w:rFonts w:ascii="맑은 고딕" w:eastAsia="맑은 고딕" w:hAnsi="맑은 고딕"/>
      <w:sz w:val="18"/>
      <w:szCs w:val="18"/>
    </w:rPr>
  </w:style>
  <w:style w:type="character" w:customStyle="1" w:styleId="Char">
    <w:name w:val="풍선 도움말 텍스트 Char"/>
    <w:link w:val="af"/>
    <w:rsid w:val="00D84ACC"/>
    <w:rPr>
      <w:rFonts w:ascii="맑은 고딕" w:eastAsia="맑은 고딕" w:hAnsi="맑은 고딕" w:cs="Times New Roman"/>
      <w:kern w:val="2"/>
      <w:sz w:val="18"/>
      <w:szCs w:val="18"/>
    </w:rPr>
  </w:style>
  <w:style w:type="paragraph" w:customStyle="1" w:styleId="af0">
    <w:name w:val="표의 제목행"/>
    <w:basedOn w:val="a0"/>
    <w:rsid w:val="00793A9C"/>
    <w:pPr>
      <w:widowControl/>
      <w:wordWrap/>
      <w:autoSpaceDE/>
      <w:autoSpaceDN/>
      <w:adjustRightInd w:val="0"/>
      <w:jc w:val="center"/>
      <w:textAlignment w:val="baseline"/>
    </w:pPr>
    <w:rPr>
      <w:rFonts w:ascii="바탕체" w:eastAsia="바탕체" w:hAnsi="Times New Roman"/>
      <w:b/>
      <w:kern w:val="0"/>
      <w:szCs w:val="20"/>
    </w:rPr>
  </w:style>
  <w:style w:type="paragraph" w:customStyle="1" w:styleId="-3">
    <w:name w:val="표준-글머리(3단계)"/>
    <w:basedOn w:val="a0"/>
    <w:rsid w:val="00793A9C"/>
    <w:pPr>
      <w:numPr>
        <w:numId w:val="14"/>
      </w:numPr>
      <w:wordWrap/>
      <w:spacing w:line="240" w:lineRule="auto"/>
    </w:pPr>
    <w:rPr>
      <w:rFonts w:ascii="바탕체" w:eastAsia="바탕체" w:hAnsi="Times New Roman"/>
      <w:kern w:val="0"/>
      <w:szCs w:val="20"/>
    </w:rPr>
  </w:style>
  <w:style w:type="table" w:styleId="af1">
    <w:name w:val="Table Grid"/>
    <w:basedOn w:val="a2"/>
    <w:uiPriority w:val="39"/>
    <w:rsid w:val="003377E6"/>
    <w:pPr>
      <w:jc w:val="both"/>
    </w:pPr>
    <w:rPr>
      <w:rFonts w:ascii="맑은 고딕" w:eastAsia="맑은 고딕" w:hAnsi="맑은 고딕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link w:val="10"/>
    <w:rsid w:val="00DD192A"/>
    <w:rPr>
      <w:rFonts w:ascii="돋움" w:eastAsia="돋움" w:hAnsi="돋움" w:cs="굴림"/>
      <w:b/>
      <w:sz w:val="28"/>
      <w:szCs w:val="26"/>
    </w:rPr>
  </w:style>
  <w:style w:type="paragraph" w:styleId="af2">
    <w:name w:val="List Paragraph"/>
    <w:basedOn w:val="a0"/>
    <w:uiPriority w:val="34"/>
    <w:qFormat/>
    <w:rsid w:val="008F060E"/>
    <w:pPr>
      <w:spacing w:after="160" w:line="259" w:lineRule="auto"/>
      <w:ind w:leftChars="400" w:left="800"/>
    </w:pPr>
    <w:rPr>
      <w:rFonts w:ascii="맑은 고딕" w:eastAsia="맑은 고딕" w:hAnsi="맑은 고딕"/>
      <w:sz w:val="20"/>
      <w:szCs w:val="22"/>
    </w:rPr>
  </w:style>
  <w:style w:type="character" w:styleId="af3">
    <w:name w:val="Unresolved Mention"/>
    <w:uiPriority w:val="99"/>
    <w:semiHidden/>
    <w:unhideWhenUsed/>
    <w:rsid w:val="006823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0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6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4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44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70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39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88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1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824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20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60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14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53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42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1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14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07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83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960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51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05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0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28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90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17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390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97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09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309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4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93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05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8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54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hhwang\My%20Documents\01%20&#54408;&#51656;&#54785;&#49888;&#54876;&#46041;\00.%20&#51064;&#54532;&#46972;&#49444;&#52824;&#49457;&#44277;&#49324;%20&#54408;&#51656;&#44288;&#47532;&#48169;&#50504;\02.%20U-&#51064;&#54532;&#46972;%20&#44277;&#51221;&#44060;&#49440;\&#44592;&#48376;&#53596;&#54540;&#47551;\&#51208;&#52264;&#49436;&#53596;&#54540;&#47551;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MetaDocumentWS" ma:contentTypeID="0x01010002328573F07347D9A7800BDA19699CC2000B0FA4A70B396243A68979AEF677E774" ma:contentTypeVersion="0" ma:contentTypeDescription="Metadata Content Type(Workshare)" ma:contentTypeScope="" ma:versionID="d333092fcb17c7757edfd06fba4ba4f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6142cc285753f069fe6237cbe592e3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AA5868-D58C-44AE-A6CE-64DD82D7BA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AEFEC57-8CF2-4D40-B6F0-09F400CE5D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60D1F3-82BE-4E19-BF74-21D70CB7045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EF7FFD5-1B18-4C01-9D0B-80D33937B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절차서템플릿.dot</Template>
  <TotalTime>684</TotalTime>
  <Pages>13</Pages>
  <Words>992</Words>
  <Characters>5655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HICT_FSO_QLT_I01_콜상담시스템_운영매뉴얼(Rev2)_금융ITO.docx</vt:lpstr>
    </vt:vector>
  </TitlesOfParts>
  <Company/>
  <LinksUpToDate>false</LinksUpToDate>
  <CharactersWithSpaces>6634</CharactersWithSpaces>
  <SharedDoc>false</SharedDoc>
  <HLinks>
    <vt:vector size="402" baseType="variant">
      <vt:variant>
        <vt:i4>2031677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_Toc379468136</vt:lpwstr>
      </vt:variant>
      <vt:variant>
        <vt:i4>2031677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_Toc379468135</vt:lpwstr>
      </vt:variant>
      <vt:variant>
        <vt:i4>2031677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_Toc379468134</vt:lpwstr>
      </vt:variant>
      <vt:variant>
        <vt:i4>2031677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_Toc379468133</vt:lpwstr>
      </vt:variant>
      <vt:variant>
        <vt:i4>2031677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_Toc379468132</vt:lpwstr>
      </vt:variant>
      <vt:variant>
        <vt:i4>2031677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_Toc379468131</vt:lpwstr>
      </vt:variant>
      <vt:variant>
        <vt:i4>2031677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_Toc379468130</vt:lpwstr>
      </vt:variant>
      <vt:variant>
        <vt:i4>1966141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_Toc379468129</vt:lpwstr>
      </vt:variant>
      <vt:variant>
        <vt:i4>1966141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_Toc379468128</vt:lpwstr>
      </vt:variant>
      <vt:variant>
        <vt:i4>1966141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_Toc379468127</vt:lpwstr>
      </vt:variant>
      <vt:variant>
        <vt:i4>1966141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_Toc379468126</vt:lpwstr>
      </vt:variant>
      <vt:variant>
        <vt:i4>1507391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_Toc379306520</vt:lpwstr>
      </vt:variant>
      <vt:variant>
        <vt:i4>1310783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_Toc379306519</vt:lpwstr>
      </vt:variant>
      <vt:variant>
        <vt:i4>1966141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_Toc379468125</vt:lpwstr>
      </vt:variant>
      <vt:variant>
        <vt:i4>1966141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_Toc379468124</vt:lpwstr>
      </vt:variant>
      <vt:variant>
        <vt:i4>1966141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_Toc379468123</vt:lpwstr>
      </vt:variant>
      <vt:variant>
        <vt:i4>1966141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_Toc379468122</vt:lpwstr>
      </vt:variant>
      <vt:variant>
        <vt:i4>1966141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_Toc379468121</vt:lpwstr>
      </vt:variant>
      <vt:variant>
        <vt:i4>1966141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_Toc379468120</vt:lpwstr>
      </vt:variant>
      <vt:variant>
        <vt:i4>1900605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_Toc379468119</vt:lpwstr>
      </vt:variant>
      <vt:variant>
        <vt:i4>1900605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_Toc379468118</vt:lpwstr>
      </vt:variant>
      <vt:variant>
        <vt:i4>1900605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_Toc379468117</vt:lpwstr>
      </vt:variant>
      <vt:variant>
        <vt:i4>1900605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_Toc379468116</vt:lpwstr>
      </vt:variant>
      <vt:variant>
        <vt:i4>1900605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_Toc379468115</vt:lpwstr>
      </vt:variant>
      <vt:variant>
        <vt:i4>1900605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_Toc379468114</vt:lpwstr>
      </vt:variant>
      <vt:variant>
        <vt:i4>1900605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_Toc379468113</vt:lpwstr>
      </vt:variant>
      <vt:variant>
        <vt:i4>1900605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_Toc379468112</vt:lpwstr>
      </vt:variant>
      <vt:variant>
        <vt:i4>1900605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_Toc379468111</vt:lpwstr>
      </vt:variant>
      <vt:variant>
        <vt:i4>1900605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_Toc379468110</vt:lpwstr>
      </vt:variant>
      <vt:variant>
        <vt:i4>1835069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_Toc379468109</vt:lpwstr>
      </vt:variant>
      <vt:variant>
        <vt:i4>1835069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_Toc379468108</vt:lpwstr>
      </vt:variant>
      <vt:variant>
        <vt:i4>1835069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_Toc379468107</vt:lpwstr>
      </vt:variant>
      <vt:variant>
        <vt:i4>1835069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_Toc379468106</vt:lpwstr>
      </vt:variant>
      <vt:variant>
        <vt:i4>1835069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_Toc379468105</vt:lpwstr>
      </vt:variant>
      <vt:variant>
        <vt:i4>1835069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_Toc379468104</vt:lpwstr>
      </vt:variant>
      <vt:variant>
        <vt:i4>1835069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_Toc379468103</vt:lpwstr>
      </vt:variant>
      <vt:variant>
        <vt:i4>1835069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_Toc379468102</vt:lpwstr>
      </vt:variant>
      <vt:variant>
        <vt:i4>1835069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_Toc379468101</vt:lpwstr>
      </vt:variant>
      <vt:variant>
        <vt:i4>1835069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_Toc379468100</vt:lpwstr>
      </vt:variant>
      <vt:variant>
        <vt:i4>1376316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_Toc379468099</vt:lpwstr>
      </vt:variant>
      <vt:variant>
        <vt:i4>1376316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_Toc379468098</vt:lpwstr>
      </vt:variant>
      <vt:variant>
        <vt:i4>1376316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_Toc379468097</vt:lpwstr>
      </vt:variant>
      <vt:variant>
        <vt:i4>1376316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_Toc379468096</vt:lpwstr>
      </vt:variant>
      <vt:variant>
        <vt:i4>1376316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_Toc379468095</vt:lpwstr>
      </vt:variant>
      <vt:variant>
        <vt:i4>1376316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_Toc379468094</vt:lpwstr>
      </vt:variant>
      <vt:variant>
        <vt:i4>1376316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_Toc379468093</vt:lpwstr>
      </vt:variant>
      <vt:variant>
        <vt:i4>1376316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_Toc379468092</vt:lpwstr>
      </vt:variant>
      <vt:variant>
        <vt:i4>1376316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_Toc379468091</vt:lpwstr>
      </vt:variant>
      <vt:variant>
        <vt:i4>1376316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_Toc379468090</vt:lpwstr>
      </vt:variant>
      <vt:variant>
        <vt:i4>1310780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_Toc379468089</vt:lpwstr>
      </vt:variant>
      <vt:variant>
        <vt:i4>1310780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_Toc379468088</vt:lpwstr>
      </vt:variant>
      <vt:variant>
        <vt:i4>1310780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_Toc379468087</vt:lpwstr>
      </vt:variant>
      <vt:variant>
        <vt:i4>1310780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_Toc379468086</vt:lpwstr>
      </vt:variant>
      <vt:variant>
        <vt:i4>1310780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_Toc379468085</vt:lpwstr>
      </vt:variant>
      <vt:variant>
        <vt:i4>1310780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_Toc379468084</vt:lpwstr>
      </vt:variant>
      <vt:variant>
        <vt:i4>1310780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_Toc379468083</vt:lpwstr>
      </vt:variant>
      <vt:variant>
        <vt:i4>1310780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_Toc379468082</vt:lpwstr>
      </vt:variant>
      <vt:variant>
        <vt:i4>1310780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_Toc379468081</vt:lpwstr>
      </vt:variant>
      <vt:variant>
        <vt:i4>1310780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_Toc379468080</vt:lpwstr>
      </vt:variant>
      <vt:variant>
        <vt:i4>1769532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_Toc379468079</vt:lpwstr>
      </vt:variant>
      <vt:variant>
        <vt:i4>1769532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_Toc379468078</vt:lpwstr>
      </vt:variant>
      <vt:variant>
        <vt:i4>1769532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_Toc379468077</vt:lpwstr>
      </vt:variant>
      <vt:variant>
        <vt:i4>1769532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_Toc379468076</vt:lpwstr>
      </vt:variant>
      <vt:variant>
        <vt:i4>1769532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_Toc379468075</vt:lpwstr>
      </vt:variant>
      <vt:variant>
        <vt:i4>1769532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_Toc379468074</vt:lpwstr>
      </vt:variant>
      <vt:variant>
        <vt:i4>1769532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_Toc379468073</vt:lpwstr>
      </vt:variant>
      <vt:variant>
        <vt:i4>1769532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_Toc379468072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HICT_FSO_QLT_I01_콜상담시스템_운영매뉴얼(Rev2)_금융ITO.docx</dc:title>
  <dc:subject/>
  <dc:creator>shhwang</dc:creator>
  <cp:keywords/>
  <cp:lastModifiedBy>김태헌</cp:lastModifiedBy>
  <cp:revision>16</cp:revision>
  <cp:lastPrinted>2014-02-06T07:23:00Z</cp:lastPrinted>
  <dcterms:created xsi:type="dcterms:W3CDTF">2026-04-17T07:33:00Z</dcterms:created>
  <dcterms:modified xsi:type="dcterms:W3CDTF">2026-04-30T01:51:00Z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da225b28-42c0-42b0-a883-5d6d5dc1866b</vt:lpwstr>
  </property>
  <property fmtid="{D5CDD505-2E9C-101B-9397-08002B2CF9AE}" pid="3" name="ContentTypeId">
    <vt:lpwstr>0x01010002328573F07347D9A7800BDA19699CC2000B0FA4A70B396243A68979AEF677E774</vt:lpwstr>
  </property>
  <property fmtid="{D5CDD505-2E9C-101B-9397-08002B2CF9AE}" pid="4" name="HSNC_PaperType">
    <vt:lpwstr>G</vt:lpwstr>
  </property>
  <property fmtid="{D5CDD505-2E9C-101B-9397-08002B2CF9AE}" pid="5" name="HSNC_ProductYN">
    <vt:lpwstr>N</vt:lpwstr>
  </property>
  <property fmtid="{D5CDD505-2E9C-101B-9397-08002B2CF9AE}" pid="6" name="HSNC_NasYN">
    <vt:lpwstr>N</vt:lpwstr>
  </property>
  <property fmtid="{D5CDD505-2E9C-101B-9397-08002B2CF9AE}" pid="7" name="HSNC_CLVS_GROUP_KBN">
    <vt:lpwstr>COLA</vt:lpwstr>
  </property>
  <property fmtid="{D5CDD505-2E9C-101B-9397-08002B2CF9AE}" pid="8" name="HSNC_ParentSystem">
    <vt:lpwstr>C3</vt:lpwstr>
  </property>
  <property fmtid="{D5CDD505-2E9C-101B-9397-08002B2CF9AE}" pid="9" name="DRMSecurityInfo">
    <vt:lpwstr/>
  </property>
  <property fmtid="{D5CDD505-2E9C-101B-9397-08002B2CF9AE}" pid="10" name="HSNC_PublicYN">
    <vt:lpwstr>N</vt:lpwstr>
  </property>
  <property fmtid="{D5CDD505-2E9C-101B-9397-08002B2CF9AE}" pid="11" name="HSNC_DocID">
    <vt:lpwstr>1598175d09cb4ccaa5aa59e5f352a5d3</vt:lpwstr>
  </property>
  <property fmtid="{D5CDD505-2E9C-101B-9397-08002B2CF9AE}" pid="12" name="HSNC_DisplayFileName">
    <vt:lpwstr>HICT_FSO_QLT_I01_콜상담시스템_운영매뉴얼(Rev2)_금융ITO.docx</vt:lpwstr>
  </property>
</Properties>
</file>