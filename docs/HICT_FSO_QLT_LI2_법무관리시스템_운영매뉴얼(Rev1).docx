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38598" w14:textId="1ACB8402" w:rsidR="00CC63F7" w:rsidRPr="00563822" w:rsidRDefault="009E7F91" w:rsidP="00214F46">
      <w:pPr>
        <w:jc w:val="center"/>
        <w:rPr>
          <w:rStyle w:val="Title0"/>
        </w:rPr>
      </w:pPr>
      <w:r>
        <w:rPr>
          <w:noProof/>
        </w:rPr>
        <w:pict w14:anchorId="0B2B6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left:0;text-align:left;margin-left:210.85pt;margin-top:540.35pt;width:146.95pt;height:52.7pt;z-index:4;mso-position-horizontal-relative:text;mso-position-vertical-relative:text">
            <v:imagedata r:id="rId11" o:title="Hanwha Systems_RGB_4_KH"/>
          </v:shape>
        </w:pict>
      </w:r>
      <w:r>
        <w:rPr>
          <w:noProof/>
        </w:rPr>
        <w:pict w14:anchorId="088387B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23.7pt;margin-top:293.6pt;width:262.3pt;height:241.2pt;z-index:1" stroked="f">
            <v:textbox style="mso-next-textbox:#_x0000_s1026;mso-fit-shape-to-text:t">
              <w:txbxContent>
                <w:p w14:paraId="088387DA" w14:textId="77777777" w:rsidR="00066FA9" w:rsidRPr="005D643C" w:rsidRDefault="00066FA9" w:rsidP="00CC63F7">
                  <w:pPr>
                    <w:rPr>
                      <w:rFonts w:ascii="굴림" w:eastAsia="굴림" w:hAnsi="굴림"/>
                      <w:color w:val="808080"/>
                      <w:sz w:val="24"/>
                    </w:rPr>
                  </w:pPr>
                </w:p>
                <w:p w14:paraId="088387DB" w14:textId="307D2305" w:rsidR="00066FA9" w:rsidRPr="004F74E3" w:rsidRDefault="00066FA9" w:rsidP="00CC63F7">
                  <w:pPr>
                    <w:rPr>
                      <w:color w:val="292929"/>
                      <w:sz w:val="24"/>
                    </w:rPr>
                  </w:pPr>
                  <w:proofErr w:type="gramStart"/>
                  <w:r w:rsidRPr="005D643C">
                    <w:rPr>
                      <w:rFonts w:hint="eastAsia"/>
                      <w:color w:val="292929"/>
                      <w:sz w:val="24"/>
                    </w:rPr>
                    <w:t>문서번호 :</w:t>
                  </w:r>
                  <w:proofErr w:type="gramEnd"/>
                  <w:r>
                    <w:rPr>
                      <w:rFonts w:hint="eastAsia"/>
                      <w:color w:val="292929"/>
                      <w:sz w:val="24"/>
                    </w:rPr>
                    <w:t xml:space="preserve"> </w:t>
                  </w:r>
                  <w:r w:rsidR="007961FE">
                    <w:rPr>
                      <w:color w:val="292929"/>
                      <w:sz w:val="24"/>
                    </w:rPr>
                    <w:t>HICT_FSO_QLT_</w:t>
                  </w:r>
                  <w:r w:rsidR="00A92C3F">
                    <w:rPr>
                      <w:rFonts w:hint="eastAsia"/>
                      <w:color w:val="292929"/>
                      <w:sz w:val="24"/>
                    </w:rPr>
                    <w:t>L</w:t>
                  </w:r>
                  <w:r w:rsidR="00A92C3F">
                    <w:rPr>
                      <w:color w:val="292929"/>
                      <w:sz w:val="24"/>
                    </w:rPr>
                    <w:t>I2</w:t>
                  </w:r>
                </w:p>
                <w:p w14:paraId="088387DC" w14:textId="459964CF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Version </w:t>
                  </w:r>
                  <w:r w:rsidR="009F3E1A">
                    <w:rPr>
                      <w:color w:val="292929"/>
                      <w:sz w:val="24"/>
                    </w:rPr>
                    <w:t>2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</w:t>
                  </w:r>
                  <w:r w:rsidR="00796783">
                    <w:rPr>
                      <w:color w:val="292929"/>
                      <w:sz w:val="24"/>
                    </w:rPr>
                    <w:t>0</w:t>
                  </w:r>
                </w:p>
                <w:p w14:paraId="441F9843" w14:textId="1EF3EF59" w:rsidR="005A6CC6" w:rsidRDefault="005A6CC6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한화생명</w:t>
                  </w:r>
                </w:p>
                <w:p w14:paraId="088387E0" w14:textId="7D4B9B91" w:rsidR="00066FA9" w:rsidRPr="00796783" w:rsidRDefault="00796783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proofErr w:type="spellStart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생보</w:t>
                  </w:r>
                  <w:proofErr w:type="spellEnd"/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I</w:t>
                  </w:r>
                  <w:r w:rsidRPr="00796783">
                    <w:rPr>
                      <w:color w:val="292929"/>
                      <w:sz w:val="24"/>
                      <w:highlight w:val="yellow"/>
                    </w:rPr>
                    <w:t>TO</w:t>
                  </w:r>
                  <w:r w:rsidR="00FE31BE">
                    <w:rPr>
                      <w:color w:val="292929"/>
                      <w:sz w:val="24"/>
                      <w:highlight w:val="yellow"/>
                    </w:rPr>
                    <w:t>2</w:t>
                  </w:r>
                  <w:r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팀</w:t>
                  </w:r>
                </w:p>
                <w:p w14:paraId="6A3E1186" w14:textId="3B29CC2E" w:rsidR="00796783" w:rsidRPr="00796783" w:rsidRDefault="00FE31BE" w:rsidP="00CC63F7">
                  <w:pPr>
                    <w:rPr>
                      <w:color w:val="292929"/>
                      <w:sz w:val="24"/>
                      <w:highlight w:val="yellow"/>
                    </w:rPr>
                  </w:pPr>
                  <w:r>
                    <w:rPr>
                      <w:rFonts w:hint="eastAsia"/>
                      <w:color w:val="292929"/>
                      <w:sz w:val="24"/>
                      <w:highlight w:val="yellow"/>
                    </w:rPr>
                    <w:t>채널운영</w:t>
                  </w:r>
                  <w:r w:rsidR="00796783" w:rsidRPr="00796783">
                    <w:rPr>
                      <w:rFonts w:hint="eastAsia"/>
                      <w:color w:val="292929"/>
                      <w:sz w:val="24"/>
                      <w:highlight w:val="yellow"/>
                    </w:rPr>
                    <w:t>파트</w:t>
                  </w:r>
                </w:p>
                <w:p w14:paraId="088387E1" w14:textId="3EEEAE88" w:rsidR="00066FA9" w:rsidRDefault="00AC147D" w:rsidP="00CC63F7">
                  <w:pPr>
                    <w:rPr>
                      <w:color w:val="292929"/>
                      <w:sz w:val="24"/>
                    </w:rPr>
                  </w:pPr>
                  <w:r>
                    <w:rPr>
                      <w:rFonts w:hint="eastAsia"/>
                      <w:color w:val="292929"/>
                      <w:sz w:val="24"/>
                    </w:rPr>
                    <w:t>법무관리시스템</w:t>
                  </w:r>
                </w:p>
                <w:p w14:paraId="32EF21E1" w14:textId="2F32A188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6B9A80" w14:textId="77777777" w:rsid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44C7B9EF" w14:textId="77777777" w:rsidR="00796783" w:rsidRPr="00796783" w:rsidRDefault="00796783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3" w14:textId="77777777" w:rsidR="00066FA9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4" w14:textId="77777777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</w:p>
                <w:p w14:paraId="088387E6" w14:textId="1C8F1A13" w:rsidR="00066FA9" w:rsidRPr="005D643C" w:rsidRDefault="00066FA9" w:rsidP="00CC63F7">
                  <w:pPr>
                    <w:rPr>
                      <w:color w:val="292929"/>
                      <w:sz w:val="24"/>
                    </w:rPr>
                  </w:pPr>
                  <w:r w:rsidRPr="005D643C">
                    <w:rPr>
                      <w:rFonts w:hint="eastAsia"/>
                      <w:color w:val="292929"/>
                      <w:sz w:val="24"/>
                    </w:rPr>
                    <w:t>20</w:t>
                  </w:r>
                  <w:r w:rsidR="00796783">
                    <w:rPr>
                      <w:color w:val="292929"/>
                      <w:sz w:val="24"/>
                    </w:rPr>
                    <w:t>26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>. 0</w:t>
                  </w:r>
                  <w:r w:rsidR="0077099A">
                    <w:rPr>
                      <w:color w:val="292929"/>
                      <w:sz w:val="24"/>
                    </w:rPr>
                    <w:t>4</w:t>
                  </w:r>
                  <w:r w:rsidRPr="005D643C">
                    <w:rPr>
                      <w:rFonts w:hint="eastAsia"/>
                      <w:color w:val="292929"/>
                      <w:sz w:val="24"/>
                    </w:rPr>
                    <w:t xml:space="preserve">. </w:t>
                  </w:r>
                  <w:r w:rsidR="00892403">
                    <w:rPr>
                      <w:color w:val="292929"/>
                      <w:sz w:val="24"/>
                    </w:rPr>
                    <w:t>20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88387C0">
          <v:line id="_x0000_s1028" style="position:absolute;left:0;text-align:left;z-index:2" from="210.85pt,316.9pt" to="210.85pt,529.4pt" strokecolor="gray" strokeweight="1.5pt"/>
        </w:pict>
      </w:r>
      <w:r>
        <w:rPr>
          <w:noProof/>
        </w:rPr>
        <w:pict w14:anchorId="088387C1">
          <v:shape id="_x0000_s1029" type="#_x0000_t202" style="position:absolute;left:0;text-align:left;margin-left:18pt;margin-top:66.8pt;width:450pt;height:140.2pt;z-index:3" filled="f" stroked="f" strokecolor="#2896d7">
            <v:textbox style="mso-next-textbox:#_x0000_s1029">
              <w:txbxContent>
                <w:p w14:paraId="088387E7" w14:textId="3E2B8C86" w:rsidR="00066FA9" w:rsidRPr="00604D0A" w:rsidRDefault="00066FA9" w:rsidP="001636EF">
                  <w:pPr>
                    <w:jc w:val="right"/>
                    <w:rPr>
                      <w:b/>
                      <w:bCs/>
                      <w:color w:val="333333"/>
                      <w:sz w:val="30"/>
                      <w:szCs w:val="30"/>
                    </w:rPr>
                  </w:pP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한화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시스템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금융</w:t>
                  </w:r>
                  <w:r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ITO</w:t>
                  </w:r>
                  <w:r w:rsidRPr="00604D0A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 xml:space="preserve"> </w:t>
                  </w:r>
                  <w:r w:rsidR="00796783">
                    <w:rPr>
                      <w:rFonts w:hint="eastAsia"/>
                      <w:b/>
                      <w:bCs/>
                      <w:color w:val="333333"/>
                      <w:sz w:val="30"/>
                      <w:szCs w:val="30"/>
                    </w:rPr>
                    <w:t>품질 U</w:t>
                  </w:r>
                  <w:r w:rsidR="00796783">
                    <w:rPr>
                      <w:b/>
                      <w:bCs/>
                      <w:color w:val="333333"/>
                      <w:sz w:val="30"/>
                      <w:szCs w:val="30"/>
                    </w:rPr>
                    <w:t>nit</w:t>
                  </w:r>
                </w:p>
                <w:p w14:paraId="0CF6E03D" w14:textId="77777777" w:rsidR="005A6CC6" w:rsidRDefault="005A6CC6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</w:p>
                <w:p w14:paraId="088387E9" w14:textId="768CA730" w:rsidR="00066FA9" w:rsidRPr="005A6CC6" w:rsidRDefault="00796783" w:rsidP="005A6CC6">
                  <w:pPr>
                    <w:spacing w:line="240" w:lineRule="atLeast"/>
                    <w:jc w:val="right"/>
                    <w:rPr>
                      <w:b/>
                      <w:bCs/>
                      <w:sz w:val="60"/>
                      <w:szCs w:val="60"/>
                    </w:rPr>
                  </w:pPr>
                  <w:r>
                    <w:rPr>
                      <w:rFonts w:hint="eastAsia"/>
                      <w:b/>
                      <w:bCs/>
                      <w:sz w:val="60"/>
                      <w:szCs w:val="60"/>
                    </w:rPr>
                    <w:t>운영자 매뉴얼</w:t>
                  </w:r>
                </w:p>
                <w:p w14:paraId="088387EA" w14:textId="77777777" w:rsidR="00066FA9" w:rsidRPr="00BB475C" w:rsidRDefault="00066FA9" w:rsidP="00CC63F7">
                  <w:pPr>
                    <w:jc w:val="right"/>
                    <w:rPr>
                      <w:b/>
                      <w:bCs/>
                      <w:sz w:val="70"/>
                      <w:szCs w:val="70"/>
                    </w:rPr>
                  </w:pPr>
                </w:p>
              </w:txbxContent>
            </v:textbox>
          </v:shape>
        </w:pict>
      </w:r>
      <w:r w:rsidR="00CC63F7">
        <w:br w:type="page"/>
      </w:r>
      <w:r w:rsidR="00CC63F7" w:rsidRPr="00563822">
        <w:rPr>
          <w:rStyle w:val="Title0"/>
          <w:rFonts w:hint="eastAsia"/>
        </w:rPr>
        <w:lastRenderedPageBreak/>
        <w:t>문 서 정 보</w:t>
      </w:r>
    </w:p>
    <w:tbl>
      <w:tblPr>
        <w:tblW w:w="10163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32"/>
        <w:gridCol w:w="2514"/>
        <w:gridCol w:w="1551"/>
        <w:gridCol w:w="1689"/>
        <w:gridCol w:w="2377"/>
      </w:tblGrid>
      <w:tr w:rsidR="00CC63F7" w:rsidRPr="00563822" w14:paraId="0883859E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구분</w:t>
            </w:r>
          </w:p>
        </w:tc>
        <w:tc>
          <w:tcPr>
            <w:tcW w:w="2514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A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소속</w:t>
            </w:r>
          </w:p>
        </w:tc>
        <w:tc>
          <w:tcPr>
            <w:tcW w:w="1551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B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이름</w:t>
            </w:r>
          </w:p>
        </w:tc>
        <w:tc>
          <w:tcPr>
            <w:tcW w:w="1689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C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일자</w:t>
            </w:r>
          </w:p>
        </w:tc>
        <w:tc>
          <w:tcPr>
            <w:tcW w:w="2377" w:type="dxa"/>
            <w:tcBorders>
              <w:top w:val="single" w:sz="8" w:space="0" w:color="0D0D0D"/>
              <w:bottom w:val="single" w:sz="8" w:space="0" w:color="0D0D0D"/>
            </w:tcBorders>
            <w:shd w:val="clear" w:color="auto" w:fill="CCCCCC"/>
            <w:vAlign w:val="center"/>
          </w:tcPr>
          <w:p w14:paraId="0883859D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서명</w:t>
            </w:r>
          </w:p>
        </w:tc>
      </w:tr>
      <w:tr w:rsidR="00E9238F" w:rsidRPr="00564306" w14:paraId="088385A4" w14:textId="77777777" w:rsidTr="004E4379">
        <w:trPr>
          <w:trHeight w:val="397"/>
          <w:jc w:val="center"/>
        </w:trPr>
        <w:tc>
          <w:tcPr>
            <w:tcW w:w="2032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9F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작성자</w:t>
            </w:r>
          </w:p>
        </w:tc>
        <w:tc>
          <w:tcPr>
            <w:tcW w:w="2514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0" w14:textId="28642CD1" w:rsidR="00E9238F" w:rsidRPr="00E9238F" w:rsidRDefault="007961FE" w:rsidP="00C3024F">
            <w:pPr>
              <w:pStyle w:val="ae"/>
              <w:rPr>
                <w:rFonts w:ascii="돋움체" w:eastAsia="돋움체" w:hAnsi="돋움체"/>
              </w:rPr>
            </w:pPr>
            <w:proofErr w:type="spellStart"/>
            <w:r>
              <w:rPr>
                <w:rFonts w:ascii="돋움체" w:eastAsia="돋움체" w:hAnsi="돋움체" w:hint="eastAsia"/>
              </w:rPr>
              <w:t>생보</w:t>
            </w:r>
            <w:proofErr w:type="spellEnd"/>
            <w:r>
              <w:rPr>
                <w:rFonts w:ascii="돋움체" w:eastAsia="돋움체" w:hAnsi="돋움체" w:hint="eastAsia"/>
              </w:rPr>
              <w:t>I</w:t>
            </w:r>
            <w:r>
              <w:rPr>
                <w:rFonts w:ascii="돋움체" w:eastAsia="돋움체" w:hAnsi="돋움체"/>
              </w:rPr>
              <w:t>TO</w:t>
            </w:r>
            <w:r w:rsidR="00FE31BE">
              <w:rPr>
                <w:rFonts w:ascii="돋움체" w:eastAsia="돋움체" w:hAnsi="돋움체"/>
              </w:rPr>
              <w:t>2</w:t>
            </w:r>
            <w:r>
              <w:rPr>
                <w:rFonts w:ascii="돋움체" w:eastAsia="돋움체" w:hAnsi="돋움체" w:hint="eastAsia"/>
              </w:rPr>
              <w:t>팀</w:t>
            </w:r>
          </w:p>
        </w:tc>
        <w:tc>
          <w:tcPr>
            <w:tcW w:w="1551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1" w14:textId="1B4D598D" w:rsidR="00E9238F" w:rsidRPr="00E9238F" w:rsidRDefault="00FE31BE" w:rsidP="000F0D5C">
            <w:pPr>
              <w:pStyle w:val="ac"/>
              <w:jc w:val="center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장재율</w:t>
            </w:r>
          </w:p>
        </w:tc>
        <w:tc>
          <w:tcPr>
            <w:tcW w:w="1689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2" w14:textId="5E6FA282" w:rsidR="00E9238F" w:rsidRPr="00E9238F" w:rsidRDefault="007961FE" w:rsidP="00E9238F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2</w:t>
            </w:r>
            <w:r>
              <w:rPr>
                <w:rFonts w:ascii="돋움체" w:eastAsia="돋움체" w:hAnsi="돋움체"/>
              </w:rPr>
              <w:t>026.0</w:t>
            </w:r>
            <w:r w:rsidR="00FE31BE">
              <w:rPr>
                <w:rFonts w:ascii="돋움체" w:eastAsia="돋움체" w:hAnsi="돋움체"/>
              </w:rPr>
              <w:t>4</w:t>
            </w:r>
            <w:r>
              <w:rPr>
                <w:rFonts w:ascii="돋움체" w:eastAsia="돋움체" w:hAnsi="돋움체"/>
              </w:rPr>
              <w:t>.</w:t>
            </w:r>
            <w:r w:rsidR="0030537A">
              <w:rPr>
                <w:rFonts w:ascii="돋움체" w:eastAsia="돋움체" w:hAnsi="돋움체"/>
              </w:rPr>
              <w:t>20</w:t>
            </w:r>
          </w:p>
        </w:tc>
        <w:tc>
          <w:tcPr>
            <w:tcW w:w="2377" w:type="dxa"/>
            <w:tcBorders>
              <w:top w:val="single" w:sz="8" w:space="0" w:color="0D0D0D"/>
              <w:bottom w:val="dotted" w:sz="4" w:space="0" w:color="auto"/>
            </w:tcBorders>
            <w:vAlign w:val="center"/>
          </w:tcPr>
          <w:p w14:paraId="088385A3" w14:textId="46A75B9E" w:rsidR="00E9238F" w:rsidRPr="005E0277" w:rsidRDefault="00FE31BE" w:rsidP="00CC63F7">
            <w:pPr>
              <w:rPr>
                <w:color w:val="292929"/>
              </w:rPr>
            </w:pPr>
            <w:r>
              <w:rPr>
                <w:rFonts w:hint="eastAsia"/>
                <w:color w:val="292929"/>
              </w:rPr>
              <w:t>장재율</w:t>
            </w:r>
          </w:p>
        </w:tc>
      </w:tr>
      <w:tr w:rsidR="00E9238F" w:rsidRPr="00564306" w14:paraId="088385AA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5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검토자</w:t>
            </w:r>
          </w:p>
        </w:tc>
        <w:tc>
          <w:tcPr>
            <w:tcW w:w="251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6" w14:textId="17AFECF6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  <w:tc>
          <w:tcPr>
            <w:tcW w:w="155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7" w14:textId="42D46A86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8" w14:textId="6DB7E4E1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8385A9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  <w:tr w:rsidR="00E9238F" w:rsidRPr="00564306" w14:paraId="088385B0" w14:textId="77777777" w:rsidTr="00A12A67">
        <w:trPr>
          <w:trHeight w:val="397"/>
          <w:jc w:val="center"/>
        </w:trPr>
        <w:tc>
          <w:tcPr>
            <w:tcW w:w="2032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B" w14:textId="77777777" w:rsidR="00E9238F" w:rsidRPr="005E0277" w:rsidRDefault="00E9238F" w:rsidP="00563822">
            <w:pPr>
              <w:jc w:val="center"/>
              <w:rPr>
                <w:color w:val="292929"/>
              </w:rPr>
            </w:pPr>
            <w:r w:rsidRPr="005E0277">
              <w:rPr>
                <w:rFonts w:hint="eastAsia"/>
                <w:color w:val="292929"/>
              </w:rPr>
              <w:t>승</w:t>
            </w:r>
            <w:smartTag w:uri="urn:schemas:contacts" w:element="GivenName">
              <w:r w:rsidRPr="005E0277">
                <w:rPr>
                  <w:rFonts w:hint="eastAsia"/>
                  <w:color w:val="292929"/>
                </w:rPr>
                <w:t>인자</w:t>
              </w:r>
            </w:smartTag>
          </w:p>
        </w:tc>
        <w:tc>
          <w:tcPr>
            <w:tcW w:w="2514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C" w14:textId="0657B614" w:rsidR="00E9238F" w:rsidRPr="00E9238F" w:rsidRDefault="007961FE" w:rsidP="00F30439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</w:t>
            </w:r>
            <w:r>
              <w:rPr>
                <w:rFonts w:ascii="돋움체" w:eastAsia="돋움체" w:hAnsi="돋움체"/>
              </w:rPr>
              <w:t>Unit</w:t>
            </w:r>
          </w:p>
        </w:tc>
        <w:tc>
          <w:tcPr>
            <w:tcW w:w="1551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D" w14:textId="049DEEC5" w:rsidR="00E9238F" w:rsidRPr="00E9238F" w:rsidRDefault="00E9238F" w:rsidP="00F30439">
            <w:pPr>
              <w:pStyle w:val="ac"/>
              <w:jc w:val="center"/>
              <w:rPr>
                <w:rFonts w:ascii="돋움체" w:eastAsia="돋움체" w:hAnsi="돋움체"/>
              </w:rPr>
            </w:pPr>
          </w:p>
        </w:tc>
        <w:tc>
          <w:tcPr>
            <w:tcW w:w="1689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E" w14:textId="392CBEBB" w:rsidR="00E9238F" w:rsidRPr="00E9238F" w:rsidRDefault="00E9238F" w:rsidP="00F30439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377" w:type="dxa"/>
            <w:tcBorders>
              <w:top w:val="dotted" w:sz="4" w:space="0" w:color="auto"/>
              <w:bottom w:val="single" w:sz="8" w:space="0" w:color="auto"/>
            </w:tcBorders>
            <w:vAlign w:val="center"/>
          </w:tcPr>
          <w:p w14:paraId="088385AF" w14:textId="77777777" w:rsidR="00E9238F" w:rsidRPr="005E0277" w:rsidRDefault="00E9238F" w:rsidP="00CC63F7">
            <w:pPr>
              <w:rPr>
                <w:color w:val="292929"/>
              </w:rPr>
            </w:pPr>
          </w:p>
        </w:tc>
      </w:tr>
    </w:tbl>
    <w:p w14:paraId="088385B1" w14:textId="77777777" w:rsidR="00CC63F7" w:rsidRPr="00564306" w:rsidRDefault="00CC63F7" w:rsidP="00CC63F7">
      <w:pPr>
        <w:jc w:val="center"/>
      </w:pPr>
    </w:p>
    <w:p w14:paraId="088385B2" w14:textId="77777777" w:rsidR="00CC63F7" w:rsidRDefault="00CC63F7" w:rsidP="00CC63F7">
      <w:pPr>
        <w:jc w:val="center"/>
      </w:pPr>
    </w:p>
    <w:p w14:paraId="088385B3" w14:textId="77777777" w:rsidR="00CC63F7" w:rsidRPr="00563822" w:rsidRDefault="00CC63F7" w:rsidP="00563822">
      <w:pPr>
        <w:jc w:val="center"/>
        <w:rPr>
          <w:rStyle w:val="Title0"/>
          <w:bCs/>
        </w:rPr>
      </w:pPr>
      <w:proofErr w:type="spellStart"/>
      <w:r w:rsidRPr="00563822">
        <w:rPr>
          <w:rStyle w:val="Title0"/>
          <w:rFonts w:hint="eastAsia"/>
          <w:bCs/>
        </w:rPr>
        <w:t>제·개정</w:t>
      </w:r>
      <w:proofErr w:type="spellEnd"/>
      <w:r w:rsidRPr="00563822">
        <w:rPr>
          <w:rStyle w:val="Title0"/>
          <w:rFonts w:hint="eastAsia"/>
          <w:bCs/>
        </w:rPr>
        <w:t xml:space="preserve"> 이력</w:t>
      </w:r>
    </w:p>
    <w:tbl>
      <w:tblPr>
        <w:tblW w:w="101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86"/>
        <w:gridCol w:w="1080"/>
        <w:gridCol w:w="2942"/>
        <w:gridCol w:w="1134"/>
        <w:gridCol w:w="1173"/>
        <w:gridCol w:w="1174"/>
        <w:gridCol w:w="1174"/>
      </w:tblGrid>
      <w:tr w:rsidR="00CC63F7" w:rsidRPr="00563822" w14:paraId="088385BB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4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제·개정일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5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Version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6" w14:textId="77777777" w:rsidR="00CC63F7" w:rsidRPr="00563822" w:rsidRDefault="00CC63F7" w:rsidP="00563822">
            <w:pPr>
              <w:pStyle w:val="Title"/>
            </w:pPr>
            <w:proofErr w:type="spellStart"/>
            <w:r w:rsidRPr="00563822">
              <w:rPr>
                <w:rFonts w:hint="eastAsia"/>
              </w:rPr>
              <w:t>제·개정</w:t>
            </w:r>
            <w:proofErr w:type="spellEnd"/>
            <w:r w:rsidRPr="00563822">
              <w:rPr>
                <w:rFonts w:hint="eastAsia"/>
              </w:rPr>
              <w:t xml:space="preserve"> 내용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7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개정위치</w:t>
            </w: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8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작성자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9" w14:textId="77777777" w:rsidR="00CC63F7" w:rsidRPr="00563822" w:rsidRDefault="00CC63F7" w:rsidP="00563822">
            <w:pPr>
              <w:pStyle w:val="Title"/>
            </w:pPr>
            <w:r w:rsidRPr="00563822">
              <w:rPr>
                <w:rFonts w:hint="eastAsia"/>
              </w:rPr>
              <w:t>검토자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shd w:val="clear" w:color="auto" w:fill="CCCCCC"/>
            <w:vAlign w:val="center"/>
          </w:tcPr>
          <w:p w14:paraId="088385BA" w14:textId="77777777" w:rsidR="00CC63F7" w:rsidRPr="00563822" w:rsidRDefault="00CC63F7" w:rsidP="00563822">
            <w:pPr>
              <w:pStyle w:val="Title"/>
            </w:pPr>
            <w:smartTag w:uri="urn:schemas-microsoft-com:office:smarttags" w:element="PersonName">
              <w:r w:rsidRPr="00563822">
                <w:rPr>
                  <w:rFonts w:hint="eastAsia"/>
                </w:rPr>
                <w:t>승인자</w:t>
              </w:r>
            </w:smartTag>
          </w:p>
        </w:tc>
      </w:tr>
      <w:tr w:rsidR="007961FE" w14:paraId="088385C3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C" w14:textId="73BE7C6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20</w:t>
            </w:r>
            <w:r>
              <w:rPr>
                <w:rFonts w:ascii="돋움체" w:eastAsia="돋움체" w:hAnsi="돋움체"/>
              </w:rPr>
              <w:t>2</w:t>
            </w:r>
            <w:r w:rsidRPr="00E9238F">
              <w:rPr>
                <w:rFonts w:ascii="돋움체" w:eastAsia="돋움체" w:hAnsi="돋움체" w:hint="eastAsia"/>
              </w:rPr>
              <w:t>6.0</w:t>
            </w:r>
            <w:r w:rsidR="00FA10E3">
              <w:rPr>
                <w:rFonts w:ascii="돋움체" w:eastAsia="돋움체" w:hAnsi="돋움체"/>
              </w:rPr>
              <w:t>4</w:t>
            </w:r>
            <w:r w:rsidRPr="00E9238F">
              <w:rPr>
                <w:rFonts w:ascii="돋움체" w:eastAsia="돋움체" w:hAnsi="돋움체" w:hint="eastAsia"/>
              </w:rPr>
              <w:t>.</w:t>
            </w:r>
            <w:r w:rsidR="00F71F3F">
              <w:rPr>
                <w:rFonts w:ascii="돋움체" w:eastAsia="돋움체" w:hAnsi="돋움체"/>
              </w:rPr>
              <w:t>20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D" w14:textId="2B5FE835" w:rsidR="007961FE" w:rsidRPr="00E9238F" w:rsidRDefault="0096622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/>
              </w:rPr>
              <w:t>1</w:t>
            </w:r>
            <w:r w:rsidR="007961FE" w:rsidRPr="00E9238F">
              <w:rPr>
                <w:rFonts w:ascii="돋움체" w:eastAsia="돋움체" w:hAnsi="돋움체" w:hint="eastAsia"/>
              </w:rPr>
              <w:t>.</w:t>
            </w:r>
            <w:r w:rsidR="00A640A2">
              <w:rPr>
                <w:rFonts w:ascii="돋움체" w:eastAsia="돋움체" w:hAnsi="돋움체"/>
              </w:rPr>
              <w:t>0</w:t>
            </w:r>
          </w:p>
        </w:tc>
        <w:tc>
          <w:tcPr>
            <w:tcW w:w="2942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E" w14:textId="1EF7FA71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  <w:r w:rsidRPr="00E9238F">
              <w:rPr>
                <w:rFonts w:ascii="돋움체" w:eastAsia="돋움체" w:hAnsi="돋움체" w:hint="eastAsia"/>
              </w:rPr>
              <w:t>최초</w:t>
            </w:r>
            <w:r w:rsidR="00416890">
              <w:rPr>
                <w:rFonts w:ascii="돋움체" w:eastAsia="돋움체" w:hAnsi="돋움체" w:hint="eastAsia"/>
              </w:rPr>
              <w:t xml:space="preserve"> </w:t>
            </w:r>
            <w:r w:rsidRPr="00E9238F">
              <w:rPr>
                <w:rFonts w:ascii="돋움체" w:eastAsia="돋움체" w:hAnsi="돋움체" w:hint="eastAsia"/>
              </w:rPr>
              <w:t>작성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BF" w14:textId="5711B13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0" w14:textId="4EBD407C" w:rsidR="007961FE" w:rsidRPr="00E9238F" w:rsidRDefault="00FA10E3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장재율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1" w14:textId="7AC8BCC2" w:rsidR="007961FE" w:rsidRPr="00E9238F" w:rsidRDefault="00C77200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  <w:r>
              <w:rPr>
                <w:rFonts w:ascii="돋움체" w:eastAsia="돋움체" w:hAnsi="돋움체" w:hint="eastAsia"/>
                <w:color w:val="0000FF"/>
              </w:rPr>
              <w:t>파트리더</w:t>
            </w:r>
          </w:p>
        </w:tc>
        <w:tc>
          <w:tcPr>
            <w:tcW w:w="1174" w:type="dxa"/>
            <w:tcBorders>
              <w:top w:val="single" w:sz="8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2" w14:textId="7E453F64" w:rsidR="007961FE" w:rsidRPr="00E9238F" w:rsidRDefault="00C77200" w:rsidP="007961FE">
            <w:pPr>
              <w:pStyle w:val="ae"/>
              <w:rPr>
                <w:rFonts w:ascii="돋움체" w:eastAsia="돋움체" w:hAnsi="돋움체"/>
              </w:rPr>
            </w:pPr>
            <w:r>
              <w:rPr>
                <w:rFonts w:ascii="돋움체" w:eastAsia="돋움체" w:hAnsi="돋움체" w:hint="eastAsia"/>
              </w:rPr>
              <w:t>품질U</w:t>
            </w:r>
            <w:r>
              <w:rPr>
                <w:rFonts w:ascii="돋움체" w:eastAsia="돋움체" w:hAnsi="돋움체"/>
              </w:rPr>
              <w:t>nit</w:t>
            </w:r>
          </w:p>
        </w:tc>
      </w:tr>
      <w:tr w:rsidR="007961FE" w14:paraId="088385C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4" w14:textId="2D6AF6C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5" w14:textId="2E8B3487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7" w14:textId="212BF60E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8" w14:textId="5C4196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9" w14:textId="62C7AC5A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A" w14:textId="002D3E9D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B" w14:textId="34ECEC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D" w14:textId="2EE925B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E" w14:textId="18DE9AE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CF" w14:textId="7967A980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0" w14:textId="0AEC1DE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1" w14:textId="03DB30C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2" w14:textId="3E0FF0BF" w:rsidR="007961FE" w:rsidRPr="00E9238F" w:rsidRDefault="007961FE" w:rsidP="007961FE">
            <w:pPr>
              <w:pStyle w:val="ae"/>
              <w:rPr>
                <w:rFonts w:ascii="돋움체" w:eastAsia="돋움체" w:hAnsi="돋움체"/>
                <w:color w:val="0000FF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3" w14:textId="18FD075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D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5" w14:textId="4E52E21E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6" w14:textId="72916169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7" w14:textId="60247B0C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8" w14:textId="40ED06A3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9" w14:textId="7925F9CC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A" w14:textId="2DDBBE3F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B" w14:textId="04939C31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D" w14:textId="3D93FAC6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E" w14:textId="208C332D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DF" w14:textId="50D1ED5F" w:rsidR="007961FE" w:rsidRPr="00E9238F" w:rsidRDefault="007961FE" w:rsidP="007961FE">
            <w:pPr>
              <w:pStyle w:val="ac"/>
              <w:rPr>
                <w:rFonts w:ascii="돋움체" w:eastAsia="돋움체" w:hAnsi="돋움체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0" w14:textId="5436AE8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1" w14:textId="5CB9852B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2" w14:textId="3E345674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</w:tcPr>
          <w:p w14:paraId="088385E3" w14:textId="621E4470" w:rsidR="007961FE" w:rsidRPr="00E9238F" w:rsidRDefault="007961FE" w:rsidP="007961FE">
            <w:pPr>
              <w:pStyle w:val="ae"/>
              <w:rPr>
                <w:rFonts w:ascii="돋움체" w:eastAsia="돋움체" w:hAnsi="돋움체"/>
              </w:rPr>
            </w:pPr>
          </w:p>
        </w:tc>
      </w:tr>
      <w:tr w:rsidR="007961FE" w14:paraId="088385E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5" w14:textId="052779F5" w:rsidR="007961FE" w:rsidRPr="00564306" w:rsidRDefault="007961FE" w:rsidP="007961FE">
            <w:pPr>
              <w:jc w:val="center"/>
            </w:pPr>
          </w:p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6" w14:textId="6778176C" w:rsidR="007961FE" w:rsidRPr="00564306" w:rsidRDefault="007961FE" w:rsidP="007961FE">
            <w:pPr>
              <w:jc w:val="center"/>
            </w:pPr>
          </w:p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7" w14:textId="741F1511" w:rsidR="007961FE" w:rsidRPr="00564306" w:rsidRDefault="007961FE" w:rsidP="007961FE">
            <w:pPr>
              <w:jc w:val="left"/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8" w14:textId="654A72B2" w:rsidR="007961FE" w:rsidRPr="00564306" w:rsidRDefault="007961FE" w:rsidP="007961FE">
            <w:pPr>
              <w:jc w:val="center"/>
            </w:pPr>
          </w:p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9" w14:textId="710844F6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A" w14:textId="77777777" w:rsidR="007961FE" w:rsidRPr="00564306" w:rsidRDefault="007961FE" w:rsidP="007961FE">
            <w:pPr>
              <w:jc w:val="center"/>
            </w:pPr>
          </w:p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B" w14:textId="77777777" w:rsidR="007961FE" w:rsidRPr="00564306" w:rsidRDefault="007961FE" w:rsidP="007961FE"/>
        </w:tc>
      </w:tr>
      <w:tr w:rsidR="007961FE" w14:paraId="088385F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E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3" w14:textId="77777777" w:rsidR="007961FE" w:rsidRPr="00564306" w:rsidRDefault="007961FE" w:rsidP="007961FE"/>
        </w:tc>
      </w:tr>
      <w:tr w:rsidR="007961FE" w14:paraId="088385F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B" w14:textId="77777777" w:rsidR="007961FE" w:rsidRPr="00564306" w:rsidRDefault="007961FE" w:rsidP="007961FE"/>
        </w:tc>
      </w:tr>
      <w:tr w:rsidR="007961FE" w14:paraId="0883860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5F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3" w14:textId="77777777" w:rsidR="007961FE" w:rsidRPr="00564306" w:rsidRDefault="007961FE" w:rsidP="007961FE"/>
        </w:tc>
      </w:tr>
      <w:tr w:rsidR="007961FE" w14:paraId="0883860C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5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6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7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8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9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A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dotted" w:sz="4" w:space="0" w:color="auto"/>
              <w:right w:val="single" w:sz="4" w:space="0" w:color="808080"/>
            </w:tcBorders>
            <w:vAlign w:val="center"/>
          </w:tcPr>
          <w:p w14:paraId="0883860B" w14:textId="77777777" w:rsidR="007961FE" w:rsidRPr="00564306" w:rsidRDefault="007961FE" w:rsidP="007961FE"/>
        </w:tc>
      </w:tr>
      <w:tr w:rsidR="007961FE" w14:paraId="08838614" w14:textId="77777777" w:rsidTr="007961FE">
        <w:trPr>
          <w:trHeight w:val="397"/>
          <w:jc w:val="center"/>
        </w:trPr>
        <w:tc>
          <w:tcPr>
            <w:tcW w:w="1486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D" w14:textId="77777777" w:rsidR="007961FE" w:rsidRPr="00564306" w:rsidRDefault="007961FE" w:rsidP="007961FE"/>
        </w:tc>
        <w:tc>
          <w:tcPr>
            <w:tcW w:w="1080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E" w14:textId="77777777" w:rsidR="007961FE" w:rsidRPr="00564306" w:rsidRDefault="007961FE" w:rsidP="007961FE"/>
        </w:tc>
        <w:tc>
          <w:tcPr>
            <w:tcW w:w="2942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0F" w14:textId="77777777" w:rsidR="007961FE" w:rsidRPr="00564306" w:rsidRDefault="007961FE" w:rsidP="007961FE"/>
        </w:tc>
        <w:tc>
          <w:tcPr>
            <w:tcW w:w="113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0" w14:textId="77777777" w:rsidR="007961FE" w:rsidRPr="00564306" w:rsidRDefault="007961FE" w:rsidP="007961FE"/>
        </w:tc>
        <w:tc>
          <w:tcPr>
            <w:tcW w:w="1173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1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2" w14:textId="77777777" w:rsidR="007961FE" w:rsidRPr="00564306" w:rsidRDefault="007961FE" w:rsidP="007961FE"/>
        </w:tc>
        <w:tc>
          <w:tcPr>
            <w:tcW w:w="1174" w:type="dxa"/>
            <w:tcBorders>
              <w:top w:val="dotted" w:sz="4" w:space="0" w:color="auto"/>
              <w:left w:val="single" w:sz="4" w:space="0" w:color="808080"/>
              <w:bottom w:val="single" w:sz="8" w:space="0" w:color="auto"/>
              <w:right w:val="single" w:sz="4" w:space="0" w:color="808080"/>
            </w:tcBorders>
            <w:vAlign w:val="center"/>
          </w:tcPr>
          <w:p w14:paraId="08838613" w14:textId="77777777" w:rsidR="007961FE" w:rsidRPr="00564306" w:rsidRDefault="007961FE" w:rsidP="007961FE"/>
        </w:tc>
      </w:tr>
    </w:tbl>
    <w:p w14:paraId="08838615" w14:textId="77777777" w:rsidR="00214F46" w:rsidRPr="00836171" w:rsidRDefault="005907E3" w:rsidP="00563822">
      <w:pPr>
        <w:rPr>
          <w:rStyle w:val="12pt"/>
        </w:rPr>
      </w:pPr>
      <w:r w:rsidRPr="00836171">
        <w:rPr>
          <w:rStyle w:val="12pt"/>
          <w:rFonts w:hint="eastAsia"/>
        </w:rPr>
        <w:t>1) 제 ·개정 내용 : 최초작성, 수정, 추가, 삭제로 구분하여 작성함. 수정, 추가, 삭제의 경우 괄호 안에 해당 내용 기술함</w:t>
      </w:r>
    </w:p>
    <w:p w14:paraId="08838616" w14:textId="77777777" w:rsidR="00563822" w:rsidRPr="00563822" w:rsidRDefault="00214F46" w:rsidP="00214F46">
      <w:pPr>
        <w:jc w:val="center"/>
        <w:rPr>
          <w:rStyle w:val="Title0"/>
        </w:rPr>
      </w:pPr>
      <w:r w:rsidRPr="00836171">
        <w:rPr>
          <w:rStyle w:val="12pt"/>
        </w:rPr>
        <w:br w:type="page"/>
      </w:r>
      <w:r w:rsidR="00563822" w:rsidRPr="00563822">
        <w:rPr>
          <w:rStyle w:val="Title0"/>
          <w:rFonts w:hint="eastAsia"/>
        </w:rPr>
        <w:lastRenderedPageBreak/>
        <w:t>목    차</w:t>
      </w:r>
    </w:p>
    <w:p w14:paraId="0354DBB3" w14:textId="078EF247" w:rsidR="00AD3DF8" w:rsidRPr="0074060A" w:rsidRDefault="00A669CA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10831" w:history="1">
        <w:r w:rsidR="00AD3DF8" w:rsidRPr="003A476D">
          <w:rPr>
            <w:rStyle w:val="ab"/>
            <w:noProof/>
          </w:rPr>
          <w:t>1. 목적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7D03D1" w14:textId="1FFBD032" w:rsidR="00AD3DF8" w:rsidRPr="0074060A" w:rsidRDefault="009E7F9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2" w:history="1">
        <w:r w:rsidR="00AD3DF8" w:rsidRPr="003A476D">
          <w:rPr>
            <w:rStyle w:val="ab"/>
            <w:noProof/>
          </w:rPr>
          <w:t>2. 시스템 개요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C08660E" w14:textId="201BABDD" w:rsidR="00AD3DF8" w:rsidRPr="0074060A" w:rsidRDefault="009E7F9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3" w:history="1">
        <w:r w:rsidR="00AD3DF8" w:rsidRPr="003A476D">
          <w:rPr>
            <w:rStyle w:val="ab"/>
            <w:noProof/>
          </w:rPr>
          <w:t>3. 담당자정보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94024F7" w14:textId="417E4AAC" w:rsidR="00AD3DF8" w:rsidRPr="0074060A" w:rsidRDefault="009E7F9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34" w:history="1">
        <w:r w:rsidR="00AD3DF8" w:rsidRPr="003A476D">
          <w:rPr>
            <w:rStyle w:val="ab"/>
            <w:noProof/>
          </w:rPr>
          <w:t>4. 시스템 기본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5CD6F790" w14:textId="5EDDB427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5" w:history="1">
        <w:r w:rsidR="00AD3DF8" w:rsidRPr="003A476D">
          <w:rPr>
            <w:rStyle w:val="ab"/>
            <w:noProof/>
          </w:rPr>
          <w:t>4.1 서비스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3DE4355E" w14:textId="246BAF41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6" w:history="1">
        <w:r w:rsidR="00AD3DF8" w:rsidRPr="003A476D">
          <w:rPr>
            <w:rStyle w:val="ab"/>
            <w:noProof/>
          </w:rPr>
          <w:t xml:space="preserve">4.2 </w:t>
        </w:r>
        <w:r w:rsidR="000E15B9" w:rsidRPr="000E15B9">
          <w:rPr>
            <w:rStyle w:val="ab"/>
            <w:noProof/>
          </w:rPr>
          <w:t>인프라 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5</w:t>
        </w:r>
        <w:r w:rsidR="00AD3DF8">
          <w:rPr>
            <w:noProof/>
            <w:webHidden/>
          </w:rPr>
          <w:fldChar w:fldCharType="end"/>
        </w:r>
      </w:hyperlink>
    </w:p>
    <w:p w14:paraId="76E019C2" w14:textId="4BA9F0A3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7" w:history="1">
        <w:r w:rsidR="00AD3DF8" w:rsidRPr="003A476D">
          <w:rPr>
            <w:rStyle w:val="ab"/>
            <w:noProof/>
          </w:rPr>
          <w:t xml:space="preserve">4.3 </w:t>
        </w:r>
        <w:r w:rsidR="000E15B9" w:rsidRPr="000E15B9">
          <w:rPr>
            <w:rStyle w:val="ab"/>
            <w:noProof/>
          </w:rPr>
          <w:t>데이터베이스 정보</w:t>
        </w:r>
        <w:r w:rsidR="00AD3DF8">
          <w:rPr>
            <w:noProof/>
            <w:webHidden/>
          </w:rPr>
          <w:tab/>
        </w:r>
        <w:r w:rsidR="000E15B9">
          <w:rPr>
            <w:noProof/>
            <w:webHidden/>
          </w:rPr>
          <w:t>5</w:t>
        </w:r>
      </w:hyperlink>
    </w:p>
    <w:p w14:paraId="0E4913AD" w14:textId="62967E60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8" w:history="1">
        <w:r w:rsidR="00AD3DF8" w:rsidRPr="003A476D">
          <w:rPr>
            <w:rStyle w:val="ab"/>
            <w:noProof/>
          </w:rPr>
          <w:t xml:space="preserve">4.4 </w:t>
        </w:r>
        <w:r w:rsidR="008022BC" w:rsidRPr="008022BC">
          <w:rPr>
            <w:rStyle w:val="ab"/>
            <w:noProof/>
          </w:rPr>
          <w:t>네트워크</w:t>
        </w:r>
        <w:r w:rsidR="008022BC" w:rsidRPr="008022BC">
          <w:rPr>
            <w:rStyle w:val="ab"/>
            <w:rFonts w:hint="eastAsia"/>
            <w:noProof/>
          </w:rPr>
          <w:t xml:space="preserve"> </w:t>
        </w:r>
        <w:r w:rsidR="008022BC" w:rsidRPr="008022BC">
          <w:rPr>
            <w:rStyle w:val="ab"/>
            <w:noProof/>
          </w:rPr>
          <w:t>/ 서비스</w:t>
        </w:r>
        <w:r w:rsidR="008022BC" w:rsidRPr="008022BC">
          <w:rPr>
            <w:rStyle w:val="ab"/>
            <w:rFonts w:hint="eastAsia"/>
            <w:noProof/>
          </w:rPr>
          <w:t xml:space="preserve"> </w:t>
        </w:r>
        <w:r w:rsidR="008022BC" w:rsidRPr="008022BC">
          <w:rPr>
            <w:rStyle w:val="ab"/>
            <w:noProof/>
          </w:rPr>
          <w:t>정보</w:t>
        </w:r>
        <w:r w:rsidR="00AD3DF8">
          <w:rPr>
            <w:noProof/>
            <w:webHidden/>
          </w:rPr>
          <w:tab/>
        </w:r>
        <w:r w:rsidR="000E15B9">
          <w:rPr>
            <w:noProof/>
            <w:webHidden/>
          </w:rPr>
          <w:t>6</w:t>
        </w:r>
      </w:hyperlink>
    </w:p>
    <w:p w14:paraId="2484926A" w14:textId="1C7F9BDC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39" w:history="1">
        <w:r w:rsidR="00AD3DF8" w:rsidRPr="003A476D">
          <w:rPr>
            <w:rStyle w:val="ab"/>
            <w:noProof/>
          </w:rPr>
          <w:t>4.5 S/W정보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_Toc219310839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7</w:t>
        </w:r>
        <w:r w:rsidR="00AD3DF8">
          <w:rPr>
            <w:noProof/>
            <w:webHidden/>
          </w:rPr>
          <w:fldChar w:fldCharType="end"/>
        </w:r>
      </w:hyperlink>
    </w:p>
    <w:p w14:paraId="0CF1B9B0" w14:textId="0F70CECF" w:rsidR="00AD3DF8" w:rsidRPr="0074060A" w:rsidRDefault="009E7F9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0" w:history="1">
        <w:r w:rsidR="00AD3DF8" w:rsidRPr="003A476D">
          <w:rPr>
            <w:rStyle w:val="ab"/>
            <w:noProof/>
          </w:rPr>
          <w:t>5. 시스템 연계 정보</w:t>
        </w:r>
        <w:r w:rsidR="00AD3DF8">
          <w:rPr>
            <w:noProof/>
            <w:webHidden/>
          </w:rPr>
          <w:tab/>
        </w:r>
        <w:r w:rsidR="000E15B9">
          <w:rPr>
            <w:noProof/>
            <w:webHidden/>
          </w:rPr>
          <w:t>8</w:t>
        </w:r>
      </w:hyperlink>
    </w:p>
    <w:p w14:paraId="306D4BDC" w14:textId="0F0C2B07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1" w:history="1">
        <w:r w:rsidR="00AD3DF8" w:rsidRPr="003A476D">
          <w:rPr>
            <w:rStyle w:val="ab"/>
            <w:noProof/>
          </w:rPr>
          <w:t>5.1 연</w:t>
        </w:r>
        <w:r w:rsidR="00AD3DF8" w:rsidRPr="003A476D">
          <w:rPr>
            <w:rStyle w:val="ab"/>
            <w:noProof/>
          </w:rPr>
          <w:t>계</w:t>
        </w:r>
        <w:r w:rsidR="00AD3DF8" w:rsidRPr="003A476D">
          <w:rPr>
            <w:rStyle w:val="ab"/>
            <w:noProof/>
          </w:rPr>
          <w:t xml:space="preserve"> 서비스 목록</w:t>
        </w:r>
        <w:r w:rsidR="00AD3DF8">
          <w:rPr>
            <w:noProof/>
            <w:webHidden/>
          </w:rPr>
          <w:tab/>
        </w:r>
        <w:r w:rsidR="000E15B9">
          <w:rPr>
            <w:noProof/>
            <w:webHidden/>
          </w:rPr>
          <w:t>8</w:t>
        </w:r>
      </w:hyperlink>
    </w:p>
    <w:p w14:paraId="6C04163A" w14:textId="5901A9B2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2" w:history="1">
        <w:r w:rsidR="00AD3DF8" w:rsidRPr="003A476D">
          <w:rPr>
            <w:rStyle w:val="ab"/>
            <w:noProof/>
          </w:rPr>
          <w:t>5.2 연계 서비스 구성도</w:t>
        </w:r>
        <w:r w:rsidR="00AD3DF8">
          <w:rPr>
            <w:noProof/>
            <w:webHidden/>
          </w:rPr>
          <w:tab/>
        </w:r>
        <w:r w:rsidR="000E15B9">
          <w:rPr>
            <w:noProof/>
            <w:webHidden/>
          </w:rPr>
          <w:t>8</w:t>
        </w:r>
      </w:hyperlink>
    </w:p>
    <w:p w14:paraId="73D5B111" w14:textId="0CED9D73" w:rsidR="00AD3DF8" w:rsidRPr="0074060A" w:rsidRDefault="009E7F9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3" w:history="1">
        <w:r w:rsidR="00AD3DF8" w:rsidRPr="003A476D">
          <w:rPr>
            <w:rStyle w:val="ab"/>
            <w:noProof/>
          </w:rPr>
          <w:t>6. 기술 스택</w:t>
        </w:r>
        <w:r w:rsidR="00AD3DF8">
          <w:rPr>
            <w:noProof/>
            <w:webHidden/>
          </w:rPr>
          <w:tab/>
        </w:r>
        <w:r w:rsidR="000E15B9">
          <w:rPr>
            <w:noProof/>
            <w:webHidden/>
          </w:rPr>
          <w:t>9</w:t>
        </w:r>
      </w:hyperlink>
    </w:p>
    <w:p w14:paraId="67F6DF12" w14:textId="1B1DBBFB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4" w:history="1">
        <w:r w:rsidR="00AD3DF8" w:rsidRPr="003A476D">
          <w:rPr>
            <w:rStyle w:val="ab"/>
            <w:noProof/>
          </w:rPr>
          <w:t>6.1 기술 스택 목록</w:t>
        </w:r>
        <w:r w:rsidR="00AD3DF8">
          <w:rPr>
            <w:noProof/>
            <w:webHidden/>
          </w:rPr>
          <w:tab/>
        </w:r>
        <w:r w:rsidR="000E15B9">
          <w:rPr>
            <w:noProof/>
            <w:webHidden/>
          </w:rPr>
          <w:t>9</w:t>
        </w:r>
      </w:hyperlink>
    </w:p>
    <w:p w14:paraId="04D8A629" w14:textId="37B6BC6E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5" w:history="1">
        <w:r w:rsidR="00AD3DF8" w:rsidRPr="003A476D">
          <w:rPr>
            <w:rStyle w:val="ab"/>
            <w:noProof/>
          </w:rPr>
          <w:t>6.2 어플리케이션 구성도</w:t>
        </w:r>
        <w:r w:rsidR="00AD3DF8">
          <w:rPr>
            <w:noProof/>
            <w:webHidden/>
          </w:rPr>
          <w:tab/>
        </w:r>
        <w:r w:rsidR="000E15B9">
          <w:rPr>
            <w:noProof/>
            <w:webHidden/>
          </w:rPr>
          <w:t>9</w:t>
        </w:r>
      </w:hyperlink>
    </w:p>
    <w:p w14:paraId="066B2699" w14:textId="18D6CD28" w:rsidR="00AD3DF8" w:rsidRPr="0074060A" w:rsidRDefault="009E7F9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46" w:history="1">
        <w:r w:rsidR="00AD3DF8" w:rsidRPr="003A476D">
          <w:rPr>
            <w:rStyle w:val="ab"/>
            <w:noProof/>
          </w:rPr>
          <w:t>7. 연관자료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1</w:t>
        </w:r>
        <w:r w:rsidR="00AD3DF8">
          <w:rPr>
            <w:noProof/>
            <w:webHidden/>
          </w:rPr>
          <w:fldChar w:fldCharType="end"/>
        </w:r>
      </w:hyperlink>
    </w:p>
    <w:p w14:paraId="57B47BCB" w14:textId="49EA35EB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7" w:history="1">
        <w:r w:rsidR="00AD3DF8" w:rsidRPr="003A476D">
          <w:rPr>
            <w:rStyle w:val="ab"/>
            <w:noProof/>
          </w:rPr>
          <w:t>7.1 서비스 기동/중지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1</w:t>
        </w:r>
        <w:r w:rsidR="00AD3DF8">
          <w:rPr>
            <w:noProof/>
            <w:webHidden/>
          </w:rPr>
          <w:fldChar w:fldCharType="end"/>
        </w:r>
      </w:hyperlink>
    </w:p>
    <w:p w14:paraId="41FE0E23" w14:textId="44B12C6A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8" w:history="1">
        <w:r w:rsidR="00AD3DF8" w:rsidRPr="003A476D">
          <w:rPr>
            <w:rStyle w:val="ab"/>
            <w:noProof/>
          </w:rPr>
          <w:t>7.2 정기PM절차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1</w:t>
        </w:r>
        <w:r w:rsidR="00AD3DF8">
          <w:rPr>
            <w:noProof/>
            <w:webHidden/>
          </w:rPr>
          <w:fldChar w:fldCharType="end"/>
        </w:r>
      </w:hyperlink>
    </w:p>
    <w:p w14:paraId="4A712410" w14:textId="785C2ACB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49" w:history="1">
        <w:r w:rsidR="00AD3DF8" w:rsidRPr="003A476D">
          <w:rPr>
            <w:rStyle w:val="ab"/>
            <w:noProof/>
          </w:rPr>
          <w:t>7.3 시스템 구성도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_Toc219310849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2</w:t>
        </w:r>
        <w:r w:rsidR="00AD3DF8">
          <w:rPr>
            <w:noProof/>
            <w:webHidden/>
          </w:rPr>
          <w:fldChar w:fldCharType="end"/>
        </w:r>
      </w:hyperlink>
    </w:p>
    <w:p w14:paraId="7181615C" w14:textId="4AAE7240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0" w:history="1">
        <w:r w:rsidR="00AD3DF8" w:rsidRPr="003A476D">
          <w:rPr>
            <w:rStyle w:val="ab"/>
            <w:noProof/>
          </w:rPr>
          <w:t>7.4 일일점검체크리스트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_Toc219310850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2</w:t>
        </w:r>
        <w:r w:rsidR="00AD3DF8">
          <w:rPr>
            <w:noProof/>
            <w:webHidden/>
          </w:rPr>
          <w:fldChar w:fldCharType="end"/>
        </w:r>
      </w:hyperlink>
    </w:p>
    <w:p w14:paraId="0B8107AD" w14:textId="42FB5E1A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1" w:history="1">
        <w:r w:rsidR="00AD3DF8" w:rsidRPr="003A476D">
          <w:rPr>
            <w:rStyle w:val="ab"/>
            <w:noProof/>
          </w:rPr>
          <w:t>7.5 메뉴현황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_Toc219310851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3</w:t>
        </w:r>
        <w:r w:rsidR="00AD3DF8">
          <w:rPr>
            <w:noProof/>
            <w:webHidden/>
          </w:rPr>
          <w:fldChar w:fldCharType="end"/>
        </w:r>
      </w:hyperlink>
    </w:p>
    <w:p w14:paraId="7010380F" w14:textId="3A3E73B6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2" w:history="1">
        <w:r w:rsidR="00AD3DF8" w:rsidRPr="003A476D">
          <w:rPr>
            <w:rStyle w:val="ab"/>
            <w:noProof/>
          </w:rPr>
          <w:t>7.6 배치목록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_Toc219310852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3</w:t>
        </w:r>
        <w:r w:rsidR="00AD3DF8">
          <w:rPr>
            <w:noProof/>
            <w:webHidden/>
          </w:rPr>
          <w:fldChar w:fldCharType="end"/>
        </w:r>
      </w:hyperlink>
    </w:p>
    <w:p w14:paraId="39438AD7" w14:textId="4047C9F6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3" w:history="1">
        <w:r w:rsidR="00AD3DF8" w:rsidRPr="003A476D">
          <w:rPr>
            <w:rStyle w:val="ab"/>
            <w:noProof/>
          </w:rPr>
          <w:t>7.7 비상연락망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_Toc219310853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3</w:t>
        </w:r>
        <w:r w:rsidR="00AD3DF8">
          <w:rPr>
            <w:noProof/>
            <w:webHidden/>
          </w:rPr>
          <w:fldChar w:fldCharType="end"/>
        </w:r>
      </w:hyperlink>
    </w:p>
    <w:p w14:paraId="6F322974" w14:textId="4BFECFB4" w:rsidR="00AD3DF8" w:rsidRPr="0074060A" w:rsidRDefault="009E7F91">
      <w:pPr>
        <w:pStyle w:val="12"/>
        <w:rPr>
          <w:rFonts w:ascii="맑은 고딕" w:eastAsia="맑은 고딕" w:hAnsi="맑은 고딕"/>
          <w:b w:val="0"/>
          <w:noProof/>
          <w:sz w:val="20"/>
          <w:szCs w:val="22"/>
        </w:rPr>
      </w:pPr>
      <w:hyperlink w:anchor="_Toc219310854" w:history="1">
        <w:r w:rsidR="00AD3DF8" w:rsidRPr="003A476D">
          <w:rPr>
            <w:rStyle w:val="ab"/>
            <w:noProof/>
          </w:rPr>
          <w:t>8. 별첨 (Option)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_Toc219310854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26D2EB0" w14:textId="1AA66F6C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5" w:history="1">
        <w:r w:rsidR="00AD3DF8" w:rsidRPr="003A476D">
          <w:rPr>
            <w:rStyle w:val="ab"/>
            <w:noProof/>
          </w:rPr>
          <w:t>8.1 개발환경 설치 및 개발가이드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_Toc219310855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61A51756" w14:textId="5CE08CA2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6" w:history="1">
        <w:r w:rsidR="00AD3DF8" w:rsidRPr="003A476D">
          <w:rPr>
            <w:rStyle w:val="ab"/>
            <w:noProof/>
          </w:rPr>
          <w:t>8.2 장애 및 위험관리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_Toc219310856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157D32C2" w14:textId="216CEB38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7" w:history="1">
        <w:r w:rsidR="00AD3DF8" w:rsidRPr="003A476D">
          <w:rPr>
            <w:rStyle w:val="ab"/>
            <w:noProof/>
          </w:rPr>
          <w:t>8.3 재해복구 매뉴얼(DR절차서)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_Toc219310857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7F110142" w14:textId="1048E7B5" w:rsidR="00AD3DF8" w:rsidRPr="0074060A" w:rsidRDefault="009E7F91">
      <w:pPr>
        <w:pStyle w:val="21"/>
        <w:tabs>
          <w:tab w:val="right" w:leader="dot" w:pos="9628"/>
        </w:tabs>
        <w:ind w:left="440"/>
        <w:rPr>
          <w:rFonts w:ascii="맑은 고딕" w:eastAsia="맑은 고딕" w:hAnsi="맑은 고딕"/>
          <w:noProof/>
          <w:sz w:val="20"/>
          <w:szCs w:val="22"/>
        </w:rPr>
      </w:pPr>
      <w:hyperlink w:anchor="_Toc219310858" w:history="1">
        <w:r w:rsidR="00AD3DF8" w:rsidRPr="003A476D">
          <w:rPr>
            <w:rStyle w:val="ab"/>
            <w:noProof/>
          </w:rPr>
          <w:t>8.4 테이블 목록</w:t>
        </w:r>
        <w:r w:rsidR="00AD3DF8">
          <w:rPr>
            <w:noProof/>
            <w:webHidden/>
          </w:rPr>
          <w:tab/>
        </w:r>
        <w:r w:rsidR="00AD3DF8">
          <w:rPr>
            <w:noProof/>
            <w:webHidden/>
          </w:rPr>
          <w:fldChar w:fldCharType="begin"/>
        </w:r>
        <w:r w:rsidR="00AD3DF8">
          <w:rPr>
            <w:noProof/>
            <w:webHidden/>
          </w:rPr>
          <w:instrText xml:space="preserve"> PAGEREF _Toc219310858 \h </w:instrText>
        </w:r>
        <w:r w:rsidR="00AD3DF8">
          <w:rPr>
            <w:noProof/>
            <w:webHidden/>
          </w:rPr>
        </w:r>
        <w:r w:rsidR="00AD3DF8">
          <w:rPr>
            <w:noProof/>
            <w:webHidden/>
          </w:rPr>
          <w:fldChar w:fldCharType="separate"/>
        </w:r>
        <w:r w:rsidR="00AD3DF8">
          <w:rPr>
            <w:noProof/>
            <w:webHidden/>
          </w:rPr>
          <w:t>1</w:t>
        </w:r>
        <w:r w:rsidR="000E15B9">
          <w:rPr>
            <w:noProof/>
            <w:webHidden/>
          </w:rPr>
          <w:t>4</w:t>
        </w:r>
        <w:r w:rsidR="00AD3DF8">
          <w:rPr>
            <w:noProof/>
            <w:webHidden/>
          </w:rPr>
          <w:fldChar w:fldCharType="end"/>
        </w:r>
      </w:hyperlink>
    </w:p>
    <w:p w14:paraId="08838640" w14:textId="4A6A3770" w:rsidR="00A669CA" w:rsidRDefault="00A669CA" w:rsidP="00563822">
      <w:pPr>
        <w:jc w:val="center"/>
        <w:rPr>
          <w:sz w:val="24"/>
        </w:rPr>
      </w:pPr>
      <w:r>
        <w:rPr>
          <w:sz w:val="24"/>
        </w:rPr>
        <w:fldChar w:fldCharType="end"/>
      </w:r>
    </w:p>
    <w:p w14:paraId="08838650" w14:textId="4F9A4CE8" w:rsidR="00B2643D" w:rsidRDefault="000D7EEE" w:rsidP="000D7EEE">
      <w:pPr>
        <w:pStyle w:val="10"/>
      </w:pPr>
      <w:bookmarkStart w:id="0" w:name="_Toc219310831"/>
      <w:r>
        <w:rPr>
          <w:rFonts w:hint="eastAsia"/>
        </w:rPr>
        <w:lastRenderedPageBreak/>
        <w:t>목적</w:t>
      </w:r>
      <w:bookmarkEnd w:id="0"/>
    </w:p>
    <w:p w14:paraId="08838651" w14:textId="76B4E03E" w:rsidR="00793A9C" w:rsidRPr="00793A9C" w:rsidRDefault="00843526" w:rsidP="00793A9C">
      <w:bookmarkStart w:id="1" w:name="_Toc166669187"/>
      <w:bookmarkStart w:id="2" w:name="_Toc235327438"/>
      <w:r w:rsidRPr="00843526">
        <w:rPr>
          <w:rFonts w:hint="eastAsia"/>
        </w:rPr>
        <w:t>본</w:t>
      </w:r>
      <w:r w:rsidRPr="00843526">
        <w:t xml:space="preserve"> </w:t>
      </w:r>
      <w:r w:rsidR="00796783">
        <w:rPr>
          <w:rFonts w:hint="eastAsia"/>
        </w:rPr>
        <w:t>매뉴얼</w:t>
      </w:r>
      <w:r w:rsidRPr="00843526">
        <w:t xml:space="preserve">의 목적은 </w:t>
      </w:r>
      <w:r w:rsidR="00796783">
        <w:rPr>
          <w:rFonts w:hint="eastAsia"/>
        </w:rPr>
        <w:t>시스템 운영 및 지원 직원이 시스템(</w:t>
      </w:r>
      <w:r w:rsidR="00796783" w:rsidRPr="00796783">
        <w:rPr>
          <w:rFonts w:hint="eastAsia"/>
          <w:highlight w:val="yellow"/>
        </w:rPr>
        <w:t xml:space="preserve">한화생명 </w:t>
      </w:r>
      <w:r w:rsidR="00AC147D">
        <w:rPr>
          <w:rFonts w:hint="eastAsia"/>
          <w:highlight w:val="yellow"/>
        </w:rPr>
        <w:t>법무관리시스템</w:t>
      </w:r>
      <w:r w:rsidR="00796783">
        <w:rPr>
          <w:rFonts w:hint="eastAsia"/>
        </w:rPr>
        <w:t>)을 효과적으로 운영,</w:t>
      </w:r>
      <w:r w:rsidR="00796783">
        <w:t xml:space="preserve"> </w:t>
      </w:r>
      <w:r w:rsidR="00796783">
        <w:rPr>
          <w:rFonts w:hint="eastAsia"/>
        </w:rPr>
        <w:t>유지 관리 및 문제 해결할 수 있도록 필요한 정보를 명확하게 제공하기 위함.</w:t>
      </w:r>
    </w:p>
    <w:p w14:paraId="08838652" w14:textId="74EB82D9" w:rsidR="00C62FBA" w:rsidRDefault="00C62FBA" w:rsidP="00672C20"/>
    <w:p w14:paraId="51C8E4BA" w14:textId="77777777" w:rsidR="008C6CE7" w:rsidRPr="00226456" w:rsidRDefault="008C6CE7" w:rsidP="008C6CE7"/>
    <w:p w14:paraId="22FB9009" w14:textId="77777777" w:rsidR="008C6CE7" w:rsidRDefault="008C6CE7" w:rsidP="008C6CE7">
      <w:pPr>
        <w:pStyle w:val="10"/>
      </w:pPr>
      <w:bookmarkStart w:id="3" w:name="_Toc219310832"/>
      <w:r>
        <w:rPr>
          <w:rFonts w:hint="eastAsia"/>
        </w:rPr>
        <w:t>시스템 개요</w:t>
      </w:r>
      <w:bookmarkEnd w:id="3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2552"/>
        <w:gridCol w:w="1843"/>
        <w:gridCol w:w="3798"/>
      </w:tblGrid>
      <w:tr w:rsidR="008C6CE7" w14:paraId="28702117" w14:textId="77777777" w:rsidTr="005B2EDC">
        <w:tc>
          <w:tcPr>
            <w:tcW w:w="1696" w:type="dxa"/>
            <w:shd w:val="clear" w:color="auto" w:fill="EEECE1"/>
          </w:tcPr>
          <w:p w14:paraId="27D1624B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구분</w:t>
            </w:r>
          </w:p>
        </w:tc>
        <w:tc>
          <w:tcPr>
            <w:tcW w:w="2552" w:type="dxa"/>
            <w:shd w:val="clear" w:color="auto" w:fill="auto"/>
          </w:tcPr>
          <w:p w14:paraId="26B4937E" w14:textId="187107A8" w:rsidR="008C6CE7" w:rsidRPr="00AA546E" w:rsidRDefault="00AC147D" w:rsidP="005B2EDC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관리</w:t>
            </w:r>
            <w:r w:rsidR="008C6CE7" w:rsidRPr="00AA546E">
              <w:rPr>
                <w:rFonts w:hint="eastAsia"/>
                <w:szCs w:val="22"/>
              </w:rPr>
              <w:t>계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788AFDBF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시스템명</w:t>
            </w:r>
          </w:p>
        </w:tc>
        <w:tc>
          <w:tcPr>
            <w:tcW w:w="3798" w:type="dxa"/>
            <w:shd w:val="clear" w:color="auto" w:fill="auto"/>
          </w:tcPr>
          <w:p w14:paraId="07357257" w14:textId="01BEF2BE" w:rsidR="008C6CE7" w:rsidRPr="00AA546E" w:rsidRDefault="00AC147D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법무관리시스템(</w:t>
            </w:r>
            <w:r>
              <w:rPr>
                <w:szCs w:val="22"/>
              </w:rPr>
              <w:t>LMS)</w:t>
            </w:r>
          </w:p>
        </w:tc>
      </w:tr>
      <w:tr w:rsidR="008C6CE7" w14:paraId="695C56DD" w14:textId="77777777" w:rsidTr="005B2EDC">
        <w:tc>
          <w:tcPr>
            <w:tcW w:w="1696" w:type="dxa"/>
            <w:shd w:val="clear" w:color="auto" w:fill="EEECE1"/>
          </w:tcPr>
          <w:p w14:paraId="70B22CA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기능설명</w:t>
            </w:r>
          </w:p>
        </w:tc>
        <w:tc>
          <w:tcPr>
            <w:tcW w:w="8193" w:type="dxa"/>
            <w:gridSpan w:val="3"/>
            <w:shd w:val="clear" w:color="auto" w:fill="auto"/>
          </w:tcPr>
          <w:p w14:paraId="7E67A61B" w14:textId="057D07DF" w:rsidR="008C6CE7" w:rsidRPr="00AA546E" w:rsidRDefault="00AC147D" w:rsidP="005B2EDC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법적리스크</w:t>
            </w:r>
            <w:proofErr w:type="spellEnd"/>
            <w:r>
              <w:rPr>
                <w:rFonts w:hint="eastAsia"/>
                <w:szCs w:val="22"/>
              </w:rPr>
              <w:t>(</w:t>
            </w:r>
            <w:r>
              <w:rPr>
                <w:szCs w:val="22"/>
              </w:rPr>
              <w:t>Legal Risk)</w:t>
            </w:r>
            <w:r>
              <w:rPr>
                <w:rFonts w:hint="eastAsia"/>
                <w:szCs w:val="22"/>
              </w:rPr>
              <w:t>의 사전예방과 효과적인 법무 지원을 위한 체계적인 문서(소송,계약서,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자문결과)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관리를 통해 지식정보의 활용을 강화 하고,</w:t>
            </w:r>
            <w:r>
              <w:rPr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>중복적인 업무수행을 방지하도록 관리하기 위한 시스템</w:t>
            </w:r>
          </w:p>
        </w:tc>
      </w:tr>
      <w:tr w:rsidR="008C6CE7" w14:paraId="50D95B14" w14:textId="77777777" w:rsidTr="005B2EDC">
        <w:tc>
          <w:tcPr>
            <w:tcW w:w="1696" w:type="dxa"/>
            <w:shd w:val="clear" w:color="auto" w:fill="EEECE1"/>
          </w:tcPr>
          <w:p w14:paraId="167D3C4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</w:t>
            </w:r>
            <w:r w:rsidRPr="00AA546E">
              <w:rPr>
                <w:b/>
                <w:bCs/>
                <w:szCs w:val="22"/>
              </w:rPr>
              <w:t>IT)</w:t>
            </w:r>
          </w:p>
        </w:tc>
        <w:tc>
          <w:tcPr>
            <w:tcW w:w="2552" w:type="dxa"/>
            <w:shd w:val="clear" w:color="auto" w:fill="auto"/>
          </w:tcPr>
          <w:p w14:paraId="5D7DF0B1" w14:textId="4F0625B5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생보</w:t>
            </w:r>
            <w:proofErr w:type="spellEnd"/>
            <w:r w:rsidRPr="00AA546E">
              <w:rPr>
                <w:rFonts w:hint="eastAsia"/>
                <w:szCs w:val="22"/>
              </w:rPr>
              <w:t>I</w:t>
            </w:r>
            <w:r w:rsidRPr="00AA546E">
              <w:rPr>
                <w:szCs w:val="22"/>
              </w:rPr>
              <w:t>TO</w:t>
            </w:r>
            <w:r w:rsidR="006A1757">
              <w:rPr>
                <w:szCs w:val="22"/>
              </w:rPr>
              <w:t>2</w:t>
            </w:r>
            <w:r w:rsidRPr="00AA546E">
              <w:rPr>
                <w:rFonts w:hint="eastAsia"/>
                <w:szCs w:val="22"/>
              </w:rPr>
              <w:t>팀</w:t>
            </w:r>
          </w:p>
        </w:tc>
        <w:tc>
          <w:tcPr>
            <w:tcW w:w="1843" w:type="dxa"/>
            <w:shd w:val="clear" w:color="auto" w:fill="EEECE1"/>
          </w:tcPr>
          <w:p w14:paraId="43879709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담당부서(현업)</w:t>
            </w:r>
          </w:p>
        </w:tc>
        <w:tc>
          <w:tcPr>
            <w:tcW w:w="3798" w:type="dxa"/>
            <w:shd w:val="clear" w:color="auto" w:fill="auto"/>
          </w:tcPr>
          <w:p w14:paraId="43B9FADA" w14:textId="69F5A91B" w:rsidR="008C6CE7" w:rsidRPr="00AA546E" w:rsidRDefault="00AC147D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법무팀</w:t>
            </w:r>
          </w:p>
        </w:tc>
      </w:tr>
      <w:tr w:rsidR="008C6CE7" w14:paraId="092C414A" w14:textId="77777777" w:rsidTr="005B2EDC">
        <w:tc>
          <w:tcPr>
            <w:tcW w:w="1696" w:type="dxa"/>
            <w:shd w:val="clear" w:color="auto" w:fill="EEECE1"/>
          </w:tcPr>
          <w:p w14:paraId="3D87FEF5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주요사용자</w:t>
            </w:r>
          </w:p>
        </w:tc>
        <w:tc>
          <w:tcPr>
            <w:tcW w:w="2552" w:type="dxa"/>
            <w:shd w:val="clear" w:color="auto" w:fill="auto"/>
          </w:tcPr>
          <w:p w14:paraId="254CDE0A" w14:textId="12945E5F" w:rsidR="008C6CE7" w:rsidRPr="00AA546E" w:rsidRDefault="006A175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한화생명 </w:t>
            </w:r>
            <w:r w:rsidR="00AC147D">
              <w:rPr>
                <w:rFonts w:hint="eastAsia"/>
                <w:szCs w:val="22"/>
              </w:rPr>
              <w:t>법무팀</w:t>
            </w:r>
          </w:p>
        </w:tc>
        <w:tc>
          <w:tcPr>
            <w:tcW w:w="1843" w:type="dxa"/>
            <w:shd w:val="clear" w:color="auto" w:fill="EEECE1"/>
          </w:tcPr>
          <w:p w14:paraId="10EEE1BA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사용인원</w:t>
            </w:r>
          </w:p>
        </w:tc>
        <w:tc>
          <w:tcPr>
            <w:tcW w:w="3798" w:type="dxa"/>
            <w:shd w:val="clear" w:color="auto" w:fill="auto"/>
          </w:tcPr>
          <w:p w14:paraId="375669F9" w14:textId="37AC61D0" w:rsidR="008C6CE7" w:rsidRPr="00AA546E" w:rsidRDefault="00C77200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약 </w:t>
            </w:r>
            <w:r w:rsidR="006A1757">
              <w:rPr>
                <w:szCs w:val="22"/>
              </w:rPr>
              <w:t>20</w:t>
            </w:r>
            <w:r w:rsidR="008C6CE7" w:rsidRPr="00AA546E">
              <w:rPr>
                <w:rFonts w:hint="eastAsia"/>
                <w:szCs w:val="22"/>
              </w:rPr>
              <w:t>명</w:t>
            </w:r>
          </w:p>
        </w:tc>
      </w:tr>
      <w:tr w:rsidR="008C6CE7" w14:paraId="3804C728" w14:textId="77777777" w:rsidTr="005B2EDC">
        <w:tc>
          <w:tcPr>
            <w:tcW w:w="1696" w:type="dxa"/>
            <w:shd w:val="clear" w:color="auto" w:fill="EEECE1"/>
          </w:tcPr>
          <w:p w14:paraId="01D1607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중요도</w:t>
            </w:r>
          </w:p>
        </w:tc>
        <w:tc>
          <w:tcPr>
            <w:tcW w:w="2552" w:type="dxa"/>
            <w:shd w:val="clear" w:color="auto" w:fill="auto"/>
          </w:tcPr>
          <w:p w14:paraId="586E91FE" w14:textId="0E766C2B" w:rsidR="008C6CE7" w:rsidRPr="00AA546E" w:rsidRDefault="0042708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일반</w:t>
            </w:r>
          </w:p>
        </w:tc>
        <w:tc>
          <w:tcPr>
            <w:tcW w:w="1843" w:type="dxa"/>
            <w:shd w:val="clear" w:color="auto" w:fill="EEECE1"/>
          </w:tcPr>
          <w:p w14:paraId="24E3922C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재해복구(</w:t>
            </w:r>
            <w:r w:rsidRPr="00AA546E">
              <w:rPr>
                <w:b/>
                <w:bCs/>
                <w:szCs w:val="22"/>
              </w:rPr>
              <w:t>DR)</w:t>
            </w:r>
          </w:p>
        </w:tc>
        <w:tc>
          <w:tcPr>
            <w:tcW w:w="3798" w:type="dxa"/>
            <w:shd w:val="clear" w:color="auto" w:fill="auto"/>
          </w:tcPr>
          <w:p w14:paraId="496B64BF" w14:textId="2418CF54" w:rsidR="008C6CE7" w:rsidRPr="00AA546E" w:rsidRDefault="006A175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비대상</w:t>
            </w:r>
          </w:p>
        </w:tc>
      </w:tr>
      <w:tr w:rsidR="008C6CE7" w14:paraId="0F956049" w14:textId="77777777" w:rsidTr="005B2EDC">
        <w:tc>
          <w:tcPr>
            <w:tcW w:w="1696" w:type="dxa"/>
            <w:shd w:val="clear" w:color="auto" w:fill="EEECE1"/>
          </w:tcPr>
          <w:p w14:paraId="2A592638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도입 및 운영</w:t>
            </w:r>
          </w:p>
        </w:tc>
        <w:tc>
          <w:tcPr>
            <w:tcW w:w="2552" w:type="dxa"/>
            <w:shd w:val="clear" w:color="auto" w:fill="auto"/>
          </w:tcPr>
          <w:p w14:paraId="391C0045" w14:textId="0B547424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2</w:t>
            </w:r>
            <w:r w:rsidRPr="00AA546E">
              <w:rPr>
                <w:szCs w:val="22"/>
              </w:rPr>
              <w:t>0</w:t>
            </w:r>
            <w:r w:rsidR="00A00ED3">
              <w:rPr>
                <w:szCs w:val="22"/>
              </w:rPr>
              <w:t>12</w:t>
            </w:r>
            <w:r w:rsidRPr="00AA546E">
              <w:rPr>
                <w:rFonts w:hint="eastAsia"/>
                <w:szCs w:val="22"/>
              </w:rPr>
              <w:t xml:space="preserve">년 </w:t>
            </w:r>
            <w:r w:rsidR="00C77200">
              <w:rPr>
                <w:szCs w:val="22"/>
              </w:rPr>
              <w:t xml:space="preserve">~ </w:t>
            </w:r>
            <w:r w:rsidRPr="00AA546E">
              <w:rPr>
                <w:rFonts w:hint="eastAsia"/>
                <w:szCs w:val="22"/>
              </w:rPr>
              <w:t>현재</w:t>
            </w:r>
          </w:p>
        </w:tc>
        <w:tc>
          <w:tcPr>
            <w:tcW w:w="1843" w:type="dxa"/>
            <w:shd w:val="clear" w:color="auto" w:fill="EEECE1"/>
          </w:tcPr>
          <w:p w14:paraId="02432D50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개인정보처리</w:t>
            </w:r>
          </w:p>
        </w:tc>
        <w:tc>
          <w:tcPr>
            <w:tcW w:w="3798" w:type="dxa"/>
            <w:shd w:val="clear" w:color="auto" w:fill="auto"/>
          </w:tcPr>
          <w:p w14:paraId="662E0C29" w14:textId="4151FB1A" w:rsidR="008C6CE7" w:rsidRPr="00AA546E" w:rsidRDefault="006A1757" w:rsidP="005B2EDC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대상</w:t>
            </w:r>
          </w:p>
        </w:tc>
      </w:tr>
      <w:tr w:rsidR="008C6CE7" w14:paraId="1E097632" w14:textId="77777777" w:rsidTr="005B2EDC">
        <w:tc>
          <w:tcPr>
            <w:tcW w:w="1696" w:type="dxa"/>
            <w:shd w:val="clear" w:color="auto" w:fill="EEECE1"/>
          </w:tcPr>
          <w:p w14:paraId="709B7D66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시스템 위치</w:t>
            </w:r>
          </w:p>
        </w:tc>
        <w:tc>
          <w:tcPr>
            <w:tcW w:w="2552" w:type="dxa"/>
            <w:shd w:val="clear" w:color="auto" w:fill="auto"/>
          </w:tcPr>
          <w:p w14:paraId="1826AAB1" w14:textId="77777777" w:rsidR="008C6CE7" w:rsidRPr="00AA546E" w:rsidRDefault="008C6CE7" w:rsidP="005B2EDC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내부망</w:t>
            </w:r>
            <w:proofErr w:type="spellEnd"/>
          </w:p>
        </w:tc>
        <w:tc>
          <w:tcPr>
            <w:tcW w:w="1843" w:type="dxa"/>
            <w:shd w:val="clear" w:color="auto" w:fill="EEECE1"/>
          </w:tcPr>
          <w:p w14:paraId="1E6F0CDD" w14:textId="77777777" w:rsidR="008C6CE7" w:rsidRPr="00AA546E" w:rsidRDefault="008C6CE7" w:rsidP="005B2EDC">
            <w:pPr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형상관리</w:t>
            </w:r>
          </w:p>
        </w:tc>
        <w:tc>
          <w:tcPr>
            <w:tcW w:w="3798" w:type="dxa"/>
            <w:shd w:val="clear" w:color="auto" w:fill="auto"/>
          </w:tcPr>
          <w:p w14:paraId="254D357B" w14:textId="4BB3EA99" w:rsidR="008C6CE7" w:rsidRPr="00AA546E" w:rsidRDefault="008C6CE7" w:rsidP="005B2EDC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대상 </w:t>
            </w:r>
            <w:r w:rsidRPr="00AA546E">
              <w:rPr>
                <w:szCs w:val="22"/>
              </w:rPr>
              <w:t>(</w:t>
            </w:r>
            <w:r w:rsidR="009A183A">
              <w:rPr>
                <w:rFonts w:hint="eastAsia"/>
                <w:szCs w:val="22"/>
              </w:rPr>
              <w:t>C</w:t>
            </w:r>
            <w:r w:rsidR="009A183A">
              <w:rPr>
                <w:szCs w:val="22"/>
              </w:rPr>
              <w:t>HMS</w:t>
            </w:r>
            <w:r w:rsidRPr="00AA546E">
              <w:rPr>
                <w:szCs w:val="22"/>
              </w:rPr>
              <w:t>)</w:t>
            </w:r>
          </w:p>
        </w:tc>
      </w:tr>
    </w:tbl>
    <w:p w14:paraId="4CB193D7" w14:textId="110FC471" w:rsidR="008C6CE7" w:rsidRDefault="006A1757" w:rsidP="00672C20">
      <w:r>
        <w:rPr>
          <w:rFonts w:hint="eastAsia"/>
        </w:rPr>
        <w:t>솔루션</w:t>
      </w:r>
      <w:r w:rsidR="005A6CC6">
        <w:t xml:space="preserve"> : </w:t>
      </w:r>
      <w:r>
        <w:rPr>
          <w:rFonts w:hint="eastAsia"/>
        </w:rPr>
        <w:t xml:space="preserve">유지보수 업체에서 </w:t>
      </w:r>
      <w:r w:rsidR="00FC0B97">
        <w:rPr>
          <w:rFonts w:hint="eastAsia"/>
        </w:rPr>
        <w:t>F</w:t>
      </w:r>
      <w:r w:rsidR="00FC0B97">
        <w:t>TP</w:t>
      </w:r>
      <w:r w:rsidR="00FC0B97">
        <w:rPr>
          <w:rFonts w:hint="eastAsia"/>
        </w:rPr>
        <w:t>통해 이관</w:t>
      </w:r>
    </w:p>
    <w:p w14:paraId="536C8267" w14:textId="77777777" w:rsidR="008C6CE7" w:rsidRPr="005A6CC6" w:rsidRDefault="008C6CE7" w:rsidP="00672C20"/>
    <w:p w14:paraId="35D7C435" w14:textId="139A9414" w:rsidR="00DD192A" w:rsidRDefault="00DD192A" w:rsidP="00DD192A">
      <w:pPr>
        <w:pStyle w:val="10"/>
        <w:numPr>
          <w:ilvl w:val="0"/>
          <w:numId w:val="1"/>
        </w:numPr>
      </w:pPr>
      <w:bookmarkStart w:id="4" w:name="_Toc219310833"/>
      <w:r>
        <w:rPr>
          <w:rFonts w:hint="eastAsia"/>
        </w:rPr>
        <w:t>담당자정보</w:t>
      </w:r>
      <w:bookmarkEnd w:id="4"/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872"/>
        <w:gridCol w:w="6208"/>
      </w:tblGrid>
      <w:tr w:rsidR="00DD192A" w:rsidRPr="00AA546E" w14:paraId="426A8289" w14:textId="77777777" w:rsidTr="00A25EE2">
        <w:trPr>
          <w:trHeight w:val="265"/>
        </w:trPr>
        <w:tc>
          <w:tcPr>
            <w:tcW w:w="1809" w:type="dxa"/>
            <w:shd w:val="clear" w:color="auto" w:fill="EEECE1"/>
          </w:tcPr>
          <w:p w14:paraId="74F76E0C" w14:textId="4C5CD149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872" w:type="dxa"/>
            <w:shd w:val="clear" w:color="auto" w:fill="EEECE1"/>
          </w:tcPr>
          <w:p w14:paraId="5345A590" w14:textId="037219E7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성명</w:t>
            </w:r>
          </w:p>
        </w:tc>
        <w:tc>
          <w:tcPr>
            <w:tcW w:w="6208" w:type="dxa"/>
            <w:shd w:val="clear" w:color="auto" w:fill="EEECE1"/>
          </w:tcPr>
          <w:p w14:paraId="16DD49F2" w14:textId="694F49BA" w:rsidR="00DD192A" w:rsidRPr="00AA546E" w:rsidRDefault="00DD192A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역할</w:t>
            </w:r>
          </w:p>
        </w:tc>
      </w:tr>
      <w:tr w:rsidR="00B14C20" w:rsidRPr="00554073" w14:paraId="69E3FAAD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0B1E8F66" w14:textId="096A40A6" w:rsidR="00B14C20" w:rsidRPr="00554073" w:rsidRDefault="00B14C20" w:rsidP="00B404E1">
            <w:pPr>
              <w:jc w:val="center"/>
            </w:pPr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2E6FF66D" w14:textId="24464F30" w:rsidR="00B14C20" w:rsidRPr="00554073" w:rsidRDefault="00B14C20" w:rsidP="00B14C20">
            <w:pPr>
              <w:jc w:val="center"/>
            </w:pPr>
            <w:r>
              <w:rPr>
                <w:rFonts w:hint="eastAsia"/>
              </w:rPr>
              <w:t>김태헌</w:t>
            </w:r>
          </w:p>
        </w:tc>
        <w:tc>
          <w:tcPr>
            <w:tcW w:w="6208" w:type="dxa"/>
            <w:shd w:val="clear" w:color="auto" w:fill="auto"/>
          </w:tcPr>
          <w:p w14:paraId="2E03FBEA" w14:textId="2F1EEDAB" w:rsidR="00B14C20" w:rsidRPr="00554073" w:rsidRDefault="008009E4" w:rsidP="00B14C20">
            <w:r>
              <w:rPr>
                <w:rFonts w:hint="eastAsia"/>
              </w:rPr>
              <w:t>법무관리시스템</w:t>
            </w:r>
            <w:r w:rsidR="004359B9">
              <w:rPr>
                <w:rFonts w:hint="eastAsia"/>
              </w:rPr>
              <w:t xml:space="preserve"> </w:t>
            </w:r>
            <w:r w:rsidR="00B14C20">
              <w:rPr>
                <w:rFonts w:hint="eastAsia"/>
              </w:rPr>
              <w:t>업무 리더</w:t>
            </w:r>
          </w:p>
        </w:tc>
      </w:tr>
      <w:tr w:rsidR="00B14C20" w:rsidRPr="00554073" w14:paraId="301E9E2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6A14A14D" w14:textId="7A71E475" w:rsidR="00B14C20" w:rsidRPr="00554073" w:rsidRDefault="00B14C20" w:rsidP="00B404E1">
            <w:pPr>
              <w:jc w:val="center"/>
            </w:pPr>
            <w:proofErr w:type="spellStart"/>
            <w:r>
              <w:rPr>
                <w:rFonts w:hint="eastAsia"/>
              </w:rPr>
              <w:t>생보</w:t>
            </w:r>
            <w:proofErr w:type="spellEnd"/>
            <w:r>
              <w:rPr>
                <w:rFonts w:hint="eastAsia"/>
              </w:rPr>
              <w:t>I</w:t>
            </w:r>
            <w:r>
              <w:t>TO2</w:t>
            </w:r>
            <w:r>
              <w:rPr>
                <w:rFonts w:hint="eastAsia"/>
              </w:rPr>
              <w:t>팀</w:t>
            </w:r>
          </w:p>
        </w:tc>
        <w:tc>
          <w:tcPr>
            <w:tcW w:w="1872" w:type="dxa"/>
            <w:shd w:val="clear" w:color="auto" w:fill="auto"/>
          </w:tcPr>
          <w:p w14:paraId="347CFABD" w14:textId="529C9896" w:rsidR="00B14C20" w:rsidRPr="00AA546E" w:rsidRDefault="00B14C20" w:rsidP="00B14C2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장재율</w:t>
            </w:r>
          </w:p>
        </w:tc>
        <w:tc>
          <w:tcPr>
            <w:tcW w:w="6208" w:type="dxa"/>
            <w:shd w:val="clear" w:color="auto" w:fill="auto"/>
          </w:tcPr>
          <w:p w14:paraId="6CD485D1" w14:textId="028EAFBE" w:rsidR="00B14C20" w:rsidRPr="00554073" w:rsidRDefault="008009E4" w:rsidP="00B14C20">
            <w:r>
              <w:rPr>
                <w:rFonts w:hint="eastAsia"/>
              </w:rPr>
              <w:t>법무관리시스템</w:t>
            </w:r>
            <w:r w:rsidR="004359B9">
              <w:rPr>
                <w:rFonts w:hint="eastAsia"/>
              </w:rPr>
              <w:t xml:space="preserve"> </w:t>
            </w:r>
            <w:r w:rsidR="00B14C20">
              <w:rPr>
                <w:rFonts w:hint="eastAsia"/>
              </w:rPr>
              <w:t>정담당자</w:t>
            </w:r>
          </w:p>
        </w:tc>
      </w:tr>
      <w:tr w:rsidR="004359B9" w:rsidRPr="00554073" w14:paraId="3B54E958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21A74346" w14:textId="43EF09EC" w:rsidR="004359B9" w:rsidRPr="00554073" w:rsidRDefault="0056202E" w:rsidP="00B404E1">
            <w:pPr>
              <w:jc w:val="center"/>
            </w:pPr>
            <w:r>
              <w:rPr>
                <w:rFonts w:hint="eastAsia"/>
              </w:rPr>
              <w:t>법무팀</w:t>
            </w:r>
          </w:p>
        </w:tc>
        <w:tc>
          <w:tcPr>
            <w:tcW w:w="1872" w:type="dxa"/>
            <w:shd w:val="clear" w:color="auto" w:fill="auto"/>
          </w:tcPr>
          <w:p w14:paraId="28CC91DF" w14:textId="1BCCB06A" w:rsidR="004359B9" w:rsidRPr="00554073" w:rsidRDefault="0056202E" w:rsidP="004359B9">
            <w:pPr>
              <w:jc w:val="center"/>
            </w:pPr>
            <w:r>
              <w:rPr>
                <w:rFonts w:hint="eastAsia"/>
              </w:rPr>
              <w:t>임호</w:t>
            </w:r>
          </w:p>
        </w:tc>
        <w:tc>
          <w:tcPr>
            <w:tcW w:w="6208" w:type="dxa"/>
            <w:shd w:val="clear" w:color="auto" w:fill="auto"/>
          </w:tcPr>
          <w:p w14:paraId="5C8D7F2E" w14:textId="4E1C1536" w:rsidR="004359B9" w:rsidRPr="00554073" w:rsidRDefault="0056202E" w:rsidP="004359B9">
            <w:r>
              <w:rPr>
                <w:rFonts w:hint="eastAsia"/>
              </w:rPr>
              <w:t>법무팀 현업담당자</w:t>
            </w:r>
          </w:p>
        </w:tc>
      </w:tr>
      <w:tr w:rsidR="004359B9" w:rsidRPr="00554073" w14:paraId="174974A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5A6C23CE" w14:textId="4AE52F09" w:rsidR="004359B9" w:rsidRDefault="004359B9" w:rsidP="004359B9"/>
        </w:tc>
        <w:tc>
          <w:tcPr>
            <w:tcW w:w="1872" w:type="dxa"/>
            <w:shd w:val="clear" w:color="auto" w:fill="auto"/>
          </w:tcPr>
          <w:p w14:paraId="01A677EC" w14:textId="4E19B297" w:rsidR="004359B9" w:rsidRPr="00A25EE2" w:rsidRDefault="004359B9" w:rsidP="004359B9">
            <w:pPr>
              <w:jc w:val="center"/>
            </w:pPr>
          </w:p>
        </w:tc>
        <w:tc>
          <w:tcPr>
            <w:tcW w:w="6208" w:type="dxa"/>
            <w:shd w:val="clear" w:color="auto" w:fill="auto"/>
          </w:tcPr>
          <w:p w14:paraId="6A53434B" w14:textId="20A0A654" w:rsidR="004359B9" w:rsidRDefault="004359B9" w:rsidP="004359B9"/>
        </w:tc>
      </w:tr>
      <w:tr w:rsidR="004359B9" w:rsidRPr="00554073" w14:paraId="3B108593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510FADF7" w14:textId="2097752E" w:rsidR="004359B9" w:rsidRDefault="004359B9" w:rsidP="004359B9"/>
        </w:tc>
        <w:tc>
          <w:tcPr>
            <w:tcW w:w="1872" w:type="dxa"/>
            <w:shd w:val="clear" w:color="auto" w:fill="auto"/>
          </w:tcPr>
          <w:p w14:paraId="6191C2DB" w14:textId="2719B73D" w:rsidR="004359B9" w:rsidRDefault="004359B9" w:rsidP="004359B9">
            <w:pPr>
              <w:jc w:val="center"/>
            </w:pPr>
          </w:p>
        </w:tc>
        <w:tc>
          <w:tcPr>
            <w:tcW w:w="6208" w:type="dxa"/>
            <w:shd w:val="clear" w:color="auto" w:fill="auto"/>
          </w:tcPr>
          <w:p w14:paraId="2FED3B81" w14:textId="439786C3" w:rsidR="004359B9" w:rsidRDefault="004359B9" w:rsidP="004359B9"/>
        </w:tc>
      </w:tr>
      <w:tr w:rsidR="004359B9" w:rsidRPr="00554073" w14:paraId="1F63751C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19F96F3D" w14:textId="62769E68" w:rsidR="004359B9" w:rsidRDefault="004359B9" w:rsidP="004359B9"/>
        </w:tc>
        <w:tc>
          <w:tcPr>
            <w:tcW w:w="1872" w:type="dxa"/>
            <w:shd w:val="clear" w:color="auto" w:fill="auto"/>
          </w:tcPr>
          <w:p w14:paraId="112D30A2" w14:textId="10107574" w:rsidR="004359B9" w:rsidRDefault="004359B9" w:rsidP="004359B9">
            <w:pPr>
              <w:jc w:val="center"/>
            </w:pPr>
          </w:p>
        </w:tc>
        <w:tc>
          <w:tcPr>
            <w:tcW w:w="6208" w:type="dxa"/>
            <w:shd w:val="clear" w:color="auto" w:fill="auto"/>
          </w:tcPr>
          <w:p w14:paraId="0DAF768B" w14:textId="6D772D44" w:rsidR="004359B9" w:rsidRDefault="004359B9" w:rsidP="004359B9"/>
        </w:tc>
      </w:tr>
      <w:tr w:rsidR="004359B9" w:rsidRPr="00554073" w14:paraId="4387CABF" w14:textId="77777777" w:rsidTr="00A25EE2">
        <w:trPr>
          <w:trHeight w:val="265"/>
        </w:trPr>
        <w:tc>
          <w:tcPr>
            <w:tcW w:w="1809" w:type="dxa"/>
            <w:shd w:val="clear" w:color="auto" w:fill="auto"/>
          </w:tcPr>
          <w:p w14:paraId="4C3DBFE5" w14:textId="4B6431D9" w:rsidR="004359B9" w:rsidRDefault="004359B9" w:rsidP="004359B9"/>
        </w:tc>
        <w:tc>
          <w:tcPr>
            <w:tcW w:w="1872" w:type="dxa"/>
            <w:shd w:val="clear" w:color="auto" w:fill="auto"/>
          </w:tcPr>
          <w:p w14:paraId="77F79286" w14:textId="74A0798E" w:rsidR="004359B9" w:rsidRDefault="004359B9" w:rsidP="004359B9">
            <w:pPr>
              <w:jc w:val="center"/>
            </w:pPr>
          </w:p>
        </w:tc>
        <w:tc>
          <w:tcPr>
            <w:tcW w:w="6208" w:type="dxa"/>
            <w:shd w:val="clear" w:color="auto" w:fill="auto"/>
          </w:tcPr>
          <w:p w14:paraId="6FBD12D1" w14:textId="7BA7EF9E" w:rsidR="004359B9" w:rsidRDefault="004359B9" w:rsidP="004359B9"/>
        </w:tc>
      </w:tr>
    </w:tbl>
    <w:p w14:paraId="08838701" w14:textId="2FDBFEEC" w:rsidR="00DB1D28" w:rsidRPr="00DB1D28" w:rsidRDefault="003377E6" w:rsidP="00DB1D28">
      <w:r>
        <w:br w:type="page"/>
      </w:r>
    </w:p>
    <w:p w14:paraId="08838702" w14:textId="1F48D450" w:rsidR="00A303D7" w:rsidRDefault="003377E6" w:rsidP="00C56C04">
      <w:pPr>
        <w:pStyle w:val="10"/>
      </w:pPr>
      <w:bookmarkStart w:id="5" w:name="_Toc219310834"/>
      <w:r>
        <w:rPr>
          <w:rFonts w:hint="eastAsia"/>
        </w:rPr>
        <w:t>시스템 기본 정보</w:t>
      </w:r>
      <w:bookmarkEnd w:id="5"/>
    </w:p>
    <w:p w14:paraId="08838703" w14:textId="2CE92E12" w:rsidR="00B2643D" w:rsidRDefault="003377E6" w:rsidP="00672C20">
      <w:pPr>
        <w:pStyle w:val="2"/>
      </w:pPr>
      <w:bookmarkStart w:id="6" w:name="_Toc219310835"/>
      <w:bookmarkEnd w:id="1"/>
      <w:bookmarkEnd w:id="2"/>
      <w:r>
        <w:rPr>
          <w:rFonts w:hint="eastAsia"/>
        </w:rPr>
        <w:t>서비스 정보</w:t>
      </w:r>
      <w:bookmarkEnd w:id="6"/>
    </w:p>
    <w:p w14:paraId="08993BF0" w14:textId="338F24B7" w:rsidR="00AD3DF8" w:rsidRDefault="00AD3DF8" w:rsidP="00AD3DF8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)에서</w:t>
      </w:r>
      <w:r>
        <w:rPr>
          <w:rFonts w:hint="eastAsia"/>
        </w:rPr>
        <w:t xml:space="preserve"> 제공 되는 </w:t>
      </w:r>
      <w:r>
        <w:t>Domain(</w:t>
      </w:r>
      <w:r>
        <w:rPr>
          <w:rFonts w:hint="eastAsia"/>
        </w:rPr>
        <w:t>S</w:t>
      </w:r>
      <w:r>
        <w:t>SL</w:t>
      </w:r>
      <w:r>
        <w:rPr>
          <w:rFonts w:hint="eastAsia"/>
        </w:rPr>
        <w:t>인증서등)</w:t>
      </w:r>
      <w:r>
        <w:t xml:space="preserve"> </w:t>
      </w:r>
      <w:r>
        <w:rPr>
          <w:rFonts w:hint="eastAsia"/>
        </w:rPr>
        <w:t>및 기본 정보</w:t>
      </w:r>
    </w:p>
    <w:p w14:paraId="3CAE4C5A" w14:textId="77777777" w:rsidR="00AD3DF8" w:rsidRPr="00AD3DF8" w:rsidRDefault="00AD3DF8" w:rsidP="00AD3DF8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2994"/>
        <w:gridCol w:w="1826"/>
        <w:gridCol w:w="2541"/>
        <w:gridCol w:w="1986"/>
      </w:tblGrid>
      <w:tr w:rsidR="00AA546E" w14:paraId="75C69089" w14:textId="77777777" w:rsidTr="00DC2158">
        <w:trPr>
          <w:trHeight w:val="265"/>
        </w:trPr>
        <w:tc>
          <w:tcPr>
            <w:tcW w:w="684" w:type="dxa"/>
            <w:shd w:val="clear" w:color="auto" w:fill="EEECE1"/>
          </w:tcPr>
          <w:p w14:paraId="080255F3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2994" w:type="dxa"/>
            <w:shd w:val="clear" w:color="auto" w:fill="EEECE1"/>
          </w:tcPr>
          <w:p w14:paraId="5CA80E09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도메인</w:t>
            </w:r>
          </w:p>
        </w:tc>
        <w:tc>
          <w:tcPr>
            <w:tcW w:w="1826" w:type="dxa"/>
            <w:shd w:val="clear" w:color="auto" w:fill="EEECE1"/>
          </w:tcPr>
          <w:p w14:paraId="362F6967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설치</w:t>
            </w:r>
          </w:p>
        </w:tc>
        <w:tc>
          <w:tcPr>
            <w:tcW w:w="2541" w:type="dxa"/>
            <w:shd w:val="clear" w:color="auto" w:fill="EEECE1"/>
          </w:tcPr>
          <w:p w14:paraId="53EB711A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인증서기간</w:t>
            </w:r>
          </w:p>
        </w:tc>
        <w:tc>
          <w:tcPr>
            <w:tcW w:w="1986" w:type="dxa"/>
            <w:shd w:val="clear" w:color="auto" w:fill="EEECE1"/>
          </w:tcPr>
          <w:p w14:paraId="0A5EE6BD" w14:textId="77777777" w:rsidR="003377E6" w:rsidRPr="00AA546E" w:rsidRDefault="003377E6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비고</w:t>
            </w:r>
          </w:p>
        </w:tc>
      </w:tr>
      <w:tr w:rsidR="009E4AFD" w14:paraId="5B908D0D" w14:textId="77777777" w:rsidTr="00DC2158">
        <w:trPr>
          <w:trHeight w:val="265"/>
        </w:trPr>
        <w:tc>
          <w:tcPr>
            <w:tcW w:w="684" w:type="dxa"/>
            <w:shd w:val="clear" w:color="auto" w:fill="auto"/>
          </w:tcPr>
          <w:p w14:paraId="03A43029" w14:textId="6D4265F9" w:rsidR="009E4AFD" w:rsidRPr="00554073" w:rsidRDefault="009E4AFD" w:rsidP="004B18B3">
            <w:r>
              <w:rPr>
                <w:rFonts w:hint="eastAsia"/>
              </w:rPr>
              <w:t>운영</w:t>
            </w:r>
          </w:p>
        </w:tc>
        <w:tc>
          <w:tcPr>
            <w:tcW w:w="2994" w:type="dxa"/>
            <w:shd w:val="clear" w:color="auto" w:fill="auto"/>
          </w:tcPr>
          <w:p w14:paraId="4CD84958" w14:textId="5EADC397" w:rsidR="009E4AFD" w:rsidRDefault="00D636DD" w:rsidP="004B18B3">
            <w:r>
              <w:rPr>
                <w:rFonts w:hint="eastAsia"/>
              </w:rPr>
              <w:t>l</w:t>
            </w:r>
            <w:r>
              <w:t>ms</w:t>
            </w:r>
            <w:r w:rsidR="009E4AFD">
              <w:t>.hanwhalife.com</w:t>
            </w:r>
          </w:p>
        </w:tc>
        <w:tc>
          <w:tcPr>
            <w:tcW w:w="1826" w:type="dxa"/>
            <w:shd w:val="clear" w:color="auto" w:fill="auto"/>
          </w:tcPr>
          <w:p w14:paraId="3F44EA2C" w14:textId="77777777" w:rsidR="00D636DD" w:rsidRDefault="00D636DD" w:rsidP="00BF2339">
            <w:r w:rsidRPr="00D636DD">
              <w:t>hlipmngweb01</w:t>
            </w:r>
          </w:p>
          <w:p w14:paraId="20829481" w14:textId="40C98D27" w:rsidR="009E4AFD" w:rsidRDefault="00D636DD" w:rsidP="00BF2339">
            <w:r w:rsidRPr="00D636DD">
              <w:t>hlipmngweb0</w:t>
            </w:r>
            <w:r>
              <w:t>2</w:t>
            </w:r>
          </w:p>
        </w:tc>
        <w:tc>
          <w:tcPr>
            <w:tcW w:w="2541" w:type="dxa"/>
            <w:shd w:val="clear" w:color="auto" w:fill="auto"/>
          </w:tcPr>
          <w:p w14:paraId="4C87E30B" w14:textId="7995B52A" w:rsidR="009E4AFD" w:rsidRPr="00554073" w:rsidRDefault="009E4AFD" w:rsidP="004B18B3">
            <w:r w:rsidRPr="009E4AFD">
              <w:t>2</w:t>
            </w:r>
            <w:r w:rsidR="00D636DD">
              <w:t>5</w:t>
            </w:r>
            <w:r>
              <w:t>.</w:t>
            </w:r>
            <w:r w:rsidR="00D636DD">
              <w:t>12</w:t>
            </w:r>
            <w:r>
              <w:t>.</w:t>
            </w:r>
            <w:r w:rsidR="00D636DD">
              <w:t>17</w:t>
            </w:r>
            <w:r>
              <w:t>~</w:t>
            </w:r>
            <w:r w:rsidRPr="009E4AFD">
              <w:t xml:space="preserve"> 27</w:t>
            </w:r>
            <w:r>
              <w:t>.</w:t>
            </w:r>
            <w:r w:rsidRPr="009E4AFD">
              <w:t>0</w:t>
            </w:r>
            <w:r w:rsidR="00D636DD">
              <w:t>1</w:t>
            </w:r>
            <w:r>
              <w:t>.</w:t>
            </w:r>
            <w:r w:rsidRPr="009E4AFD">
              <w:t>1</w:t>
            </w:r>
            <w:r w:rsidR="00D636DD">
              <w:t>8</w:t>
            </w:r>
          </w:p>
        </w:tc>
        <w:tc>
          <w:tcPr>
            <w:tcW w:w="1986" w:type="dxa"/>
            <w:shd w:val="clear" w:color="auto" w:fill="auto"/>
          </w:tcPr>
          <w:p w14:paraId="141DF018" w14:textId="48E2BF7B" w:rsidR="009E4AFD" w:rsidRPr="00554073" w:rsidRDefault="009E4AFD" w:rsidP="004B18B3">
            <w:r w:rsidRPr="009E4AFD">
              <w:t>10.10.</w:t>
            </w:r>
            <w:r w:rsidR="00D636DD">
              <w:t>10.72</w:t>
            </w:r>
            <w:r>
              <w:t>(</w:t>
            </w:r>
            <w:r>
              <w:rPr>
                <w:rFonts w:hint="eastAsia"/>
              </w:rPr>
              <w:t>V</w:t>
            </w:r>
            <w:r>
              <w:t>IP)</w:t>
            </w:r>
          </w:p>
        </w:tc>
      </w:tr>
    </w:tbl>
    <w:p w14:paraId="5F2A75A3" w14:textId="77777777" w:rsidR="0046265F" w:rsidRDefault="0046265F" w:rsidP="00554073">
      <w:pPr>
        <w:rPr>
          <w:b/>
          <w:bCs/>
          <w:color w:val="FF0000"/>
        </w:rPr>
      </w:pPr>
    </w:p>
    <w:p w14:paraId="00120A26" w14:textId="6C629CFA" w:rsidR="00554073" w:rsidRDefault="00554073" w:rsidP="00845D7B">
      <w:pPr>
        <w:pStyle w:val="2"/>
      </w:pPr>
      <w:bookmarkStart w:id="7" w:name="_Toc219310837"/>
      <w:r>
        <w:rPr>
          <w:rFonts w:hint="eastAsia"/>
        </w:rPr>
        <w:t>인프라 정보</w:t>
      </w:r>
      <w:bookmarkEnd w:id="7"/>
    </w:p>
    <w:p w14:paraId="1E2D1EAE" w14:textId="1580536E" w:rsidR="00427EF2" w:rsidRDefault="00427EF2" w:rsidP="00427EF2">
      <w:r>
        <w:rPr>
          <w:rFonts w:hint="eastAsia"/>
        </w:rPr>
        <w:t>인프라 정보는 시스템</w:t>
      </w:r>
      <w:r w:rsidR="00164FA1">
        <w:rPr>
          <w:rFonts w:hint="eastAsia"/>
        </w:rPr>
        <w:t>(서비스)이</w:t>
      </w:r>
      <w:r>
        <w:rPr>
          <w:rFonts w:hint="eastAsia"/>
        </w:rPr>
        <w:t xml:space="preserve"> 동작하기 위하여 필요한 하드웨어(서버)의 정보</w:t>
      </w:r>
    </w:p>
    <w:p w14:paraId="770D595B" w14:textId="77777777" w:rsidR="00164FA1" w:rsidRPr="00427EF2" w:rsidRDefault="00164FA1" w:rsidP="00427EF2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1387"/>
        <w:gridCol w:w="1703"/>
        <w:gridCol w:w="546"/>
        <w:gridCol w:w="2233"/>
        <w:gridCol w:w="1814"/>
        <w:gridCol w:w="1698"/>
      </w:tblGrid>
      <w:tr w:rsidR="00EC0587" w:rsidRPr="00AA546E" w14:paraId="14CF49E1" w14:textId="323A6FB1" w:rsidTr="00B73FDB">
        <w:trPr>
          <w:trHeight w:val="368"/>
        </w:trPr>
        <w:tc>
          <w:tcPr>
            <w:tcW w:w="650" w:type="dxa"/>
            <w:shd w:val="clear" w:color="auto" w:fill="EEECE1"/>
          </w:tcPr>
          <w:p w14:paraId="67687345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1387" w:type="dxa"/>
            <w:shd w:val="clear" w:color="auto" w:fill="EEECE1"/>
          </w:tcPr>
          <w:p w14:paraId="2D1B1BDF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시스템명</w:t>
            </w:r>
          </w:p>
        </w:tc>
        <w:tc>
          <w:tcPr>
            <w:tcW w:w="1703" w:type="dxa"/>
            <w:shd w:val="clear" w:color="auto" w:fill="EEECE1"/>
          </w:tcPr>
          <w:p w14:paraId="040912E1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H</w:t>
            </w:r>
            <w:r w:rsidRPr="00AA546E">
              <w:rPr>
                <w:b/>
                <w:bCs/>
              </w:rPr>
              <w:t>ost</w:t>
            </w:r>
          </w:p>
        </w:tc>
        <w:tc>
          <w:tcPr>
            <w:tcW w:w="546" w:type="dxa"/>
            <w:shd w:val="clear" w:color="auto" w:fill="EEECE1"/>
          </w:tcPr>
          <w:p w14:paraId="6B26058C" w14:textId="7A3B74AA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V</w:t>
            </w:r>
            <w:r w:rsidRPr="00AA546E">
              <w:rPr>
                <w:b/>
                <w:bCs/>
              </w:rPr>
              <w:t>M</w:t>
            </w:r>
          </w:p>
        </w:tc>
        <w:tc>
          <w:tcPr>
            <w:tcW w:w="2233" w:type="dxa"/>
            <w:shd w:val="clear" w:color="auto" w:fill="EEECE1"/>
          </w:tcPr>
          <w:p w14:paraId="2CAFB476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서버I</w:t>
            </w:r>
            <w:r w:rsidRPr="00AA546E">
              <w:rPr>
                <w:b/>
                <w:bCs/>
              </w:rPr>
              <w:t>P</w:t>
            </w:r>
          </w:p>
        </w:tc>
        <w:tc>
          <w:tcPr>
            <w:tcW w:w="1814" w:type="dxa"/>
            <w:shd w:val="clear" w:color="auto" w:fill="EEECE1"/>
          </w:tcPr>
          <w:p w14:paraId="6BAADC38" w14:textId="77777777" w:rsidR="00A25EE2" w:rsidRPr="00AA546E" w:rsidRDefault="00A25EE2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O</w:t>
            </w:r>
            <w:r w:rsidRPr="00AA546E">
              <w:rPr>
                <w:b/>
                <w:bCs/>
              </w:rPr>
              <w:t>S</w:t>
            </w:r>
          </w:p>
        </w:tc>
        <w:tc>
          <w:tcPr>
            <w:tcW w:w="1698" w:type="dxa"/>
            <w:shd w:val="clear" w:color="auto" w:fill="EEECE1"/>
          </w:tcPr>
          <w:p w14:paraId="06DBA941" w14:textId="1B8D704D" w:rsidR="00A25EE2" w:rsidRPr="00AA546E" w:rsidRDefault="00FD1DE1" w:rsidP="00AA54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사용</w:t>
            </w:r>
            <w:r w:rsidR="00A25EE2">
              <w:rPr>
                <w:rFonts w:hint="eastAsia"/>
                <w:b/>
                <w:bCs/>
              </w:rPr>
              <w:t>계정</w:t>
            </w:r>
          </w:p>
        </w:tc>
      </w:tr>
      <w:tr w:rsidR="00EC0587" w:rsidRPr="00AA546E" w14:paraId="32DB4716" w14:textId="77777777" w:rsidTr="00B73FDB">
        <w:trPr>
          <w:trHeight w:val="368"/>
        </w:trPr>
        <w:tc>
          <w:tcPr>
            <w:tcW w:w="650" w:type="dxa"/>
            <w:shd w:val="clear" w:color="auto" w:fill="auto"/>
          </w:tcPr>
          <w:p w14:paraId="0B6A8302" w14:textId="072F5C56" w:rsidR="00EC0587" w:rsidRPr="00DD192A" w:rsidRDefault="00EC0587" w:rsidP="004B18B3">
            <w:r>
              <w:rPr>
                <w:rFonts w:hint="eastAsia"/>
              </w:rPr>
              <w:t>운영</w:t>
            </w:r>
          </w:p>
        </w:tc>
        <w:tc>
          <w:tcPr>
            <w:tcW w:w="1387" w:type="dxa"/>
            <w:shd w:val="clear" w:color="auto" w:fill="auto"/>
          </w:tcPr>
          <w:p w14:paraId="10308B11" w14:textId="27F9BF99" w:rsidR="00EC0587" w:rsidRPr="00DD192A" w:rsidRDefault="00B73FDB" w:rsidP="00B73FDB">
            <w:pPr>
              <w:ind w:left="220" w:hangingChars="100" w:hanging="220"/>
            </w:pPr>
            <w:r>
              <w:rPr>
                <w:rFonts w:hint="eastAsia"/>
              </w:rPr>
              <w:t>법무지원A</w:t>
            </w:r>
            <w:r>
              <w:t xml:space="preserve">P #1 </w:t>
            </w:r>
            <w:r>
              <w:rPr>
                <w:rFonts w:hint="eastAsia"/>
              </w:rPr>
              <w:t>운영</w:t>
            </w:r>
          </w:p>
        </w:tc>
        <w:tc>
          <w:tcPr>
            <w:tcW w:w="1703" w:type="dxa"/>
            <w:shd w:val="clear" w:color="auto" w:fill="auto"/>
          </w:tcPr>
          <w:p w14:paraId="3153CC84" w14:textId="0F579CD4" w:rsidR="00EC0587" w:rsidRPr="00BF2339" w:rsidRDefault="00B73FDB" w:rsidP="004B18B3">
            <w:r w:rsidRPr="00B73FDB">
              <w:t>hliplmswas01</w:t>
            </w:r>
          </w:p>
        </w:tc>
        <w:tc>
          <w:tcPr>
            <w:tcW w:w="546" w:type="dxa"/>
            <w:shd w:val="clear" w:color="auto" w:fill="auto"/>
          </w:tcPr>
          <w:p w14:paraId="76D9A669" w14:textId="636A749D" w:rsidR="00EC0587" w:rsidRPr="00DD192A" w:rsidRDefault="00EC0587" w:rsidP="00AA546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33" w:type="dxa"/>
            <w:shd w:val="clear" w:color="auto" w:fill="auto"/>
          </w:tcPr>
          <w:p w14:paraId="16D20EC5" w14:textId="66BB03E1" w:rsidR="00EC0587" w:rsidRPr="00BF2339" w:rsidRDefault="00B73FDB" w:rsidP="00BF2339">
            <w:pPr>
              <w:jc w:val="left"/>
            </w:pPr>
            <w:r>
              <w:rPr>
                <w:rFonts w:hint="eastAsia"/>
              </w:rPr>
              <w:t>1</w:t>
            </w:r>
            <w:r>
              <w:t>0.10.7.77</w:t>
            </w:r>
          </w:p>
        </w:tc>
        <w:tc>
          <w:tcPr>
            <w:tcW w:w="1814" w:type="dxa"/>
            <w:shd w:val="clear" w:color="auto" w:fill="auto"/>
          </w:tcPr>
          <w:p w14:paraId="138D6287" w14:textId="0617FC16" w:rsidR="00EC0587" w:rsidRPr="00DD192A" w:rsidRDefault="00B73FDB" w:rsidP="004B18B3">
            <w:r>
              <w:rPr>
                <w:rFonts w:hint="eastAsia"/>
              </w:rPr>
              <w:t>R</w:t>
            </w:r>
            <w:r>
              <w:t>ADHAT 7.7</w:t>
            </w:r>
          </w:p>
        </w:tc>
        <w:tc>
          <w:tcPr>
            <w:tcW w:w="1698" w:type="dxa"/>
          </w:tcPr>
          <w:p w14:paraId="3209890B" w14:textId="589F3826" w:rsidR="00EC0587" w:rsidRDefault="00EC0587" w:rsidP="00B73FDB">
            <w:proofErr w:type="spellStart"/>
            <w:r>
              <w:t>wasadmin</w:t>
            </w:r>
            <w:proofErr w:type="spellEnd"/>
          </w:p>
        </w:tc>
      </w:tr>
      <w:tr w:rsidR="00A25EE2" w:rsidRPr="00AA546E" w14:paraId="25C50DC8" w14:textId="33F8CED2" w:rsidTr="00B73FDB">
        <w:trPr>
          <w:trHeight w:val="368"/>
        </w:trPr>
        <w:tc>
          <w:tcPr>
            <w:tcW w:w="650" w:type="dxa"/>
            <w:shd w:val="clear" w:color="auto" w:fill="auto"/>
          </w:tcPr>
          <w:p w14:paraId="6F520830" w14:textId="22BD2BEA" w:rsidR="00A25EE2" w:rsidRPr="00DD192A" w:rsidRDefault="00EC0587" w:rsidP="004B18B3">
            <w:r>
              <w:rPr>
                <w:rFonts w:hint="eastAsia"/>
              </w:rPr>
              <w:t>운영</w:t>
            </w:r>
          </w:p>
        </w:tc>
        <w:tc>
          <w:tcPr>
            <w:tcW w:w="1387" w:type="dxa"/>
            <w:shd w:val="clear" w:color="auto" w:fill="auto"/>
          </w:tcPr>
          <w:p w14:paraId="39111645" w14:textId="398FE02A" w:rsidR="00A25EE2" w:rsidRPr="00DD192A" w:rsidRDefault="00B73FDB" w:rsidP="004B18B3">
            <w:proofErr w:type="spellStart"/>
            <w:r w:rsidRPr="00B73FDB">
              <w:rPr>
                <w:rFonts w:hint="eastAsia"/>
              </w:rPr>
              <w:t>관리계</w:t>
            </w:r>
            <w:r w:rsidRPr="00B73FDB">
              <w:t>내부</w:t>
            </w:r>
            <w:proofErr w:type="spellEnd"/>
            <w:r w:rsidRPr="00B73FDB">
              <w:t xml:space="preserve"> 통합 WEB</w:t>
            </w:r>
          </w:p>
        </w:tc>
        <w:tc>
          <w:tcPr>
            <w:tcW w:w="1703" w:type="dxa"/>
            <w:shd w:val="clear" w:color="auto" w:fill="auto"/>
          </w:tcPr>
          <w:p w14:paraId="5F902038" w14:textId="731371BF" w:rsidR="00A25EE2" w:rsidRPr="00DD192A" w:rsidRDefault="00EC0587" w:rsidP="004B18B3">
            <w:r>
              <w:rPr>
                <w:rFonts w:hint="eastAsia"/>
              </w:rPr>
              <w:t>hlipchnweb01</w:t>
            </w:r>
          </w:p>
        </w:tc>
        <w:tc>
          <w:tcPr>
            <w:tcW w:w="546" w:type="dxa"/>
            <w:shd w:val="clear" w:color="auto" w:fill="auto"/>
          </w:tcPr>
          <w:p w14:paraId="3730E54D" w14:textId="4BCE8EC0" w:rsidR="00A25EE2" w:rsidRPr="00DD192A" w:rsidRDefault="00EC0587" w:rsidP="00AA546E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33" w:type="dxa"/>
            <w:shd w:val="clear" w:color="auto" w:fill="auto"/>
          </w:tcPr>
          <w:p w14:paraId="69D99675" w14:textId="739054A8" w:rsidR="00A25EE2" w:rsidRPr="00DD192A" w:rsidRDefault="00B73FDB" w:rsidP="00BF2339">
            <w:pPr>
              <w:jc w:val="left"/>
            </w:pPr>
            <w:r>
              <w:rPr>
                <w:rFonts w:hint="eastAsia"/>
              </w:rPr>
              <w:t>1</w:t>
            </w:r>
            <w:r>
              <w:t>0.10.23.36</w:t>
            </w:r>
          </w:p>
        </w:tc>
        <w:tc>
          <w:tcPr>
            <w:tcW w:w="1814" w:type="dxa"/>
            <w:shd w:val="clear" w:color="auto" w:fill="auto"/>
          </w:tcPr>
          <w:p w14:paraId="5B6DFE63" w14:textId="17069747" w:rsidR="00A25EE2" w:rsidRPr="00DD192A" w:rsidRDefault="00B73FDB" w:rsidP="004B18B3">
            <w:r>
              <w:rPr>
                <w:rFonts w:hint="eastAsia"/>
              </w:rPr>
              <w:t>R</w:t>
            </w:r>
            <w:r>
              <w:t>ADHAT 8.1</w:t>
            </w:r>
          </w:p>
        </w:tc>
        <w:tc>
          <w:tcPr>
            <w:tcW w:w="1698" w:type="dxa"/>
          </w:tcPr>
          <w:p w14:paraId="6B232E92" w14:textId="227250FA" w:rsidR="00EC0587" w:rsidRPr="00DD192A" w:rsidRDefault="00EC0587" w:rsidP="00A25EE2">
            <w:proofErr w:type="spellStart"/>
            <w:r>
              <w:t>webadmin</w:t>
            </w:r>
            <w:proofErr w:type="spellEnd"/>
          </w:p>
        </w:tc>
      </w:tr>
      <w:tr w:rsidR="00EC0587" w:rsidRPr="00AA546E" w14:paraId="7390D070" w14:textId="3FBE808A" w:rsidTr="00B73FDB">
        <w:trPr>
          <w:trHeight w:val="368"/>
        </w:trPr>
        <w:tc>
          <w:tcPr>
            <w:tcW w:w="650" w:type="dxa"/>
            <w:shd w:val="clear" w:color="auto" w:fill="auto"/>
          </w:tcPr>
          <w:p w14:paraId="13AE8820" w14:textId="0A409E8A" w:rsidR="00EC0587" w:rsidRPr="00DD192A" w:rsidRDefault="00EC0587" w:rsidP="00EC0587">
            <w:r>
              <w:rPr>
                <w:rFonts w:hint="eastAsia"/>
              </w:rPr>
              <w:t>운영</w:t>
            </w:r>
          </w:p>
        </w:tc>
        <w:tc>
          <w:tcPr>
            <w:tcW w:w="1387" w:type="dxa"/>
            <w:shd w:val="clear" w:color="auto" w:fill="auto"/>
          </w:tcPr>
          <w:p w14:paraId="29A8FEA1" w14:textId="210EBB71" w:rsidR="00EC0587" w:rsidRPr="00DD192A" w:rsidRDefault="00B73FDB" w:rsidP="00EC0587">
            <w:proofErr w:type="spellStart"/>
            <w:r w:rsidRPr="00B73FDB">
              <w:rPr>
                <w:rFonts w:hint="eastAsia"/>
              </w:rPr>
              <w:t>관리계</w:t>
            </w:r>
            <w:r w:rsidRPr="00B73FDB">
              <w:t>내부</w:t>
            </w:r>
            <w:proofErr w:type="spellEnd"/>
            <w:r w:rsidRPr="00B73FDB">
              <w:t xml:space="preserve"> 통합 WEB</w:t>
            </w:r>
          </w:p>
        </w:tc>
        <w:tc>
          <w:tcPr>
            <w:tcW w:w="1703" w:type="dxa"/>
            <w:shd w:val="clear" w:color="auto" w:fill="auto"/>
          </w:tcPr>
          <w:p w14:paraId="533D3982" w14:textId="202E0EC9" w:rsidR="00EC0587" w:rsidRPr="00DD192A" w:rsidRDefault="00EC0587" w:rsidP="00EC0587">
            <w:r>
              <w:rPr>
                <w:rFonts w:hint="eastAsia"/>
              </w:rPr>
              <w:t>hlipchnweb0</w:t>
            </w:r>
            <w:r>
              <w:t>2</w:t>
            </w:r>
          </w:p>
        </w:tc>
        <w:tc>
          <w:tcPr>
            <w:tcW w:w="546" w:type="dxa"/>
            <w:shd w:val="clear" w:color="auto" w:fill="auto"/>
          </w:tcPr>
          <w:p w14:paraId="6ED413F4" w14:textId="4E473D4E" w:rsidR="00EC0587" w:rsidRPr="00DD192A" w:rsidRDefault="00EC0587" w:rsidP="00EC058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33" w:type="dxa"/>
            <w:shd w:val="clear" w:color="auto" w:fill="auto"/>
          </w:tcPr>
          <w:p w14:paraId="590E6EC7" w14:textId="30CEF1FD" w:rsidR="00EC0587" w:rsidRPr="00DD192A" w:rsidRDefault="00B73FDB" w:rsidP="00EC0587">
            <w:pPr>
              <w:jc w:val="left"/>
            </w:pPr>
            <w:r>
              <w:rPr>
                <w:rFonts w:hint="eastAsia"/>
              </w:rPr>
              <w:t>1</w:t>
            </w:r>
            <w:r>
              <w:t>0.10.23.37</w:t>
            </w:r>
          </w:p>
        </w:tc>
        <w:tc>
          <w:tcPr>
            <w:tcW w:w="1814" w:type="dxa"/>
            <w:shd w:val="clear" w:color="auto" w:fill="auto"/>
          </w:tcPr>
          <w:p w14:paraId="19BC9AF1" w14:textId="5E2669F3" w:rsidR="00EC0587" w:rsidRPr="00DD192A" w:rsidRDefault="00B73FDB" w:rsidP="00EC0587">
            <w:r>
              <w:rPr>
                <w:rFonts w:hint="eastAsia"/>
              </w:rPr>
              <w:t>R</w:t>
            </w:r>
            <w:r>
              <w:t>ADHAT 8.1</w:t>
            </w:r>
          </w:p>
        </w:tc>
        <w:tc>
          <w:tcPr>
            <w:tcW w:w="1698" w:type="dxa"/>
          </w:tcPr>
          <w:p w14:paraId="0A55FE62" w14:textId="0E104D4E" w:rsidR="00EC0587" w:rsidRPr="00DD192A" w:rsidRDefault="00EC0587" w:rsidP="00EC0587">
            <w:proofErr w:type="spellStart"/>
            <w:r>
              <w:t>webadmin</w:t>
            </w:r>
            <w:proofErr w:type="spellEnd"/>
          </w:p>
        </w:tc>
      </w:tr>
      <w:tr w:rsidR="00B73FDB" w:rsidRPr="00AA546E" w14:paraId="0C2F9932" w14:textId="77777777" w:rsidTr="00B73FDB">
        <w:trPr>
          <w:trHeight w:val="368"/>
        </w:trPr>
        <w:tc>
          <w:tcPr>
            <w:tcW w:w="650" w:type="dxa"/>
            <w:shd w:val="clear" w:color="auto" w:fill="auto"/>
          </w:tcPr>
          <w:p w14:paraId="2417C0C6" w14:textId="6ECD46D9" w:rsidR="00B73FDB" w:rsidRDefault="00B73FDB" w:rsidP="00EC0587">
            <w:r>
              <w:rPr>
                <w:rFonts w:hint="eastAsia"/>
              </w:rPr>
              <w:t>개발</w:t>
            </w:r>
          </w:p>
        </w:tc>
        <w:tc>
          <w:tcPr>
            <w:tcW w:w="1387" w:type="dxa"/>
            <w:shd w:val="clear" w:color="auto" w:fill="auto"/>
          </w:tcPr>
          <w:p w14:paraId="3E4B3E5A" w14:textId="189C29DA" w:rsidR="00B73FDB" w:rsidRDefault="00B73FDB" w:rsidP="00EC0587">
            <w:r>
              <w:rPr>
                <w:rFonts w:hint="eastAsia"/>
              </w:rPr>
              <w:t>법무지원A</w:t>
            </w:r>
            <w:r>
              <w:t xml:space="preserve">P #1 </w:t>
            </w:r>
            <w:r>
              <w:rPr>
                <w:rFonts w:hint="eastAsia"/>
              </w:rPr>
              <w:t>개발</w:t>
            </w:r>
          </w:p>
        </w:tc>
        <w:tc>
          <w:tcPr>
            <w:tcW w:w="1703" w:type="dxa"/>
            <w:shd w:val="clear" w:color="auto" w:fill="auto"/>
          </w:tcPr>
          <w:p w14:paraId="67A3D50A" w14:textId="779B7563" w:rsidR="00B73FDB" w:rsidRDefault="00B73FDB" w:rsidP="00EC0587">
            <w:r w:rsidRPr="00B73FDB">
              <w:t>hlidlmswas01</w:t>
            </w:r>
          </w:p>
        </w:tc>
        <w:tc>
          <w:tcPr>
            <w:tcW w:w="546" w:type="dxa"/>
            <w:shd w:val="clear" w:color="auto" w:fill="auto"/>
          </w:tcPr>
          <w:p w14:paraId="1330D261" w14:textId="67F853AB" w:rsidR="00B73FDB" w:rsidRDefault="00B73FDB" w:rsidP="00EC0587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33" w:type="dxa"/>
            <w:shd w:val="clear" w:color="auto" w:fill="auto"/>
          </w:tcPr>
          <w:p w14:paraId="53037C60" w14:textId="405F04AE" w:rsidR="00B73FDB" w:rsidRDefault="00B73FDB" w:rsidP="00EC0587">
            <w:pPr>
              <w:jc w:val="left"/>
            </w:pPr>
            <w:r>
              <w:rPr>
                <w:rFonts w:hint="eastAsia"/>
              </w:rPr>
              <w:t>1</w:t>
            </w:r>
            <w:r>
              <w:t>0.10.100.64</w:t>
            </w:r>
          </w:p>
        </w:tc>
        <w:tc>
          <w:tcPr>
            <w:tcW w:w="1814" w:type="dxa"/>
            <w:shd w:val="clear" w:color="auto" w:fill="auto"/>
          </w:tcPr>
          <w:p w14:paraId="47C73E00" w14:textId="3BD0E99E" w:rsidR="00B73FDB" w:rsidRDefault="00B73FDB" w:rsidP="00EC0587">
            <w:r>
              <w:rPr>
                <w:rFonts w:hint="eastAsia"/>
              </w:rPr>
              <w:t>R</w:t>
            </w:r>
            <w:r>
              <w:t>ADHAT 7.7</w:t>
            </w:r>
          </w:p>
        </w:tc>
        <w:tc>
          <w:tcPr>
            <w:tcW w:w="1698" w:type="dxa"/>
          </w:tcPr>
          <w:p w14:paraId="41A258A5" w14:textId="4A859108" w:rsidR="00B73FDB" w:rsidRDefault="00B73FDB" w:rsidP="00EC0587">
            <w:proofErr w:type="spellStart"/>
            <w:r>
              <w:t>wasadmin</w:t>
            </w:r>
            <w:proofErr w:type="spellEnd"/>
          </w:p>
        </w:tc>
      </w:tr>
      <w:tr w:rsidR="00B73FDB" w:rsidRPr="00AA546E" w14:paraId="7DA864C6" w14:textId="77777777" w:rsidTr="00B73FDB">
        <w:trPr>
          <w:trHeight w:val="368"/>
        </w:trPr>
        <w:tc>
          <w:tcPr>
            <w:tcW w:w="650" w:type="dxa"/>
            <w:shd w:val="clear" w:color="auto" w:fill="auto"/>
          </w:tcPr>
          <w:p w14:paraId="1914D22E" w14:textId="323265E3" w:rsidR="00B73FDB" w:rsidRDefault="00B73FDB" w:rsidP="00B73FDB">
            <w:r>
              <w:rPr>
                <w:rFonts w:hint="eastAsia"/>
              </w:rPr>
              <w:t>개발</w:t>
            </w:r>
          </w:p>
        </w:tc>
        <w:tc>
          <w:tcPr>
            <w:tcW w:w="1387" w:type="dxa"/>
            <w:shd w:val="clear" w:color="auto" w:fill="auto"/>
          </w:tcPr>
          <w:p w14:paraId="4ECFFF55" w14:textId="42759C72" w:rsidR="00B73FDB" w:rsidRDefault="00B73FDB" w:rsidP="00B73FDB">
            <w:proofErr w:type="spellStart"/>
            <w:r w:rsidRPr="00B73FDB">
              <w:rPr>
                <w:rFonts w:hint="eastAsia"/>
              </w:rPr>
              <w:t>관리계</w:t>
            </w:r>
            <w:r w:rsidRPr="00B73FDB">
              <w:t>내부</w:t>
            </w:r>
            <w:proofErr w:type="spellEnd"/>
            <w:r w:rsidRPr="00B73FDB">
              <w:t xml:space="preserve"> 통합 WEB</w:t>
            </w:r>
          </w:p>
        </w:tc>
        <w:tc>
          <w:tcPr>
            <w:tcW w:w="1703" w:type="dxa"/>
            <w:shd w:val="clear" w:color="auto" w:fill="auto"/>
          </w:tcPr>
          <w:p w14:paraId="1C834ACE" w14:textId="30E442C4" w:rsidR="00B73FDB" w:rsidRDefault="00B73FDB" w:rsidP="00B73FDB">
            <w:r w:rsidRPr="00B73FDB">
              <w:t>hlidmngweb01</w:t>
            </w:r>
          </w:p>
        </w:tc>
        <w:tc>
          <w:tcPr>
            <w:tcW w:w="546" w:type="dxa"/>
            <w:shd w:val="clear" w:color="auto" w:fill="auto"/>
          </w:tcPr>
          <w:p w14:paraId="73D97C07" w14:textId="4AAFA6AB" w:rsidR="00B73FDB" w:rsidRDefault="00143217" w:rsidP="00B73FDB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233" w:type="dxa"/>
            <w:shd w:val="clear" w:color="auto" w:fill="auto"/>
          </w:tcPr>
          <w:p w14:paraId="79780569" w14:textId="5B98862D" w:rsidR="00B73FDB" w:rsidRDefault="00B73FDB" w:rsidP="00B73FDB">
            <w:pPr>
              <w:jc w:val="left"/>
            </w:pPr>
            <w:r>
              <w:rPr>
                <w:rFonts w:hint="eastAsia"/>
              </w:rPr>
              <w:t>1</w:t>
            </w:r>
            <w:r>
              <w:t>0.10.99.73</w:t>
            </w:r>
          </w:p>
        </w:tc>
        <w:tc>
          <w:tcPr>
            <w:tcW w:w="1814" w:type="dxa"/>
            <w:shd w:val="clear" w:color="auto" w:fill="auto"/>
          </w:tcPr>
          <w:p w14:paraId="0C748A81" w14:textId="2A463A11" w:rsidR="00B73FDB" w:rsidRDefault="00B73FDB" w:rsidP="00B73FDB">
            <w:r>
              <w:rPr>
                <w:rFonts w:hint="eastAsia"/>
              </w:rPr>
              <w:t>R</w:t>
            </w:r>
            <w:r>
              <w:t>ADHAT 8.1</w:t>
            </w:r>
          </w:p>
        </w:tc>
        <w:tc>
          <w:tcPr>
            <w:tcW w:w="1698" w:type="dxa"/>
          </w:tcPr>
          <w:p w14:paraId="6DF225FE" w14:textId="632E6EA6" w:rsidR="00B73FDB" w:rsidRDefault="00B73FDB" w:rsidP="00B73FDB">
            <w:proofErr w:type="spellStart"/>
            <w:r>
              <w:t>webadmin</w:t>
            </w:r>
            <w:proofErr w:type="spellEnd"/>
          </w:p>
        </w:tc>
      </w:tr>
    </w:tbl>
    <w:p w14:paraId="18CDB3B4" w14:textId="1461F44E" w:rsidR="00554073" w:rsidRPr="00554073" w:rsidRDefault="00554073" w:rsidP="00554073">
      <w:pPr>
        <w:rPr>
          <w:szCs w:val="22"/>
        </w:rPr>
      </w:pPr>
      <w:bookmarkStart w:id="8" w:name="_Toc246749442"/>
    </w:p>
    <w:p w14:paraId="0883871C" w14:textId="4D1EA8C3" w:rsidR="00992F74" w:rsidRDefault="00554073" w:rsidP="00992F74">
      <w:pPr>
        <w:pStyle w:val="2"/>
      </w:pPr>
      <w:bookmarkStart w:id="9" w:name="_Toc219310838"/>
      <w:r>
        <w:rPr>
          <w:rFonts w:hint="eastAsia"/>
        </w:rPr>
        <w:t>데이터베이스 정보</w:t>
      </w:r>
      <w:bookmarkEnd w:id="9"/>
    </w:p>
    <w:p w14:paraId="2C3D21B9" w14:textId="5D080FA7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(서비스)</w:t>
      </w:r>
      <w:r>
        <w:rPr>
          <w:rFonts w:hint="eastAsia"/>
        </w:rPr>
        <w:t>에서 사용하는 데이터베이스의 종류 및 연결정보에 관한 정보</w:t>
      </w:r>
    </w:p>
    <w:p w14:paraId="505DF668" w14:textId="77777777" w:rsidR="00427EF2" w:rsidRPr="00427EF2" w:rsidRDefault="00427EF2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1717"/>
        <w:gridCol w:w="1091"/>
        <w:gridCol w:w="1757"/>
        <w:gridCol w:w="3279"/>
        <w:gridCol w:w="1424"/>
      </w:tblGrid>
      <w:tr w:rsidR="00AA546E" w:rsidRPr="00AA546E" w14:paraId="2821A7D8" w14:textId="77777777" w:rsidTr="001A5D02">
        <w:trPr>
          <w:trHeight w:val="265"/>
        </w:trPr>
        <w:tc>
          <w:tcPr>
            <w:tcW w:w="621" w:type="dxa"/>
            <w:shd w:val="clear" w:color="auto" w:fill="EEECE1"/>
          </w:tcPr>
          <w:p w14:paraId="68783EDA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717" w:type="dxa"/>
            <w:shd w:val="clear" w:color="auto" w:fill="EEECE1"/>
          </w:tcPr>
          <w:p w14:paraId="6810190B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서버명</w:t>
            </w:r>
            <w:proofErr w:type="spellEnd"/>
          </w:p>
        </w:tc>
        <w:tc>
          <w:tcPr>
            <w:tcW w:w="1091" w:type="dxa"/>
            <w:shd w:val="clear" w:color="auto" w:fill="EEECE1"/>
          </w:tcPr>
          <w:p w14:paraId="4C9DB1C2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B</w:t>
            </w: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1757" w:type="dxa"/>
            <w:shd w:val="clear" w:color="auto" w:fill="EEECE1"/>
          </w:tcPr>
          <w:p w14:paraId="58B9357E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E</w:t>
            </w:r>
            <w:r w:rsidRPr="00AA546E">
              <w:rPr>
                <w:b/>
                <w:bCs/>
                <w:szCs w:val="22"/>
              </w:rPr>
              <w:t>xportName</w:t>
            </w:r>
            <w:proofErr w:type="spellEnd"/>
          </w:p>
        </w:tc>
        <w:tc>
          <w:tcPr>
            <w:tcW w:w="3279" w:type="dxa"/>
            <w:shd w:val="clear" w:color="auto" w:fill="EEECE1"/>
          </w:tcPr>
          <w:p w14:paraId="544610B1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proofErr w:type="spellStart"/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ataSource</w:t>
            </w:r>
            <w:proofErr w:type="spellEnd"/>
          </w:p>
        </w:tc>
        <w:tc>
          <w:tcPr>
            <w:tcW w:w="1424" w:type="dxa"/>
            <w:shd w:val="clear" w:color="auto" w:fill="EEECE1"/>
          </w:tcPr>
          <w:p w14:paraId="1EFB420D" w14:textId="77777777" w:rsidR="00554073" w:rsidRPr="00AA546E" w:rsidRDefault="00554073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D</w:t>
            </w:r>
            <w:r w:rsidRPr="00AA546E">
              <w:rPr>
                <w:b/>
                <w:bCs/>
                <w:szCs w:val="22"/>
              </w:rPr>
              <w:t>atabase</w:t>
            </w:r>
            <w:r w:rsidRPr="00AA546E">
              <w:rPr>
                <w:rFonts w:hint="eastAsia"/>
                <w:b/>
                <w:bCs/>
                <w:szCs w:val="22"/>
              </w:rPr>
              <w:t>명</w:t>
            </w:r>
          </w:p>
        </w:tc>
      </w:tr>
      <w:tr w:rsidR="009E4AFD" w:rsidRPr="00AA546E" w14:paraId="09CAC17B" w14:textId="77777777" w:rsidTr="001A5D02">
        <w:trPr>
          <w:trHeight w:val="249"/>
        </w:trPr>
        <w:tc>
          <w:tcPr>
            <w:tcW w:w="621" w:type="dxa"/>
            <w:shd w:val="clear" w:color="auto" w:fill="auto"/>
          </w:tcPr>
          <w:p w14:paraId="510F262B" w14:textId="39F3D2B9" w:rsidR="009E4AFD" w:rsidRPr="00AA546E" w:rsidRDefault="009E4AF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717" w:type="dxa"/>
            <w:shd w:val="clear" w:color="auto" w:fill="auto"/>
          </w:tcPr>
          <w:p w14:paraId="4D382466" w14:textId="432A6E1F" w:rsidR="009E4AFD" w:rsidRPr="00AA546E" w:rsidRDefault="001A5D02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K</w:t>
            </w:r>
            <w:r>
              <w:rPr>
                <w:szCs w:val="22"/>
              </w:rPr>
              <w:t>LICL_</w:t>
            </w:r>
            <w:r>
              <w:rPr>
                <w:rFonts w:hint="eastAsia"/>
                <w:szCs w:val="22"/>
              </w:rPr>
              <w:t>법무전자매뉴얼</w:t>
            </w:r>
          </w:p>
        </w:tc>
        <w:tc>
          <w:tcPr>
            <w:tcW w:w="1091" w:type="dxa"/>
            <w:shd w:val="clear" w:color="auto" w:fill="auto"/>
          </w:tcPr>
          <w:p w14:paraId="7DD942A7" w14:textId="7D2E58DF" w:rsidR="009E4AFD" w:rsidRPr="00AA546E" w:rsidRDefault="001A5D02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RACLE</w:t>
            </w:r>
          </w:p>
        </w:tc>
        <w:tc>
          <w:tcPr>
            <w:tcW w:w="1757" w:type="dxa"/>
            <w:shd w:val="clear" w:color="auto" w:fill="auto"/>
          </w:tcPr>
          <w:p w14:paraId="12DF0C90" w14:textId="6FD1515A" w:rsidR="009E4AFD" w:rsidRDefault="003257F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irect Connection</w:t>
            </w:r>
          </w:p>
        </w:tc>
        <w:tc>
          <w:tcPr>
            <w:tcW w:w="3279" w:type="dxa"/>
            <w:shd w:val="clear" w:color="auto" w:fill="auto"/>
          </w:tcPr>
          <w:p w14:paraId="11F1A896" w14:textId="4EEB33EA" w:rsidR="009E4AFD" w:rsidRPr="00AA546E" w:rsidRDefault="003257FD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irect Connection(</w:t>
            </w:r>
            <w:proofErr w:type="spellStart"/>
            <w:r>
              <w:rPr>
                <w:szCs w:val="22"/>
              </w:rPr>
              <w:t>config.properties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1424" w:type="dxa"/>
            <w:shd w:val="clear" w:color="auto" w:fill="auto"/>
          </w:tcPr>
          <w:p w14:paraId="7EDD45C6" w14:textId="293FCF92" w:rsidR="009E4AFD" w:rsidRPr="00AA546E" w:rsidRDefault="001A5D02" w:rsidP="004B18B3">
            <w:pPr>
              <w:rPr>
                <w:szCs w:val="22"/>
              </w:rPr>
            </w:pPr>
            <w:r>
              <w:rPr>
                <w:szCs w:val="22"/>
              </w:rPr>
              <w:t>KLICL</w:t>
            </w:r>
          </w:p>
        </w:tc>
      </w:tr>
      <w:tr w:rsidR="001A5D02" w:rsidRPr="00AA546E" w14:paraId="3BA8C4DE" w14:textId="77777777" w:rsidTr="001A5D02">
        <w:trPr>
          <w:trHeight w:val="249"/>
        </w:trPr>
        <w:tc>
          <w:tcPr>
            <w:tcW w:w="621" w:type="dxa"/>
            <w:shd w:val="clear" w:color="auto" w:fill="auto"/>
          </w:tcPr>
          <w:p w14:paraId="5ED6D2F3" w14:textId="2AA6ABC6" w:rsidR="001A5D02" w:rsidRDefault="001A5D02" w:rsidP="001A5D0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개발</w:t>
            </w:r>
          </w:p>
        </w:tc>
        <w:tc>
          <w:tcPr>
            <w:tcW w:w="1717" w:type="dxa"/>
            <w:shd w:val="clear" w:color="auto" w:fill="auto"/>
          </w:tcPr>
          <w:p w14:paraId="72679352" w14:textId="5688BC90" w:rsidR="001A5D02" w:rsidRPr="009E4AFD" w:rsidRDefault="001A5D02" w:rsidP="001A5D0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K</w:t>
            </w:r>
            <w:r>
              <w:rPr>
                <w:szCs w:val="22"/>
              </w:rPr>
              <w:t>LICL_</w:t>
            </w:r>
            <w:r>
              <w:rPr>
                <w:rFonts w:hint="eastAsia"/>
                <w:szCs w:val="22"/>
              </w:rPr>
              <w:t>법무전자매뉴얼</w:t>
            </w:r>
          </w:p>
        </w:tc>
        <w:tc>
          <w:tcPr>
            <w:tcW w:w="1091" w:type="dxa"/>
            <w:shd w:val="clear" w:color="auto" w:fill="auto"/>
          </w:tcPr>
          <w:p w14:paraId="0A8BADA0" w14:textId="4B1CA14D" w:rsidR="001A5D02" w:rsidRDefault="001A5D02" w:rsidP="001A5D0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RACLE</w:t>
            </w:r>
          </w:p>
        </w:tc>
        <w:tc>
          <w:tcPr>
            <w:tcW w:w="1757" w:type="dxa"/>
            <w:shd w:val="clear" w:color="auto" w:fill="auto"/>
          </w:tcPr>
          <w:p w14:paraId="2B9077EB" w14:textId="2464DCC4" w:rsidR="001A5D02" w:rsidRDefault="001A5D02" w:rsidP="001A5D0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irect Connection</w:t>
            </w:r>
          </w:p>
        </w:tc>
        <w:tc>
          <w:tcPr>
            <w:tcW w:w="3279" w:type="dxa"/>
            <w:shd w:val="clear" w:color="auto" w:fill="auto"/>
          </w:tcPr>
          <w:p w14:paraId="60552CF7" w14:textId="4C762438" w:rsidR="001A5D02" w:rsidRDefault="001A5D02" w:rsidP="001A5D0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irect Connection(</w:t>
            </w:r>
            <w:proofErr w:type="spellStart"/>
            <w:r>
              <w:rPr>
                <w:szCs w:val="22"/>
              </w:rPr>
              <w:t>config.properties</w:t>
            </w:r>
            <w:proofErr w:type="spellEnd"/>
            <w:r>
              <w:rPr>
                <w:szCs w:val="22"/>
              </w:rPr>
              <w:t>)</w:t>
            </w:r>
          </w:p>
        </w:tc>
        <w:tc>
          <w:tcPr>
            <w:tcW w:w="1424" w:type="dxa"/>
            <w:shd w:val="clear" w:color="auto" w:fill="auto"/>
          </w:tcPr>
          <w:p w14:paraId="3EAADB38" w14:textId="6B584A17" w:rsidR="001A5D02" w:rsidRDefault="001A5D02" w:rsidP="001A5D02">
            <w:pPr>
              <w:rPr>
                <w:szCs w:val="22"/>
              </w:rPr>
            </w:pPr>
            <w:r>
              <w:rPr>
                <w:szCs w:val="22"/>
              </w:rPr>
              <w:t>KLICL</w:t>
            </w:r>
          </w:p>
        </w:tc>
      </w:tr>
    </w:tbl>
    <w:p w14:paraId="729B3082" w14:textId="4152E015" w:rsidR="00554073" w:rsidRDefault="00554073" w:rsidP="00A669CA"/>
    <w:p w14:paraId="4F2F54EC" w14:textId="0C9E8151" w:rsidR="00304C71" w:rsidRDefault="00304C71" w:rsidP="00304C71">
      <w:pPr>
        <w:pStyle w:val="2"/>
        <w:numPr>
          <w:ilvl w:val="1"/>
          <w:numId w:val="1"/>
        </w:numPr>
      </w:pPr>
      <w:r>
        <w:rPr>
          <w:rFonts w:hint="eastAsia"/>
        </w:rPr>
        <w:t>네트워크</w:t>
      </w:r>
      <w:r>
        <w:t xml:space="preserve"> / </w:t>
      </w:r>
      <w:r>
        <w:rPr>
          <w:rFonts w:hint="eastAsia"/>
        </w:rPr>
        <w:t>서비스 정보</w:t>
      </w:r>
    </w:p>
    <w:p w14:paraId="65D9B055" w14:textId="0B44663E" w:rsidR="00304C71" w:rsidRDefault="00304C71" w:rsidP="00304C71">
      <w:r>
        <w:rPr>
          <w:rFonts w:hint="eastAsia"/>
        </w:rPr>
        <w:t>시스템(서비스)에서 사용하는 S</w:t>
      </w:r>
      <w:r>
        <w:t xml:space="preserve">ource / </w:t>
      </w:r>
      <w:proofErr w:type="spellStart"/>
      <w:r>
        <w:t>Dest</w:t>
      </w:r>
      <w:proofErr w:type="spellEnd"/>
      <w:r>
        <w:t xml:space="preserve">. </w:t>
      </w:r>
      <w:r>
        <w:rPr>
          <w:rFonts w:hint="eastAsia"/>
        </w:rPr>
        <w:t>관련 네트워크 정보</w:t>
      </w:r>
    </w:p>
    <w:p w14:paraId="5A1312D1" w14:textId="77777777" w:rsidR="001E2C78" w:rsidRDefault="001E2C78" w:rsidP="00304C71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9"/>
        <w:gridCol w:w="1828"/>
        <w:gridCol w:w="4050"/>
        <w:gridCol w:w="858"/>
        <w:gridCol w:w="2484"/>
      </w:tblGrid>
      <w:tr w:rsidR="005E07A9" w:rsidRPr="00AA546E" w14:paraId="7CB5F69A" w14:textId="77777777" w:rsidTr="008C6092">
        <w:trPr>
          <w:trHeight w:val="265"/>
        </w:trPr>
        <w:tc>
          <w:tcPr>
            <w:tcW w:w="669" w:type="dxa"/>
            <w:shd w:val="clear" w:color="auto" w:fill="EEECE1"/>
          </w:tcPr>
          <w:p w14:paraId="780036FC" w14:textId="7777777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828" w:type="dxa"/>
            <w:shd w:val="clear" w:color="auto" w:fill="EEECE1"/>
          </w:tcPr>
          <w:p w14:paraId="3B4A68DE" w14:textId="3407D72D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출발지</w:t>
            </w:r>
          </w:p>
        </w:tc>
        <w:tc>
          <w:tcPr>
            <w:tcW w:w="4050" w:type="dxa"/>
            <w:shd w:val="clear" w:color="auto" w:fill="EEECE1"/>
          </w:tcPr>
          <w:p w14:paraId="67CD17FA" w14:textId="17CFE569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목적지</w:t>
            </w:r>
          </w:p>
        </w:tc>
        <w:tc>
          <w:tcPr>
            <w:tcW w:w="858" w:type="dxa"/>
            <w:shd w:val="clear" w:color="auto" w:fill="EEECE1"/>
          </w:tcPr>
          <w:p w14:paraId="421DBB65" w14:textId="49D774EB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PORT</w:t>
            </w:r>
          </w:p>
        </w:tc>
        <w:tc>
          <w:tcPr>
            <w:tcW w:w="2484" w:type="dxa"/>
            <w:shd w:val="clear" w:color="auto" w:fill="EEECE1"/>
          </w:tcPr>
          <w:p w14:paraId="09AAE8E9" w14:textId="67FB22D7" w:rsidR="00304C71" w:rsidRPr="00AA546E" w:rsidRDefault="00304C71" w:rsidP="00ED7672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목적</w:t>
            </w:r>
          </w:p>
        </w:tc>
      </w:tr>
      <w:tr w:rsidR="00914C82" w:rsidRPr="00AA546E" w14:paraId="56459736" w14:textId="77777777" w:rsidTr="008C6092">
        <w:trPr>
          <w:trHeight w:val="265"/>
        </w:trPr>
        <w:tc>
          <w:tcPr>
            <w:tcW w:w="669" w:type="dxa"/>
            <w:shd w:val="clear" w:color="auto" w:fill="auto"/>
          </w:tcPr>
          <w:p w14:paraId="6BC2687B" w14:textId="764BADBB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28" w:type="dxa"/>
            <w:shd w:val="clear" w:color="auto" w:fill="auto"/>
          </w:tcPr>
          <w:p w14:paraId="1C2F1E50" w14:textId="7AA01C6F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업무P</w:t>
            </w:r>
            <w:r>
              <w:rPr>
                <w:szCs w:val="22"/>
              </w:rPr>
              <w:t>C</w:t>
            </w:r>
          </w:p>
        </w:tc>
        <w:tc>
          <w:tcPr>
            <w:tcW w:w="4050" w:type="dxa"/>
            <w:shd w:val="clear" w:color="auto" w:fill="auto"/>
          </w:tcPr>
          <w:p w14:paraId="48B6F22F" w14:textId="1F6C78E0" w:rsidR="00304C71" w:rsidRDefault="008C6092" w:rsidP="00ED7672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관리계</w:t>
            </w:r>
            <w:proofErr w:type="spellEnd"/>
            <w:r>
              <w:rPr>
                <w:rFonts w:hint="eastAsia"/>
                <w:szCs w:val="22"/>
              </w:rPr>
              <w:t xml:space="preserve"> 통합 </w:t>
            </w:r>
            <w:r w:rsidR="00963F9C">
              <w:rPr>
                <w:szCs w:val="22"/>
              </w:rPr>
              <w:t>WEB(VIP)</w:t>
            </w:r>
          </w:p>
          <w:p w14:paraId="6A946FD6" w14:textId="2BD9D226" w:rsidR="00304C71" w:rsidRPr="00AA546E" w:rsidRDefault="00342FED" w:rsidP="00ED7672">
            <w:pPr>
              <w:rPr>
                <w:szCs w:val="22"/>
              </w:rPr>
            </w:pPr>
            <w:r w:rsidRPr="00342FED">
              <w:t>10.10.10.72</w:t>
            </w:r>
          </w:p>
        </w:tc>
        <w:tc>
          <w:tcPr>
            <w:tcW w:w="858" w:type="dxa"/>
            <w:shd w:val="clear" w:color="auto" w:fill="auto"/>
          </w:tcPr>
          <w:p w14:paraId="5B934D6A" w14:textId="631DA8C8" w:rsidR="00304C71" w:rsidRPr="00AA546E" w:rsidRDefault="00342FED" w:rsidP="00ED7672">
            <w:pPr>
              <w:rPr>
                <w:szCs w:val="22"/>
              </w:rPr>
            </w:pPr>
            <w:r>
              <w:rPr>
                <w:szCs w:val="22"/>
              </w:rPr>
              <w:t>10601</w:t>
            </w:r>
          </w:p>
        </w:tc>
        <w:tc>
          <w:tcPr>
            <w:tcW w:w="2484" w:type="dxa"/>
            <w:shd w:val="clear" w:color="auto" w:fill="auto"/>
          </w:tcPr>
          <w:p w14:paraId="3D0DD232" w14:textId="2A9724FF" w:rsidR="00304C71" w:rsidRPr="00AA546E" w:rsidRDefault="00304C71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  <w:tr w:rsidR="00914C82" w:rsidRPr="00AA546E" w14:paraId="5B538190" w14:textId="77777777" w:rsidTr="008C6092">
        <w:trPr>
          <w:trHeight w:val="265"/>
        </w:trPr>
        <w:tc>
          <w:tcPr>
            <w:tcW w:w="669" w:type="dxa"/>
            <w:shd w:val="clear" w:color="auto" w:fill="auto"/>
          </w:tcPr>
          <w:p w14:paraId="46C6E4A8" w14:textId="3309B1C6" w:rsidR="00304C71" w:rsidRPr="00AA546E" w:rsidRDefault="00963F9C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28" w:type="dxa"/>
            <w:shd w:val="clear" w:color="auto" w:fill="auto"/>
          </w:tcPr>
          <w:p w14:paraId="573EEC67" w14:textId="71345E62" w:rsidR="00304C71" w:rsidRPr="00AA546E" w:rsidRDefault="00573156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관리계통합 </w:t>
            </w:r>
            <w:r>
              <w:rPr>
                <w:szCs w:val="22"/>
              </w:rPr>
              <w:t>WEB</w:t>
            </w:r>
          </w:p>
        </w:tc>
        <w:tc>
          <w:tcPr>
            <w:tcW w:w="4050" w:type="dxa"/>
            <w:shd w:val="clear" w:color="auto" w:fill="auto"/>
          </w:tcPr>
          <w:p w14:paraId="3E8CFCA5" w14:textId="45CD8558" w:rsidR="00304C71" w:rsidRDefault="00573156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법무관리시스템</w:t>
            </w:r>
            <w:r w:rsidR="00963F9C">
              <w:rPr>
                <w:rFonts w:hint="eastAsia"/>
                <w:szCs w:val="22"/>
              </w:rPr>
              <w:t xml:space="preserve"> </w:t>
            </w:r>
            <w:r>
              <w:rPr>
                <w:szCs w:val="22"/>
              </w:rPr>
              <w:t>WAS</w:t>
            </w:r>
            <w:r w:rsidR="00963F9C">
              <w:rPr>
                <w:szCs w:val="22"/>
              </w:rPr>
              <w:t xml:space="preserve"> </w:t>
            </w:r>
            <w:r w:rsidR="00963F9C">
              <w:rPr>
                <w:rFonts w:hint="eastAsia"/>
                <w:szCs w:val="22"/>
              </w:rPr>
              <w:t>운영</w:t>
            </w:r>
          </w:p>
          <w:p w14:paraId="3182D361" w14:textId="55D437DD" w:rsidR="00963F9C" w:rsidRPr="00AA546E" w:rsidRDefault="00573156" w:rsidP="00ED7672">
            <w:pPr>
              <w:rPr>
                <w:szCs w:val="22"/>
              </w:rPr>
            </w:pPr>
            <w:r>
              <w:rPr>
                <w:szCs w:val="22"/>
              </w:rPr>
              <w:t>10.10.7.77</w:t>
            </w:r>
          </w:p>
        </w:tc>
        <w:tc>
          <w:tcPr>
            <w:tcW w:w="858" w:type="dxa"/>
            <w:shd w:val="clear" w:color="auto" w:fill="auto"/>
          </w:tcPr>
          <w:p w14:paraId="02F40968" w14:textId="543630D8" w:rsidR="00304C71" w:rsidRPr="00AA546E" w:rsidRDefault="00573156" w:rsidP="00ED7672">
            <w:pPr>
              <w:rPr>
                <w:szCs w:val="22"/>
              </w:rPr>
            </w:pPr>
            <w:r>
              <w:rPr>
                <w:szCs w:val="22"/>
              </w:rPr>
              <w:t>13001</w:t>
            </w:r>
          </w:p>
        </w:tc>
        <w:tc>
          <w:tcPr>
            <w:tcW w:w="2484" w:type="dxa"/>
            <w:shd w:val="clear" w:color="auto" w:fill="auto"/>
          </w:tcPr>
          <w:p w14:paraId="67199419" w14:textId="5E00CAD9" w:rsidR="00304C71" w:rsidRPr="00AA546E" w:rsidRDefault="00573156" w:rsidP="00ED7672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</w:t>
            </w:r>
            <w:r w:rsidR="00963F9C">
              <w:rPr>
                <w:rFonts w:hint="eastAsia"/>
                <w:szCs w:val="22"/>
              </w:rPr>
              <w:t>연결</w:t>
            </w:r>
          </w:p>
        </w:tc>
      </w:tr>
      <w:tr w:rsidR="00573156" w:rsidRPr="00AA546E" w14:paraId="369F38A5" w14:textId="77777777" w:rsidTr="008C6092">
        <w:trPr>
          <w:trHeight w:val="265"/>
        </w:trPr>
        <w:tc>
          <w:tcPr>
            <w:tcW w:w="669" w:type="dxa"/>
            <w:shd w:val="clear" w:color="auto" w:fill="auto"/>
          </w:tcPr>
          <w:p w14:paraId="00081443" w14:textId="50845616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28" w:type="dxa"/>
            <w:shd w:val="clear" w:color="auto" w:fill="auto"/>
          </w:tcPr>
          <w:p w14:paraId="50FDEDF5" w14:textId="7F6107AC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법무관리시스템 </w:t>
            </w:r>
            <w:r>
              <w:rPr>
                <w:szCs w:val="22"/>
              </w:rPr>
              <w:t xml:space="preserve">WAS </w:t>
            </w: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4050" w:type="dxa"/>
            <w:shd w:val="clear" w:color="auto" w:fill="auto"/>
          </w:tcPr>
          <w:p w14:paraId="04AC613E" w14:textId="77777777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K</w:t>
            </w:r>
            <w:r>
              <w:rPr>
                <w:szCs w:val="22"/>
              </w:rPr>
              <w:t>LICL_</w:t>
            </w:r>
            <w:r>
              <w:rPr>
                <w:rFonts w:hint="eastAsia"/>
                <w:szCs w:val="22"/>
              </w:rPr>
              <w:t>법무전자매뉴얼</w:t>
            </w:r>
          </w:p>
          <w:p w14:paraId="389EC2DF" w14:textId="66152596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0.10.8.35</w:t>
            </w:r>
          </w:p>
        </w:tc>
        <w:tc>
          <w:tcPr>
            <w:tcW w:w="858" w:type="dxa"/>
            <w:shd w:val="clear" w:color="auto" w:fill="auto"/>
          </w:tcPr>
          <w:p w14:paraId="3DA6B795" w14:textId="525DF87B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522</w:t>
            </w:r>
          </w:p>
        </w:tc>
        <w:tc>
          <w:tcPr>
            <w:tcW w:w="2484" w:type="dxa"/>
            <w:shd w:val="clear" w:color="auto" w:fill="auto"/>
          </w:tcPr>
          <w:p w14:paraId="3FDDAF69" w14:textId="084F62E7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</w:t>
            </w:r>
            <w:r>
              <w:rPr>
                <w:rFonts w:hint="eastAsia"/>
                <w:szCs w:val="22"/>
              </w:rPr>
              <w:t>연결</w:t>
            </w:r>
          </w:p>
        </w:tc>
      </w:tr>
      <w:tr w:rsidR="00573156" w:rsidRPr="00AA546E" w14:paraId="11B071C2" w14:textId="77777777" w:rsidTr="008C6092">
        <w:trPr>
          <w:trHeight w:val="265"/>
        </w:trPr>
        <w:tc>
          <w:tcPr>
            <w:tcW w:w="669" w:type="dxa"/>
            <w:shd w:val="clear" w:color="auto" w:fill="auto"/>
          </w:tcPr>
          <w:p w14:paraId="62CD8CC1" w14:textId="15F5CB6E" w:rsidR="00573156" w:rsidRPr="00AA546E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28" w:type="dxa"/>
            <w:shd w:val="clear" w:color="auto" w:fill="auto"/>
          </w:tcPr>
          <w:p w14:paraId="029DB703" w14:textId="08059BEA" w:rsidR="00573156" w:rsidRPr="00AA546E" w:rsidRDefault="00573156" w:rsidP="00573156">
            <w:pPr>
              <w:rPr>
                <w:szCs w:val="22"/>
              </w:rPr>
            </w:pPr>
            <w:r>
              <w:rPr>
                <w:rFonts w:hint="eastAsia"/>
              </w:rPr>
              <w:t xml:space="preserve">법무관리시스템 </w:t>
            </w:r>
            <w:r>
              <w:t xml:space="preserve">WAS </w:t>
            </w:r>
            <w:r>
              <w:rPr>
                <w:rFonts w:hint="eastAsia"/>
              </w:rPr>
              <w:t>운영</w:t>
            </w:r>
          </w:p>
        </w:tc>
        <w:tc>
          <w:tcPr>
            <w:tcW w:w="4050" w:type="dxa"/>
            <w:shd w:val="clear" w:color="auto" w:fill="auto"/>
          </w:tcPr>
          <w:p w14:paraId="77829AF8" w14:textId="0524FEBA" w:rsidR="00573156" w:rsidRPr="00AA546E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SB:inf.hanwhalife.com/esb</w:t>
            </w:r>
          </w:p>
        </w:tc>
        <w:tc>
          <w:tcPr>
            <w:tcW w:w="858" w:type="dxa"/>
            <w:shd w:val="clear" w:color="auto" w:fill="auto"/>
          </w:tcPr>
          <w:p w14:paraId="688014BA" w14:textId="0D5F377B" w:rsidR="00573156" w:rsidRPr="00AA546E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8</w:t>
            </w:r>
            <w:r>
              <w:rPr>
                <w:szCs w:val="22"/>
              </w:rPr>
              <w:t>0</w:t>
            </w:r>
          </w:p>
        </w:tc>
        <w:tc>
          <w:tcPr>
            <w:tcW w:w="2484" w:type="dxa"/>
            <w:shd w:val="clear" w:color="auto" w:fill="auto"/>
          </w:tcPr>
          <w:p w14:paraId="14A8256D" w14:textId="7092FEE8" w:rsidR="00573156" w:rsidRPr="00AA546E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인터페이스 연동</w:t>
            </w:r>
          </w:p>
        </w:tc>
      </w:tr>
      <w:tr w:rsidR="00573156" w:rsidRPr="00AA546E" w14:paraId="78AF87DA" w14:textId="77777777" w:rsidTr="008C6092">
        <w:trPr>
          <w:trHeight w:val="265"/>
        </w:trPr>
        <w:tc>
          <w:tcPr>
            <w:tcW w:w="669" w:type="dxa"/>
            <w:shd w:val="clear" w:color="auto" w:fill="auto"/>
          </w:tcPr>
          <w:p w14:paraId="0C43CAC0" w14:textId="4337F148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운영</w:t>
            </w:r>
          </w:p>
        </w:tc>
        <w:tc>
          <w:tcPr>
            <w:tcW w:w="1828" w:type="dxa"/>
            <w:shd w:val="clear" w:color="auto" w:fill="auto"/>
          </w:tcPr>
          <w:p w14:paraId="1FC5F1EE" w14:textId="60F71FAE" w:rsidR="00573156" w:rsidRP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K</w:t>
            </w:r>
            <w:r>
              <w:rPr>
                <w:szCs w:val="22"/>
              </w:rPr>
              <w:t>LICL_</w:t>
            </w:r>
            <w:r>
              <w:rPr>
                <w:rFonts w:hint="eastAsia"/>
                <w:szCs w:val="22"/>
              </w:rPr>
              <w:t>법무전자매뉴얼</w:t>
            </w:r>
          </w:p>
        </w:tc>
        <w:tc>
          <w:tcPr>
            <w:tcW w:w="4050" w:type="dxa"/>
            <w:shd w:val="clear" w:color="auto" w:fill="auto"/>
          </w:tcPr>
          <w:p w14:paraId="0BFEA157" w14:textId="42802F24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 xml:space="preserve">TL </w:t>
            </w:r>
            <w:r>
              <w:rPr>
                <w:rFonts w:hint="eastAsia"/>
                <w:szCs w:val="22"/>
              </w:rPr>
              <w:t xml:space="preserve">운영서버 </w:t>
            </w:r>
            <w:r>
              <w:rPr>
                <w:szCs w:val="22"/>
              </w:rPr>
              <w:t>#1</w:t>
            </w:r>
          </w:p>
          <w:p w14:paraId="4A9D5C2F" w14:textId="6E48AB08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 xml:space="preserve">TL </w:t>
            </w:r>
            <w:r>
              <w:rPr>
                <w:rFonts w:hint="eastAsia"/>
                <w:szCs w:val="22"/>
              </w:rPr>
              <w:t xml:space="preserve">운영서버 </w:t>
            </w:r>
            <w:r>
              <w:rPr>
                <w:szCs w:val="22"/>
              </w:rPr>
              <w:t>#2</w:t>
            </w:r>
          </w:p>
          <w:p w14:paraId="07DF0A8F" w14:textId="375D9692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0.253.17.240</w:t>
            </w:r>
          </w:p>
        </w:tc>
        <w:tc>
          <w:tcPr>
            <w:tcW w:w="858" w:type="dxa"/>
            <w:shd w:val="clear" w:color="auto" w:fill="auto"/>
          </w:tcPr>
          <w:p w14:paraId="12A4D449" w14:textId="03F67582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7</w:t>
            </w:r>
            <w:r>
              <w:rPr>
                <w:szCs w:val="22"/>
              </w:rPr>
              <w:t>805</w:t>
            </w:r>
          </w:p>
        </w:tc>
        <w:tc>
          <w:tcPr>
            <w:tcW w:w="2484" w:type="dxa"/>
            <w:shd w:val="clear" w:color="auto" w:fill="auto"/>
          </w:tcPr>
          <w:p w14:paraId="5870C12C" w14:textId="41C5B4C7" w:rsidR="00573156" w:rsidRDefault="00573156" w:rsidP="00573156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인포매티카</w:t>
            </w:r>
            <w:proofErr w:type="spellEnd"/>
            <w:r>
              <w:rPr>
                <w:rFonts w:hint="eastAsia"/>
                <w:szCs w:val="22"/>
              </w:rPr>
              <w:t>(</w:t>
            </w:r>
            <w:r>
              <w:rPr>
                <w:szCs w:val="22"/>
              </w:rPr>
              <w:t xml:space="preserve">ETL) </w:t>
            </w:r>
            <w:r>
              <w:rPr>
                <w:rFonts w:hint="eastAsia"/>
                <w:szCs w:val="22"/>
              </w:rPr>
              <w:t>연동</w:t>
            </w:r>
          </w:p>
        </w:tc>
      </w:tr>
      <w:tr w:rsidR="00573156" w:rsidRPr="00AA546E" w14:paraId="36803A4E" w14:textId="77777777" w:rsidTr="008C6092">
        <w:trPr>
          <w:trHeight w:val="265"/>
        </w:trPr>
        <w:tc>
          <w:tcPr>
            <w:tcW w:w="669" w:type="dxa"/>
            <w:shd w:val="clear" w:color="auto" w:fill="auto"/>
          </w:tcPr>
          <w:p w14:paraId="7490768D" w14:textId="5B8A9DC6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28" w:type="dxa"/>
            <w:shd w:val="clear" w:color="auto" w:fill="auto"/>
          </w:tcPr>
          <w:p w14:paraId="6520F4EF" w14:textId="6FD389F9" w:rsidR="00573156" w:rsidRDefault="00573156" w:rsidP="00573156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중요단말</w:t>
            </w:r>
            <w:proofErr w:type="spellEnd"/>
            <w:r>
              <w:rPr>
                <w:rFonts w:hint="eastAsia"/>
                <w:szCs w:val="22"/>
              </w:rPr>
              <w:t>P</w:t>
            </w:r>
            <w:r>
              <w:rPr>
                <w:szCs w:val="22"/>
              </w:rPr>
              <w:t>C</w:t>
            </w:r>
          </w:p>
        </w:tc>
        <w:tc>
          <w:tcPr>
            <w:tcW w:w="4050" w:type="dxa"/>
            <w:shd w:val="clear" w:color="auto" w:fill="auto"/>
          </w:tcPr>
          <w:p w14:paraId="3905719C" w14:textId="6822D0E4" w:rsidR="00573156" w:rsidRDefault="00573156" w:rsidP="00573156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관리계</w:t>
            </w:r>
            <w:proofErr w:type="spellEnd"/>
            <w:r>
              <w:rPr>
                <w:rFonts w:hint="eastAsia"/>
                <w:szCs w:val="22"/>
              </w:rPr>
              <w:t xml:space="preserve"> 통합 </w:t>
            </w:r>
            <w:r>
              <w:rPr>
                <w:szCs w:val="22"/>
              </w:rPr>
              <w:t>WEB</w:t>
            </w:r>
          </w:p>
          <w:p w14:paraId="3C615C73" w14:textId="21872C6B" w:rsidR="00573156" w:rsidRDefault="00573156" w:rsidP="00573156">
            <w:pPr>
              <w:rPr>
                <w:szCs w:val="22"/>
              </w:rPr>
            </w:pPr>
            <w:r w:rsidRPr="008C6092">
              <w:t>10.10.99.73</w:t>
            </w:r>
          </w:p>
        </w:tc>
        <w:tc>
          <w:tcPr>
            <w:tcW w:w="858" w:type="dxa"/>
            <w:shd w:val="clear" w:color="auto" w:fill="auto"/>
          </w:tcPr>
          <w:p w14:paraId="7E2489A1" w14:textId="340A92A3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0601</w:t>
            </w:r>
          </w:p>
        </w:tc>
        <w:tc>
          <w:tcPr>
            <w:tcW w:w="2484" w:type="dxa"/>
            <w:shd w:val="clear" w:color="auto" w:fill="auto"/>
          </w:tcPr>
          <w:p w14:paraId="5AC0EE3B" w14:textId="7D66D27A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시스템 접속</w:t>
            </w:r>
          </w:p>
        </w:tc>
      </w:tr>
      <w:tr w:rsidR="00573156" w:rsidRPr="00AA546E" w14:paraId="6F867541" w14:textId="77777777" w:rsidTr="008C6092">
        <w:trPr>
          <w:trHeight w:val="265"/>
        </w:trPr>
        <w:tc>
          <w:tcPr>
            <w:tcW w:w="669" w:type="dxa"/>
            <w:shd w:val="clear" w:color="auto" w:fill="auto"/>
          </w:tcPr>
          <w:p w14:paraId="70499940" w14:textId="3FFD8794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28" w:type="dxa"/>
            <w:shd w:val="clear" w:color="auto" w:fill="auto"/>
          </w:tcPr>
          <w:p w14:paraId="52892110" w14:textId="03958375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관리계통합 </w:t>
            </w:r>
            <w:r>
              <w:rPr>
                <w:szCs w:val="22"/>
              </w:rPr>
              <w:t>WEB</w:t>
            </w:r>
          </w:p>
        </w:tc>
        <w:tc>
          <w:tcPr>
            <w:tcW w:w="4050" w:type="dxa"/>
            <w:shd w:val="clear" w:color="auto" w:fill="auto"/>
          </w:tcPr>
          <w:p w14:paraId="7F0B82B0" w14:textId="6F439581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법무관리시스템 </w:t>
            </w:r>
            <w:r>
              <w:rPr>
                <w:szCs w:val="22"/>
              </w:rPr>
              <w:t xml:space="preserve">WAS </w:t>
            </w:r>
            <w:r>
              <w:rPr>
                <w:rFonts w:hint="eastAsia"/>
                <w:szCs w:val="22"/>
              </w:rPr>
              <w:t>개발</w:t>
            </w:r>
          </w:p>
          <w:p w14:paraId="71C6438B" w14:textId="44EEE788" w:rsidR="00573156" w:rsidRDefault="00573156" w:rsidP="00573156">
            <w:pPr>
              <w:rPr>
                <w:szCs w:val="22"/>
              </w:rPr>
            </w:pPr>
            <w:r>
              <w:rPr>
                <w:szCs w:val="22"/>
              </w:rPr>
              <w:t>10.10.100.64</w:t>
            </w:r>
          </w:p>
        </w:tc>
        <w:tc>
          <w:tcPr>
            <w:tcW w:w="858" w:type="dxa"/>
            <w:shd w:val="clear" w:color="auto" w:fill="auto"/>
          </w:tcPr>
          <w:p w14:paraId="5E1A1871" w14:textId="73FF3E9B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3001</w:t>
            </w:r>
          </w:p>
        </w:tc>
        <w:tc>
          <w:tcPr>
            <w:tcW w:w="2484" w:type="dxa"/>
            <w:shd w:val="clear" w:color="auto" w:fill="auto"/>
          </w:tcPr>
          <w:p w14:paraId="2A288516" w14:textId="3B82107E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</w:t>
            </w:r>
            <w:r>
              <w:rPr>
                <w:rFonts w:hint="eastAsia"/>
                <w:szCs w:val="22"/>
              </w:rPr>
              <w:t>연결</w:t>
            </w:r>
          </w:p>
        </w:tc>
      </w:tr>
      <w:tr w:rsidR="00573156" w:rsidRPr="00AA546E" w14:paraId="3717C72C" w14:textId="77777777" w:rsidTr="008C6092">
        <w:trPr>
          <w:trHeight w:val="265"/>
        </w:trPr>
        <w:tc>
          <w:tcPr>
            <w:tcW w:w="669" w:type="dxa"/>
            <w:shd w:val="clear" w:color="auto" w:fill="auto"/>
          </w:tcPr>
          <w:p w14:paraId="144D3DC5" w14:textId="7C4F7071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28" w:type="dxa"/>
            <w:shd w:val="clear" w:color="auto" w:fill="auto"/>
          </w:tcPr>
          <w:p w14:paraId="72476B7B" w14:textId="6BFBCA7A" w:rsidR="00573156" w:rsidRP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법무관리시스템 </w:t>
            </w:r>
            <w:r>
              <w:rPr>
                <w:szCs w:val="22"/>
              </w:rPr>
              <w:t xml:space="preserve">WAS </w:t>
            </w: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4050" w:type="dxa"/>
            <w:shd w:val="clear" w:color="auto" w:fill="auto"/>
          </w:tcPr>
          <w:p w14:paraId="533BDE3A" w14:textId="77777777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K</w:t>
            </w:r>
            <w:r>
              <w:rPr>
                <w:szCs w:val="22"/>
              </w:rPr>
              <w:t>LICL_</w:t>
            </w:r>
            <w:r>
              <w:rPr>
                <w:rFonts w:hint="eastAsia"/>
                <w:szCs w:val="22"/>
              </w:rPr>
              <w:t>법무전자매뉴얼</w:t>
            </w:r>
          </w:p>
          <w:p w14:paraId="38F34160" w14:textId="0AE0ACE0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0.10.8.26</w:t>
            </w:r>
          </w:p>
        </w:tc>
        <w:tc>
          <w:tcPr>
            <w:tcW w:w="858" w:type="dxa"/>
            <w:shd w:val="clear" w:color="auto" w:fill="auto"/>
          </w:tcPr>
          <w:p w14:paraId="671FC4BB" w14:textId="4F5E90AB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9</w:t>
            </w:r>
            <w:r>
              <w:rPr>
                <w:szCs w:val="22"/>
              </w:rPr>
              <w:t>521</w:t>
            </w:r>
          </w:p>
        </w:tc>
        <w:tc>
          <w:tcPr>
            <w:tcW w:w="2484" w:type="dxa"/>
            <w:shd w:val="clear" w:color="auto" w:fill="auto"/>
          </w:tcPr>
          <w:p w14:paraId="48CB375D" w14:textId="26DDCCD2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</w:t>
            </w:r>
            <w:r>
              <w:rPr>
                <w:rFonts w:hint="eastAsia"/>
                <w:szCs w:val="22"/>
              </w:rPr>
              <w:t>연결</w:t>
            </w:r>
          </w:p>
        </w:tc>
      </w:tr>
      <w:tr w:rsidR="00573156" w:rsidRPr="00AA546E" w14:paraId="5CCBA111" w14:textId="77777777" w:rsidTr="008C6092">
        <w:trPr>
          <w:trHeight w:val="265"/>
        </w:trPr>
        <w:tc>
          <w:tcPr>
            <w:tcW w:w="669" w:type="dxa"/>
            <w:shd w:val="clear" w:color="auto" w:fill="auto"/>
          </w:tcPr>
          <w:p w14:paraId="2640BB67" w14:textId="77D8D56A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28" w:type="dxa"/>
            <w:shd w:val="clear" w:color="auto" w:fill="auto"/>
          </w:tcPr>
          <w:p w14:paraId="1C621EC9" w14:textId="3C23B978" w:rsidR="00573156" w:rsidRP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법무관리시스템 </w:t>
            </w:r>
            <w:r>
              <w:rPr>
                <w:szCs w:val="22"/>
              </w:rPr>
              <w:t xml:space="preserve">WAS </w:t>
            </w: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4050" w:type="dxa"/>
            <w:shd w:val="clear" w:color="auto" w:fill="auto"/>
          </w:tcPr>
          <w:p w14:paraId="4B8212A5" w14:textId="77777777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SB:qainf.hanwhalife.com/esb</w:t>
            </w:r>
          </w:p>
          <w:p w14:paraId="7B43B99E" w14:textId="77777777" w:rsidR="00573156" w:rsidRDefault="00573156" w:rsidP="00573156">
            <w:pPr>
              <w:rPr>
                <w:szCs w:val="22"/>
              </w:rPr>
            </w:pPr>
          </w:p>
        </w:tc>
        <w:tc>
          <w:tcPr>
            <w:tcW w:w="858" w:type="dxa"/>
            <w:shd w:val="clear" w:color="auto" w:fill="auto"/>
          </w:tcPr>
          <w:p w14:paraId="7034CFDE" w14:textId="0C62AFCD" w:rsidR="00573156" w:rsidRDefault="00573156" w:rsidP="00573156">
            <w:pPr>
              <w:rPr>
                <w:szCs w:val="22"/>
              </w:rPr>
            </w:pPr>
            <w:r>
              <w:rPr>
                <w:szCs w:val="22"/>
              </w:rPr>
              <w:t>8713</w:t>
            </w:r>
          </w:p>
        </w:tc>
        <w:tc>
          <w:tcPr>
            <w:tcW w:w="2484" w:type="dxa"/>
            <w:shd w:val="clear" w:color="auto" w:fill="auto"/>
          </w:tcPr>
          <w:p w14:paraId="35176006" w14:textId="40FEF150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인터페이스 연동(</w:t>
            </w:r>
            <w:r>
              <w:rPr>
                <w:szCs w:val="22"/>
              </w:rPr>
              <w:t>QA)</w:t>
            </w:r>
          </w:p>
        </w:tc>
      </w:tr>
      <w:tr w:rsidR="00573156" w:rsidRPr="00AA546E" w14:paraId="5D2C7B3B" w14:textId="77777777" w:rsidTr="008C6092">
        <w:trPr>
          <w:trHeight w:val="265"/>
        </w:trPr>
        <w:tc>
          <w:tcPr>
            <w:tcW w:w="669" w:type="dxa"/>
            <w:shd w:val="clear" w:color="auto" w:fill="auto"/>
          </w:tcPr>
          <w:p w14:paraId="3EA3B3ED" w14:textId="4D96EC13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28" w:type="dxa"/>
            <w:shd w:val="clear" w:color="auto" w:fill="auto"/>
          </w:tcPr>
          <w:p w14:paraId="293A6098" w14:textId="249EF7E2" w:rsidR="00573156" w:rsidRP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법무관리시스템 </w:t>
            </w:r>
            <w:r>
              <w:rPr>
                <w:szCs w:val="22"/>
              </w:rPr>
              <w:t xml:space="preserve">WAS </w:t>
            </w: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4050" w:type="dxa"/>
            <w:shd w:val="clear" w:color="auto" w:fill="auto"/>
          </w:tcPr>
          <w:p w14:paraId="3F7563C4" w14:textId="77777777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SB:devinf.hanwhalife.com/esb</w:t>
            </w:r>
          </w:p>
          <w:p w14:paraId="3F98645C" w14:textId="15812F4C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F</w:t>
            </w:r>
            <w:r>
              <w:rPr>
                <w:szCs w:val="22"/>
              </w:rPr>
              <w:t>EP:devgfep.hanwhalife.com/fep</w:t>
            </w:r>
          </w:p>
        </w:tc>
        <w:tc>
          <w:tcPr>
            <w:tcW w:w="858" w:type="dxa"/>
            <w:shd w:val="clear" w:color="auto" w:fill="auto"/>
          </w:tcPr>
          <w:p w14:paraId="544EFFA7" w14:textId="180028F7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7</w:t>
            </w:r>
            <w:r>
              <w:rPr>
                <w:szCs w:val="22"/>
              </w:rPr>
              <w:t>711</w:t>
            </w:r>
          </w:p>
        </w:tc>
        <w:tc>
          <w:tcPr>
            <w:tcW w:w="2484" w:type="dxa"/>
            <w:shd w:val="clear" w:color="auto" w:fill="auto"/>
          </w:tcPr>
          <w:p w14:paraId="75B28886" w14:textId="5930419A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인터페이스 연동(</w:t>
            </w:r>
            <w:r>
              <w:rPr>
                <w:szCs w:val="22"/>
              </w:rPr>
              <w:t>DEV)</w:t>
            </w:r>
          </w:p>
        </w:tc>
      </w:tr>
      <w:tr w:rsidR="00573156" w:rsidRPr="00AA546E" w14:paraId="1F1AC281" w14:textId="77777777" w:rsidTr="008C6092">
        <w:trPr>
          <w:trHeight w:val="265"/>
        </w:trPr>
        <w:tc>
          <w:tcPr>
            <w:tcW w:w="669" w:type="dxa"/>
            <w:shd w:val="clear" w:color="auto" w:fill="auto"/>
          </w:tcPr>
          <w:p w14:paraId="48337179" w14:textId="3C131546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개발</w:t>
            </w:r>
          </w:p>
        </w:tc>
        <w:tc>
          <w:tcPr>
            <w:tcW w:w="1828" w:type="dxa"/>
            <w:shd w:val="clear" w:color="auto" w:fill="auto"/>
          </w:tcPr>
          <w:p w14:paraId="78950918" w14:textId="4323F007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K</w:t>
            </w:r>
            <w:r>
              <w:rPr>
                <w:szCs w:val="22"/>
              </w:rPr>
              <w:t>LICL_</w:t>
            </w:r>
            <w:r>
              <w:rPr>
                <w:rFonts w:hint="eastAsia"/>
                <w:szCs w:val="22"/>
              </w:rPr>
              <w:t>법무전자매뉴얼</w:t>
            </w:r>
          </w:p>
        </w:tc>
        <w:tc>
          <w:tcPr>
            <w:tcW w:w="4050" w:type="dxa"/>
            <w:shd w:val="clear" w:color="auto" w:fill="auto"/>
          </w:tcPr>
          <w:p w14:paraId="20BDBF2A" w14:textId="77777777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 xml:space="preserve">TL </w:t>
            </w:r>
            <w:r>
              <w:rPr>
                <w:rFonts w:hint="eastAsia"/>
                <w:szCs w:val="22"/>
              </w:rPr>
              <w:t>개발 서버</w:t>
            </w:r>
          </w:p>
          <w:p w14:paraId="088ACB45" w14:textId="2A5B81CE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1</w:t>
            </w:r>
            <w:r>
              <w:rPr>
                <w:szCs w:val="22"/>
              </w:rPr>
              <w:t>0.253.209.76</w:t>
            </w:r>
          </w:p>
        </w:tc>
        <w:tc>
          <w:tcPr>
            <w:tcW w:w="858" w:type="dxa"/>
            <w:shd w:val="clear" w:color="auto" w:fill="auto"/>
          </w:tcPr>
          <w:p w14:paraId="4FA4B8C2" w14:textId="138F839F" w:rsidR="00573156" w:rsidRDefault="00573156" w:rsidP="0057315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7</w:t>
            </w:r>
            <w:r>
              <w:rPr>
                <w:szCs w:val="22"/>
              </w:rPr>
              <w:t>805</w:t>
            </w:r>
          </w:p>
        </w:tc>
        <w:tc>
          <w:tcPr>
            <w:tcW w:w="2484" w:type="dxa"/>
            <w:shd w:val="clear" w:color="auto" w:fill="auto"/>
          </w:tcPr>
          <w:p w14:paraId="7D50C822" w14:textId="03B91EB1" w:rsidR="00573156" w:rsidRDefault="00573156" w:rsidP="00573156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인포매티카</w:t>
            </w:r>
            <w:proofErr w:type="spellEnd"/>
            <w:r>
              <w:rPr>
                <w:rFonts w:hint="eastAsia"/>
                <w:szCs w:val="22"/>
              </w:rPr>
              <w:t>(</w:t>
            </w:r>
            <w:r>
              <w:rPr>
                <w:szCs w:val="22"/>
              </w:rPr>
              <w:t xml:space="preserve">ETL) </w:t>
            </w:r>
            <w:r>
              <w:rPr>
                <w:rFonts w:hint="eastAsia"/>
                <w:szCs w:val="22"/>
              </w:rPr>
              <w:t>연동</w:t>
            </w:r>
          </w:p>
        </w:tc>
      </w:tr>
    </w:tbl>
    <w:p w14:paraId="7FE2798D" w14:textId="1439E9AD" w:rsidR="009B4741" w:rsidRDefault="009B4741" w:rsidP="00A669CA"/>
    <w:p w14:paraId="0CC63FC8" w14:textId="2C899C65" w:rsidR="000E15B9" w:rsidRDefault="000E15B9" w:rsidP="00A669CA"/>
    <w:p w14:paraId="3641A622" w14:textId="77777777" w:rsidR="000E15B9" w:rsidRDefault="000E15B9" w:rsidP="00A669CA"/>
    <w:p w14:paraId="2BA2055E" w14:textId="2992F1EF" w:rsidR="00554073" w:rsidRDefault="00554073" w:rsidP="00554073">
      <w:pPr>
        <w:pStyle w:val="2"/>
        <w:numPr>
          <w:ilvl w:val="1"/>
          <w:numId w:val="1"/>
        </w:numPr>
      </w:pPr>
      <w:bookmarkStart w:id="10" w:name="_Toc219310839"/>
      <w:r>
        <w:rPr>
          <w:rFonts w:hint="eastAsia"/>
        </w:rPr>
        <w:lastRenderedPageBreak/>
        <w:t>S</w:t>
      </w:r>
      <w:r>
        <w:t>/W</w:t>
      </w:r>
      <w:r>
        <w:rPr>
          <w:rFonts w:hint="eastAsia"/>
        </w:rPr>
        <w:t>정보</w:t>
      </w:r>
      <w:bookmarkEnd w:id="10"/>
    </w:p>
    <w:p w14:paraId="055821DD" w14:textId="5629F351" w:rsidR="00427EF2" w:rsidRDefault="00427EF2" w:rsidP="00427EF2">
      <w:r>
        <w:rPr>
          <w:rFonts w:hint="eastAsia"/>
        </w:rPr>
        <w:t>시스템</w:t>
      </w:r>
      <w:r w:rsidR="00164FA1">
        <w:rPr>
          <w:rFonts w:hint="eastAsia"/>
        </w:rPr>
        <w:t>(</w:t>
      </w:r>
      <w:r>
        <w:rPr>
          <w:rFonts w:hint="eastAsia"/>
        </w:rPr>
        <w:t>서비스</w:t>
      </w:r>
      <w:r w:rsidR="00164FA1">
        <w:rPr>
          <w:rFonts w:hint="eastAsia"/>
        </w:rPr>
        <w:t>)</w:t>
      </w:r>
      <w:r>
        <w:rPr>
          <w:rFonts w:hint="eastAsia"/>
        </w:rPr>
        <w:t>에서 사용하는 소프트웨어 종류 및 제품 정보</w:t>
      </w:r>
    </w:p>
    <w:p w14:paraId="22683CA0" w14:textId="77777777" w:rsidR="00164FA1" w:rsidRPr="00427EF2" w:rsidRDefault="00164FA1" w:rsidP="00427EF2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6"/>
        <w:gridCol w:w="1417"/>
        <w:gridCol w:w="3691"/>
        <w:gridCol w:w="1134"/>
        <w:gridCol w:w="1701"/>
      </w:tblGrid>
      <w:tr w:rsidR="00427EF2" w:rsidRPr="00AA546E" w14:paraId="7E12F643" w14:textId="77777777" w:rsidTr="008F6641">
        <w:trPr>
          <w:trHeight w:val="265"/>
        </w:trPr>
        <w:tc>
          <w:tcPr>
            <w:tcW w:w="1946" w:type="dxa"/>
            <w:shd w:val="clear" w:color="auto" w:fill="EEECE1"/>
          </w:tcPr>
          <w:p w14:paraId="373BA542" w14:textId="0AA94B4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1417" w:type="dxa"/>
            <w:shd w:val="clear" w:color="auto" w:fill="EEECE1"/>
          </w:tcPr>
          <w:p w14:paraId="063FB856" w14:textId="43A8A88A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종류</w:t>
            </w:r>
          </w:p>
        </w:tc>
        <w:tc>
          <w:tcPr>
            <w:tcW w:w="3691" w:type="dxa"/>
            <w:shd w:val="clear" w:color="auto" w:fill="EEECE1"/>
          </w:tcPr>
          <w:p w14:paraId="558F692C" w14:textId="7EB5C0A3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제품명</w:t>
            </w:r>
          </w:p>
        </w:tc>
        <w:tc>
          <w:tcPr>
            <w:tcW w:w="1134" w:type="dxa"/>
            <w:shd w:val="clear" w:color="auto" w:fill="EEECE1"/>
          </w:tcPr>
          <w:p w14:paraId="253A84AC" w14:textId="20B85221" w:rsidR="00427EF2" w:rsidRPr="00AA546E" w:rsidRDefault="008F6641" w:rsidP="00AA546E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담당자</w:t>
            </w:r>
          </w:p>
        </w:tc>
        <w:tc>
          <w:tcPr>
            <w:tcW w:w="1701" w:type="dxa"/>
            <w:shd w:val="clear" w:color="auto" w:fill="EEECE1"/>
          </w:tcPr>
          <w:p w14:paraId="79C2A415" w14:textId="46B4E824" w:rsidR="00427EF2" w:rsidRPr="00AA546E" w:rsidRDefault="00427EF2" w:rsidP="00AA546E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비고</w:t>
            </w:r>
          </w:p>
        </w:tc>
      </w:tr>
      <w:tr w:rsidR="00427EF2" w:rsidRPr="00AA546E" w14:paraId="66D4D496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623BA84F" w14:textId="07432493" w:rsidR="00427EF2" w:rsidRPr="00AA546E" w:rsidRDefault="00427EF2" w:rsidP="004B18B3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 xml:space="preserve">사용자 </w:t>
            </w:r>
            <w:r w:rsidRPr="00AA546E">
              <w:rPr>
                <w:szCs w:val="22"/>
              </w:rPr>
              <w:t>PC</w:t>
            </w:r>
          </w:p>
        </w:tc>
        <w:tc>
          <w:tcPr>
            <w:tcW w:w="1417" w:type="dxa"/>
            <w:shd w:val="clear" w:color="auto" w:fill="auto"/>
          </w:tcPr>
          <w:p w14:paraId="25B4DCBB" w14:textId="4667C0A8" w:rsidR="00427EF2" w:rsidRPr="00AA546E" w:rsidRDefault="003B51D2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2684B958" w14:textId="3159D8BD" w:rsidR="00427EF2" w:rsidRPr="00AA546E" w:rsidRDefault="003B51D2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indows11</w:t>
            </w:r>
          </w:p>
        </w:tc>
        <w:tc>
          <w:tcPr>
            <w:tcW w:w="1134" w:type="dxa"/>
          </w:tcPr>
          <w:p w14:paraId="1A7891AB" w14:textId="21D2113E" w:rsidR="00427EF2" w:rsidRPr="00AA546E" w:rsidRDefault="003B51D2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파트</w:t>
            </w:r>
          </w:p>
        </w:tc>
        <w:tc>
          <w:tcPr>
            <w:tcW w:w="1701" w:type="dxa"/>
            <w:shd w:val="clear" w:color="auto" w:fill="auto"/>
          </w:tcPr>
          <w:p w14:paraId="4CC71C6A" w14:textId="5447BE92" w:rsidR="00E8702B" w:rsidRPr="00AA546E" w:rsidRDefault="00E8702B" w:rsidP="004B18B3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0A21D1" w:rsidRPr="00AA546E" w14:paraId="12C32969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4041B853" w14:textId="22A6BBDA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4492896" w14:textId="1428E47F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브라우저</w:t>
            </w:r>
          </w:p>
        </w:tc>
        <w:tc>
          <w:tcPr>
            <w:tcW w:w="3691" w:type="dxa"/>
            <w:shd w:val="clear" w:color="auto" w:fill="auto"/>
          </w:tcPr>
          <w:p w14:paraId="75A6D390" w14:textId="6D5E829E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dge 138</w:t>
            </w:r>
          </w:p>
        </w:tc>
        <w:tc>
          <w:tcPr>
            <w:tcW w:w="1134" w:type="dxa"/>
          </w:tcPr>
          <w:p w14:paraId="256BC47C" w14:textId="001E7906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A</w:t>
            </w:r>
            <w:r>
              <w:rPr>
                <w:rFonts w:hint="eastAsia"/>
                <w:szCs w:val="22"/>
              </w:rPr>
              <w:t>파트</w:t>
            </w:r>
          </w:p>
        </w:tc>
        <w:tc>
          <w:tcPr>
            <w:tcW w:w="1701" w:type="dxa"/>
            <w:shd w:val="clear" w:color="auto" w:fill="auto"/>
          </w:tcPr>
          <w:p w14:paraId="1C0F29AF" w14:textId="2C159999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0A21D1" w:rsidRPr="00AA546E" w14:paraId="449590EE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5FA17D9" w14:textId="0AEF8AA6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71A1D8" w14:textId="1AF74A96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E</w:t>
            </w:r>
            <w:r>
              <w:rPr>
                <w:szCs w:val="22"/>
              </w:rPr>
              <w:t>TL</w:t>
            </w:r>
          </w:p>
        </w:tc>
        <w:tc>
          <w:tcPr>
            <w:tcW w:w="3691" w:type="dxa"/>
            <w:shd w:val="clear" w:color="auto" w:fill="auto"/>
          </w:tcPr>
          <w:p w14:paraId="405AB648" w14:textId="5425BA38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 xml:space="preserve">nformatica </w:t>
            </w:r>
            <w:proofErr w:type="spellStart"/>
            <w:r>
              <w:rPr>
                <w:szCs w:val="22"/>
              </w:rPr>
              <w:t>PoweCenter</w:t>
            </w:r>
            <w:proofErr w:type="spellEnd"/>
          </w:p>
        </w:tc>
        <w:tc>
          <w:tcPr>
            <w:tcW w:w="1134" w:type="dxa"/>
          </w:tcPr>
          <w:p w14:paraId="4BD1A090" w14:textId="47EBB78F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이지연</w:t>
            </w:r>
          </w:p>
        </w:tc>
        <w:tc>
          <w:tcPr>
            <w:tcW w:w="1701" w:type="dxa"/>
            <w:shd w:val="clear" w:color="auto" w:fill="auto"/>
          </w:tcPr>
          <w:p w14:paraId="730FC7B0" w14:textId="22087ABF" w:rsidR="000A21D1" w:rsidRPr="00AA546E" w:rsidRDefault="000A21D1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생보</w:t>
            </w:r>
            <w:proofErr w:type="spellEnd"/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TO2</w:t>
            </w:r>
            <w:r>
              <w:rPr>
                <w:rFonts w:hint="eastAsia"/>
                <w:szCs w:val="22"/>
              </w:rPr>
              <w:t>팀</w:t>
            </w:r>
          </w:p>
        </w:tc>
      </w:tr>
      <w:tr w:rsidR="000A21D1" w:rsidRPr="00AA546E" w14:paraId="0F94842B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2EC0CB4" w14:textId="63A76FD6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14B04F60" w14:textId="769151B5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atch</w:t>
            </w:r>
          </w:p>
        </w:tc>
        <w:tc>
          <w:tcPr>
            <w:tcW w:w="3691" w:type="dxa"/>
            <w:shd w:val="clear" w:color="auto" w:fill="auto"/>
          </w:tcPr>
          <w:p w14:paraId="4AE1E4A0" w14:textId="31FF068D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J</w:t>
            </w:r>
            <w:r>
              <w:rPr>
                <w:szCs w:val="22"/>
              </w:rPr>
              <w:t>OB-PASS</w:t>
            </w:r>
          </w:p>
        </w:tc>
        <w:tc>
          <w:tcPr>
            <w:tcW w:w="1134" w:type="dxa"/>
          </w:tcPr>
          <w:p w14:paraId="3B7FF848" w14:textId="0B672FEA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민채우</w:t>
            </w:r>
          </w:p>
        </w:tc>
        <w:tc>
          <w:tcPr>
            <w:tcW w:w="1701" w:type="dxa"/>
            <w:shd w:val="clear" w:color="auto" w:fill="auto"/>
          </w:tcPr>
          <w:p w14:paraId="570CA44B" w14:textId="47EC0354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0A21D1" w:rsidRPr="00AA546E" w14:paraId="07F33425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5776C82" w14:textId="77777777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18A581F" w14:textId="3DCD0BAE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DE</w:t>
            </w:r>
          </w:p>
        </w:tc>
        <w:tc>
          <w:tcPr>
            <w:tcW w:w="3691" w:type="dxa"/>
            <w:shd w:val="clear" w:color="auto" w:fill="auto"/>
          </w:tcPr>
          <w:p w14:paraId="43636D23" w14:textId="21C2E875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이클립스</w:t>
            </w:r>
          </w:p>
        </w:tc>
        <w:tc>
          <w:tcPr>
            <w:tcW w:w="1134" w:type="dxa"/>
          </w:tcPr>
          <w:p w14:paraId="585EA351" w14:textId="77777777" w:rsidR="000A21D1" w:rsidRDefault="000A21D1" w:rsidP="000A21D1">
            <w:pPr>
              <w:rPr>
                <w:szCs w:val="22"/>
              </w:rPr>
            </w:pPr>
          </w:p>
        </w:tc>
        <w:tc>
          <w:tcPr>
            <w:tcW w:w="1701" w:type="dxa"/>
            <w:shd w:val="clear" w:color="auto" w:fill="auto"/>
          </w:tcPr>
          <w:p w14:paraId="41AC3ED4" w14:textId="77777777" w:rsidR="000A21D1" w:rsidRPr="00AA546E" w:rsidRDefault="000A21D1" w:rsidP="000A21D1">
            <w:pPr>
              <w:rPr>
                <w:szCs w:val="22"/>
              </w:rPr>
            </w:pPr>
          </w:p>
        </w:tc>
      </w:tr>
      <w:tr w:rsidR="000A21D1" w:rsidRPr="00AA546E" w14:paraId="61E384CD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ED3B124" w14:textId="77777777" w:rsidR="000A21D1" w:rsidRPr="00AA546E" w:rsidRDefault="000A21D1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A3F94AF" w14:textId="7FB15E9A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</w:t>
            </w:r>
          </w:p>
        </w:tc>
        <w:tc>
          <w:tcPr>
            <w:tcW w:w="3691" w:type="dxa"/>
            <w:shd w:val="clear" w:color="auto" w:fill="auto"/>
          </w:tcPr>
          <w:p w14:paraId="5437D8E9" w14:textId="4DCCF0BD" w:rsidR="000A21D1" w:rsidRPr="00AA546E" w:rsidRDefault="000A21D1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Q</w:t>
            </w:r>
            <w:r>
              <w:rPr>
                <w:szCs w:val="22"/>
              </w:rPr>
              <w:t>ueryOne</w:t>
            </w:r>
            <w:proofErr w:type="spellEnd"/>
          </w:p>
        </w:tc>
        <w:tc>
          <w:tcPr>
            <w:tcW w:w="1134" w:type="dxa"/>
          </w:tcPr>
          <w:p w14:paraId="7D894C97" w14:textId="4A9237A7" w:rsidR="000A21D1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BA</w:t>
            </w:r>
          </w:p>
        </w:tc>
        <w:tc>
          <w:tcPr>
            <w:tcW w:w="1701" w:type="dxa"/>
            <w:shd w:val="clear" w:color="auto" w:fill="auto"/>
          </w:tcPr>
          <w:p w14:paraId="174C36EB" w14:textId="34D48EDE" w:rsidR="000A21D1" w:rsidRPr="00AA546E" w:rsidRDefault="000A21D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321260" w:rsidRPr="00AA546E" w14:paraId="6D982D28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2AEE3E73" w14:textId="11995BAA" w:rsidR="00321260" w:rsidRPr="00AA546E" w:rsidRDefault="00B404E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법무관리시스템</w:t>
            </w:r>
            <w:r w:rsidR="00321260" w:rsidRPr="00AA546E">
              <w:rPr>
                <w:rFonts w:hint="eastAsia"/>
                <w:szCs w:val="22"/>
              </w:rPr>
              <w:t xml:space="preserve"> </w:t>
            </w:r>
            <w:r w:rsidR="00321260">
              <w:rPr>
                <w:rFonts w:hint="eastAsia"/>
                <w:szCs w:val="22"/>
              </w:rPr>
              <w:t>W</w:t>
            </w:r>
            <w:r w:rsidR="00321260">
              <w:rPr>
                <w:szCs w:val="22"/>
              </w:rPr>
              <w:t>EB</w:t>
            </w:r>
          </w:p>
        </w:tc>
        <w:tc>
          <w:tcPr>
            <w:tcW w:w="1417" w:type="dxa"/>
            <w:shd w:val="clear" w:color="auto" w:fill="auto"/>
          </w:tcPr>
          <w:p w14:paraId="10DE8E48" w14:textId="2245787F" w:rsidR="00321260" w:rsidRPr="00AA546E" w:rsidRDefault="00321260" w:rsidP="000A21D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 xml:space="preserve">SL </w:t>
            </w:r>
            <w:r w:rsidRPr="00AA546E">
              <w:rPr>
                <w:rFonts w:hint="eastAsia"/>
                <w:szCs w:val="22"/>
              </w:rPr>
              <w:t>인증서</w:t>
            </w:r>
          </w:p>
        </w:tc>
        <w:tc>
          <w:tcPr>
            <w:tcW w:w="3691" w:type="dxa"/>
            <w:shd w:val="clear" w:color="auto" w:fill="auto"/>
          </w:tcPr>
          <w:p w14:paraId="45052517" w14:textId="3A3BA8E3" w:rsidR="00321260" w:rsidRPr="00AA546E" w:rsidRDefault="00321260" w:rsidP="000A21D1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S</w:t>
            </w:r>
            <w:r w:rsidRPr="00AA546E">
              <w:rPr>
                <w:szCs w:val="22"/>
              </w:rPr>
              <w:t>ectigo</w:t>
            </w:r>
            <w:proofErr w:type="spellEnd"/>
            <w:r w:rsidRPr="00AA546E">
              <w:rPr>
                <w:szCs w:val="22"/>
              </w:rPr>
              <w:t xml:space="preserve"> RSA Trust Wildcard OV</w:t>
            </w:r>
          </w:p>
        </w:tc>
        <w:tc>
          <w:tcPr>
            <w:tcW w:w="1134" w:type="dxa"/>
          </w:tcPr>
          <w:p w14:paraId="709BCDCA" w14:textId="5A5606A4" w:rsidR="00321260" w:rsidRPr="00AA546E" w:rsidRDefault="00321260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716CC163" w14:textId="4D2728B5" w:rsidR="00321260" w:rsidRPr="00AA546E" w:rsidRDefault="00B54666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IT운영팀</w:t>
            </w:r>
          </w:p>
        </w:tc>
      </w:tr>
      <w:tr w:rsidR="00321260" w:rsidRPr="00AA546E" w14:paraId="6F65ABDE" w14:textId="77777777" w:rsidTr="008F6641">
        <w:trPr>
          <w:trHeight w:val="302"/>
        </w:trPr>
        <w:tc>
          <w:tcPr>
            <w:tcW w:w="1946" w:type="dxa"/>
            <w:vMerge/>
            <w:shd w:val="clear" w:color="auto" w:fill="auto"/>
          </w:tcPr>
          <w:p w14:paraId="3938B2E9" w14:textId="62AAA08B" w:rsidR="00321260" w:rsidRPr="00AA546E" w:rsidRDefault="00321260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F346139" w14:textId="1E13AAEE" w:rsidR="00321260" w:rsidRPr="00AA546E" w:rsidRDefault="00321260" w:rsidP="000A21D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EB</w:t>
            </w:r>
          </w:p>
        </w:tc>
        <w:tc>
          <w:tcPr>
            <w:tcW w:w="3691" w:type="dxa"/>
            <w:shd w:val="clear" w:color="auto" w:fill="auto"/>
          </w:tcPr>
          <w:p w14:paraId="2782AA9D" w14:textId="0FF6AF4B" w:rsidR="00321260" w:rsidRPr="00AA546E" w:rsidRDefault="00321260" w:rsidP="000A21D1">
            <w:pPr>
              <w:rPr>
                <w:szCs w:val="22"/>
              </w:rPr>
            </w:pPr>
            <w:r>
              <w:t>Apache2.4</w:t>
            </w:r>
          </w:p>
        </w:tc>
        <w:tc>
          <w:tcPr>
            <w:tcW w:w="1134" w:type="dxa"/>
          </w:tcPr>
          <w:p w14:paraId="49843523" w14:textId="0D26CC92" w:rsidR="00321260" w:rsidRPr="00AA546E" w:rsidRDefault="00321260" w:rsidP="000A21D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AD819E2" w14:textId="2AFB6076" w:rsidR="00321260" w:rsidRPr="00AA546E" w:rsidRDefault="00321260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21260" w:rsidRPr="00AA546E" w14:paraId="1D8D2369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716BF34A" w14:textId="121BD050" w:rsidR="00321260" w:rsidRPr="00AA546E" w:rsidRDefault="00321260" w:rsidP="000A21D1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561619B" w14:textId="0903B8ED" w:rsidR="00321260" w:rsidRPr="00AA546E" w:rsidRDefault="00E449C1" w:rsidP="000A21D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모니터링</w:t>
            </w:r>
          </w:p>
        </w:tc>
        <w:tc>
          <w:tcPr>
            <w:tcW w:w="3691" w:type="dxa"/>
            <w:shd w:val="clear" w:color="auto" w:fill="auto"/>
          </w:tcPr>
          <w:p w14:paraId="13EA5DBD" w14:textId="56FE2467" w:rsidR="00321260" w:rsidRPr="00AA546E" w:rsidRDefault="00E449C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P</w:t>
            </w:r>
            <w:r>
              <w:rPr>
                <w:szCs w:val="22"/>
              </w:rPr>
              <w:t>olestar</w:t>
            </w:r>
          </w:p>
        </w:tc>
        <w:tc>
          <w:tcPr>
            <w:tcW w:w="1134" w:type="dxa"/>
          </w:tcPr>
          <w:p w14:paraId="01D6EFDF" w14:textId="2B4DDB7C" w:rsidR="00321260" w:rsidRPr="00AA546E" w:rsidRDefault="00E449C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조창현</w:t>
            </w:r>
          </w:p>
        </w:tc>
        <w:tc>
          <w:tcPr>
            <w:tcW w:w="1701" w:type="dxa"/>
            <w:shd w:val="clear" w:color="auto" w:fill="auto"/>
          </w:tcPr>
          <w:p w14:paraId="211ADAC1" w14:textId="394C76FA" w:rsidR="00321260" w:rsidRPr="00AA546E" w:rsidRDefault="00E449C1" w:rsidP="000A21D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321260" w:rsidRPr="00AA546E" w14:paraId="4A69571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BEEE25E" w14:textId="77777777" w:rsidR="00321260" w:rsidRPr="00AA546E" w:rsidRDefault="00321260" w:rsidP="00321260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366EF8D4" w14:textId="441C0336" w:rsidR="00321260" w:rsidRPr="00AA546E" w:rsidRDefault="00321260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5A4CBE32" w14:textId="7F693F36" w:rsidR="00321260" w:rsidRPr="00AA546E" w:rsidRDefault="00321260" w:rsidP="00321260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R</w:t>
            </w:r>
            <w:r>
              <w:rPr>
                <w:rFonts w:hint="eastAsia"/>
                <w:szCs w:val="22"/>
              </w:rPr>
              <w:t>H</w:t>
            </w:r>
            <w:r w:rsidRPr="00AA546E">
              <w:rPr>
                <w:szCs w:val="22"/>
              </w:rPr>
              <w:t>E</w:t>
            </w:r>
            <w:r>
              <w:rPr>
                <w:szCs w:val="22"/>
              </w:rPr>
              <w:t xml:space="preserve"> </w:t>
            </w:r>
            <w:r w:rsidRPr="00AA546E">
              <w:rPr>
                <w:szCs w:val="22"/>
              </w:rPr>
              <w:t xml:space="preserve">Linux Server </w:t>
            </w:r>
            <w:r>
              <w:rPr>
                <w:szCs w:val="22"/>
              </w:rPr>
              <w:t>8</w:t>
            </w:r>
            <w:r w:rsidRPr="00AA546E">
              <w:rPr>
                <w:szCs w:val="22"/>
              </w:rPr>
              <w:t>.</w:t>
            </w:r>
            <w:r>
              <w:rPr>
                <w:szCs w:val="22"/>
              </w:rPr>
              <w:t>1</w:t>
            </w:r>
          </w:p>
        </w:tc>
        <w:tc>
          <w:tcPr>
            <w:tcW w:w="1134" w:type="dxa"/>
          </w:tcPr>
          <w:p w14:paraId="43136AE6" w14:textId="4665345B" w:rsidR="00321260" w:rsidRPr="00AA546E" w:rsidRDefault="00321260" w:rsidP="00321260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D29748E" w14:textId="33966F5C" w:rsidR="00321260" w:rsidRPr="00AA546E" w:rsidRDefault="00321260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E449C1" w:rsidRPr="00AA546E" w14:paraId="4F568DE6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09219554" w14:textId="2DC1F333" w:rsidR="00E449C1" w:rsidRPr="00AA546E" w:rsidRDefault="00B404E1" w:rsidP="00E449C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법무관리시스템</w:t>
            </w:r>
            <w:r w:rsidR="00E449C1">
              <w:rPr>
                <w:rFonts w:hint="eastAsia"/>
                <w:szCs w:val="22"/>
              </w:rPr>
              <w:t>WA</w:t>
            </w:r>
            <w:r w:rsidR="00E449C1">
              <w:rPr>
                <w:szCs w:val="22"/>
              </w:rPr>
              <w:t>S</w:t>
            </w:r>
          </w:p>
        </w:tc>
        <w:tc>
          <w:tcPr>
            <w:tcW w:w="1417" w:type="dxa"/>
            <w:shd w:val="clear" w:color="auto" w:fill="auto"/>
          </w:tcPr>
          <w:p w14:paraId="686A6944" w14:textId="47FDC19E" w:rsidR="00E449C1" w:rsidRPr="00AA546E" w:rsidRDefault="00E449C1" w:rsidP="00E449C1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W</w:t>
            </w:r>
            <w:r w:rsidRPr="00AA546E">
              <w:rPr>
                <w:szCs w:val="22"/>
              </w:rPr>
              <w:t>AS</w:t>
            </w:r>
          </w:p>
        </w:tc>
        <w:tc>
          <w:tcPr>
            <w:tcW w:w="3691" w:type="dxa"/>
            <w:shd w:val="clear" w:color="auto" w:fill="auto"/>
          </w:tcPr>
          <w:p w14:paraId="555546EB" w14:textId="73C1BD23" w:rsidR="00E449C1" w:rsidRPr="00AA546E" w:rsidRDefault="003B0305" w:rsidP="00E449C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ebLogic 12c</w:t>
            </w:r>
          </w:p>
        </w:tc>
        <w:tc>
          <w:tcPr>
            <w:tcW w:w="1134" w:type="dxa"/>
          </w:tcPr>
          <w:p w14:paraId="5410004D" w14:textId="383E300E" w:rsidR="00E449C1" w:rsidRPr="00AA546E" w:rsidRDefault="00E449C1" w:rsidP="00E449C1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438E90D2" w14:textId="087ABF09" w:rsidR="00E449C1" w:rsidRPr="00AA546E" w:rsidRDefault="00E449C1" w:rsidP="00E449C1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321260" w:rsidRPr="00AA546E" w14:paraId="405DBCF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3F997D15" w14:textId="77777777" w:rsidR="00321260" w:rsidRPr="00AA546E" w:rsidRDefault="00321260" w:rsidP="00321260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E605954" w14:textId="2C461B50" w:rsidR="00321260" w:rsidRPr="00AA546E" w:rsidRDefault="00A56EFA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개인정보 파일탐지</w:t>
            </w:r>
          </w:p>
        </w:tc>
        <w:tc>
          <w:tcPr>
            <w:tcW w:w="3691" w:type="dxa"/>
            <w:shd w:val="clear" w:color="auto" w:fill="auto"/>
          </w:tcPr>
          <w:p w14:paraId="514FEF64" w14:textId="05CD6276" w:rsidR="00321260" w:rsidRPr="00AA546E" w:rsidRDefault="00A56EFA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지란지교 서버필터</w:t>
            </w:r>
          </w:p>
        </w:tc>
        <w:tc>
          <w:tcPr>
            <w:tcW w:w="1134" w:type="dxa"/>
          </w:tcPr>
          <w:p w14:paraId="619D7BFE" w14:textId="05A3FD2B" w:rsidR="00321260" w:rsidRPr="00AA546E" w:rsidRDefault="00A56EFA" w:rsidP="00321260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029F9D2F" w14:textId="13986E1B" w:rsidR="00321260" w:rsidRPr="00AA546E" w:rsidRDefault="00A56EFA" w:rsidP="00321260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A56EFA" w:rsidRPr="00AA546E" w14:paraId="261ED35F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5C0A9FC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B45FDE4" w14:textId="504651F4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모니터링</w:t>
            </w:r>
          </w:p>
        </w:tc>
        <w:tc>
          <w:tcPr>
            <w:tcW w:w="3691" w:type="dxa"/>
            <w:shd w:val="clear" w:color="auto" w:fill="auto"/>
          </w:tcPr>
          <w:p w14:paraId="2729E966" w14:textId="25821056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J</w:t>
            </w:r>
            <w:r w:rsidRPr="00AA546E">
              <w:rPr>
                <w:szCs w:val="22"/>
              </w:rPr>
              <w:t>ennifer Agent</w:t>
            </w:r>
            <w:r>
              <w:rPr>
                <w:szCs w:val="22"/>
              </w:rPr>
              <w:t>, Polestar</w:t>
            </w:r>
          </w:p>
        </w:tc>
        <w:tc>
          <w:tcPr>
            <w:tcW w:w="1134" w:type="dxa"/>
          </w:tcPr>
          <w:p w14:paraId="3B3EE27F" w14:textId="350A563D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아키파트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0DEBB22B" w14:textId="689B4211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I</w:t>
            </w:r>
            <w:r>
              <w:rPr>
                <w:szCs w:val="22"/>
              </w:rPr>
              <w:t>T</w:t>
            </w:r>
            <w:r>
              <w:rPr>
                <w:rFonts w:hint="eastAsia"/>
                <w:szCs w:val="22"/>
              </w:rPr>
              <w:t>운영팀</w:t>
            </w:r>
          </w:p>
        </w:tc>
      </w:tr>
      <w:tr w:rsidR="00A56EFA" w:rsidRPr="00AA546E" w14:paraId="37B1405B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19AF7106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7A8FB4D0" w14:textId="25950ACC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76189442" w14:textId="3BF6B51D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R</w:t>
            </w:r>
            <w:r>
              <w:rPr>
                <w:rFonts w:hint="eastAsia"/>
                <w:szCs w:val="22"/>
              </w:rPr>
              <w:t>H</w:t>
            </w:r>
            <w:r w:rsidRPr="00AA546E">
              <w:rPr>
                <w:szCs w:val="22"/>
              </w:rPr>
              <w:t>E</w:t>
            </w:r>
            <w:r>
              <w:rPr>
                <w:szCs w:val="22"/>
              </w:rPr>
              <w:t xml:space="preserve"> </w:t>
            </w:r>
            <w:r w:rsidRPr="00AA546E">
              <w:rPr>
                <w:szCs w:val="22"/>
              </w:rPr>
              <w:t xml:space="preserve">Linux Server </w:t>
            </w:r>
            <w:r>
              <w:rPr>
                <w:szCs w:val="22"/>
              </w:rPr>
              <w:t>9</w:t>
            </w:r>
            <w:r w:rsidRPr="00AA546E">
              <w:rPr>
                <w:szCs w:val="22"/>
              </w:rPr>
              <w:t>.</w:t>
            </w:r>
            <w:r w:rsidR="00B54666">
              <w:rPr>
                <w:szCs w:val="22"/>
              </w:rPr>
              <w:t>6</w:t>
            </w:r>
          </w:p>
        </w:tc>
        <w:tc>
          <w:tcPr>
            <w:tcW w:w="1134" w:type="dxa"/>
          </w:tcPr>
          <w:p w14:paraId="27FC9C31" w14:textId="6B59FF4B" w:rsidR="00A56EFA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2100D327" w14:textId="76A3D069" w:rsidR="00A56EFA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A56EFA" w:rsidRPr="00AA546E" w14:paraId="181F16FA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C64E76A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60EB895" w14:textId="1F1B67E5" w:rsidR="00A56EFA" w:rsidRPr="00AA546E" w:rsidRDefault="00A56EFA" w:rsidP="00A56EFA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백업</w:t>
            </w:r>
          </w:p>
        </w:tc>
        <w:tc>
          <w:tcPr>
            <w:tcW w:w="3691" w:type="dxa"/>
            <w:shd w:val="clear" w:color="auto" w:fill="auto"/>
          </w:tcPr>
          <w:p w14:paraId="1DCBF543" w14:textId="796D72A9" w:rsidR="00A56EFA" w:rsidRPr="00AA546E" w:rsidRDefault="00A56EFA" w:rsidP="00A56EFA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Z</w:t>
            </w:r>
            <w:r w:rsidRPr="00AA546E">
              <w:rPr>
                <w:szCs w:val="22"/>
              </w:rPr>
              <w:t>converter</w:t>
            </w:r>
            <w:proofErr w:type="spellEnd"/>
          </w:p>
        </w:tc>
        <w:tc>
          <w:tcPr>
            <w:tcW w:w="1134" w:type="dxa"/>
          </w:tcPr>
          <w:p w14:paraId="41356E2E" w14:textId="76D4BF9E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조창현</w:t>
            </w:r>
          </w:p>
        </w:tc>
        <w:tc>
          <w:tcPr>
            <w:tcW w:w="1701" w:type="dxa"/>
            <w:shd w:val="clear" w:color="auto" w:fill="auto"/>
          </w:tcPr>
          <w:p w14:paraId="348CC99B" w14:textId="5AC804E9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A56EFA" w:rsidRPr="00AA546E" w14:paraId="5F564B47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2BAF0D2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58B55A7D" w14:textId="2CFE284B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접근통제</w:t>
            </w:r>
          </w:p>
        </w:tc>
        <w:tc>
          <w:tcPr>
            <w:tcW w:w="3691" w:type="dxa"/>
            <w:shd w:val="clear" w:color="auto" w:fill="auto"/>
          </w:tcPr>
          <w:p w14:paraId="405D6213" w14:textId="2599E5CC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eyoundTrust</w:t>
            </w:r>
            <w:proofErr w:type="spellEnd"/>
            <w:r>
              <w:rPr>
                <w:szCs w:val="22"/>
              </w:rPr>
              <w:t xml:space="preserve"> PWS</w:t>
            </w:r>
          </w:p>
        </w:tc>
        <w:tc>
          <w:tcPr>
            <w:tcW w:w="1134" w:type="dxa"/>
          </w:tcPr>
          <w:p w14:paraId="1826C5D4" w14:textId="171523F2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9885CA0" w14:textId="21FA601B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A56EFA" w:rsidRPr="00AA546E" w14:paraId="30271CD1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6591F173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2AE8BBCB" w14:textId="3CD4EEC6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리눅스/유닉스 권한</w:t>
            </w:r>
          </w:p>
        </w:tc>
        <w:tc>
          <w:tcPr>
            <w:tcW w:w="3691" w:type="dxa"/>
            <w:shd w:val="clear" w:color="auto" w:fill="auto"/>
          </w:tcPr>
          <w:p w14:paraId="3D792D9E" w14:textId="46C79AB1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B</w:t>
            </w:r>
            <w:r>
              <w:rPr>
                <w:szCs w:val="22"/>
              </w:rPr>
              <w:t>eyoundTrust</w:t>
            </w:r>
            <w:proofErr w:type="spellEnd"/>
            <w:r>
              <w:rPr>
                <w:szCs w:val="22"/>
              </w:rPr>
              <w:t xml:space="preserve"> PMUL</w:t>
            </w:r>
          </w:p>
        </w:tc>
        <w:tc>
          <w:tcPr>
            <w:tcW w:w="1134" w:type="dxa"/>
          </w:tcPr>
          <w:p w14:paraId="01BB2732" w14:textId="55BAA301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6CD7DC30" w14:textId="1D45BF95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A56EFA" w:rsidRPr="00AA546E" w14:paraId="7E6D1D87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5C32280F" w14:textId="77777777" w:rsidR="00A56EFA" w:rsidRPr="00AA546E" w:rsidRDefault="00A56EFA" w:rsidP="00A56EFA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B37ADE2" w14:textId="682E0430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웹쉘탐지솔루션</w:t>
            </w:r>
            <w:proofErr w:type="spellEnd"/>
          </w:p>
        </w:tc>
        <w:tc>
          <w:tcPr>
            <w:tcW w:w="3691" w:type="dxa"/>
            <w:shd w:val="clear" w:color="auto" w:fill="auto"/>
          </w:tcPr>
          <w:p w14:paraId="72165B4A" w14:textId="6C642492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EBSHELL</w:t>
            </w:r>
          </w:p>
        </w:tc>
        <w:tc>
          <w:tcPr>
            <w:tcW w:w="1134" w:type="dxa"/>
          </w:tcPr>
          <w:p w14:paraId="0F5BA9D4" w14:textId="0C0C47C3" w:rsidR="00A56EFA" w:rsidRPr="00AA546E" w:rsidRDefault="00A56EFA" w:rsidP="00A56EFA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이지유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5EB91BD2" w14:textId="03197694" w:rsidR="00A56EFA" w:rsidRPr="00AA546E" w:rsidRDefault="00A56EFA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정보보호팀</w:t>
            </w:r>
          </w:p>
        </w:tc>
      </w:tr>
      <w:tr w:rsidR="00473B33" w:rsidRPr="00AA546E" w14:paraId="315E139E" w14:textId="77777777" w:rsidTr="008F6641">
        <w:trPr>
          <w:trHeight w:val="265"/>
        </w:trPr>
        <w:tc>
          <w:tcPr>
            <w:tcW w:w="1946" w:type="dxa"/>
            <w:vMerge w:val="restart"/>
            <w:shd w:val="clear" w:color="auto" w:fill="auto"/>
          </w:tcPr>
          <w:p w14:paraId="1A8750AE" w14:textId="067E1AFE" w:rsidR="00473B33" w:rsidRPr="00AA546E" w:rsidRDefault="00B404E1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법무관리시스템</w:t>
            </w:r>
            <w:r w:rsidR="00473B33">
              <w:rPr>
                <w:szCs w:val="22"/>
              </w:rPr>
              <w:t>DB</w:t>
            </w:r>
          </w:p>
        </w:tc>
        <w:tc>
          <w:tcPr>
            <w:tcW w:w="1417" w:type="dxa"/>
            <w:shd w:val="clear" w:color="auto" w:fill="auto"/>
          </w:tcPr>
          <w:p w14:paraId="542EE047" w14:textId="602F06BF" w:rsidR="00473B33" w:rsidRPr="00AA546E" w:rsidRDefault="00473B33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BMS</w:t>
            </w:r>
          </w:p>
        </w:tc>
        <w:tc>
          <w:tcPr>
            <w:tcW w:w="3691" w:type="dxa"/>
            <w:shd w:val="clear" w:color="auto" w:fill="auto"/>
          </w:tcPr>
          <w:p w14:paraId="255EDF0F" w14:textId="4C6ECF90" w:rsidR="00473B33" w:rsidRPr="00AA546E" w:rsidRDefault="00FA4A2D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O</w:t>
            </w:r>
            <w:r>
              <w:rPr>
                <w:szCs w:val="22"/>
              </w:rPr>
              <w:t>racle 19</w:t>
            </w:r>
            <w:r>
              <w:rPr>
                <w:rFonts w:hint="eastAsia"/>
                <w:szCs w:val="22"/>
              </w:rPr>
              <w:t>C</w:t>
            </w:r>
          </w:p>
        </w:tc>
        <w:tc>
          <w:tcPr>
            <w:tcW w:w="1134" w:type="dxa"/>
          </w:tcPr>
          <w:p w14:paraId="439FFF11" w14:textId="3954E84C" w:rsidR="00473B33" w:rsidRDefault="00FA4A2D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D</w:t>
            </w:r>
            <w:r>
              <w:rPr>
                <w:szCs w:val="22"/>
              </w:rPr>
              <w:t>BA</w:t>
            </w:r>
          </w:p>
        </w:tc>
        <w:tc>
          <w:tcPr>
            <w:tcW w:w="1701" w:type="dxa"/>
            <w:shd w:val="clear" w:color="auto" w:fill="auto"/>
          </w:tcPr>
          <w:p w14:paraId="6C0906FD" w14:textId="62BB9A3D" w:rsidR="00473B33" w:rsidRDefault="00FA4A2D" w:rsidP="00A56EFA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473B33" w:rsidRPr="00AA546E" w14:paraId="6C4A75FC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01236A0C" w14:textId="77777777" w:rsidR="00473B33" w:rsidRPr="00AA546E" w:rsidRDefault="00473B33" w:rsidP="00B54666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46A7F313" w14:textId="09A5FC42" w:rsidR="00473B33" w:rsidRPr="00AA546E" w:rsidRDefault="00473B33" w:rsidP="00B5466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O</w:t>
            </w:r>
            <w:r w:rsidRPr="00AA546E">
              <w:rPr>
                <w:szCs w:val="22"/>
              </w:rPr>
              <w:t>S</w:t>
            </w:r>
          </w:p>
        </w:tc>
        <w:tc>
          <w:tcPr>
            <w:tcW w:w="3691" w:type="dxa"/>
            <w:shd w:val="clear" w:color="auto" w:fill="auto"/>
          </w:tcPr>
          <w:p w14:paraId="3424F9E5" w14:textId="3FCB18E3" w:rsidR="00473B33" w:rsidRPr="00AA546E" w:rsidRDefault="00473B33" w:rsidP="00B5466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R</w:t>
            </w:r>
            <w:r>
              <w:rPr>
                <w:rFonts w:hint="eastAsia"/>
                <w:szCs w:val="22"/>
              </w:rPr>
              <w:t>H</w:t>
            </w:r>
            <w:r w:rsidRPr="00AA546E">
              <w:rPr>
                <w:szCs w:val="22"/>
              </w:rPr>
              <w:t>E</w:t>
            </w:r>
            <w:r>
              <w:rPr>
                <w:szCs w:val="22"/>
              </w:rPr>
              <w:t xml:space="preserve"> </w:t>
            </w:r>
            <w:r w:rsidRPr="00AA546E">
              <w:rPr>
                <w:szCs w:val="22"/>
              </w:rPr>
              <w:t xml:space="preserve">Linux Server </w:t>
            </w:r>
            <w:r>
              <w:rPr>
                <w:szCs w:val="22"/>
              </w:rPr>
              <w:t>9</w:t>
            </w:r>
            <w:r w:rsidRPr="00AA546E">
              <w:rPr>
                <w:szCs w:val="22"/>
              </w:rPr>
              <w:t>.</w:t>
            </w:r>
            <w:r>
              <w:rPr>
                <w:szCs w:val="22"/>
              </w:rPr>
              <w:t>6</w:t>
            </w:r>
          </w:p>
        </w:tc>
        <w:tc>
          <w:tcPr>
            <w:tcW w:w="1134" w:type="dxa"/>
          </w:tcPr>
          <w:p w14:paraId="09938AE8" w14:textId="6D869D0C" w:rsidR="00473B33" w:rsidRDefault="00473B33" w:rsidP="00B54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이태민</w:t>
            </w:r>
          </w:p>
        </w:tc>
        <w:tc>
          <w:tcPr>
            <w:tcW w:w="1701" w:type="dxa"/>
            <w:shd w:val="clear" w:color="auto" w:fill="auto"/>
          </w:tcPr>
          <w:p w14:paraId="7C44890B" w14:textId="6043B45E" w:rsidR="00473B33" w:rsidRDefault="00473B33" w:rsidP="00B54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금융운영팀</w:t>
            </w:r>
          </w:p>
        </w:tc>
      </w:tr>
      <w:tr w:rsidR="00473B33" w:rsidRPr="00AA546E" w14:paraId="78E0A055" w14:textId="77777777" w:rsidTr="008F6641">
        <w:trPr>
          <w:trHeight w:val="265"/>
        </w:trPr>
        <w:tc>
          <w:tcPr>
            <w:tcW w:w="1946" w:type="dxa"/>
            <w:vMerge/>
            <w:shd w:val="clear" w:color="auto" w:fill="auto"/>
          </w:tcPr>
          <w:p w14:paraId="2F027982" w14:textId="77777777" w:rsidR="00473B33" w:rsidRPr="00AA546E" w:rsidRDefault="00473B33" w:rsidP="00B54666">
            <w:pPr>
              <w:rPr>
                <w:szCs w:val="22"/>
              </w:rPr>
            </w:pPr>
          </w:p>
        </w:tc>
        <w:tc>
          <w:tcPr>
            <w:tcW w:w="1417" w:type="dxa"/>
            <w:shd w:val="clear" w:color="auto" w:fill="auto"/>
          </w:tcPr>
          <w:p w14:paraId="0CFC310B" w14:textId="6B7A9930" w:rsidR="00473B33" w:rsidRPr="00AA546E" w:rsidRDefault="00473B33" w:rsidP="00B5466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백업</w:t>
            </w:r>
          </w:p>
        </w:tc>
        <w:tc>
          <w:tcPr>
            <w:tcW w:w="3691" w:type="dxa"/>
            <w:shd w:val="clear" w:color="auto" w:fill="auto"/>
          </w:tcPr>
          <w:p w14:paraId="41F22B0B" w14:textId="5953BAA6" w:rsidR="00473B33" w:rsidRPr="00AA546E" w:rsidRDefault="00473B33" w:rsidP="00B54666">
            <w:pPr>
              <w:rPr>
                <w:szCs w:val="22"/>
              </w:rPr>
            </w:pPr>
            <w:proofErr w:type="spellStart"/>
            <w:r w:rsidRPr="00AA546E">
              <w:rPr>
                <w:rFonts w:hint="eastAsia"/>
                <w:szCs w:val="22"/>
              </w:rPr>
              <w:t>N</w:t>
            </w:r>
            <w:r w:rsidRPr="00AA546E">
              <w:rPr>
                <w:szCs w:val="22"/>
              </w:rPr>
              <w:t>etbackup</w:t>
            </w:r>
            <w:proofErr w:type="spellEnd"/>
          </w:p>
        </w:tc>
        <w:tc>
          <w:tcPr>
            <w:tcW w:w="1134" w:type="dxa"/>
          </w:tcPr>
          <w:p w14:paraId="026A19BE" w14:textId="7C2C6804" w:rsidR="00473B33" w:rsidRDefault="00473B33" w:rsidP="00B54666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조창현</w:t>
            </w:r>
          </w:p>
        </w:tc>
        <w:tc>
          <w:tcPr>
            <w:tcW w:w="1701" w:type="dxa"/>
            <w:shd w:val="clear" w:color="auto" w:fill="auto"/>
          </w:tcPr>
          <w:p w14:paraId="3B6A5235" w14:textId="4E9F4901" w:rsidR="00473B33" w:rsidRDefault="00473B33" w:rsidP="00B54666">
            <w:pPr>
              <w:rPr>
                <w:szCs w:val="22"/>
              </w:rPr>
            </w:pPr>
            <w:r w:rsidRPr="00AA546E">
              <w:rPr>
                <w:rFonts w:hint="eastAsia"/>
                <w:szCs w:val="22"/>
              </w:rPr>
              <w:t>금융운영팀</w:t>
            </w:r>
          </w:p>
        </w:tc>
      </w:tr>
    </w:tbl>
    <w:p w14:paraId="5428964B" w14:textId="43D37064" w:rsidR="00554073" w:rsidRPr="00CE7FE9" w:rsidRDefault="008C6CE7" w:rsidP="00A669CA">
      <w:r>
        <w:br w:type="page"/>
      </w:r>
    </w:p>
    <w:p w14:paraId="0883872F" w14:textId="4F132870" w:rsidR="006F142D" w:rsidRDefault="00CE7FE9" w:rsidP="005916A1">
      <w:pPr>
        <w:pStyle w:val="10"/>
      </w:pPr>
      <w:bookmarkStart w:id="11" w:name="_Toc219310840"/>
      <w:bookmarkEnd w:id="8"/>
      <w:r>
        <w:rPr>
          <w:rFonts w:hint="eastAsia"/>
          <w:color w:val="292929"/>
        </w:rPr>
        <w:t>시스템 연계 정보</w:t>
      </w:r>
      <w:bookmarkEnd w:id="11"/>
    </w:p>
    <w:p w14:paraId="08838730" w14:textId="5CED47A1" w:rsidR="006F142D" w:rsidRDefault="00CE7FE9" w:rsidP="006F142D">
      <w:pPr>
        <w:pStyle w:val="2"/>
      </w:pPr>
      <w:bookmarkStart w:id="12" w:name="_Toc219310841"/>
      <w:r>
        <w:rPr>
          <w:rFonts w:hint="eastAsia"/>
        </w:rPr>
        <w:t>연계 서비스 목록</w:t>
      </w:r>
      <w:bookmarkEnd w:id="12"/>
    </w:p>
    <w:p w14:paraId="678AF473" w14:textId="06A12CA7" w:rsidR="00375B79" w:rsidRDefault="00375B79" w:rsidP="00375B79">
      <w:r>
        <w:rPr>
          <w:rFonts w:hint="eastAsia"/>
        </w:rPr>
        <w:t>시스템</w:t>
      </w:r>
      <w:r>
        <w:t>(</w:t>
      </w:r>
      <w:r>
        <w:rPr>
          <w:rFonts w:hint="eastAsia"/>
        </w:rPr>
        <w:t>서비스)이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연결 되는 방식 및 통신방법에 대한 목록</w:t>
      </w:r>
    </w:p>
    <w:p w14:paraId="04113E98" w14:textId="1D71230B" w:rsidR="00375B79" w:rsidRPr="00375B79" w:rsidRDefault="001F01C3" w:rsidP="00375B79">
      <w:r>
        <w:rPr>
          <w:rFonts w:hint="eastAsia"/>
        </w:rPr>
        <w:t>(</w:t>
      </w:r>
      <w:r>
        <w:t>2026</w:t>
      </w:r>
      <w:r>
        <w:rPr>
          <w:rFonts w:hint="eastAsia"/>
        </w:rPr>
        <w:t xml:space="preserve">년 </w:t>
      </w:r>
      <w:r w:rsidR="008A323B">
        <w:t>3</w:t>
      </w:r>
      <w:r>
        <w:rPr>
          <w:rFonts w:hint="eastAsia"/>
        </w:rPr>
        <w:t>월</w:t>
      </w:r>
      <w:r w:rsidR="008A323B">
        <w:t>4</w:t>
      </w:r>
      <w:r>
        <w:rPr>
          <w:rFonts w:hint="eastAsia"/>
        </w:rPr>
        <w:t xml:space="preserve">일 </w:t>
      </w:r>
      <w:r w:rsidRPr="001F01C3">
        <w:rPr>
          <w:b/>
          <w:bCs/>
        </w:rPr>
        <w:t xml:space="preserve">Peak Day </w:t>
      </w:r>
      <w:r w:rsidRPr="001F01C3">
        <w:rPr>
          <w:rFonts w:hint="eastAsia"/>
          <w:b/>
          <w:bCs/>
        </w:rPr>
        <w:t>기준</w:t>
      </w:r>
      <w:r>
        <w:rPr>
          <w:rFonts w:hint="eastAsia"/>
        </w:rPr>
        <w:t>)</w:t>
      </w:r>
    </w:p>
    <w:tbl>
      <w:tblPr>
        <w:tblW w:w="10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2"/>
        <w:gridCol w:w="951"/>
        <w:gridCol w:w="1079"/>
        <w:gridCol w:w="2379"/>
        <w:gridCol w:w="2390"/>
        <w:gridCol w:w="1245"/>
        <w:gridCol w:w="1109"/>
      </w:tblGrid>
      <w:tr w:rsidR="008C6CE7" w:rsidRPr="00B766C4" w14:paraId="5E7EBC69" w14:textId="6924B6DB" w:rsidTr="006D1FF1">
        <w:trPr>
          <w:trHeight w:val="292"/>
        </w:trPr>
        <w:tc>
          <w:tcPr>
            <w:tcW w:w="1275" w:type="dxa"/>
            <w:shd w:val="clear" w:color="auto" w:fill="EEECE1"/>
            <w:vAlign w:val="center"/>
            <w:hideMark/>
          </w:tcPr>
          <w:p w14:paraId="354C1BCD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연계구분</w:t>
            </w:r>
          </w:p>
        </w:tc>
        <w:tc>
          <w:tcPr>
            <w:tcW w:w="951" w:type="dxa"/>
            <w:shd w:val="clear" w:color="auto" w:fill="EEECE1"/>
            <w:vAlign w:val="center"/>
            <w:hideMark/>
          </w:tcPr>
          <w:p w14:paraId="43D365A8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송/수신</w:t>
            </w:r>
          </w:p>
        </w:tc>
        <w:tc>
          <w:tcPr>
            <w:tcW w:w="1079" w:type="dxa"/>
            <w:shd w:val="clear" w:color="auto" w:fill="EEECE1"/>
            <w:vAlign w:val="center"/>
            <w:hideMark/>
          </w:tcPr>
          <w:p w14:paraId="1FEFC43C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통신방법</w:t>
            </w:r>
          </w:p>
        </w:tc>
        <w:tc>
          <w:tcPr>
            <w:tcW w:w="2398" w:type="dxa"/>
            <w:shd w:val="clear" w:color="auto" w:fill="EEECE1"/>
            <w:vAlign w:val="center"/>
            <w:hideMark/>
          </w:tcPr>
          <w:p w14:paraId="4C480258" w14:textId="77777777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시스템명</w:t>
            </w:r>
          </w:p>
        </w:tc>
        <w:tc>
          <w:tcPr>
            <w:tcW w:w="2398" w:type="dxa"/>
            <w:shd w:val="clear" w:color="auto" w:fill="EEECE1"/>
            <w:vAlign w:val="center"/>
          </w:tcPr>
          <w:p w14:paraId="018ECDED" w14:textId="489CD030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 w:rsidRPr="00CE7FE9">
              <w:rPr>
                <w:rFonts w:cs="굴림" w:hint="eastAsia"/>
                <w:b/>
                <w:bCs/>
                <w:kern w:val="0"/>
                <w:szCs w:val="22"/>
              </w:rPr>
              <w:t>서비스</w:t>
            </w:r>
          </w:p>
        </w:tc>
        <w:tc>
          <w:tcPr>
            <w:tcW w:w="1245" w:type="dxa"/>
            <w:shd w:val="clear" w:color="auto" w:fill="EEECE1"/>
          </w:tcPr>
          <w:p w14:paraId="520F3D5A" w14:textId="4C36EA2D" w:rsidR="008C6CE7" w:rsidRPr="00CE7FE9" w:rsidRDefault="008C6CE7" w:rsidP="008C6CE7">
            <w:pPr>
              <w:widowControl/>
              <w:wordWrap/>
              <w:autoSpaceDE/>
              <w:autoSpaceDN/>
              <w:spacing w:line="240" w:lineRule="auto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거래량</w:t>
            </w:r>
            <w:r w:rsidR="001F01C3">
              <w:rPr>
                <w:rFonts w:cs="굴림" w:hint="eastAsia"/>
                <w:b/>
                <w:bCs/>
                <w:kern w:val="0"/>
                <w:szCs w:val="22"/>
              </w:rPr>
              <w:t>(건)</w:t>
            </w:r>
          </w:p>
        </w:tc>
        <w:tc>
          <w:tcPr>
            <w:tcW w:w="1079" w:type="dxa"/>
            <w:shd w:val="clear" w:color="auto" w:fill="EEECE1"/>
          </w:tcPr>
          <w:p w14:paraId="4087DC81" w14:textId="00A49CC0" w:rsidR="008C6CE7" w:rsidRPr="00CE7FE9" w:rsidRDefault="008C6CE7" w:rsidP="00CE7FE9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b/>
                <w:bCs/>
                <w:kern w:val="0"/>
                <w:szCs w:val="22"/>
              </w:rPr>
            </w:pPr>
            <w:r>
              <w:rPr>
                <w:rFonts w:cs="굴림" w:hint="eastAsia"/>
                <w:b/>
                <w:bCs/>
                <w:kern w:val="0"/>
                <w:szCs w:val="22"/>
              </w:rPr>
              <w:t>평균속도</w:t>
            </w:r>
          </w:p>
        </w:tc>
      </w:tr>
      <w:tr w:rsidR="00C867FB" w:rsidRPr="00B766C4" w14:paraId="5D4063BE" w14:textId="77777777" w:rsidTr="006D1FF1">
        <w:trPr>
          <w:trHeight w:val="70"/>
        </w:trPr>
        <w:tc>
          <w:tcPr>
            <w:tcW w:w="1275" w:type="dxa"/>
            <w:vMerge w:val="restart"/>
            <w:shd w:val="clear" w:color="auto" w:fill="auto"/>
            <w:vAlign w:val="center"/>
          </w:tcPr>
          <w:p w14:paraId="7C49BBAF" w14:textId="500C0EF2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E</w:t>
            </w:r>
            <w:r>
              <w:rPr>
                <w:rFonts w:cs="굴림"/>
                <w:kern w:val="0"/>
                <w:szCs w:val="22"/>
              </w:rPr>
              <w:t>SB</w:t>
            </w:r>
          </w:p>
        </w:tc>
        <w:tc>
          <w:tcPr>
            <w:tcW w:w="951" w:type="dxa"/>
            <w:shd w:val="clear" w:color="auto" w:fill="auto"/>
            <w:vAlign w:val="center"/>
          </w:tcPr>
          <w:p w14:paraId="33B21FA3" w14:textId="1A375C4A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53747BD1" w14:textId="421B76B3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36BEE555" w14:textId="076B1105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보험코어-업무공통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5470B0A4" w14:textId="6C4545AA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S</w:t>
            </w:r>
            <w:r>
              <w:rPr>
                <w:rFonts w:cs="굴림"/>
                <w:kern w:val="0"/>
                <w:szCs w:val="22"/>
              </w:rPr>
              <w:t xml:space="preserve">SO </w:t>
            </w:r>
            <w:r>
              <w:rPr>
                <w:rFonts w:cs="굴림" w:hint="eastAsia"/>
                <w:kern w:val="0"/>
                <w:szCs w:val="22"/>
              </w:rPr>
              <w:t>대체로그인</w:t>
            </w:r>
          </w:p>
        </w:tc>
        <w:tc>
          <w:tcPr>
            <w:tcW w:w="1245" w:type="dxa"/>
          </w:tcPr>
          <w:p w14:paraId="0235575A" w14:textId="18DF09B3" w:rsidR="00C867FB" w:rsidRPr="00CE7FE9" w:rsidRDefault="00980DA7" w:rsidP="00842E0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13</w:t>
            </w:r>
          </w:p>
        </w:tc>
        <w:tc>
          <w:tcPr>
            <w:tcW w:w="1079" w:type="dxa"/>
          </w:tcPr>
          <w:p w14:paraId="5364CE04" w14:textId="2F5E8CFE" w:rsidR="00C867FB" w:rsidRPr="00CE7FE9" w:rsidRDefault="00842E08" w:rsidP="00842E0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6</w:t>
            </w:r>
            <w:r>
              <w:rPr>
                <w:rFonts w:cs="굴림"/>
                <w:kern w:val="0"/>
                <w:szCs w:val="22"/>
              </w:rPr>
              <w:t xml:space="preserve">0 </w:t>
            </w:r>
            <w:proofErr w:type="spellStart"/>
            <w:r>
              <w:rPr>
                <w:rFonts w:cs="굴림"/>
                <w:kern w:val="0"/>
                <w:szCs w:val="22"/>
              </w:rPr>
              <w:t>ms</w:t>
            </w:r>
            <w:proofErr w:type="spellEnd"/>
          </w:p>
        </w:tc>
      </w:tr>
      <w:tr w:rsidR="00C867FB" w:rsidRPr="00B766C4" w14:paraId="43CDB781" w14:textId="77777777" w:rsidTr="006D1FF1">
        <w:trPr>
          <w:trHeight w:val="70"/>
        </w:trPr>
        <w:tc>
          <w:tcPr>
            <w:tcW w:w="1275" w:type="dxa"/>
            <w:vMerge/>
            <w:shd w:val="clear" w:color="auto" w:fill="auto"/>
            <w:vAlign w:val="center"/>
          </w:tcPr>
          <w:p w14:paraId="7D48629D" w14:textId="226AE1BE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5CFC2E0C" w14:textId="3BCA3046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517F7CDE" w14:textId="0FFE3CF3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22E629D1" w14:textId="3B2F4DFF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보험코어-생존지급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72DEF03E" w14:textId="7E62784D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증권번호 수신</w:t>
            </w:r>
          </w:p>
        </w:tc>
        <w:tc>
          <w:tcPr>
            <w:tcW w:w="1245" w:type="dxa"/>
          </w:tcPr>
          <w:p w14:paraId="6DB37900" w14:textId="3FA13456" w:rsidR="00C867FB" w:rsidRPr="00CE7FE9" w:rsidRDefault="00980DA7" w:rsidP="00842E0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/>
                <w:kern w:val="0"/>
                <w:szCs w:val="22"/>
              </w:rPr>
              <w:t>4</w:t>
            </w:r>
          </w:p>
        </w:tc>
        <w:tc>
          <w:tcPr>
            <w:tcW w:w="1079" w:type="dxa"/>
          </w:tcPr>
          <w:p w14:paraId="1935E638" w14:textId="5953CA88" w:rsidR="00C867FB" w:rsidRPr="00CE7FE9" w:rsidRDefault="00842E08" w:rsidP="00842E0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3</w:t>
            </w:r>
            <w:r>
              <w:rPr>
                <w:rFonts w:cs="굴림"/>
                <w:kern w:val="0"/>
                <w:szCs w:val="22"/>
              </w:rPr>
              <w:t>,545ms</w:t>
            </w:r>
          </w:p>
        </w:tc>
      </w:tr>
      <w:tr w:rsidR="00C867FB" w:rsidRPr="00B766C4" w14:paraId="7D8B0E70" w14:textId="77777777" w:rsidTr="006D1FF1">
        <w:trPr>
          <w:trHeight w:val="70"/>
        </w:trPr>
        <w:tc>
          <w:tcPr>
            <w:tcW w:w="1275" w:type="dxa"/>
            <w:vMerge/>
            <w:shd w:val="clear" w:color="auto" w:fill="auto"/>
            <w:vAlign w:val="center"/>
          </w:tcPr>
          <w:p w14:paraId="64A04C55" w14:textId="77777777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749D3B8E" w14:textId="56AAC206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4F02BF41" w14:textId="091FA5BB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37700671" w14:textId="0BA833B3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보험코어-통합안내장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5FB3F11E" w14:textId="69FC6DB0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S</w:t>
            </w:r>
            <w:r>
              <w:rPr>
                <w:rFonts w:cs="굴림"/>
                <w:kern w:val="0"/>
                <w:szCs w:val="22"/>
              </w:rPr>
              <w:t>MS</w:t>
            </w:r>
            <w:r>
              <w:rPr>
                <w:rFonts w:cs="굴림" w:hint="eastAsia"/>
                <w:kern w:val="0"/>
                <w:szCs w:val="22"/>
              </w:rPr>
              <w:t>메시지 발송</w:t>
            </w:r>
          </w:p>
        </w:tc>
        <w:tc>
          <w:tcPr>
            <w:tcW w:w="1245" w:type="dxa"/>
          </w:tcPr>
          <w:p w14:paraId="15360476" w14:textId="4FEEFA15" w:rsidR="00C867FB" w:rsidRPr="00CE7FE9" w:rsidRDefault="00842E08" w:rsidP="00842E0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079" w:type="dxa"/>
          </w:tcPr>
          <w:p w14:paraId="5455E04F" w14:textId="1E83B359" w:rsidR="00C867FB" w:rsidRPr="00CE7FE9" w:rsidRDefault="00842E08" w:rsidP="00842E0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  <w:tr w:rsidR="00C867FB" w:rsidRPr="00B766C4" w14:paraId="7F8A1938" w14:textId="77777777" w:rsidTr="006D1FF1">
        <w:trPr>
          <w:trHeight w:val="70"/>
        </w:trPr>
        <w:tc>
          <w:tcPr>
            <w:tcW w:w="1275" w:type="dxa"/>
            <w:vMerge/>
            <w:shd w:val="clear" w:color="auto" w:fill="auto"/>
            <w:vAlign w:val="center"/>
          </w:tcPr>
          <w:p w14:paraId="62A8199E" w14:textId="77777777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65EBBACE" w14:textId="0B4DF676" w:rsidR="00C867FB" w:rsidRDefault="00C867FB" w:rsidP="006D1FF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1F6A6D12" w14:textId="1E25A863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50E70529" w14:textId="68D9E564" w:rsidR="00C867FB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보험코어-통합안내장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49BDC385" w14:textId="34F6ABB9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L</w:t>
            </w:r>
            <w:r>
              <w:rPr>
                <w:rFonts w:cs="굴림"/>
                <w:kern w:val="0"/>
                <w:szCs w:val="22"/>
              </w:rPr>
              <w:t xml:space="preserve">MS </w:t>
            </w:r>
            <w:r>
              <w:rPr>
                <w:rFonts w:cs="굴림" w:hint="eastAsia"/>
                <w:kern w:val="0"/>
                <w:szCs w:val="22"/>
              </w:rPr>
              <w:t>메시지 발송</w:t>
            </w:r>
          </w:p>
        </w:tc>
        <w:tc>
          <w:tcPr>
            <w:tcW w:w="1245" w:type="dxa"/>
          </w:tcPr>
          <w:p w14:paraId="1002A60D" w14:textId="1DFCD777" w:rsidR="00C867FB" w:rsidRPr="00CE7FE9" w:rsidRDefault="00842E08" w:rsidP="00842E0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079" w:type="dxa"/>
          </w:tcPr>
          <w:p w14:paraId="50A9074E" w14:textId="3D84232A" w:rsidR="00C867FB" w:rsidRPr="00CE7FE9" w:rsidRDefault="00842E08" w:rsidP="00842E0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  <w:tr w:rsidR="00C867FB" w:rsidRPr="00B766C4" w14:paraId="0784A536" w14:textId="77777777" w:rsidTr="006D1FF1">
        <w:trPr>
          <w:trHeight w:val="70"/>
        </w:trPr>
        <w:tc>
          <w:tcPr>
            <w:tcW w:w="1275" w:type="dxa"/>
            <w:vMerge/>
            <w:shd w:val="clear" w:color="auto" w:fill="auto"/>
            <w:vAlign w:val="center"/>
          </w:tcPr>
          <w:p w14:paraId="7A6EF92E" w14:textId="77777777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</w:p>
        </w:tc>
        <w:tc>
          <w:tcPr>
            <w:tcW w:w="951" w:type="dxa"/>
            <w:shd w:val="clear" w:color="auto" w:fill="auto"/>
            <w:vAlign w:val="center"/>
          </w:tcPr>
          <w:p w14:paraId="0E5A5499" w14:textId="48F4C5BD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송신</w:t>
            </w:r>
          </w:p>
        </w:tc>
        <w:tc>
          <w:tcPr>
            <w:tcW w:w="1079" w:type="dxa"/>
            <w:shd w:val="clear" w:color="auto" w:fill="auto"/>
            <w:vAlign w:val="center"/>
          </w:tcPr>
          <w:p w14:paraId="3A6C20DD" w14:textId="25B9B34F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표준통신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6135895D" w14:textId="0A422A03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보험코어-통합안내장</w:t>
            </w:r>
          </w:p>
        </w:tc>
        <w:tc>
          <w:tcPr>
            <w:tcW w:w="2398" w:type="dxa"/>
            <w:shd w:val="clear" w:color="auto" w:fill="auto"/>
            <w:vAlign w:val="center"/>
          </w:tcPr>
          <w:p w14:paraId="5DE38EC6" w14:textId="12F68042" w:rsidR="00C867FB" w:rsidRPr="00CE7FE9" w:rsidRDefault="00C867FB" w:rsidP="006D1FF1">
            <w:pPr>
              <w:widowControl/>
              <w:wordWrap/>
              <w:autoSpaceDE/>
              <w:autoSpaceDN/>
              <w:spacing w:line="240" w:lineRule="auto"/>
              <w:jc w:val="left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실시간이메일전송</w:t>
            </w:r>
          </w:p>
        </w:tc>
        <w:tc>
          <w:tcPr>
            <w:tcW w:w="1245" w:type="dxa"/>
          </w:tcPr>
          <w:p w14:paraId="7DE92189" w14:textId="07E2AFEC" w:rsidR="00C867FB" w:rsidRPr="00CE7FE9" w:rsidRDefault="00842E08" w:rsidP="00842E0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0</w:t>
            </w:r>
          </w:p>
        </w:tc>
        <w:tc>
          <w:tcPr>
            <w:tcW w:w="1079" w:type="dxa"/>
          </w:tcPr>
          <w:p w14:paraId="73B87C47" w14:textId="1145E730" w:rsidR="00C867FB" w:rsidRPr="00CE7FE9" w:rsidRDefault="00842E08" w:rsidP="00842E08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cs="굴림"/>
                <w:kern w:val="0"/>
                <w:szCs w:val="22"/>
              </w:rPr>
            </w:pPr>
            <w:r>
              <w:rPr>
                <w:rFonts w:cs="굴림" w:hint="eastAsia"/>
                <w:kern w:val="0"/>
                <w:szCs w:val="22"/>
              </w:rPr>
              <w:t>-</w:t>
            </w:r>
          </w:p>
        </w:tc>
      </w:tr>
    </w:tbl>
    <w:p w14:paraId="187A585A" w14:textId="77777777" w:rsidR="0048507B" w:rsidRDefault="0048507B" w:rsidP="006F142D"/>
    <w:p w14:paraId="08838735" w14:textId="0512D8E1" w:rsidR="007A55A4" w:rsidRDefault="00CE7FE9" w:rsidP="00756D33">
      <w:pPr>
        <w:pStyle w:val="2"/>
      </w:pPr>
      <w:bookmarkStart w:id="13" w:name="_Toc219310842"/>
      <w:r>
        <w:rPr>
          <w:rFonts w:hint="eastAsia"/>
        </w:rPr>
        <w:t>연계 서비스 구성도</w:t>
      </w:r>
      <w:bookmarkEnd w:id="13"/>
    </w:p>
    <w:p w14:paraId="3F16EB02" w14:textId="3A05A286" w:rsidR="00375B79" w:rsidRP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)이 외부</w:t>
      </w:r>
      <w:r>
        <w:t>/</w:t>
      </w:r>
      <w:proofErr w:type="spellStart"/>
      <w:r>
        <w:rPr>
          <w:rFonts w:hint="eastAsia"/>
        </w:rPr>
        <w:t>타시스템등과</w:t>
      </w:r>
      <w:proofErr w:type="spellEnd"/>
      <w:r>
        <w:rPr>
          <w:rFonts w:hint="eastAsia"/>
        </w:rPr>
        <w:t xml:space="preserve"> 연결 되는 흐름에 대한 도식 </w:t>
      </w:r>
    </w:p>
    <w:p w14:paraId="03BD82E9" w14:textId="72281E92" w:rsidR="00510C89" w:rsidRDefault="00A92C3F" w:rsidP="00510C89">
      <w:pPr>
        <w:rPr>
          <w:noProof/>
        </w:rPr>
      </w:pPr>
      <w:r>
        <w:rPr>
          <w:noProof/>
        </w:rPr>
        <w:pict w14:anchorId="7313E263">
          <v:shape id="_x0000_i1025" type="#_x0000_t75" style="width:393.8pt;height:219.15pt">
            <v:imagedata r:id="rId12" o:title=""/>
          </v:shape>
        </w:pict>
      </w:r>
    </w:p>
    <w:p w14:paraId="71EA2BAE" w14:textId="3074E8A7" w:rsidR="0035624C" w:rsidRDefault="0035624C" w:rsidP="00510C89"/>
    <w:p w14:paraId="0883875A" w14:textId="64DA4095" w:rsidR="00153F4F" w:rsidRDefault="00510C89" w:rsidP="00BF6BBD">
      <w:pPr>
        <w:pStyle w:val="10"/>
      </w:pPr>
      <w:bookmarkStart w:id="14" w:name="_Toc219310843"/>
      <w:r>
        <w:rPr>
          <w:rFonts w:hint="eastAsia"/>
        </w:rPr>
        <w:lastRenderedPageBreak/>
        <w:t>기술 스택</w:t>
      </w:r>
      <w:bookmarkEnd w:id="14"/>
    </w:p>
    <w:p w14:paraId="0883875B" w14:textId="0538AF7F" w:rsidR="00153F4F" w:rsidRDefault="00510C89" w:rsidP="00153F4F">
      <w:pPr>
        <w:pStyle w:val="2"/>
      </w:pPr>
      <w:bookmarkStart w:id="15" w:name="_Toc219310844"/>
      <w:r>
        <w:rPr>
          <w:rFonts w:hint="eastAsia"/>
        </w:rPr>
        <w:t>기술 스택 목록</w:t>
      </w:r>
      <w:bookmarkEnd w:id="15"/>
    </w:p>
    <w:p w14:paraId="6AB1532E" w14:textId="2CEAFF92" w:rsidR="00375B79" w:rsidRDefault="00375B79" w:rsidP="00375B79">
      <w:r>
        <w:rPr>
          <w:rFonts w:hint="eastAsia"/>
        </w:rPr>
        <w:t>시스템(</w:t>
      </w:r>
      <w:r w:rsidRPr="00AD3DF8">
        <w:rPr>
          <w:rFonts w:hint="eastAsia"/>
        </w:rPr>
        <w:t>서비스</w:t>
      </w:r>
      <w:r>
        <w:rPr>
          <w:rFonts w:hint="eastAsia"/>
        </w:rPr>
        <w:t>)</w:t>
      </w:r>
      <w:r w:rsidR="00164FA1">
        <w:rPr>
          <w:rFonts w:hint="eastAsia"/>
        </w:rPr>
        <w:t>을</w:t>
      </w:r>
      <w:r>
        <w:rPr>
          <w:rFonts w:hint="eastAsia"/>
        </w:rPr>
        <w:t xml:space="preserve"> 운영하기 위한 기술(</w:t>
      </w:r>
      <w:r>
        <w:t>IT)</w:t>
      </w:r>
      <w:r>
        <w:rPr>
          <w:rFonts w:hint="eastAsia"/>
        </w:rPr>
        <w:t>들의 목록</w:t>
      </w:r>
    </w:p>
    <w:p w14:paraId="100F9F41" w14:textId="77777777" w:rsidR="00375B79" w:rsidRPr="00375B79" w:rsidRDefault="00375B79" w:rsidP="00375B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4"/>
        <w:gridCol w:w="7493"/>
      </w:tblGrid>
      <w:tr w:rsidR="00AA546E" w:rsidRPr="00AA546E" w14:paraId="0AEDA1D8" w14:textId="77777777" w:rsidTr="00AA546E">
        <w:tc>
          <w:tcPr>
            <w:tcW w:w="2254" w:type="dxa"/>
            <w:shd w:val="clear" w:color="auto" w:fill="EEECE1"/>
          </w:tcPr>
          <w:p w14:paraId="37EE70FE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493" w:type="dxa"/>
            <w:shd w:val="clear" w:color="auto" w:fill="EEECE1"/>
          </w:tcPr>
          <w:p w14:paraId="5171844F" w14:textId="77777777" w:rsidR="00510C89" w:rsidRPr="00AA546E" w:rsidRDefault="00510C89" w:rsidP="00AA546E">
            <w:pPr>
              <w:jc w:val="center"/>
              <w:rPr>
                <w:b/>
                <w:bCs/>
              </w:rPr>
            </w:pPr>
            <w:r w:rsidRPr="00AA546E">
              <w:rPr>
                <w:rFonts w:hint="eastAsia"/>
                <w:b/>
                <w:bCs/>
              </w:rPr>
              <w:t>내용</w:t>
            </w:r>
          </w:p>
        </w:tc>
      </w:tr>
      <w:tr w:rsidR="00AA546E" w:rsidRPr="00AA546E" w14:paraId="012CE015" w14:textId="77777777" w:rsidTr="00AA546E">
        <w:tc>
          <w:tcPr>
            <w:tcW w:w="2254" w:type="dxa"/>
            <w:shd w:val="clear" w:color="auto" w:fill="auto"/>
          </w:tcPr>
          <w:p w14:paraId="59669876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프론트엔드</w:t>
            </w:r>
            <w:proofErr w:type="spellEnd"/>
            <w:r w:rsidRPr="00510C89">
              <w:t xml:space="preserve"> </w:t>
            </w:r>
          </w:p>
        </w:tc>
        <w:tc>
          <w:tcPr>
            <w:tcW w:w="7493" w:type="dxa"/>
            <w:shd w:val="clear" w:color="auto" w:fill="auto"/>
          </w:tcPr>
          <w:p w14:paraId="545FFAFF" w14:textId="46F1A89C" w:rsidR="00510C89" w:rsidRPr="00510C89" w:rsidRDefault="00510C89" w:rsidP="004B18B3">
            <w:r w:rsidRPr="00510C89">
              <w:t>JAVASCRIPT</w:t>
            </w:r>
          </w:p>
        </w:tc>
      </w:tr>
      <w:tr w:rsidR="00AA546E" w:rsidRPr="00AA546E" w14:paraId="6600FCFE" w14:textId="77777777" w:rsidTr="00AA546E">
        <w:tc>
          <w:tcPr>
            <w:tcW w:w="2254" w:type="dxa"/>
            <w:shd w:val="clear" w:color="auto" w:fill="auto"/>
          </w:tcPr>
          <w:p w14:paraId="319D3822" w14:textId="77777777" w:rsidR="00510C89" w:rsidRPr="00510C89" w:rsidRDefault="00510C89" w:rsidP="004B18B3">
            <w:proofErr w:type="spellStart"/>
            <w:r w:rsidRPr="00510C89">
              <w:rPr>
                <w:rFonts w:hint="eastAsia"/>
              </w:rPr>
              <w:t>백엔드</w:t>
            </w:r>
            <w:proofErr w:type="spellEnd"/>
          </w:p>
        </w:tc>
        <w:tc>
          <w:tcPr>
            <w:tcW w:w="7493" w:type="dxa"/>
            <w:shd w:val="clear" w:color="auto" w:fill="auto"/>
          </w:tcPr>
          <w:p w14:paraId="777F3429" w14:textId="7456F493" w:rsidR="00510C89" w:rsidRPr="00510C89" w:rsidRDefault="00764A54" w:rsidP="004B18B3">
            <w:r>
              <w:rPr>
                <w:rFonts w:hint="eastAsia"/>
              </w:rPr>
              <w:t>O</w:t>
            </w:r>
            <w:r>
              <w:t>penJDK 1.8.0_261</w:t>
            </w:r>
          </w:p>
        </w:tc>
      </w:tr>
      <w:tr w:rsidR="00AA546E" w:rsidRPr="00AA546E" w14:paraId="31678D4A" w14:textId="77777777" w:rsidTr="00AA546E">
        <w:tc>
          <w:tcPr>
            <w:tcW w:w="2254" w:type="dxa"/>
            <w:shd w:val="clear" w:color="auto" w:fill="auto"/>
          </w:tcPr>
          <w:p w14:paraId="4EF69AAD" w14:textId="77777777" w:rsidR="00510C89" w:rsidRPr="00510C89" w:rsidRDefault="00510C89" w:rsidP="004B18B3">
            <w:r w:rsidRPr="00510C89">
              <w:rPr>
                <w:rFonts w:hint="eastAsia"/>
              </w:rPr>
              <w:t>데이터베이스</w:t>
            </w:r>
          </w:p>
        </w:tc>
        <w:tc>
          <w:tcPr>
            <w:tcW w:w="7493" w:type="dxa"/>
            <w:shd w:val="clear" w:color="auto" w:fill="auto"/>
          </w:tcPr>
          <w:p w14:paraId="6598C918" w14:textId="7C696B5D" w:rsidR="00510C89" w:rsidRPr="00510C89" w:rsidRDefault="00764A54" w:rsidP="004B18B3">
            <w:r>
              <w:rPr>
                <w:rFonts w:hint="eastAsia"/>
              </w:rPr>
              <w:t>O</w:t>
            </w:r>
            <w:r>
              <w:t>racle19</w:t>
            </w:r>
            <w:r>
              <w:rPr>
                <w:rFonts w:hint="eastAsia"/>
              </w:rPr>
              <w:t>c</w:t>
            </w:r>
          </w:p>
        </w:tc>
      </w:tr>
      <w:tr w:rsidR="00AA546E" w:rsidRPr="00AA546E" w14:paraId="1DEA2446" w14:textId="77777777" w:rsidTr="00AA546E">
        <w:tc>
          <w:tcPr>
            <w:tcW w:w="2254" w:type="dxa"/>
            <w:shd w:val="clear" w:color="auto" w:fill="auto"/>
          </w:tcPr>
          <w:p w14:paraId="6CA4151D" w14:textId="77777777" w:rsidR="00510C89" w:rsidRPr="00510C89" w:rsidRDefault="00510C89" w:rsidP="004B18B3">
            <w:r w:rsidRPr="00510C89">
              <w:rPr>
                <w:rFonts w:hint="eastAsia"/>
              </w:rPr>
              <w:t xml:space="preserve">서버 </w:t>
            </w:r>
            <w:r w:rsidRPr="00510C89">
              <w:t xml:space="preserve">/ </w:t>
            </w:r>
            <w:r w:rsidRPr="00510C89">
              <w:rPr>
                <w:rFonts w:hint="eastAsia"/>
              </w:rPr>
              <w:t>O</w:t>
            </w:r>
            <w:r w:rsidRPr="00510C89">
              <w:t>S</w:t>
            </w:r>
          </w:p>
        </w:tc>
        <w:tc>
          <w:tcPr>
            <w:tcW w:w="7493" w:type="dxa"/>
            <w:shd w:val="clear" w:color="auto" w:fill="auto"/>
          </w:tcPr>
          <w:p w14:paraId="6DCAF371" w14:textId="390C1876" w:rsidR="00510C89" w:rsidRPr="00510C89" w:rsidRDefault="00D81EEF" w:rsidP="004B18B3">
            <w:r>
              <w:rPr>
                <w:rFonts w:hint="eastAsia"/>
              </w:rPr>
              <w:t xml:space="preserve">Red </w:t>
            </w:r>
            <w:r>
              <w:t xml:space="preserve">Hat Enterprise Linux release </w:t>
            </w:r>
            <w:r w:rsidR="00764A54">
              <w:t>7</w:t>
            </w:r>
            <w:r>
              <w:t>.</w:t>
            </w:r>
            <w:r w:rsidR="00764A54">
              <w:t>7</w:t>
            </w:r>
          </w:p>
        </w:tc>
      </w:tr>
      <w:tr w:rsidR="00AA546E" w:rsidRPr="00AA546E" w14:paraId="00714C1A" w14:textId="77777777" w:rsidTr="00AA546E">
        <w:tc>
          <w:tcPr>
            <w:tcW w:w="2254" w:type="dxa"/>
            <w:shd w:val="clear" w:color="auto" w:fill="auto"/>
          </w:tcPr>
          <w:p w14:paraId="3A7E4C66" w14:textId="77777777" w:rsidR="00510C89" w:rsidRPr="00510C89" w:rsidRDefault="00510C89" w:rsidP="004B18B3">
            <w:r w:rsidRPr="00510C89">
              <w:rPr>
                <w:rFonts w:hint="eastAsia"/>
              </w:rPr>
              <w:t>W</w:t>
            </w:r>
            <w:r w:rsidRPr="00510C89">
              <w:t>EB/WAS</w:t>
            </w:r>
          </w:p>
        </w:tc>
        <w:tc>
          <w:tcPr>
            <w:tcW w:w="7493" w:type="dxa"/>
            <w:shd w:val="clear" w:color="auto" w:fill="auto"/>
          </w:tcPr>
          <w:p w14:paraId="1A45BD06" w14:textId="1BBA1F08" w:rsidR="00510C89" w:rsidRPr="00510C89" w:rsidRDefault="00D81EEF" w:rsidP="004B18B3">
            <w:r>
              <w:t>Apache2.4</w:t>
            </w:r>
            <w:r w:rsidR="00510C89" w:rsidRPr="00510C89">
              <w:t xml:space="preserve">, </w:t>
            </w:r>
            <w:r w:rsidR="00F65FB3">
              <w:rPr>
                <w:rFonts w:hint="eastAsia"/>
              </w:rPr>
              <w:t>W</w:t>
            </w:r>
            <w:r w:rsidR="00F65FB3">
              <w:t>ebLogic 12c</w:t>
            </w:r>
          </w:p>
        </w:tc>
      </w:tr>
      <w:tr w:rsidR="00AA546E" w:rsidRPr="00AA546E" w14:paraId="447E4DEE" w14:textId="77777777" w:rsidTr="00AA546E">
        <w:tc>
          <w:tcPr>
            <w:tcW w:w="2254" w:type="dxa"/>
            <w:shd w:val="clear" w:color="auto" w:fill="auto"/>
          </w:tcPr>
          <w:p w14:paraId="15812869" w14:textId="77777777" w:rsidR="00510C89" w:rsidRPr="00510C89" w:rsidRDefault="00510C89" w:rsidP="004B18B3">
            <w:r w:rsidRPr="00510C89">
              <w:rPr>
                <w:rFonts w:hint="eastAsia"/>
              </w:rPr>
              <w:t>기타</w:t>
            </w:r>
          </w:p>
        </w:tc>
        <w:tc>
          <w:tcPr>
            <w:tcW w:w="7493" w:type="dxa"/>
            <w:shd w:val="clear" w:color="auto" w:fill="auto"/>
          </w:tcPr>
          <w:p w14:paraId="16F80902" w14:textId="4119A8FD" w:rsidR="00510C89" w:rsidRPr="00510C89" w:rsidRDefault="00F65FB3" w:rsidP="004B18B3">
            <w:r>
              <w:rPr>
                <w:rFonts w:hint="eastAsia"/>
              </w:rPr>
              <w:t>M</w:t>
            </w:r>
            <w:r>
              <w:t>ariner3</w:t>
            </w:r>
            <w:r w:rsidR="0048507B">
              <w:t>(</w:t>
            </w:r>
            <w:r w:rsidR="0048507B">
              <w:rPr>
                <w:rFonts w:hint="eastAsia"/>
              </w:rPr>
              <w:t>검색엔진)</w:t>
            </w:r>
          </w:p>
        </w:tc>
      </w:tr>
    </w:tbl>
    <w:p w14:paraId="332EFA80" w14:textId="2402D211" w:rsidR="003E4C02" w:rsidRDefault="003E4C02" w:rsidP="00153F4F"/>
    <w:p w14:paraId="1B41A065" w14:textId="77777777" w:rsidR="008C6CE7" w:rsidRDefault="008C6CE7" w:rsidP="00153F4F"/>
    <w:p w14:paraId="21BB7845" w14:textId="11559694" w:rsidR="00510C89" w:rsidRDefault="00510C89" w:rsidP="00510C89">
      <w:pPr>
        <w:pStyle w:val="2"/>
        <w:numPr>
          <w:ilvl w:val="1"/>
          <w:numId w:val="1"/>
        </w:numPr>
      </w:pPr>
      <w:bookmarkStart w:id="16" w:name="_Toc219310845"/>
      <w:r>
        <w:rPr>
          <w:rFonts w:hint="eastAsia"/>
        </w:rPr>
        <w:t>어플리케이션 구성도</w:t>
      </w:r>
      <w:bookmarkEnd w:id="16"/>
    </w:p>
    <w:p w14:paraId="1B7E6F81" w14:textId="37EE3088" w:rsidR="00164FA1" w:rsidRDefault="00164FA1" w:rsidP="00164FA1">
      <w:r>
        <w:rPr>
          <w:rFonts w:hint="eastAsia"/>
        </w:rPr>
        <w:t>시스템(서비스)을 구성하는 어플리케이션 모듈,</w:t>
      </w:r>
      <w:r>
        <w:t xml:space="preserve"> </w:t>
      </w:r>
      <w:r>
        <w:rPr>
          <w:rFonts w:hint="eastAsia"/>
        </w:rPr>
        <w:t>컴포넌트 등의 관계 및 상호 작용 구조를 시각적으로 표현</w:t>
      </w:r>
    </w:p>
    <w:p w14:paraId="5A6BC9BF" w14:textId="74278976" w:rsidR="00473B33" w:rsidRDefault="00473B33" w:rsidP="00153F4F">
      <w:pPr>
        <w:rPr>
          <w:noProof/>
        </w:rPr>
      </w:pPr>
    </w:p>
    <w:p w14:paraId="2BD17558" w14:textId="2FE3CDD6" w:rsidR="00473B33" w:rsidRDefault="00A92C3F" w:rsidP="00153F4F">
      <w:r>
        <w:pict w14:anchorId="1F77C54E">
          <v:shape id="_x0000_i1026" type="#_x0000_t75" style="width:481.45pt;height:152.15pt">
            <v:imagedata r:id="rId13" o:title=""/>
          </v:shape>
        </w:pict>
      </w:r>
    </w:p>
    <w:p w14:paraId="3DE1122F" w14:textId="515C5FC9" w:rsidR="00473B33" w:rsidRDefault="00473B33" w:rsidP="00153F4F">
      <w:pPr>
        <w:rPr>
          <w:noProof/>
        </w:rPr>
      </w:pPr>
    </w:p>
    <w:p w14:paraId="7D799E3F" w14:textId="0984458D" w:rsidR="0006241D" w:rsidRDefault="00A92C3F" w:rsidP="00153F4F">
      <w:r>
        <w:lastRenderedPageBreak/>
        <w:pict w14:anchorId="27E02593">
          <v:shape id="_x0000_i1027" type="#_x0000_t75" style="width:481.45pt;height:214.75pt">
            <v:imagedata r:id="rId14" o:title=""/>
          </v:shape>
        </w:pict>
      </w:r>
      <w:r w:rsidR="0035624C">
        <w:br w:type="page"/>
      </w:r>
    </w:p>
    <w:p w14:paraId="0883878F" w14:textId="1A90BE9B" w:rsidR="006F0F63" w:rsidRDefault="00510C89" w:rsidP="001945ED">
      <w:pPr>
        <w:pStyle w:val="10"/>
      </w:pPr>
      <w:bookmarkStart w:id="17" w:name="_Toc219310846"/>
      <w:r>
        <w:rPr>
          <w:rFonts w:hint="eastAsia"/>
        </w:rPr>
        <w:t>연관자료</w:t>
      </w:r>
      <w:bookmarkEnd w:id="17"/>
    </w:p>
    <w:p w14:paraId="2878432E" w14:textId="47C8B150" w:rsidR="00510C89" w:rsidRDefault="00510C89" w:rsidP="00510C89">
      <w:pPr>
        <w:pStyle w:val="2"/>
      </w:pPr>
      <w:bookmarkStart w:id="18" w:name="_Toc219310847"/>
      <w:r>
        <w:rPr>
          <w:rFonts w:hint="eastAsia"/>
        </w:rPr>
        <w:t>서비스 기동/중지</w:t>
      </w:r>
      <w:bookmarkEnd w:id="18"/>
    </w:p>
    <w:p w14:paraId="79473714" w14:textId="36253F71" w:rsidR="00164FA1" w:rsidRDefault="00164FA1" w:rsidP="00164FA1">
      <w:r>
        <w:rPr>
          <w:rFonts w:hint="eastAsia"/>
        </w:rPr>
        <w:t>서비스를 실행(기동)</w:t>
      </w:r>
      <w:r>
        <w:t xml:space="preserve"> </w:t>
      </w:r>
      <w:r>
        <w:rPr>
          <w:rFonts w:hint="eastAsia"/>
        </w:rPr>
        <w:t>하거나 종료(중지)</w:t>
      </w:r>
      <w:r>
        <w:t xml:space="preserve"> </w:t>
      </w:r>
      <w:r>
        <w:rPr>
          <w:rFonts w:hint="eastAsia"/>
        </w:rPr>
        <w:t>하는 절차와 방법</w:t>
      </w:r>
    </w:p>
    <w:p w14:paraId="3DD52CD2" w14:textId="77777777" w:rsidR="00164FA1" w:rsidRPr="00164FA1" w:rsidRDefault="00164FA1" w:rsidP="00164FA1"/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1"/>
        <w:gridCol w:w="914"/>
        <w:gridCol w:w="4149"/>
        <w:gridCol w:w="2019"/>
        <w:gridCol w:w="1553"/>
        <w:gridCol w:w="1270"/>
      </w:tblGrid>
      <w:tr w:rsidR="00D147C9" w:rsidRPr="00AA546E" w14:paraId="63A77150" w14:textId="77777777" w:rsidTr="00AC55E4">
        <w:trPr>
          <w:trHeight w:val="265"/>
        </w:trPr>
        <w:tc>
          <w:tcPr>
            <w:tcW w:w="551" w:type="dxa"/>
            <w:shd w:val="clear" w:color="auto" w:fill="EEECE1"/>
          </w:tcPr>
          <w:p w14:paraId="698577A8" w14:textId="77777777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 w:rsidRPr="00AA546E">
              <w:rPr>
                <w:rFonts w:hint="eastAsia"/>
                <w:b/>
                <w:bCs/>
                <w:szCs w:val="22"/>
              </w:rPr>
              <w:t>구분</w:t>
            </w:r>
          </w:p>
        </w:tc>
        <w:tc>
          <w:tcPr>
            <w:tcW w:w="914" w:type="dxa"/>
            <w:shd w:val="clear" w:color="auto" w:fill="EEECE1"/>
          </w:tcPr>
          <w:p w14:paraId="404C4864" w14:textId="62B77CB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서비스</w:t>
            </w:r>
          </w:p>
        </w:tc>
        <w:tc>
          <w:tcPr>
            <w:tcW w:w="4149" w:type="dxa"/>
            <w:shd w:val="clear" w:color="auto" w:fill="EEECE1"/>
          </w:tcPr>
          <w:p w14:paraId="4981EE6F" w14:textId="112DEC8A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설치경로</w:t>
            </w:r>
          </w:p>
        </w:tc>
        <w:tc>
          <w:tcPr>
            <w:tcW w:w="2019" w:type="dxa"/>
            <w:shd w:val="clear" w:color="auto" w:fill="EEECE1"/>
          </w:tcPr>
          <w:p w14:paraId="18A4E474" w14:textId="48BCE3B0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시작</w:t>
            </w:r>
          </w:p>
        </w:tc>
        <w:tc>
          <w:tcPr>
            <w:tcW w:w="1553" w:type="dxa"/>
            <w:shd w:val="clear" w:color="auto" w:fill="EEECE1"/>
          </w:tcPr>
          <w:p w14:paraId="08DCFE9A" w14:textId="69CFF8F4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중지</w:t>
            </w:r>
          </w:p>
        </w:tc>
        <w:tc>
          <w:tcPr>
            <w:tcW w:w="1270" w:type="dxa"/>
            <w:shd w:val="clear" w:color="auto" w:fill="EEECE1"/>
          </w:tcPr>
          <w:p w14:paraId="211FFFDC" w14:textId="1DB4396C" w:rsidR="0006241D" w:rsidRPr="00AA546E" w:rsidRDefault="0006241D" w:rsidP="001961F0">
            <w:pPr>
              <w:jc w:val="center"/>
              <w:rPr>
                <w:b/>
                <w:bCs/>
                <w:szCs w:val="22"/>
              </w:rPr>
            </w:pPr>
            <w:r>
              <w:rPr>
                <w:rFonts w:hint="eastAsia"/>
                <w:b/>
                <w:bCs/>
                <w:szCs w:val="22"/>
              </w:rPr>
              <w:t>계정</w:t>
            </w:r>
          </w:p>
        </w:tc>
      </w:tr>
      <w:tr w:rsidR="00C51199" w:rsidRPr="00AA546E" w14:paraId="639E29B6" w14:textId="77777777" w:rsidTr="00AC55E4">
        <w:trPr>
          <w:trHeight w:val="265"/>
        </w:trPr>
        <w:tc>
          <w:tcPr>
            <w:tcW w:w="551" w:type="dxa"/>
            <w:shd w:val="clear" w:color="auto" w:fill="auto"/>
          </w:tcPr>
          <w:p w14:paraId="49794BF4" w14:textId="6E4F1A45" w:rsidR="00C51199" w:rsidRPr="00D147C9" w:rsidRDefault="00C51199" w:rsidP="00C5119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914" w:type="dxa"/>
            <w:shd w:val="clear" w:color="auto" w:fill="auto"/>
          </w:tcPr>
          <w:p w14:paraId="4D63B338" w14:textId="4BA28234" w:rsidR="00C51199" w:rsidRDefault="00C51199" w:rsidP="00C5119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</w:t>
            </w:r>
          </w:p>
        </w:tc>
        <w:tc>
          <w:tcPr>
            <w:tcW w:w="4149" w:type="dxa"/>
            <w:shd w:val="clear" w:color="auto" w:fill="auto"/>
          </w:tcPr>
          <w:p w14:paraId="04DF548C" w14:textId="459FBAC2" w:rsidR="00C51199" w:rsidRPr="00D147C9" w:rsidRDefault="00C51199" w:rsidP="00C51199">
            <w:pPr>
              <w:rPr>
                <w:sz w:val="20"/>
                <w:szCs w:val="20"/>
              </w:rPr>
            </w:pPr>
            <w:r w:rsidRPr="008E6FEC">
              <w:rPr>
                <w:sz w:val="20"/>
              </w:rPr>
              <w:t>/</w:t>
            </w:r>
            <w:proofErr w:type="spellStart"/>
            <w:r w:rsidRPr="008E6FEC">
              <w:rPr>
                <w:sz w:val="20"/>
              </w:rPr>
              <w:t>hli_app</w:t>
            </w:r>
            <w:proofErr w:type="spellEnd"/>
            <w:r w:rsidRPr="008E6FEC">
              <w:rPr>
                <w:sz w:val="20"/>
              </w:rPr>
              <w:t>/</w:t>
            </w:r>
            <w:proofErr w:type="spellStart"/>
            <w:r w:rsidRPr="008E6FEC">
              <w:rPr>
                <w:sz w:val="20"/>
              </w:rPr>
              <w:t>sw</w:t>
            </w:r>
            <w:proofErr w:type="spellEnd"/>
            <w:r w:rsidRPr="008E6FEC">
              <w:rPr>
                <w:sz w:val="20"/>
              </w:rPr>
              <w:t>/was/domains/HLI-P-LMS/</w:t>
            </w:r>
          </w:p>
        </w:tc>
        <w:tc>
          <w:tcPr>
            <w:tcW w:w="2019" w:type="dxa"/>
            <w:shd w:val="clear" w:color="auto" w:fill="auto"/>
          </w:tcPr>
          <w:p w14:paraId="271EF147" w14:textId="77777777" w:rsidR="00C51199" w:rsidRDefault="00C51199" w:rsidP="00C5119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.</w:t>
            </w:r>
            <w:r>
              <w:rPr>
                <w:sz w:val="20"/>
              </w:rPr>
              <w:t>/startA.sh</w:t>
            </w:r>
          </w:p>
          <w:p w14:paraId="06BB333D" w14:textId="691AF8F2" w:rsidR="00C51199" w:rsidRPr="00AA546E" w:rsidRDefault="00C51199" w:rsidP="00C51199">
            <w:pPr>
              <w:rPr>
                <w:szCs w:val="22"/>
              </w:rPr>
            </w:pPr>
            <w:r>
              <w:rPr>
                <w:rFonts w:hint="eastAsia"/>
                <w:sz w:val="20"/>
              </w:rPr>
              <w:t>.</w:t>
            </w:r>
            <w:r>
              <w:rPr>
                <w:sz w:val="20"/>
              </w:rPr>
              <w:t>/startM1.sh</w:t>
            </w:r>
          </w:p>
        </w:tc>
        <w:tc>
          <w:tcPr>
            <w:tcW w:w="1553" w:type="dxa"/>
            <w:shd w:val="clear" w:color="auto" w:fill="auto"/>
          </w:tcPr>
          <w:p w14:paraId="21FD9F5B" w14:textId="77777777" w:rsidR="00C51199" w:rsidRDefault="00C51199" w:rsidP="00C51199">
            <w:pPr>
              <w:rPr>
                <w:sz w:val="20"/>
              </w:rPr>
            </w:pPr>
            <w:r w:rsidRPr="00E0126F">
              <w:rPr>
                <w:rFonts w:hint="eastAsia"/>
                <w:sz w:val="20"/>
              </w:rPr>
              <w:t>.</w:t>
            </w:r>
            <w:r w:rsidRPr="00E0126F">
              <w:rPr>
                <w:sz w:val="20"/>
              </w:rPr>
              <w:t>/</w:t>
            </w:r>
            <w:r>
              <w:rPr>
                <w:rFonts w:hint="eastAsia"/>
                <w:sz w:val="20"/>
              </w:rPr>
              <w:t>s</w:t>
            </w:r>
            <w:r>
              <w:rPr>
                <w:sz w:val="20"/>
              </w:rPr>
              <w:t>topM1.sh</w:t>
            </w:r>
          </w:p>
          <w:p w14:paraId="56A95D5C" w14:textId="552F10E9" w:rsidR="00C51199" w:rsidRPr="00C51199" w:rsidRDefault="00C51199" w:rsidP="00C5119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.</w:t>
            </w:r>
            <w:r>
              <w:rPr>
                <w:sz w:val="20"/>
              </w:rPr>
              <w:t>/stopA.sh</w:t>
            </w:r>
          </w:p>
        </w:tc>
        <w:tc>
          <w:tcPr>
            <w:tcW w:w="1270" w:type="dxa"/>
            <w:shd w:val="clear" w:color="auto" w:fill="auto"/>
          </w:tcPr>
          <w:p w14:paraId="3A6F8716" w14:textId="4AB46B55" w:rsidR="00C51199" w:rsidRPr="00AA546E" w:rsidRDefault="00C51199" w:rsidP="00C51199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wa</w:t>
            </w:r>
            <w:r>
              <w:rPr>
                <w:szCs w:val="22"/>
              </w:rPr>
              <w:t>sadmin</w:t>
            </w:r>
            <w:proofErr w:type="spellEnd"/>
          </w:p>
        </w:tc>
      </w:tr>
      <w:tr w:rsidR="00C51199" w:rsidRPr="00AA546E" w14:paraId="421BBA9E" w14:textId="77777777" w:rsidTr="00AC55E4">
        <w:trPr>
          <w:trHeight w:val="265"/>
        </w:trPr>
        <w:tc>
          <w:tcPr>
            <w:tcW w:w="551" w:type="dxa"/>
            <w:shd w:val="clear" w:color="auto" w:fill="auto"/>
          </w:tcPr>
          <w:p w14:paraId="45B31956" w14:textId="1673AF5C" w:rsidR="00C51199" w:rsidRPr="00D147C9" w:rsidRDefault="00C51199" w:rsidP="00C51199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운영</w:t>
            </w:r>
          </w:p>
        </w:tc>
        <w:tc>
          <w:tcPr>
            <w:tcW w:w="914" w:type="dxa"/>
            <w:shd w:val="clear" w:color="auto" w:fill="auto"/>
          </w:tcPr>
          <w:p w14:paraId="02DFD981" w14:textId="5553E92E" w:rsidR="00C51199" w:rsidRDefault="00C51199" w:rsidP="00C51199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</w:t>
            </w:r>
          </w:p>
        </w:tc>
        <w:tc>
          <w:tcPr>
            <w:tcW w:w="4149" w:type="dxa"/>
            <w:shd w:val="clear" w:color="auto" w:fill="auto"/>
          </w:tcPr>
          <w:p w14:paraId="60A7D47F" w14:textId="252F464A" w:rsidR="00C51199" w:rsidRPr="00D147C9" w:rsidRDefault="00C51199" w:rsidP="00C51199">
            <w:pPr>
              <w:rPr>
                <w:sz w:val="20"/>
                <w:szCs w:val="20"/>
              </w:rPr>
            </w:pPr>
            <w:r w:rsidRPr="006E5DB4">
              <w:rPr>
                <w:sz w:val="20"/>
              </w:rPr>
              <w:t>/</w:t>
            </w:r>
            <w:proofErr w:type="spellStart"/>
            <w:r w:rsidRPr="006E5DB4">
              <w:rPr>
                <w:sz w:val="20"/>
              </w:rPr>
              <w:t>hli_app</w:t>
            </w:r>
            <w:proofErr w:type="spellEnd"/>
            <w:r w:rsidRPr="006E5DB4">
              <w:rPr>
                <w:sz w:val="20"/>
              </w:rPr>
              <w:t>/app/mariner3/</w:t>
            </w:r>
            <w:proofErr w:type="spellStart"/>
            <w:r w:rsidRPr="006E5DB4">
              <w:rPr>
                <w:sz w:val="20"/>
              </w:rPr>
              <w:t>serverManager</w:t>
            </w:r>
            <w:proofErr w:type="spellEnd"/>
          </w:p>
        </w:tc>
        <w:tc>
          <w:tcPr>
            <w:tcW w:w="2019" w:type="dxa"/>
            <w:shd w:val="clear" w:color="auto" w:fill="auto"/>
          </w:tcPr>
          <w:p w14:paraId="218FF38B" w14:textId="50DAE1FE" w:rsidR="00C51199" w:rsidRPr="00AA546E" w:rsidRDefault="00AC55E4" w:rsidP="00C51199">
            <w:pPr>
              <w:rPr>
                <w:szCs w:val="22"/>
              </w:rPr>
            </w:pPr>
            <w:r>
              <w:rPr>
                <w:rFonts w:hint="eastAsia"/>
                <w:sz w:val="20"/>
              </w:rPr>
              <w:t>.</w:t>
            </w:r>
            <w:r>
              <w:rPr>
                <w:sz w:val="20"/>
              </w:rPr>
              <w:t>/serverManager.sh</w:t>
            </w:r>
          </w:p>
        </w:tc>
        <w:tc>
          <w:tcPr>
            <w:tcW w:w="1553" w:type="dxa"/>
            <w:shd w:val="clear" w:color="auto" w:fill="auto"/>
          </w:tcPr>
          <w:p w14:paraId="2A7ED917" w14:textId="45792FA3" w:rsidR="00C51199" w:rsidRPr="00AC55E4" w:rsidRDefault="00AC55E4" w:rsidP="00C5119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.</w:t>
            </w:r>
            <w:r>
              <w:rPr>
                <w:sz w:val="20"/>
              </w:rPr>
              <w:t>/shutdown.sh</w:t>
            </w:r>
          </w:p>
        </w:tc>
        <w:tc>
          <w:tcPr>
            <w:tcW w:w="1270" w:type="dxa"/>
            <w:shd w:val="clear" w:color="auto" w:fill="auto"/>
          </w:tcPr>
          <w:p w14:paraId="5F5B06AB" w14:textId="2BE1D441" w:rsidR="00C51199" w:rsidRPr="00AA546E" w:rsidRDefault="00C51199" w:rsidP="00C51199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wa</w:t>
            </w:r>
            <w:r>
              <w:rPr>
                <w:szCs w:val="22"/>
              </w:rPr>
              <w:t>sadmin</w:t>
            </w:r>
            <w:proofErr w:type="spellEnd"/>
          </w:p>
        </w:tc>
      </w:tr>
      <w:tr w:rsidR="00AC55E4" w:rsidRPr="00AA546E" w14:paraId="46D5C599" w14:textId="77777777" w:rsidTr="00AC55E4">
        <w:trPr>
          <w:trHeight w:val="265"/>
        </w:trPr>
        <w:tc>
          <w:tcPr>
            <w:tcW w:w="551" w:type="dxa"/>
            <w:shd w:val="clear" w:color="auto" w:fill="auto"/>
          </w:tcPr>
          <w:p w14:paraId="4214E8B5" w14:textId="400C1485" w:rsidR="00AC55E4" w:rsidRPr="00D147C9" w:rsidRDefault="00AC55E4" w:rsidP="00AC55E4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개발</w:t>
            </w:r>
          </w:p>
        </w:tc>
        <w:tc>
          <w:tcPr>
            <w:tcW w:w="914" w:type="dxa"/>
            <w:shd w:val="clear" w:color="auto" w:fill="auto"/>
          </w:tcPr>
          <w:p w14:paraId="37304CE8" w14:textId="740A67A8" w:rsidR="00AC55E4" w:rsidRDefault="00AC55E4" w:rsidP="00AC55E4">
            <w:pPr>
              <w:rPr>
                <w:szCs w:val="22"/>
              </w:rPr>
            </w:pPr>
            <w:r>
              <w:rPr>
                <w:rFonts w:hint="eastAsia"/>
                <w:szCs w:val="22"/>
              </w:rPr>
              <w:t>W</w:t>
            </w:r>
            <w:r>
              <w:rPr>
                <w:szCs w:val="22"/>
              </w:rPr>
              <w:t>AS</w:t>
            </w:r>
          </w:p>
        </w:tc>
        <w:tc>
          <w:tcPr>
            <w:tcW w:w="4149" w:type="dxa"/>
            <w:shd w:val="clear" w:color="auto" w:fill="auto"/>
          </w:tcPr>
          <w:p w14:paraId="5303425D" w14:textId="3AF40AD7" w:rsidR="00AC55E4" w:rsidRPr="00D147C9" w:rsidRDefault="00AC55E4" w:rsidP="00AC55E4">
            <w:pPr>
              <w:rPr>
                <w:sz w:val="20"/>
                <w:szCs w:val="20"/>
              </w:rPr>
            </w:pPr>
            <w:r w:rsidRPr="008E6FEC">
              <w:rPr>
                <w:sz w:val="20"/>
              </w:rPr>
              <w:t>/</w:t>
            </w:r>
            <w:proofErr w:type="spellStart"/>
            <w:r w:rsidRPr="008E6FEC">
              <w:rPr>
                <w:sz w:val="20"/>
              </w:rPr>
              <w:t>hli_app</w:t>
            </w:r>
            <w:proofErr w:type="spellEnd"/>
            <w:r w:rsidRPr="008E6FEC">
              <w:rPr>
                <w:sz w:val="20"/>
              </w:rPr>
              <w:t>/</w:t>
            </w:r>
            <w:proofErr w:type="spellStart"/>
            <w:r w:rsidRPr="008E6FEC">
              <w:rPr>
                <w:sz w:val="20"/>
              </w:rPr>
              <w:t>sw</w:t>
            </w:r>
            <w:proofErr w:type="spellEnd"/>
            <w:r w:rsidRPr="008E6FEC">
              <w:rPr>
                <w:sz w:val="20"/>
              </w:rPr>
              <w:t>/was/domains/HLI-D-LMS/</w:t>
            </w:r>
          </w:p>
        </w:tc>
        <w:tc>
          <w:tcPr>
            <w:tcW w:w="2019" w:type="dxa"/>
            <w:shd w:val="clear" w:color="auto" w:fill="auto"/>
          </w:tcPr>
          <w:p w14:paraId="3F15BAB5" w14:textId="1EED49FA" w:rsidR="00AC55E4" w:rsidRPr="00AA546E" w:rsidRDefault="00AC55E4" w:rsidP="00AC55E4">
            <w:pPr>
              <w:rPr>
                <w:szCs w:val="22"/>
              </w:rPr>
            </w:pPr>
            <w:r>
              <w:rPr>
                <w:rFonts w:hint="eastAsia"/>
                <w:sz w:val="20"/>
              </w:rPr>
              <w:t>.</w:t>
            </w:r>
            <w:r>
              <w:rPr>
                <w:sz w:val="20"/>
              </w:rPr>
              <w:t>/startA.sh</w:t>
            </w:r>
          </w:p>
        </w:tc>
        <w:tc>
          <w:tcPr>
            <w:tcW w:w="1553" w:type="dxa"/>
            <w:shd w:val="clear" w:color="auto" w:fill="auto"/>
          </w:tcPr>
          <w:p w14:paraId="159B6205" w14:textId="77777777" w:rsidR="00AC55E4" w:rsidRDefault="00AC55E4" w:rsidP="00AC55E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.</w:t>
            </w:r>
            <w:r>
              <w:rPr>
                <w:sz w:val="20"/>
              </w:rPr>
              <w:t>/stopA.sh</w:t>
            </w:r>
          </w:p>
          <w:p w14:paraId="3FA89230" w14:textId="23BA1489" w:rsidR="00AC55E4" w:rsidRPr="00AA546E" w:rsidRDefault="00AC55E4" w:rsidP="00AC55E4">
            <w:pPr>
              <w:rPr>
                <w:szCs w:val="22"/>
              </w:rPr>
            </w:pPr>
          </w:p>
        </w:tc>
        <w:tc>
          <w:tcPr>
            <w:tcW w:w="1270" w:type="dxa"/>
            <w:shd w:val="clear" w:color="auto" w:fill="auto"/>
          </w:tcPr>
          <w:p w14:paraId="40FD0C83" w14:textId="56CF34D6" w:rsidR="00AC55E4" w:rsidRPr="00AA546E" w:rsidRDefault="00AC55E4" w:rsidP="00AC55E4">
            <w:pPr>
              <w:rPr>
                <w:szCs w:val="22"/>
              </w:rPr>
            </w:pPr>
            <w:proofErr w:type="spellStart"/>
            <w:r>
              <w:rPr>
                <w:rFonts w:hint="eastAsia"/>
                <w:szCs w:val="22"/>
              </w:rPr>
              <w:t>wa</w:t>
            </w:r>
            <w:r>
              <w:rPr>
                <w:szCs w:val="22"/>
              </w:rPr>
              <w:t>sadmin</w:t>
            </w:r>
            <w:proofErr w:type="spellEnd"/>
          </w:p>
        </w:tc>
      </w:tr>
    </w:tbl>
    <w:p w14:paraId="17657534" w14:textId="5BF56AA7" w:rsidR="0006241D" w:rsidRDefault="0006241D" w:rsidP="0006241D"/>
    <w:p w14:paraId="71095EFC" w14:textId="77777777" w:rsidR="00364F83" w:rsidRPr="0006241D" w:rsidRDefault="00364F83" w:rsidP="0006241D"/>
    <w:p w14:paraId="27015801" w14:textId="4DFFB302" w:rsidR="00C930E7" w:rsidRDefault="005C43B1" w:rsidP="00C930E7">
      <w:pPr>
        <w:pStyle w:val="2"/>
        <w:numPr>
          <w:ilvl w:val="1"/>
          <w:numId w:val="1"/>
        </w:numPr>
      </w:pPr>
      <w:bookmarkStart w:id="19" w:name="_Toc219310848"/>
      <w:r>
        <w:rPr>
          <w:rFonts w:hint="eastAsia"/>
        </w:rPr>
        <w:t>정기P</w:t>
      </w:r>
      <w:r>
        <w:t>M</w:t>
      </w:r>
      <w:r>
        <w:rPr>
          <w:rFonts w:hint="eastAsia"/>
        </w:rPr>
        <w:t>절차</w:t>
      </w:r>
      <w:bookmarkEnd w:id="19"/>
    </w:p>
    <w:p w14:paraId="65832F36" w14:textId="128D9DBC" w:rsidR="00164FA1" w:rsidRDefault="00164FA1" w:rsidP="00164FA1">
      <w:r>
        <w:rPr>
          <w:rFonts w:hint="eastAsia"/>
        </w:rPr>
        <w:t>정기P</w:t>
      </w:r>
      <w:r>
        <w:t>M</w:t>
      </w:r>
      <w:r>
        <w:rPr>
          <w:rFonts w:hint="eastAsia"/>
        </w:rPr>
        <w:t>절차는 시스템</w:t>
      </w:r>
      <w:r>
        <w:t>(</w:t>
      </w:r>
      <w:r w:rsidR="00C0525E">
        <w:rPr>
          <w:rFonts w:hint="eastAsia"/>
        </w:rPr>
        <w:t>서비스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장비를 안정적으로 운영하기 위한 정기적 예방점검시 수행하는 절차와 방법</w:t>
      </w:r>
    </w:p>
    <w:p w14:paraId="55B0A7E9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709"/>
        <w:gridCol w:w="1276"/>
        <w:gridCol w:w="7371"/>
      </w:tblGrid>
      <w:tr w:rsidR="00B95A10" w:rsidRPr="00AA546E" w14:paraId="25170C1C" w14:textId="77777777" w:rsidTr="00B95A10">
        <w:tc>
          <w:tcPr>
            <w:tcW w:w="675" w:type="dxa"/>
            <w:shd w:val="clear" w:color="auto" w:fill="EEECE1"/>
          </w:tcPr>
          <w:p w14:paraId="6779213C" w14:textId="431095E8" w:rsidR="00B95A10" w:rsidRPr="00AA546E" w:rsidRDefault="00B95A10" w:rsidP="001961F0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bookmarkStart w:id="20" w:name="_Hlk227345137"/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09" w:type="dxa"/>
            <w:shd w:val="clear" w:color="auto" w:fill="EEECE1"/>
          </w:tcPr>
          <w:p w14:paraId="2CFCF6BB" w14:textId="77F8336C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1276" w:type="dxa"/>
            <w:shd w:val="clear" w:color="auto" w:fill="EEECE1"/>
          </w:tcPr>
          <w:p w14:paraId="38F29B1A" w14:textId="691F289E" w:rsidR="00B95A10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소요시간</w:t>
            </w:r>
          </w:p>
        </w:tc>
        <w:tc>
          <w:tcPr>
            <w:tcW w:w="7371" w:type="dxa"/>
            <w:shd w:val="clear" w:color="auto" w:fill="EEECE1"/>
          </w:tcPr>
          <w:p w14:paraId="7F92280A" w14:textId="34FF15C3" w:rsidR="00B95A10" w:rsidRPr="00AA546E" w:rsidRDefault="00B95A10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작업절차</w:t>
            </w:r>
          </w:p>
        </w:tc>
      </w:tr>
      <w:tr w:rsidR="002F1EA5" w:rsidRPr="00510C89" w14:paraId="446F27F6" w14:textId="77777777" w:rsidTr="00B95A10">
        <w:tc>
          <w:tcPr>
            <w:tcW w:w="675" w:type="dxa"/>
            <w:vMerge w:val="restart"/>
            <w:shd w:val="clear" w:color="auto" w:fill="auto"/>
          </w:tcPr>
          <w:p w14:paraId="574CDB91" w14:textId="7DC04637" w:rsidR="002F1EA5" w:rsidRDefault="002F1EA5" w:rsidP="00B95A10">
            <w:r>
              <w:rPr>
                <w:rFonts w:hint="eastAsia"/>
              </w:rPr>
              <w:t>중단</w:t>
            </w:r>
          </w:p>
        </w:tc>
        <w:tc>
          <w:tcPr>
            <w:tcW w:w="709" w:type="dxa"/>
            <w:shd w:val="clear" w:color="auto" w:fill="auto"/>
          </w:tcPr>
          <w:p w14:paraId="3A903353" w14:textId="5452A12B" w:rsidR="002F1EA5" w:rsidRDefault="002F1EA5" w:rsidP="00B95A10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490DD556" w14:textId="4665F857" w:rsidR="002F1EA5" w:rsidRDefault="002F1EA5" w:rsidP="00B95A10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32BE2A72" w14:textId="29760D3F" w:rsidR="002F1EA5" w:rsidRDefault="002F1EA5" w:rsidP="00B95A10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중단</w:t>
            </w:r>
          </w:p>
        </w:tc>
      </w:tr>
      <w:tr w:rsidR="002F1EA5" w:rsidRPr="00510C89" w14:paraId="38644BAC" w14:textId="77777777" w:rsidTr="00B95A10">
        <w:tc>
          <w:tcPr>
            <w:tcW w:w="675" w:type="dxa"/>
            <w:vMerge/>
            <w:shd w:val="clear" w:color="auto" w:fill="auto"/>
          </w:tcPr>
          <w:p w14:paraId="775CEC52" w14:textId="77777777" w:rsidR="002F1EA5" w:rsidRDefault="002F1EA5" w:rsidP="00B95A10"/>
        </w:tc>
        <w:tc>
          <w:tcPr>
            <w:tcW w:w="709" w:type="dxa"/>
            <w:shd w:val="clear" w:color="auto" w:fill="auto"/>
          </w:tcPr>
          <w:p w14:paraId="42E2EB78" w14:textId="00FDCBC3" w:rsidR="002F1EA5" w:rsidRDefault="002F1EA5" w:rsidP="00B95A10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167020CE" w14:textId="12238912" w:rsidR="002F1EA5" w:rsidRDefault="002F1EA5" w:rsidP="00B95A10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6A739E1" w14:textId="68D61597" w:rsidR="002F1EA5" w:rsidRDefault="002F1EA5" w:rsidP="00B95A10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EB </w:t>
            </w:r>
            <w:r>
              <w:rPr>
                <w:rFonts w:hint="eastAsia"/>
              </w:rPr>
              <w:t>중단</w:t>
            </w:r>
            <w:r w:rsidR="00750CBA">
              <w:rPr>
                <w:rFonts w:hint="eastAsia"/>
              </w:rPr>
              <w:t>(</w:t>
            </w:r>
            <w:r w:rsidR="00750CBA">
              <w:t>IT</w:t>
            </w:r>
            <w:r w:rsidR="00750CBA">
              <w:rPr>
                <w:rFonts w:hint="eastAsia"/>
              </w:rPr>
              <w:t xml:space="preserve">운영팀 </w:t>
            </w:r>
            <w:proofErr w:type="spellStart"/>
            <w:r w:rsidR="00750CBA">
              <w:rPr>
                <w:rFonts w:hint="eastAsia"/>
              </w:rPr>
              <w:t>아키파트</w:t>
            </w:r>
            <w:proofErr w:type="spellEnd"/>
            <w:r w:rsidR="00750CBA">
              <w:rPr>
                <w:rFonts w:hint="eastAsia"/>
              </w:rPr>
              <w:t xml:space="preserve"> 지원)</w:t>
            </w:r>
          </w:p>
        </w:tc>
      </w:tr>
      <w:tr w:rsidR="002F1EA5" w:rsidRPr="00510C89" w14:paraId="6C110B6B" w14:textId="77777777" w:rsidTr="00B95A10">
        <w:tc>
          <w:tcPr>
            <w:tcW w:w="675" w:type="dxa"/>
            <w:vMerge/>
            <w:shd w:val="clear" w:color="auto" w:fill="auto"/>
          </w:tcPr>
          <w:p w14:paraId="7AB7E4A4" w14:textId="77777777" w:rsidR="002F1EA5" w:rsidRDefault="002F1EA5" w:rsidP="00B95A10"/>
        </w:tc>
        <w:tc>
          <w:tcPr>
            <w:tcW w:w="709" w:type="dxa"/>
            <w:shd w:val="clear" w:color="auto" w:fill="auto"/>
          </w:tcPr>
          <w:p w14:paraId="7BCB5BA4" w14:textId="237EA2DA" w:rsidR="002F1EA5" w:rsidRDefault="002F1EA5" w:rsidP="00B95A10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43878A5B" w14:textId="784E2791" w:rsidR="002F1EA5" w:rsidRDefault="002F1EA5" w:rsidP="00B95A10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41D38E90" w14:textId="3B0319C1" w:rsidR="002F1EA5" w:rsidRDefault="002F1EA5" w:rsidP="00B95A10">
            <w:pPr>
              <w:jc w:val="left"/>
            </w:pPr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중단</w:t>
            </w:r>
            <w:r w:rsidR="00876414" w:rsidRPr="00876414">
              <w:rPr>
                <w:rFonts w:hint="eastAsia"/>
              </w:rPr>
              <w:t>(금융운영팀 D</w:t>
            </w:r>
            <w:r w:rsidR="00876414" w:rsidRPr="00876414">
              <w:t>BA</w:t>
            </w:r>
            <w:r w:rsidR="00876414" w:rsidRPr="00876414">
              <w:rPr>
                <w:rFonts w:hint="eastAsia"/>
              </w:rPr>
              <w:t xml:space="preserve"> 지원)</w:t>
            </w:r>
          </w:p>
        </w:tc>
      </w:tr>
      <w:tr w:rsidR="002F1EA5" w:rsidRPr="00510C89" w14:paraId="13B71B3E" w14:textId="77777777" w:rsidTr="00B95A10">
        <w:tc>
          <w:tcPr>
            <w:tcW w:w="675" w:type="dxa"/>
            <w:vMerge w:val="restart"/>
            <w:shd w:val="clear" w:color="auto" w:fill="auto"/>
          </w:tcPr>
          <w:p w14:paraId="64EFF14B" w14:textId="27C813C3" w:rsidR="002F1EA5" w:rsidRDefault="002F1EA5" w:rsidP="002F1EA5">
            <w:r>
              <w:rPr>
                <w:rFonts w:hint="eastAsia"/>
              </w:rPr>
              <w:t>기동</w:t>
            </w:r>
          </w:p>
        </w:tc>
        <w:tc>
          <w:tcPr>
            <w:tcW w:w="709" w:type="dxa"/>
            <w:shd w:val="clear" w:color="auto" w:fill="auto"/>
          </w:tcPr>
          <w:p w14:paraId="6408B9F6" w14:textId="26C848A0" w:rsidR="002F1EA5" w:rsidRDefault="002F1EA5" w:rsidP="002F1EA5">
            <w:r>
              <w:rPr>
                <w:rFonts w:hint="eastAsia"/>
              </w:rPr>
              <w:t>1</w:t>
            </w:r>
          </w:p>
        </w:tc>
        <w:tc>
          <w:tcPr>
            <w:tcW w:w="1276" w:type="dxa"/>
          </w:tcPr>
          <w:p w14:paraId="3DD30BE7" w14:textId="2481AE6A" w:rsidR="002F1EA5" w:rsidRDefault="002F1EA5" w:rsidP="002F1EA5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47C6838" w14:textId="6E1DBB04" w:rsidR="002F1EA5" w:rsidRDefault="002F1EA5" w:rsidP="002F1EA5">
            <w:pPr>
              <w:jc w:val="left"/>
            </w:pPr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기동</w:t>
            </w:r>
            <w:r w:rsidR="00876414" w:rsidRPr="00876414">
              <w:rPr>
                <w:rFonts w:hint="eastAsia"/>
              </w:rPr>
              <w:t>(금융운영팀 D</w:t>
            </w:r>
            <w:r w:rsidR="00876414" w:rsidRPr="00876414">
              <w:t>BA</w:t>
            </w:r>
            <w:r w:rsidR="00876414" w:rsidRPr="00876414">
              <w:rPr>
                <w:rFonts w:hint="eastAsia"/>
              </w:rPr>
              <w:t xml:space="preserve"> 지원)</w:t>
            </w:r>
          </w:p>
        </w:tc>
      </w:tr>
      <w:tr w:rsidR="002F1EA5" w:rsidRPr="00510C89" w14:paraId="7E157701" w14:textId="77777777" w:rsidTr="00B95A10">
        <w:tc>
          <w:tcPr>
            <w:tcW w:w="675" w:type="dxa"/>
            <w:vMerge/>
            <w:shd w:val="clear" w:color="auto" w:fill="auto"/>
          </w:tcPr>
          <w:p w14:paraId="729CC667" w14:textId="77777777" w:rsidR="002F1EA5" w:rsidRDefault="002F1EA5" w:rsidP="002F1EA5"/>
        </w:tc>
        <w:tc>
          <w:tcPr>
            <w:tcW w:w="709" w:type="dxa"/>
            <w:shd w:val="clear" w:color="auto" w:fill="auto"/>
          </w:tcPr>
          <w:p w14:paraId="0374560E" w14:textId="6C96F884" w:rsidR="002F1EA5" w:rsidRDefault="002F1EA5" w:rsidP="002F1EA5">
            <w:r>
              <w:rPr>
                <w:rFonts w:hint="eastAsia"/>
              </w:rPr>
              <w:t>2</w:t>
            </w:r>
          </w:p>
        </w:tc>
        <w:tc>
          <w:tcPr>
            <w:tcW w:w="1276" w:type="dxa"/>
          </w:tcPr>
          <w:p w14:paraId="21161BA6" w14:textId="1E0CD62D" w:rsidR="002F1EA5" w:rsidRDefault="002F1EA5" w:rsidP="002F1EA5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82F6A7F" w14:textId="44CC812E" w:rsidR="002F1EA5" w:rsidRDefault="002F1EA5" w:rsidP="002F1EA5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EB </w:t>
            </w:r>
            <w:r>
              <w:rPr>
                <w:rFonts w:hint="eastAsia"/>
              </w:rPr>
              <w:t>기동</w:t>
            </w:r>
            <w:r w:rsidR="00750CBA">
              <w:rPr>
                <w:rFonts w:hint="eastAsia"/>
              </w:rPr>
              <w:t>(</w:t>
            </w:r>
            <w:r w:rsidR="00750CBA">
              <w:t>IT</w:t>
            </w:r>
            <w:r w:rsidR="00750CBA">
              <w:rPr>
                <w:rFonts w:hint="eastAsia"/>
              </w:rPr>
              <w:t xml:space="preserve">운영팀 </w:t>
            </w:r>
            <w:proofErr w:type="spellStart"/>
            <w:r w:rsidR="00750CBA">
              <w:rPr>
                <w:rFonts w:hint="eastAsia"/>
              </w:rPr>
              <w:t>아키파트</w:t>
            </w:r>
            <w:proofErr w:type="spellEnd"/>
            <w:r w:rsidR="00750CBA">
              <w:rPr>
                <w:rFonts w:hint="eastAsia"/>
              </w:rPr>
              <w:t xml:space="preserve"> 지원)</w:t>
            </w:r>
          </w:p>
        </w:tc>
      </w:tr>
      <w:tr w:rsidR="002F1EA5" w:rsidRPr="00510C89" w14:paraId="6A53317F" w14:textId="77777777" w:rsidTr="00B95A10">
        <w:tc>
          <w:tcPr>
            <w:tcW w:w="675" w:type="dxa"/>
            <w:vMerge/>
            <w:shd w:val="clear" w:color="auto" w:fill="auto"/>
          </w:tcPr>
          <w:p w14:paraId="1FF93686" w14:textId="77777777" w:rsidR="002F1EA5" w:rsidRDefault="002F1EA5" w:rsidP="002F1EA5"/>
        </w:tc>
        <w:tc>
          <w:tcPr>
            <w:tcW w:w="709" w:type="dxa"/>
            <w:shd w:val="clear" w:color="auto" w:fill="auto"/>
          </w:tcPr>
          <w:p w14:paraId="36AD6EB3" w14:textId="76C8CA59" w:rsidR="002F1EA5" w:rsidRDefault="002F1EA5" w:rsidP="002F1EA5">
            <w:r>
              <w:rPr>
                <w:rFonts w:hint="eastAsia"/>
              </w:rPr>
              <w:t>3</w:t>
            </w:r>
          </w:p>
        </w:tc>
        <w:tc>
          <w:tcPr>
            <w:tcW w:w="1276" w:type="dxa"/>
          </w:tcPr>
          <w:p w14:paraId="367C8F76" w14:textId="6D8142A1" w:rsidR="002F1EA5" w:rsidRDefault="002F1EA5" w:rsidP="002F1EA5">
            <w:pPr>
              <w:jc w:val="left"/>
            </w:pPr>
            <w:r>
              <w:rPr>
                <w:rFonts w:hint="eastAsia"/>
              </w:rPr>
              <w:t>1분</w:t>
            </w:r>
          </w:p>
        </w:tc>
        <w:tc>
          <w:tcPr>
            <w:tcW w:w="7371" w:type="dxa"/>
          </w:tcPr>
          <w:p w14:paraId="639871D0" w14:textId="3F08A840" w:rsidR="002F1EA5" w:rsidRDefault="002F1EA5" w:rsidP="002F1EA5">
            <w:pPr>
              <w:jc w:val="left"/>
            </w:pPr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기동</w:t>
            </w:r>
          </w:p>
        </w:tc>
      </w:tr>
      <w:bookmarkEnd w:id="20"/>
    </w:tbl>
    <w:p w14:paraId="13B58600" w14:textId="0CED1CF3" w:rsidR="005C43B1" w:rsidRDefault="005C43B1" w:rsidP="005C43B1"/>
    <w:p w14:paraId="7F7C5032" w14:textId="5F1D77A9" w:rsidR="00947711" w:rsidRDefault="00947711" w:rsidP="005C43B1"/>
    <w:p w14:paraId="08848502" w14:textId="0DA2E27F" w:rsidR="00947711" w:rsidRDefault="00947711" w:rsidP="005C43B1"/>
    <w:p w14:paraId="3CD7D2B1" w14:textId="110DD7C3" w:rsidR="0048507B" w:rsidRDefault="0048507B" w:rsidP="005C43B1"/>
    <w:p w14:paraId="5B1B0F7B" w14:textId="77777777" w:rsidR="0048507B" w:rsidRPr="005C43B1" w:rsidRDefault="0048507B" w:rsidP="005C43B1"/>
    <w:p w14:paraId="7999F67A" w14:textId="77EACB36" w:rsidR="00C930E7" w:rsidRDefault="00C930E7" w:rsidP="00C930E7">
      <w:pPr>
        <w:pStyle w:val="2"/>
        <w:numPr>
          <w:ilvl w:val="1"/>
          <w:numId w:val="1"/>
        </w:numPr>
      </w:pPr>
      <w:bookmarkStart w:id="21" w:name="_Toc219310849"/>
      <w:r>
        <w:rPr>
          <w:rFonts w:hint="eastAsia"/>
        </w:rPr>
        <w:lastRenderedPageBreak/>
        <w:t>시스템</w:t>
      </w:r>
      <w:r w:rsidR="001A186C">
        <w:rPr>
          <w:rFonts w:hint="eastAsia"/>
        </w:rPr>
        <w:t xml:space="preserve"> </w:t>
      </w:r>
      <w:r>
        <w:rPr>
          <w:rFonts w:hint="eastAsia"/>
        </w:rPr>
        <w:t>구성도</w:t>
      </w:r>
      <w:bookmarkEnd w:id="21"/>
    </w:p>
    <w:p w14:paraId="0582D27A" w14:textId="7CEEB496" w:rsidR="00164FA1" w:rsidRPr="00164FA1" w:rsidRDefault="00164FA1" w:rsidP="00164FA1">
      <w:r>
        <w:rPr>
          <w:rFonts w:hint="eastAsia"/>
        </w:rPr>
        <w:t>시스템을 구성하는 주요 인프라 구조와 연결 관계를 시각적으로 표현</w:t>
      </w:r>
    </w:p>
    <w:p w14:paraId="61481500" w14:textId="37B52B49" w:rsidR="00151F6A" w:rsidRDefault="00151F6A" w:rsidP="00151F6A"/>
    <w:p w14:paraId="3C4A6670" w14:textId="5C5F70EE" w:rsidR="006D58B3" w:rsidRDefault="00A92C3F" w:rsidP="00151F6A">
      <w:r>
        <w:pict w14:anchorId="3A4D21C2">
          <v:shape id="_x0000_i1028" type="#_x0000_t75" style="width:481.45pt;height:172.15pt">
            <v:imagedata r:id="rId15" o:title=""/>
          </v:shape>
        </w:pict>
      </w:r>
    </w:p>
    <w:p w14:paraId="547C411D" w14:textId="76ACCE48" w:rsidR="006D58B3" w:rsidRDefault="00A92C3F" w:rsidP="00151F6A">
      <w:r>
        <w:pict w14:anchorId="4B249188">
          <v:shape id="_x0000_i1029" type="#_x0000_t75" style="width:482.1pt;height:132.75pt">
            <v:imagedata r:id="rId16" o:title=""/>
          </v:shape>
        </w:pict>
      </w:r>
    </w:p>
    <w:p w14:paraId="5E72920C" w14:textId="419666D2" w:rsidR="0048507B" w:rsidRDefault="0048507B" w:rsidP="00151F6A"/>
    <w:p w14:paraId="41F34E12" w14:textId="77777777" w:rsidR="0048507B" w:rsidRPr="00B95A10" w:rsidRDefault="0048507B" w:rsidP="00151F6A"/>
    <w:p w14:paraId="466F4E4B" w14:textId="007739F9" w:rsidR="00C930E7" w:rsidRDefault="00C930E7" w:rsidP="00C930E7">
      <w:pPr>
        <w:pStyle w:val="2"/>
        <w:numPr>
          <w:ilvl w:val="1"/>
          <w:numId w:val="1"/>
        </w:numPr>
      </w:pPr>
      <w:bookmarkStart w:id="22" w:name="_Toc219310850"/>
      <w:proofErr w:type="spellStart"/>
      <w:r>
        <w:rPr>
          <w:rFonts w:hint="eastAsia"/>
        </w:rPr>
        <w:t>일일점검체크리스트</w:t>
      </w:r>
      <w:bookmarkEnd w:id="22"/>
      <w:proofErr w:type="spellEnd"/>
    </w:p>
    <w:p w14:paraId="78F7C37F" w14:textId="2A8C1E76" w:rsidR="00164FA1" w:rsidRDefault="00164FA1" w:rsidP="00164FA1">
      <w:r>
        <w:rPr>
          <w:rFonts w:hint="eastAsia"/>
        </w:rPr>
        <w:t>시스템(서비스)을 매일 운영 시간 전 점검하기 위해 사용하는 체크리스트</w:t>
      </w:r>
    </w:p>
    <w:p w14:paraId="15F691BA" w14:textId="77777777" w:rsidR="00164FA1" w:rsidRPr="00164FA1" w:rsidRDefault="00164FA1" w:rsidP="00164FA1"/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693"/>
        <w:gridCol w:w="5387"/>
      </w:tblGrid>
      <w:tr w:rsidR="0080339E" w:rsidRPr="00AA546E" w14:paraId="727C9420" w14:textId="529CC7FA" w:rsidTr="0080339E">
        <w:tc>
          <w:tcPr>
            <w:tcW w:w="1951" w:type="dxa"/>
            <w:shd w:val="clear" w:color="auto" w:fill="EEECE1"/>
          </w:tcPr>
          <w:p w14:paraId="286EA573" w14:textId="173EB729" w:rsidR="0080339E" w:rsidRPr="00AA546E" w:rsidRDefault="0080339E" w:rsidP="0080339E">
            <w:pPr>
              <w:tabs>
                <w:tab w:val="left" w:pos="729"/>
                <w:tab w:val="center" w:pos="1019"/>
              </w:tabs>
              <w:jc w:val="left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점검명</w:t>
            </w:r>
            <w:proofErr w:type="spellEnd"/>
          </w:p>
        </w:tc>
        <w:tc>
          <w:tcPr>
            <w:tcW w:w="2693" w:type="dxa"/>
            <w:shd w:val="clear" w:color="auto" w:fill="EEECE1"/>
          </w:tcPr>
          <w:p w14:paraId="37CDEFFD" w14:textId="03B3828B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점검항목</w:t>
            </w:r>
          </w:p>
        </w:tc>
        <w:tc>
          <w:tcPr>
            <w:tcW w:w="5387" w:type="dxa"/>
            <w:shd w:val="clear" w:color="auto" w:fill="EEECE1"/>
          </w:tcPr>
          <w:p w14:paraId="63B0ACAB" w14:textId="0CE163C4" w:rsidR="0080339E" w:rsidRPr="00AA546E" w:rsidRDefault="0080339E" w:rsidP="001961F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점검방법</w:t>
            </w:r>
          </w:p>
        </w:tc>
      </w:tr>
      <w:tr w:rsidR="002F1EA5" w:rsidRPr="00510C89" w14:paraId="66DA6E27" w14:textId="77777777" w:rsidTr="0080339E">
        <w:tc>
          <w:tcPr>
            <w:tcW w:w="1951" w:type="dxa"/>
            <w:shd w:val="clear" w:color="auto" w:fill="auto"/>
          </w:tcPr>
          <w:p w14:paraId="37E3CCDF" w14:textId="6B0A83F3" w:rsidR="002F1EA5" w:rsidRPr="00510C89" w:rsidRDefault="002F1EA5" w:rsidP="002F1EA5">
            <w:r>
              <w:rPr>
                <w:rFonts w:hint="eastAsia"/>
              </w:rPr>
              <w:t>A</w:t>
            </w:r>
            <w:r>
              <w:t xml:space="preserve">PM </w:t>
            </w:r>
            <w:r>
              <w:rPr>
                <w:rFonts w:hint="eastAsia"/>
              </w:rPr>
              <w:t>점검</w:t>
            </w:r>
          </w:p>
        </w:tc>
        <w:tc>
          <w:tcPr>
            <w:tcW w:w="2693" w:type="dxa"/>
            <w:shd w:val="clear" w:color="auto" w:fill="auto"/>
          </w:tcPr>
          <w:p w14:paraId="39375311" w14:textId="0D74EBE7" w:rsidR="002F1EA5" w:rsidRDefault="002F1EA5" w:rsidP="002F1EA5">
            <w:r>
              <w:rPr>
                <w:rFonts w:hint="eastAsia"/>
              </w:rPr>
              <w:t>J</w:t>
            </w:r>
            <w:r>
              <w:t>ennifer APM</w:t>
            </w:r>
          </w:p>
        </w:tc>
        <w:tc>
          <w:tcPr>
            <w:tcW w:w="5387" w:type="dxa"/>
          </w:tcPr>
          <w:p w14:paraId="1A7A74AA" w14:textId="170473B3" w:rsidR="002F1EA5" w:rsidRDefault="00674201" w:rsidP="002F1EA5">
            <w:r w:rsidRPr="00674201">
              <w:rPr>
                <w:rFonts w:hint="eastAsia"/>
              </w:rPr>
              <w:t xml:space="preserve">경로 </w:t>
            </w:r>
            <w:r w:rsidRPr="00674201">
              <w:t xml:space="preserve">: </w:t>
            </w:r>
            <w:proofErr w:type="spellStart"/>
            <w:r w:rsidRPr="00674201">
              <w:rPr>
                <w:rFonts w:hint="eastAsia"/>
              </w:rPr>
              <w:t>관리계</w:t>
            </w:r>
            <w:proofErr w:type="spellEnd"/>
            <w:r w:rsidRPr="00674201">
              <w:rPr>
                <w:rFonts w:hint="eastAsia"/>
              </w:rPr>
              <w:t xml:space="preserve"> </w:t>
            </w:r>
            <w:r w:rsidRPr="00674201">
              <w:t xml:space="preserve">&gt; </w:t>
            </w:r>
            <w:r w:rsidR="004A0BD1">
              <w:rPr>
                <w:rFonts w:hint="eastAsia"/>
              </w:rPr>
              <w:t xml:space="preserve">경영지원 </w:t>
            </w:r>
            <w:r w:rsidRPr="00674201">
              <w:t xml:space="preserve">&gt; </w:t>
            </w:r>
            <w:r w:rsidRPr="00674201">
              <w:rPr>
                <w:rFonts w:hint="eastAsia"/>
              </w:rPr>
              <w:t>법무관리시스템 및 거래 상태 확인</w:t>
            </w:r>
          </w:p>
        </w:tc>
      </w:tr>
      <w:tr w:rsidR="002F1EA5" w:rsidRPr="00510C89" w14:paraId="5344811D" w14:textId="77777777" w:rsidTr="0080339E">
        <w:tc>
          <w:tcPr>
            <w:tcW w:w="1951" w:type="dxa"/>
            <w:shd w:val="clear" w:color="auto" w:fill="auto"/>
          </w:tcPr>
          <w:p w14:paraId="64C0CA8C" w14:textId="0D4B2127" w:rsidR="002F1EA5" w:rsidRPr="00510C89" w:rsidRDefault="002F1EA5" w:rsidP="002F1EA5">
            <w:r>
              <w:rPr>
                <w:rFonts w:hint="eastAsia"/>
              </w:rPr>
              <w:t>배치 점검</w:t>
            </w:r>
          </w:p>
        </w:tc>
        <w:tc>
          <w:tcPr>
            <w:tcW w:w="2693" w:type="dxa"/>
            <w:shd w:val="clear" w:color="auto" w:fill="auto"/>
          </w:tcPr>
          <w:p w14:paraId="53274AC7" w14:textId="16439BC1" w:rsidR="002F1EA5" w:rsidRDefault="002F1EA5" w:rsidP="002F1EA5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점검</w:t>
            </w:r>
          </w:p>
        </w:tc>
        <w:tc>
          <w:tcPr>
            <w:tcW w:w="5387" w:type="dxa"/>
          </w:tcPr>
          <w:p w14:paraId="256CA00B" w14:textId="30FB218C" w:rsidR="002F1EA5" w:rsidRDefault="002F1EA5" w:rsidP="002F1EA5">
            <w:r>
              <w:rPr>
                <w:rFonts w:hint="eastAsia"/>
              </w:rPr>
              <w:t>J</w:t>
            </w:r>
            <w:r>
              <w:t xml:space="preserve">ob-PASS </w:t>
            </w:r>
            <w:r>
              <w:rPr>
                <w:rFonts w:hint="eastAsia"/>
              </w:rPr>
              <w:t>실패 건 확인</w:t>
            </w:r>
          </w:p>
        </w:tc>
      </w:tr>
      <w:tr w:rsidR="002F1EA5" w:rsidRPr="00510C89" w14:paraId="0FD0F920" w14:textId="77777777" w:rsidTr="0080339E">
        <w:tc>
          <w:tcPr>
            <w:tcW w:w="1951" w:type="dxa"/>
            <w:shd w:val="clear" w:color="auto" w:fill="auto"/>
          </w:tcPr>
          <w:p w14:paraId="061A1B71" w14:textId="5AC27654" w:rsidR="002F1EA5" w:rsidRPr="00510C89" w:rsidRDefault="002F1EA5" w:rsidP="002F1EA5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5932CED0" w14:textId="77777777" w:rsidR="002F1EA5" w:rsidRDefault="002F1EA5" w:rsidP="002F1EA5">
            <w:r>
              <w:rPr>
                <w:rFonts w:hint="eastAsia"/>
              </w:rPr>
              <w:t>W</w:t>
            </w:r>
            <w:r>
              <w:t xml:space="preserve">AS </w:t>
            </w:r>
            <w:r>
              <w:rPr>
                <w:rFonts w:hint="eastAsia"/>
              </w:rPr>
              <w:t>프로세스 점검</w:t>
            </w:r>
          </w:p>
          <w:p w14:paraId="329B72BA" w14:textId="0D34F242" w:rsidR="002F1EA5" w:rsidRDefault="002F1EA5" w:rsidP="002F1EA5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102C228C" w14:textId="77777777" w:rsidR="00674201" w:rsidRPr="00674201" w:rsidRDefault="00674201" w:rsidP="00674201">
            <w:proofErr w:type="spellStart"/>
            <w:r w:rsidRPr="00674201">
              <w:rPr>
                <w:rFonts w:hint="eastAsia"/>
              </w:rPr>
              <w:t>폴스타</w:t>
            </w:r>
            <w:proofErr w:type="spellEnd"/>
            <w:r w:rsidRPr="00674201">
              <w:rPr>
                <w:rFonts w:hint="eastAsia"/>
              </w:rPr>
              <w:t xml:space="preserve"> </w:t>
            </w:r>
            <w:r w:rsidRPr="00674201">
              <w:t xml:space="preserve">– </w:t>
            </w:r>
            <w:proofErr w:type="spellStart"/>
            <w:r w:rsidRPr="00674201">
              <w:rPr>
                <w:rFonts w:hint="eastAsia"/>
              </w:rPr>
              <w:t>생보</w:t>
            </w:r>
            <w:proofErr w:type="spellEnd"/>
            <w:r w:rsidRPr="00674201">
              <w:rPr>
                <w:rFonts w:hint="eastAsia"/>
              </w:rPr>
              <w:t>I</w:t>
            </w:r>
            <w:r w:rsidRPr="00674201">
              <w:t>TO2</w:t>
            </w:r>
            <w:r w:rsidRPr="00674201">
              <w:rPr>
                <w:rFonts w:hint="eastAsia"/>
              </w:rPr>
              <w:t>팀</w:t>
            </w:r>
            <w:r w:rsidRPr="00674201">
              <w:t xml:space="preserve">&gt; </w:t>
            </w:r>
            <w:r w:rsidRPr="00674201">
              <w:rPr>
                <w:rFonts w:hint="eastAsia"/>
              </w:rPr>
              <w:t>채널운영</w:t>
            </w:r>
            <w:r w:rsidRPr="00674201">
              <w:t xml:space="preserve">&gt; </w:t>
            </w:r>
            <w:r w:rsidRPr="00674201">
              <w:rPr>
                <w:rFonts w:hint="eastAsia"/>
              </w:rPr>
              <w:t>L</w:t>
            </w:r>
            <w:r w:rsidRPr="00674201">
              <w:t>MSS</w:t>
            </w:r>
          </w:p>
          <w:p w14:paraId="108D17A6" w14:textId="08360C9C" w:rsidR="002F1EA5" w:rsidRDefault="00674201" w:rsidP="00674201">
            <w:r w:rsidRPr="00674201">
              <w:rPr>
                <w:rFonts w:hint="eastAsia"/>
              </w:rPr>
              <w:t>W</w:t>
            </w:r>
            <w:r w:rsidRPr="00674201">
              <w:t xml:space="preserve">AS </w:t>
            </w:r>
            <w:r w:rsidRPr="00674201">
              <w:rPr>
                <w:rFonts w:hint="eastAsia"/>
              </w:rPr>
              <w:t>및 서버 상태 체크</w:t>
            </w:r>
          </w:p>
        </w:tc>
      </w:tr>
      <w:tr w:rsidR="00891192" w:rsidRPr="00510C89" w14:paraId="29ADD0E8" w14:textId="77777777" w:rsidTr="0080339E">
        <w:tc>
          <w:tcPr>
            <w:tcW w:w="1951" w:type="dxa"/>
            <w:shd w:val="clear" w:color="auto" w:fill="auto"/>
          </w:tcPr>
          <w:p w14:paraId="5EF1EE7B" w14:textId="3F34F206" w:rsidR="00891192" w:rsidRPr="00510C89" w:rsidRDefault="00891192" w:rsidP="00891192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서버 점검</w:t>
            </w:r>
          </w:p>
        </w:tc>
        <w:tc>
          <w:tcPr>
            <w:tcW w:w="2693" w:type="dxa"/>
            <w:shd w:val="clear" w:color="auto" w:fill="auto"/>
          </w:tcPr>
          <w:p w14:paraId="65E11D69" w14:textId="77777777" w:rsidR="00891192" w:rsidRDefault="00891192" w:rsidP="00891192"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>프로세스 점검</w:t>
            </w:r>
          </w:p>
          <w:p w14:paraId="0256C4D2" w14:textId="08324166" w:rsidR="00891192" w:rsidRDefault="00891192" w:rsidP="00891192">
            <w:r>
              <w:rPr>
                <w:rFonts w:hint="eastAsia"/>
              </w:rPr>
              <w:t>서버 상태 확인</w:t>
            </w:r>
          </w:p>
        </w:tc>
        <w:tc>
          <w:tcPr>
            <w:tcW w:w="5387" w:type="dxa"/>
          </w:tcPr>
          <w:p w14:paraId="5A6EE713" w14:textId="77777777" w:rsidR="00674201" w:rsidRPr="00674201" w:rsidRDefault="00674201" w:rsidP="00674201">
            <w:proofErr w:type="spellStart"/>
            <w:r w:rsidRPr="00674201">
              <w:rPr>
                <w:rFonts w:hint="eastAsia"/>
              </w:rPr>
              <w:t>폴스타</w:t>
            </w:r>
            <w:proofErr w:type="spellEnd"/>
            <w:r w:rsidRPr="00674201">
              <w:rPr>
                <w:rFonts w:hint="eastAsia"/>
              </w:rPr>
              <w:t xml:space="preserve"> </w:t>
            </w:r>
            <w:r w:rsidRPr="00674201">
              <w:t xml:space="preserve">– </w:t>
            </w:r>
            <w:r w:rsidRPr="00674201">
              <w:rPr>
                <w:rFonts w:hint="eastAsia"/>
              </w:rPr>
              <w:t>금융운영팀</w:t>
            </w:r>
            <w:r w:rsidRPr="00674201">
              <w:t xml:space="preserve">&gt; </w:t>
            </w:r>
            <w:r w:rsidRPr="00674201">
              <w:rPr>
                <w:rFonts w:hint="eastAsia"/>
              </w:rPr>
              <w:t>D</w:t>
            </w:r>
            <w:r w:rsidRPr="00674201">
              <w:t>B&gt; KLICL</w:t>
            </w:r>
          </w:p>
          <w:p w14:paraId="55C9617D" w14:textId="6BA3BCFC" w:rsidR="00891192" w:rsidRDefault="00674201" w:rsidP="00674201">
            <w:r w:rsidRPr="00674201">
              <w:rPr>
                <w:rFonts w:hint="eastAsia"/>
              </w:rPr>
              <w:t>D</w:t>
            </w:r>
            <w:r w:rsidRPr="00674201">
              <w:t xml:space="preserve">B </w:t>
            </w:r>
            <w:r w:rsidRPr="00674201">
              <w:rPr>
                <w:rFonts w:hint="eastAsia"/>
              </w:rPr>
              <w:t>서비스 및 서버 상태 체크</w:t>
            </w:r>
          </w:p>
        </w:tc>
      </w:tr>
      <w:tr w:rsidR="00674201" w:rsidRPr="00510C89" w14:paraId="7C09BE8D" w14:textId="77777777" w:rsidTr="0080339E">
        <w:tc>
          <w:tcPr>
            <w:tcW w:w="1951" w:type="dxa"/>
            <w:vMerge w:val="restart"/>
            <w:shd w:val="clear" w:color="auto" w:fill="auto"/>
          </w:tcPr>
          <w:p w14:paraId="0C340C42" w14:textId="07594C66" w:rsidR="00674201" w:rsidRPr="00510C89" w:rsidRDefault="00674201" w:rsidP="00674201">
            <w:r>
              <w:rPr>
                <w:rFonts w:hint="eastAsia"/>
              </w:rPr>
              <w:lastRenderedPageBreak/>
              <w:t>A</w:t>
            </w:r>
            <w:r>
              <w:t xml:space="preserve">P </w:t>
            </w:r>
            <w:r>
              <w:rPr>
                <w:rFonts w:hint="eastAsia"/>
              </w:rPr>
              <w:t>업무 점검</w:t>
            </w:r>
          </w:p>
        </w:tc>
        <w:tc>
          <w:tcPr>
            <w:tcW w:w="2693" w:type="dxa"/>
            <w:shd w:val="clear" w:color="auto" w:fill="auto"/>
          </w:tcPr>
          <w:p w14:paraId="43C6E764" w14:textId="7195EA3C" w:rsidR="00674201" w:rsidRDefault="00674201" w:rsidP="00674201">
            <w:r w:rsidRPr="00674201">
              <w:rPr>
                <w:rFonts w:hint="eastAsia"/>
              </w:rPr>
              <w:t>S</w:t>
            </w:r>
            <w:r w:rsidRPr="00674201">
              <w:t xml:space="preserve">SL </w:t>
            </w:r>
            <w:r w:rsidRPr="00674201">
              <w:rPr>
                <w:rFonts w:hint="eastAsia"/>
              </w:rPr>
              <w:t>서버 인증서</w:t>
            </w:r>
          </w:p>
        </w:tc>
        <w:tc>
          <w:tcPr>
            <w:tcW w:w="5387" w:type="dxa"/>
          </w:tcPr>
          <w:p w14:paraId="40A7AFA2" w14:textId="298603BF" w:rsidR="00674201" w:rsidRDefault="00674201" w:rsidP="00674201">
            <w:r w:rsidRPr="00674201">
              <w:rPr>
                <w:rFonts w:hint="eastAsia"/>
              </w:rPr>
              <w:t>유효기간 확인</w:t>
            </w:r>
          </w:p>
        </w:tc>
      </w:tr>
      <w:tr w:rsidR="00674201" w:rsidRPr="00510C89" w14:paraId="55D4935F" w14:textId="77777777" w:rsidTr="0080339E">
        <w:tc>
          <w:tcPr>
            <w:tcW w:w="1951" w:type="dxa"/>
            <w:vMerge/>
            <w:shd w:val="clear" w:color="auto" w:fill="auto"/>
          </w:tcPr>
          <w:p w14:paraId="1BD80CE9" w14:textId="77777777" w:rsidR="00674201" w:rsidRPr="00510C89" w:rsidRDefault="00674201" w:rsidP="00674201"/>
        </w:tc>
        <w:tc>
          <w:tcPr>
            <w:tcW w:w="2693" w:type="dxa"/>
            <w:shd w:val="clear" w:color="auto" w:fill="auto"/>
          </w:tcPr>
          <w:p w14:paraId="4A73FC11" w14:textId="1F47FA88" w:rsidR="00674201" w:rsidRDefault="00674201" w:rsidP="00674201">
            <w:r w:rsidRPr="00674201">
              <w:rPr>
                <w:rFonts w:hint="eastAsia"/>
              </w:rPr>
              <w:t>로그인</w:t>
            </w:r>
          </w:p>
        </w:tc>
        <w:tc>
          <w:tcPr>
            <w:tcW w:w="5387" w:type="dxa"/>
          </w:tcPr>
          <w:p w14:paraId="5E9A0592" w14:textId="154A8EBB" w:rsidR="00674201" w:rsidRDefault="00674201" w:rsidP="00674201">
            <w:r w:rsidRPr="00674201">
              <w:t xml:space="preserve">SSO, </w:t>
            </w:r>
            <w:r w:rsidRPr="00674201">
              <w:rPr>
                <w:rFonts w:hint="eastAsia"/>
              </w:rPr>
              <w:t>E</w:t>
            </w:r>
            <w:r w:rsidRPr="00674201">
              <w:t>SB</w:t>
            </w:r>
            <w:r w:rsidRPr="00674201">
              <w:rPr>
                <w:rFonts w:hint="eastAsia"/>
              </w:rPr>
              <w:t>로그인 정상 확인</w:t>
            </w:r>
          </w:p>
        </w:tc>
      </w:tr>
      <w:tr w:rsidR="00674201" w:rsidRPr="00510C89" w14:paraId="618C9F98" w14:textId="77777777" w:rsidTr="0080339E">
        <w:tc>
          <w:tcPr>
            <w:tcW w:w="1951" w:type="dxa"/>
            <w:vMerge/>
            <w:shd w:val="clear" w:color="auto" w:fill="auto"/>
          </w:tcPr>
          <w:p w14:paraId="1CE02C39" w14:textId="77777777" w:rsidR="00674201" w:rsidRPr="00510C89" w:rsidRDefault="00674201" w:rsidP="00674201"/>
        </w:tc>
        <w:tc>
          <w:tcPr>
            <w:tcW w:w="2693" w:type="dxa"/>
            <w:shd w:val="clear" w:color="auto" w:fill="auto"/>
          </w:tcPr>
          <w:p w14:paraId="5F0D4A11" w14:textId="1B4E1A99" w:rsidR="00674201" w:rsidRDefault="00674201" w:rsidP="00674201">
            <w:r w:rsidRPr="00674201">
              <w:rPr>
                <w:rFonts w:hint="eastAsia"/>
              </w:rPr>
              <w:t>검색엔진(</w:t>
            </w:r>
            <w:proofErr w:type="spellStart"/>
            <w:r w:rsidRPr="00674201">
              <w:rPr>
                <w:rFonts w:hint="eastAsia"/>
              </w:rPr>
              <w:t>마리너</w:t>
            </w:r>
            <w:proofErr w:type="spellEnd"/>
            <w:r w:rsidRPr="00674201">
              <w:rPr>
                <w:rFonts w:hint="eastAsia"/>
              </w:rPr>
              <w:t>3</w:t>
            </w:r>
            <w:r w:rsidRPr="00674201">
              <w:t>)</w:t>
            </w:r>
          </w:p>
        </w:tc>
        <w:tc>
          <w:tcPr>
            <w:tcW w:w="5387" w:type="dxa"/>
          </w:tcPr>
          <w:p w14:paraId="1BDF5355" w14:textId="39A0569A" w:rsidR="00674201" w:rsidRDefault="00674201" w:rsidP="00674201">
            <w:r w:rsidRPr="00674201">
              <w:rPr>
                <w:rFonts w:hint="eastAsia"/>
              </w:rPr>
              <w:t>메인 &gt;</w:t>
            </w:r>
            <w:r w:rsidRPr="00674201">
              <w:t xml:space="preserve"> </w:t>
            </w:r>
            <w:r w:rsidRPr="00674201">
              <w:rPr>
                <w:rFonts w:hint="eastAsia"/>
              </w:rPr>
              <w:t>통합검색 메뉴에서 검색 정상여부 확인</w:t>
            </w:r>
          </w:p>
        </w:tc>
      </w:tr>
      <w:tr w:rsidR="00674201" w:rsidRPr="00510C89" w14:paraId="4F00E773" w14:textId="77777777" w:rsidTr="0080339E">
        <w:tc>
          <w:tcPr>
            <w:tcW w:w="1951" w:type="dxa"/>
            <w:vMerge/>
            <w:shd w:val="clear" w:color="auto" w:fill="auto"/>
          </w:tcPr>
          <w:p w14:paraId="6AD38181" w14:textId="77777777" w:rsidR="00674201" w:rsidRPr="00510C89" w:rsidRDefault="00674201" w:rsidP="00674201"/>
        </w:tc>
        <w:tc>
          <w:tcPr>
            <w:tcW w:w="2693" w:type="dxa"/>
            <w:shd w:val="clear" w:color="auto" w:fill="auto"/>
          </w:tcPr>
          <w:p w14:paraId="4F1C124C" w14:textId="44D7852B" w:rsidR="00674201" w:rsidRDefault="00674201" w:rsidP="00674201">
            <w:r w:rsidRPr="00674201">
              <w:rPr>
                <w:rFonts w:hint="eastAsia"/>
              </w:rPr>
              <w:t>소송</w:t>
            </w:r>
          </w:p>
        </w:tc>
        <w:tc>
          <w:tcPr>
            <w:tcW w:w="5387" w:type="dxa"/>
          </w:tcPr>
          <w:p w14:paraId="11EA90AC" w14:textId="77777777" w:rsidR="00674201" w:rsidRPr="00674201" w:rsidRDefault="00674201" w:rsidP="00674201">
            <w:r w:rsidRPr="00674201">
              <w:rPr>
                <w:rFonts w:hint="eastAsia"/>
              </w:rPr>
              <w:t xml:space="preserve">소송 </w:t>
            </w:r>
            <w:r w:rsidRPr="00674201">
              <w:t xml:space="preserve">&gt; </w:t>
            </w:r>
            <w:r w:rsidRPr="00674201">
              <w:rPr>
                <w:rFonts w:hint="eastAsia"/>
              </w:rPr>
              <w:t>소송유형 검색</w:t>
            </w:r>
          </w:p>
          <w:p w14:paraId="02F6BEC3" w14:textId="6EBCD892" w:rsidR="00674201" w:rsidRDefault="00674201" w:rsidP="00674201">
            <w:r w:rsidRPr="00674201">
              <w:rPr>
                <w:rFonts w:hint="eastAsia"/>
              </w:rPr>
              <w:t xml:space="preserve">소송정보 하단의 보험계약 탭 </w:t>
            </w:r>
            <w:r w:rsidRPr="00674201">
              <w:t xml:space="preserve">&gt; </w:t>
            </w:r>
            <w:r w:rsidRPr="00674201">
              <w:rPr>
                <w:rFonts w:hint="eastAsia"/>
              </w:rPr>
              <w:t>보험계약정보 정상인지 확인</w:t>
            </w:r>
          </w:p>
        </w:tc>
      </w:tr>
      <w:tr w:rsidR="00674201" w:rsidRPr="00510C89" w14:paraId="099299B5" w14:textId="77777777" w:rsidTr="0080339E">
        <w:tc>
          <w:tcPr>
            <w:tcW w:w="1951" w:type="dxa"/>
            <w:vMerge/>
            <w:shd w:val="clear" w:color="auto" w:fill="auto"/>
          </w:tcPr>
          <w:p w14:paraId="70BC11D9" w14:textId="77777777" w:rsidR="00674201" w:rsidRPr="00510C89" w:rsidRDefault="00674201" w:rsidP="00674201"/>
        </w:tc>
        <w:tc>
          <w:tcPr>
            <w:tcW w:w="2693" w:type="dxa"/>
            <w:shd w:val="clear" w:color="auto" w:fill="auto"/>
          </w:tcPr>
          <w:p w14:paraId="7A05B853" w14:textId="31BCC2C9" w:rsidR="00674201" w:rsidRDefault="00674201" w:rsidP="00674201">
            <w:r w:rsidRPr="00674201">
              <w:rPr>
                <w:rFonts w:hint="eastAsia"/>
              </w:rPr>
              <w:t>결산</w:t>
            </w:r>
          </w:p>
        </w:tc>
        <w:tc>
          <w:tcPr>
            <w:tcW w:w="5387" w:type="dxa"/>
          </w:tcPr>
          <w:p w14:paraId="487D4A27" w14:textId="255665C7" w:rsidR="00674201" w:rsidRDefault="00674201" w:rsidP="00674201">
            <w:r w:rsidRPr="00674201">
              <w:rPr>
                <w:rFonts w:hint="eastAsia"/>
              </w:rPr>
              <w:t>결산내역 데이터가 정상적으로 들어오는지 확인</w:t>
            </w:r>
          </w:p>
        </w:tc>
      </w:tr>
    </w:tbl>
    <w:p w14:paraId="5F3CEA66" w14:textId="47B59A9B" w:rsidR="0080339E" w:rsidRDefault="0080339E" w:rsidP="0080339E"/>
    <w:p w14:paraId="1CF914B0" w14:textId="77777777" w:rsidR="00ED6942" w:rsidRPr="0080339E" w:rsidRDefault="00ED6942" w:rsidP="0080339E"/>
    <w:p w14:paraId="371B5FD3" w14:textId="5C7960D8" w:rsidR="00C930E7" w:rsidRDefault="005C43B1" w:rsidP="00C930E7">
      <w:pPr>
        <w:pStyle w:val="2"/>
        <w:numPr>
          <w:ilvl w:val="1"/>
          <w:numId w:val="1"/>
        </w:numPr>
      </w:pPr>
      <w:bookmarkStart w:id="23" w:name="_Toc219310851"/>
      <w:r>
        <w:rPr>
          <w:rFonts w:hint="eastAsia"/>
        </w:rPr>
        <w:t>메뉴</w:t>
      </w:r>
      <w:r w:rsidR="001A186C">
        <w:rPr>
          <w:rFonts w:hint="eastAsia"/>
        </w:rPr>
        <w:t>현황</w:t>
      </w:r>
      <w:bookmarkEnd w:id="23"/>
    </w:p>
    <w:p w14:paraId="37851F5A" w14:textId="3182A403" w:rsidR="00164FA1" w:rsidRDefault="00164FA1" w:rsidP="00164FA1">
      <w:r>
        <w:rPr>
          <w:rFonts w:hint="eastAsia"/>
        </w:rPr>
        <w:t>시스템(서비스)에서 제공되는 메뉴 및 프로그램 목록의 현황</w:t>
      </w:r>
    </w:p>
    <w:p w14:paraId="186815D5" w14:textId="3634FA65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48586430" w14:textId="25FF3F27" w:rsidR="00FE4D33" w:rsidRDefault="0048507B" w:rsidP="00FE4D33">
      <w:r>
        <w:rPr>
          <w:rFonts w:hint="eastAsia"/>
        </w:rPr>
        <w:t>법무관리시스템</w:t>
      </w:r>
      <w:r w:rsidR="005A132A" w:rsidRPr="005A132A">
        <w:t>_메뉴현황(20260</w:t>
      </w:r>
      <w:r>
        <w:t>420</w:t>
      </w:r>
      <w:r w:rsidR="005A132A" w:rsidRPr="005A132A">
        <w:t>).xlsx</w:t>
      </w:r>
    </w:p>
    <w:p w14:paraId="304E2090" w14:textId="77777777" w:rsidR="005A132A" w:rsidRPr="005E67A4" w:rsidRDefault="005A132A" w:rsidP="00FE4D33"/>
    <w:p w14:paraId="68BF3A0C" w14:textId="7BDAC640" w:rsidR="00FE4D33" w:rsidRDefault="00FE4D33" w:rsidP="00FE4D33">
      <w:pPr>
        <w:pStyle w:val="2"/>
        <w:numPr>
          <w:ilvl w:val="1"/>
          <w:numId w:val="1"/>
        </w:numPr>
      </w:pPr>
      <w:bookmarkStart w:id="24" w:name="_Toc219310852"/>
      <w:r>
        <w:rPr>
          <w:rFonts w:hint="eastAsia"/>
        </w:rPr>
        <w:t>배치목록</w:t>
      </w:r>
      <w:bookmarkEnd w:id="24"/>
    </w:p>
    <w:p w14:paraId="12F48A2D" w14:textId="72740A73" w:rsidR="00164FA1" w:rsidRDefault="00164FA1" w:rsidP="00164FA1">
      <w:r>
        <w:rPr>
          <w:rFonts w:hint="eastAsia"/>
        </w:rPr>
        <w:t>스케쥴 기반으로 자동 실행되는 작업 대상 목록</w:t>
      </w:r>
    </w:p>
    <w:p w14:paraId="2E75C4B8" w14:textId="77777777" w:rsidR="005A132A" w:rsidRPr="005A132A" w:rsidRDefault="005A132A" w:rsidP="005A132A">
      <w:pPr>
        <w:rPr>
          <w:b/>
          <w:bCs/>
        </w:rPr>
      </w:pPr>
      <w:r w:rsidRPr="005A132A">
        <w:rPr>
          <w:rFonts w:hint="eastAsia"/>
          <w:b/>
          <w:bCs/>
        </w:rPr>
        <w:t>#별도첨부</w:t>
      </w:r>
    </w:p>
    <w:p w14:paraId="29DC0B72" w14:textId="2069C24D" w:rsidR="00FE4D33" w:rsidRDefault="0048507B" w:rsidP="00FE4D33">
      <w:r>
        <w:rPr>
          <w:rFonts w:hint="eastAsia"/>
        </w:rPr>
        <w:t>법무관리시스템</w:t>
      </w:r>
      <w:r w:rsidR="005A132A" w:rsidRPr="005A132A">
        <w:t>_배치현황(</w:t>
      </w:r>
      <w:r w:rsidRPr="005A132A">
        <w:t>20260</w:t>
      </w:r>
      <w:r>
        <w:t>420</w:t>
      </w:r>
      <w:r w:rsidR="005A132A" w:rsidRPr="005A132A">
        <w:t>).xlsx</w:t>
      </w:r>
    </w:p>
    <w:p w14:paraId="09C95169" w14:textId="77777777" w:rsidR="005A132A" w:rsidRPr="00FE4D33" w:rsidRDefault="005A132A" w:rsidP="00FE4D33"/>
    <w:p w14:paraId="45739722" w14:textId="68C1E180" w:rsidR="00C930E7" w:rsidRDefault="005E67A4" w:rsidP="00C930E7">
      <w:pPr>
        <w:pStyle w:val="2"/>
        <w:numPr>
          <w:ilvl w:val="1"/>
          <w:numId w:val="1"/>
        </w:numPr>
      </w:pPr>
      <w:bookmarkStart w:id="25" w:name="_Toc219310853"/>
      <w:r>
        <w:rPr>
          <w:rFonts w:hint="eastAsia"/>
        </w:rPr>
        <w:t>비상연락망</w:t>
      </w:r>
      <w:bookmarkEnd w:id="25"/>
    </w:p>
    <w:p w14:paraId="113861EA" w14:textId="589020B2" w:rsidR="00510C89" w:rsidRDefault="005E67A4" w:rsidP="00510C89">
      <w:r w:rsidRPr="002033C1">
        <w:rPr>
          <w:rFonts w:hint="eastAsia"/>
          <w:b/>
          <w:bCs/>
        </w:rPr>
        <w:t>#필요시 작성</w:t>
      </w:r>
      <w:r w:rsidR="002033C1">
        <w:rPr>
          <w:rFonts w:hint="eastAsia"/>
        </w:rPr>
        <w:t xml:space="preserve"> </w:t>
      </w:r>
      <w:r w:rsidR="002033C1">
        <w:t xml:space="preserve">: </w:t>
      </w:r>
      <w:r w:rsidR="0048507B">
        <w:rPr>
          <w:rFonts w:hint="eastAsia"/>
        </w:rPr>
        <w:t>법무관리시스템</w:t>
      </w:r>
      <w:r w:rsidR="002033C1">
        <w:rPr>
          <w:rFonts w:hint="eastAsia"/>
        </w:rPr>
        <w:t xml:space="preserve"> 해당 없음.</w:t>
      </w:r>
    </w:p>
    <w:p w14:paraId="08D336F8" w14:textId="29F0702F" w:rsidR="00914944" w:rsidRDefault="00914944" w:rsidP="00510C89"/>
    <w:p w14:paraId="1A7DB213" w14:textId="3AF168AA" w:rsidR="00914944" w:rsidRDefault="00CF092A" w:rsidP="00914944">
      <w:pPr>
        <w:pStyle w:val="2"/>
        <w:numPr>
          <w:ilvl w:val="1"/>
          <w:numId w:val="1"/>
        </w:numPr>
      </w:pPr>
      <w:r>
        <w:rPr>
          <w:rFonts w:hint="eastAsia"/>
        </w:rPr>
        <w:t>문제</w:t>
      </w:r>
      <w:r w:rsidR="00BC6A52">
        <w:rPr>
          <w:rFonts w:hint="eastAsia"/>
        </w:rPr>
        <w:t xml:space="preserve"> </w:t>
      </w:r>
      <w:r>
        <w:rPr>
          <w:rFonts w:hint="eastAsia"/>
        </w:rPr>
        <w:t>/</w:t>
      </w:r>
      <w:r w:rsidR="00BC6A52">
        <w:t xml:space="preserve"> </w:t>
      </w:r>
      <w:r w:rsidR="00914944">
        <w:rPr>
          <w:rFonts w:hint="eastAsia"/>
        </w:rPr>
        <w:t>장애</w:t>
      </w:r>
      <w:r>
        <w:rPr>
          <w:rFonts w:hint="eastAsia"/>
        </w:rPr>
        <w:t xml:space="preserve"> 관리</w:t>
      </w:r>
    </w:p>
    <w:p w14:paraId="080C755F" w14:textId="1C5676F2" w:rsidR="00914944" w:rsidRDefault="00914944" w:rsidP="00510C89">
      <w:r>
        <w:rPr>
          <w:rFonts w:hint="eastAsia"/>
        </w:rPr>
        <w:t>시스템(서비스)</w:t>
      </w:r>
      <w:r>
        <w:t xml:space="preserve"> </w:t>
      </w:r>
      <w:r>
        <w:rPr>
          <w:rFonts w:hint="eastAsia"/>
        </w:rPr>
        <w:t xml:space="preserve">운영 과정에서 발생한 </w:t>
      </w:r>
      <w:r w:rsidR="00BC6A52">
        <w:rPr>
          <w:rFonts w:hint="eastAsia"/>
        </w:rPr>
        <w:t>문제(해결된,</w:t>
      </w:r>
      <w:r w:rsidR="00BC6A52">
        <w:t xml:space="preserve"> </w:t>
      </w:r>
      <w:r w:rsidR="00BC6A52">
        <w:rPr>
          <w:rFonts w:hint="eastAsia"/>
        </w:rPr>
        <w:t>진행중인)</w:t>
      </w:r>
      <w:r w:rsidR="00BC6A52">
        <w:t xml:space="preserve"> </w:t>
      </w:r>
      <w:r w:rsidR="00BC6A52">
        <w:rPr>
          <w:rFonts w:hint="eastAsia"/>
        </w:rPr>
        <w:t xml:space="preserve">관리 및 </w:t>
      </w:r>
      <w:r>
        <w:rPr>
          <w:rFonts w:hint="eastAsia"/>
        </w:rPr>
        <w:t>장애</w:t>
      </w:r>
      <w:r w:rsidR="00BC6A52">
        <w:t xml:space="preserve"> </w:t>
      </w:r>
      <w:r w:rsidR="00BC6A52">
        <w:rPr>
          <w:rFonts w:hint="eastAsia"/>
        </w:rPr>
        <w:t>관리 내용 기록</w:t>
      </w:r>
    </w:p>
    <w:p w14:paraId="55029E92" w14:textId="608A2A9E" w:rsidR="00914944" w:rsidRDefault="00914944" w:rsidP="00510C89"/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108"/>
        <w:gridCol w:w="2294"/>
        <w:gridCol w:w="2551"/>
        <w:gridCol w:w="2835"/>
      </w:tblGrid>
      <w:tr w:rsidR="00AF5FB4" w:rsidRPr="00AA546E" w14:paraId="309CCF25" w14:textId="2D9B7B12" w:rsidTr="00AF5FB4">
        <w:tc>
          <w:tcPr>
            <w:tcW w:w="1101" w:type="dxa"/>
            <w:shd w:val="clear" w:color="auto" w:fill="EEECE1"/>
          </w:tcPr>
          <w:p w14:paraId="029EAAEF" w14:textId="61AD9506" w:rsidR="00AF5FB4" w:rsidRPr="00AA546E" w:rsidRDefault="00AF5FB4" w:rsidP="00914944">
            <w:pPr>
              <w:tabs>
                <w:tab w:val="left" w:pos="729"/>
                <w:tab w:val="center" w:pos="1019"/>
              </w:tabs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발생시간</w:t>
            </w:r>
          </w:p>
        </w:tc>
        <w:tc>
          <w:tcPr>
            <w:tcW w:w="1108" w:type="dxa"/>
            <w:shd w:val="clear" w:color="auto" w:fill="EEECE1"/>
          </w:tcPr>
          <w:p w14:paraId="1C103E36" w14:textId="7D19E322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종료시간</w:t>
            </w:r>
          </w:p>
        </w:tc>
        <w:tc>
          <w:tcPr>
            <w:tcW w:w="2294" w:type="dxa"/>
            <w:shd w:val="clear" w:color="auto" w:fill="EEECE1"/>
          </w:tcPr>
          <w:p w14:paraId="362F579D" w14:textId="696F523D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유형</w:t>
            </w:r>
          </w:p>
        </w:tc>
        <w:tc>
          <w:tcPr>
            <w:tcW w:w="2551" w:type="dxa"/>
            <w:shd w:val="clear" w:color="auto" w:fill="EEECE1"/>
          </w:tcPr>
          <w:p w14:paraId="51410324" w14:textId="7A1B19DE" w:rsidR="00AF5FB4" w:rsidRPr="00AA546E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영향도</w:t>
            </w:r>
          </w:p>
        </w:tc>
        <w:tc>
          <w:tcPr>
            <w:tcW w:w="2835" w:type="dxa"/>
            <w:shd w:val="clear" w:color="auto" w:fill="EEECE1"/>
          </w:tcPr>
          <w:p w14:paraId="40CD2FEA" w14:textId="0B6D6079" w:rsidR="00AF5FB4" w:rsidRDefault="00AF5FB4" w:rsidP="00914944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리포트</w:t>
            </w:r>
          </w:p>
        </w:tc>
      </w:tr>
      <w:tr w:rsidR="00AF5FB4" w:rsidRPr="00510C89" w14:paraId="48813EB0" w14:textId="1AB3FDB3" w:rsidTr="00AF5FB4">
        <w:tc>
          <w:tcPr>
            <w:tcW w:w="1101" w:type="dxa"/>
            <w:shd w:val="clear" w:color="auto" w:fill="auto"/>
          </w:tcPr>
          <w:p w14:paraId="0AC38AA6" w14:textId="1D788095" w:rsidR="00AF5FB4" w:rsidRPr="00510C89" w:rsidRDefault="00AF5FB4" w:rsidP="00914944">
            <w:pPr>
              <w:jc w:val="center"/>
            </w:pPr>
          </w:p>
        </w:tc>
        <w:tc>
          <w:tcPr>
            <w:tcW w:w="1108" w:type="dxa"/>
          </w:tcPr>
          <w:p w14:paraId="0AAAAB5E" w14:textId="3017D5F9" w:rsidR="00AF5FB4" w:rsidRPr="00510C89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507CFD4E" w14:textId="137CA6CE" w:rsidR="00AF5FB4" w:rsidRPr="00510C89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660E701A" w14:textId="31653A5C" w:rsidR="00AF5FB4" w:rsidRPr="00510C89" w:rsidRDefault="00AF5FB4" w:rsidP="00AF5FB4">
            <w:pPr>
              <w:jc w:val="left"/>
            </w:pPr>
          </w:p>
        </w:tc>
        <w:tc>
          <w:tcPr>
            <w:tcW w:w="2835" w:type="dxa"/>
          </w:tcPr>
          <w:p w14:paraId="06187FC4" w14:textId="180921E0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  <w:tr w:rsidR="00AF5FB4" w:rsidRPr="00510C89" w14:paraId="381E9D58" w14:textId="77777777" w:rsidTr="00AF5FB4">
        <w:tc>
          <w:tcPr>
            <w:tcW w:w="1101" w:type="dxa"/>
            <w:shd w:val="clear" w:color="auto" w:fill="auto"/>
          </w:tcPr>
          <w:p w14:paraId="05B3AC70" w14:textId="2B714DFB" w:rsidR="00AF5FB4" w:rsidRDefault="00AF5FB4" w:rsidP="00BC6A52">
            <w:pPr>
              <w:jc w:val="center"/>
            </w:pPr>
          </w:p>
        </w:tc>
        <w:tc>
          <w:tcPr>
            <w:tcW w:w="1108" w:type="dxa"/>
          </w:tcPr>
          <w:p w14:paraId="58EAF47E" w14:textId="1E5E8717" w:rsidR="00AF5FB4" w:rsidRDefault="00AF5FB4" w:rsidP="00914944">
            <w:pPr>
              <w:jc w:val="center"/>
            </w:pPr>
          </w:p>
        </w:tc>
        <w:tc>
          <w:tcPr>
            <w:tcW w:w="2294" w:type="dxa"/>
          </w:tcPr>
          <w:p w14:paraId="48B25B44" w14:textId="48AFE12E" w:rsidR="00AF5FB4" w:rsidRDefault="00AF5FB4" w:rsidP="00914944">
            <w:pPr>
              <w:jc w:val="center"/>
            </w:pPr>
          </w:p>
        </w:tc>
        <w:tc>
          <w:tcPr>
            <w:tcW w:w="2551" w:type="dxa"/>
            <w:shd w:val="clear" w:color="auto" w:fill="auto"/>
          </w:tcPr>
          <w:p w14:paraId="7D642334" w14:textId="32E9A6C7" w:rsidR="00AF5FB4" w:rsidRDefault="00AF5FB4" w:rsidP="00914944">
            <w:pPr>
              <w:jc w:val="center"/>
            </w:pPr>
          </w:p>
        </w:tc>
        <w:tc>
          <w:tcPr>
            <w:tcW w:w="2835" w:type="dxa"/>
          </w:tcPr>
          <w:p w14:paraId="077895FC" w14:textId="6ECBC80E" w:rsidR="00AF5FB4" w:rsidRPr="00856EAE" w:rsidRDefault="00AF5FB4" w:rsidP="00914944">
            <w:pPr>
              <w:jc w:val="center"/>
              <w:rPr>
                <w:u w:val="single"/>
              </w:rPr>
            </w:pPr>
          </w:p>
        </w:tc>
      </w:tr>
    </w:tbl>
    <w:p w14:paraId="2F91E410" w14:textId="184E4A6D" w:rsidR="0035624C" w:rsidRDefault="0035624C" w:rsidP="00510C89"/>
    <w:p w14:paraId="50DBB8D3" w14:textId="77777777" w:rsidR="00914944" w:rsidRPr="00914944" w:rsidRDefault="0035624C" w:rsidP="00510C89">
      <w:r>
        <w:br w:type="page"/>
      </w:r>
    </w:p>
    <w:p w14:paraId="0CD78FFF" w14:textId="669118C4" w:rsidR="0006241D" w:rsidRDefault="0006241D" w:rsidP="0006241D">
      <w:pPr>
        <w:pStyle w:val="10"/>
        <w:numPr>
          <w:ilvl w:val="0"/>
          <w:numId w:val="1"/>
        </w:numPr>
      </w:pPr>
      <w:bookmarkStart w:id="26" w:name="_Toc219310854"/>
      <w:r>
        <w:rPr>
          <w:rFonts w:hint="eastAsia"/>
        </w:rPr>
        <w:t>별첨</w:t>
      </w:r>
      <w:r w:rsidR="005E67A4">
        <w:rPr>
          <w:rFonts w:hint="eastAsia"/>
        </w:rPr>
        <w:t xml:space="preserve"> </w:t>
      </w:r>
      <w:r w:rsidR="005E67A4">
        <w:t>(</w:t>
      </w:r>
      <w:r w:rsidR="005E67A4">
        <w:rPr>
          <w:rFonts w:hint="eastAsia"/>
        </w:rPr>
        <w:t>O</w:t>
      </w:r>
      <w:r w:rsidR="005E67A4">
        <w:t>ption)</w:t>
      </w:r>
      <w:bookmarkEnd w:id="26"/>
    </w:p>
    <w:p w14:paraId="676FFF0D" w14:textId="49F91C90" w:rsidR="00615AE2" w:rsidRDefault="00615AE2" w:rsidP="00615AE2">
      <w:r>
        <w:rPr>
          <w:rFonts w:hint="eastAsia"/>
        </w:rPr>
        <w:t>별첨</w:t>
      </w:r>
      <w:r w:rsidRPr="00843526">
        <w:t xml:space="preserve">의 목적은 </w:t>
      </w:r>
      <w:r>
        <w:rPr>
          <w:rFonts w:hint="eastAsia"/>
        </w:rPr>
        <w:t>각 운영 시스템별 다양한 형태로 존재하는 비표준 자료를 등록하기 위함.</w:t>
      </w:r>
    </w:p>
    <w:p w14:paraId="0BE94395" w14:textId="77777777" w:rsidR="00615AE2" w:rsidRDefault="00615AE2" w:rsidP="00615AE2"/>
    <w:p w14:paraId="10320579" w14:textId="77777777" w:rsidR="00C930E7" w:rsidRDefault="00C930E7" w:rsidP="00C930E7">
      <w:pPr>
        <w:pStyle w:val="2"/>
        <w:numPr>
          <w:ilvl w:val="1"/>
          <w:numId w:val="1"/>
        </w:numPr>
      </w:pPr>
      <w:bookmarkStart w:id="27" w:name="_Toc219310855"/>
      <w:r>
        <w:rPr>
          <w:rFonts w:hint="eastAsia"/>
        </w:rPr>
        <w:t>개발환경 설치</w:t>
      </w:r>
      <w:r>
        <w:t xml:space="preserve"> </w:t>
      </w:r>
      <w:r>
        <w:rPr>
          <w:rFonts w:hint="eastAsia"/>
        </w:rPr>
        <w:t>및 개발가이드</w:t>
      </w:r>
      <w:bookmarkEnd w:id="27"/>
    </w:p>
    <w:p w14:paraId="2EAA2E51" w14:textId="5281F719" w:rsidR="00510C89" w:rsidRDefault="00C930E7" w:rsidP="00510C89">
      <w:pPr>
        <w:rPr>
          <w:b/>
          <w:bCs/>
        </w:rPr>
      </w:pPr>
      <w:r w:rsidRPr="002033C1">
        <w:rPr>
          <w:rFonts w:hint="eastAsia"/>
          <w:b/>
          <w:bCs/>
        </w:rPr>
        <w:t>#별도첨부</w:t>
      </w:r>
    </w:p>
    <w:p w14:paraId="4D240CF6" w14:textId="04FAC4D7" w:rsidR="002033C1" w:rsidRDefault="002033C1" w:rsidP="002033C1">
      <w:r w:rsidRPr="002033C1">
        <w:rPr>
          <w:rFonts w:hint="eastAsia"/>
        </w:rPr>
        <w:t>운영자매뉴얼</w:t>
      </w:r>
      <w:r w:rsidRPr="002033C1">
        <w:t>_(</w:t>
      </w:r>
      <w:r w:rsidR="0048507B">
        <w:rPr>
          <w:rFonts w:hint="eastAsia"/>
        </w:rPr>
        <w:t>법무관리시스템</w:t>
      </w:r>
      <w:r w:rsidRPr="002033C1">
        <w:t>)_v1</w:t>
      </w:r>
      <w:r w:rsidR="00AB2F13">
        <w:t>.</w:t>
      </w:r>
      <w:r w:rsidRPr="002033C1">
        <w:t>docx</w:t>
      </w:r>
    </w:p>
    <w:p w14:paraId="1F5AB1D8" w14:textId="21458688" w:rsidR="0080339E" w:rsidRDefault="0080339E" w:rsidP="006F0F63"/>
    <w:p w14:paraId="50FC183E" w14:textId="403B4AB9" w:rsidR="0080339E" w:rsidRDefault="0080339E" w:rsidP="0080339E">
      <w:pPr>
        <w:pStyle w:val="2"/>
        <w:numPr>
          <w:ilvl w:val="1"/>
          <w:numId w:val="1"/>
        </w:numPr>
      </w:pPr>
      <w:bookmarkStart w:id="28" w:name="_Toc219310857"/>
      <w:r>
        <w:rPr>
          <w:rFonts w:hint="eastAsia"/>
        </w:rPr>
        <w:t>재해복구 매뉴얼</w:t>
      </w:r>
      <w:r w:rsidR="00615AE2">
        <w:rPr>
          <w:rFonts w:hint="eastAsia"/>
        </w:rPr>
        <w:t>(</w:t>
      </w:r>
      <w:r w:rsidR="00615AE2">
        <w:t>DR</w:t>
      </w:r>
      <w:r w:rsidR="00615AE2">
        <w:rPr>
          <w:rFonts w:hint="eastAsia"/>
        </w:rPr>
        <w:t>절차서)</w:t>
      </w:r>
      <w:bookmarkEnd w:id="28"/>
    </w:p>
    <w:p w14:paraId="61448329" w14:textId="0ADDC946" w:rsidR="00CD1074" w:rsidRDefault="0080339E" w:rsidP="0080339E">
      <w:r w:rsidRPr="002033C1">
        <w:rPr>
          <w:rFonts w:hint="eastAsia"/>
          <w:b/>
          <w:bCs/>
        </w:rPr>
        <w:t>#</w:t>
      </w:r>
      <w:r w:rsidR="0048507B">
        <w:rPr>
          <w:rFonts w:hint="eastAsia"/>
          <w:b/>
          <w:bCs/>
        </w:rPr>
        <w:t xml:space="preserve">법무관리시스템 </w:t>
      </w:r>
      <w:r w:rsidR="00E5212F">
        <w:rPr>
          <w:rFonts w:hint="eastAsia"/>
          <w:b/>
          <w:bCs/>
        </w:rPr>
        <w:t>해당 없음 (</w:t>
      </w:r>
      <w:r w:rsidR="00E5212F">
        <w:rPr>
          <w:b/>
          <w:bCs/>
        </w:rPr>
        <w:t>DR</w:t>
      </w:r>
      <w:r w:rsidR="00E5212F">
        <w:rPr>
          <w:rFonts w:hint="eastAsia"/>
          <w:b/>
          <w:bCs/>
        </w:rPr>
        <w:t>서버 없음)</w:t>
      </w:r>
    </w:p>
    <w:p w14:paraId="0346DF95" w14:textId="3C9E1AA4" w:rsidR="0080339E" w:rsidRDefault="0080339E" w:rsidP="006F0F63"/>
    <w:p w14:paraId="73592D71" w14:textId="22F1DF4A" w:rsidR="005E67A4" w:rsidRDefault="005E67A4" w:rsidP="005E67A4">
      <w:pPr>
        <w:pStyle w:val="2"/>
        <w:numPr>
          <w:ilvl w:val="1"/>
          <w:numId w:val="1"/>
        </w:numPr>
      </w:pPr>
      <w:bookmarkStart w:id="29" w:name="_Toc219310858"/>
      <w:r>
        <w:rPr>
          <w:rFonts w:hint="eastAsia"/>
        </w:rPr>
        <w:t>테이블 목록</w:t>
      </w:r>
      <w:bookmarkEnd w:id="29"/>
    </w:p>
    <w:p w14:paraId="3F314C26" w14:textId="15CBB415" w:rsidR="005E67A4" w:rsidRPr="00CD1074" w:rsidRDefault="005E67A4" w:rsidP="005E67A4">
      <w:pPr>
        <w:rPr>
          <w:b/>
          <w:bCs/>
        </w:rPr>
      </w:pPr>
      <w:r w:rsidRPr="00CD1074">
        <w:rPr>
          <w:rFonts w:hint="eastAsia"/>
          <w:b/>
          <w:bCs/>
        </w:rPr>
        <w:t>#별도첨부</w:t>
      </w:r>
    </w:p>
    <w:p w14:paraId="3E4EBE27" w14:textId="7AE8E886" w:rsidR="00CD1074" w:rsidRDefault="0048507B" w:rsidP="005E67A4">
      <w:r>
        <w:rPr>
          <w:rFonts w:hint="eastAsia"/>
        </w:rPr>
        <w:t>법무관리시스템</w:t>
      </w:r>
      <w:r w:rsidR="00CD1074" w:rsidRPr="00CD1074">
        <w:t>_테이블현황(</w:t>
      </w:r>
      <w:r w:rsidRPr="005A132A">
        <w:t>20260</w:t>
      </w:r>
      <w:r>
        <w:t>420</w:t>
      </w:r>
      <w:r w:rsidR="00CD1074" w:rsidRPr="00CD1074">
        <w:t>).xlsx</w:t>
      </w:r>
    </w:p>
    <w:p w14:paraId="1870DE39" w14:textId="012DB264" w:rsidR="005E67A4" w:rsidRPr="00CD1074" w:rsidRDefault="005E67A4" w:rsidP="006F0F63"/>
    <w:p w14:paraId="74A79539" w14:textId="0CC723D4" w:rsidR="008F060E" w:rsidRPr="008F060E" w:rsidRDefault="00121CB5" w:rsidP="006F0F63">
      <w:pPr>
        <w:pStyle w:val="2"/>
        <w:numPr>
          <w:ilvl w:val="1"/>
          <w:numId w:val="1"/>
        </w:numPr>
      </w:pPr>
      <w:r>
        <w:rPr>
          <w:rFonts w:hint="eastAsia"/>
        </w:rPr>
        <w:t>기타</w:t>
      </w:r>
    </w:p>
    <w:sectPr w:rsidR="008F060E" w:rsidRPr="008F060E" w:rsidSect="005907E3">
      <w:headerReference w:type="default" r:id="rId17"/>
      <w:footerReference w:type="default" r:id="rId18"/>
      <w:footerReference w:type="first" r:id="rId19"/>
      <w:pgSz w:w="11906" w:h="16838" w:code="9"/>
      <w:pgMar w:top="1985" w:right="1134" w:bottom="1701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88EAA" w14:textId="77777777" w:rsidR="009E7F91" w:rsidRDefault="009E7F91">
      <w:r>
        <w:separator/>
      </w:r>
    </w:p>
  </w:endnote>
  <w:endnote w:type="continuationSeparator" w:id="0">
    <w:p w14:paraId="2A056010" w14:textId="77777777" w:rsidR="009E7F91" w:rsidRDefault="009E7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387D3" w14:textId="691621E2" w:rsidR="00066FA9" w:rsidRPr="00AF539C" w:rsidRDefault="00066FA9" w:rsidP="00CC63F7">
    <w:pPr>
      <w:pStyle w:val="a5"/>
      <w:framePr w:h="264" w:hRule="exact" w:wrap="around" w:vAnchor="text" w:hAnchor="page" w:x="5842" w:y="442"/>
      <w:rPr>
        <w:color w:val="292929"/>
        <w:sz w:val="16"/>
        <w:szCs w:val="16"/>
      </w:rPr>
    </w:pPr>
    <w:r w:rsidRPr="00AF539C">
      <w:rPr>
        <w:color w:val="292929"/>
        <w:sz w:val="16"/>
        <w:szCs w:val="16"/>
      </w:rPr>
      <w:fldChar w:fldCharType="begin"/>
    </w:r>
    <w:r w:rsidRPr="00AF539C">
      <w:rPr>
        <w:color w:val="292929"/>
        <w:sz w:val="16"/>
        <w:szCs w:val="16"/>
      </w:rPr>
      <w:instrText xml:space="preserve">PAGE  </w:instrText>
    </w:r>
    <w:r w:rsidRPr="00AF539C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AF539C">
      <w:rPr>
        <w:color w:val="292929"/>
        <w:sz w:val="16"/>
        <w:szCs w:val="16"/>
      </w:rPr>
      <w:fldChar w:fldCharType="end"/>
    </w:r>
    <w:r w:rsidRPr="00AF539C">
      <w:rPr>
        <w:rFonts w:hint="eastAsia"/>
        <w:color w:val="292929"/>
        <w:sz w:val="16"/>
        <w:szCs w:val="16"/>
      </w:rPr>
      <w:t>/</w:t>
    </w:r>
    <w:r w:rsidRPr="00465809">
      <w:rPr>
        <w:color w:val="292929"/>
        <w:sz w:val="16"/>
        <w:szCs w:val="16"/>
      </w:rPr>
      <w:fldChar w:fldCharType="begin"/>
    </w:r>
    <w:r w:rsidRPr="00465809">
      <w:rPr>
        <w:color w:val="292929"/>
        <w:sz w:val="16"/>
        <w:szCs w:val="16"/>
      </w:rPr>
      <w:instrText xml:space="preserve"> NUMPAGES </w:instrText>
    </w:r>
    <w:r w:rsidRPr="00465809">
      <w:rPr>
        <w:color w:val="292929"/>
        <w:sz w:val="16"/>
        <w:szCs w:val="16"/>
      </w:rPr>
      <w:fldChar w:fldCharType="separate"/>
    </w:r>
    <w:r w:rsidR="00E67BAB">
      <w:rPr>
        <w:noProof/>
        <w:color w:val="292929"/>
        <w:sz w:val="16"/>
        <w:szCs w:val="16"/>
      </w:rPr>
      <w:t>14</w:t>
    </w:r>
    <w:r w:rsidRPr="00465809">
      <w:rPr>
        <w:color w:val="292929"/>
        <w:sz w:val="16"/>
        <w:szCs w:val="16"/>
      </w:rPr>
      <w:fldChar w:fldCharType="end"/>
    </w:r>
  </w:p>
  <w:p w14:paraId="088387D4" w14:textId="7898AFB9" w:rsidR="00066FA9" w:rsidRPr="009F3E1A" w:rsidRDefault="009E7F91" w:rsidP="009F3E1A">
    <w:pPr>
      <w:pStyle w:val="a5"/>
      <w:jc w:val="right"/>
      <w:rPr>
        <w:b/>
        <w:bCs/>
      </w:rPr>
    </w:pPr>
    <w:r>
      <w:rPr>
        <w:b/>
        <w:bCs/>
        <w:noProof/>
      </w:rPr>
      <w:pict w14:anchorId="088387D8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-18pt;margin-top:20.25pt;width:142.95pt;height:27pt;z-index:3" filled="f" stroked="f">
          <v:textbox style="mso-next-textbox:#_x0000_s2052">
            <w:txbxContent>
              <w:p w14:paraId="088387EB" w14:textId="5C9E7DA6" w:rsidR="00066FA9" w:rsidRPr="00AF539C" w:rsidRDefault="00066FA9" w:rsidP="00E70B05">
                <w:pPr>
                  <w:rPr>
                    <w:color w:val="292929"/>
                    <w:sz w:val="16"/>
                    <w:szCs w:val="16"/>
                  </w:rPr>
                </w:pP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한화 </w:t>
                </w:r>
                <w:r>
                  <w:rPr>
                    <w:rFonts w:hint="eastAsia"/>
                    <w:color w:val="292929"/>
                    <w:sz w:val="16"/>
                    <w:szCs w:val="16"/>
                  </w:rPr>
                  <w:t>시스템</w:t>
                </w:r>
                <w:r w:rsidRPr="00AF539C">
                  <w:rPr>
                    <w:rFonts w:hint="eastAsia"/>
                    <w:color w:val="292929"/>
                    <w:sz w:val="16"/>
                    <w:szCs w:val="16"/>
                  </w:rPr>
                  <w:t xml:space="preserve">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금융</w:t>
                </w:r>
                <w:r w:rsidR="000F0545">
                  <w:rPr>
                    <w:color w:val="292929"/>
                    <w:sz w:val="16"/>
                    <w:szCs w:val="16"/>
                  </w:rPr>
                  <w:t xml:space="preserve">ITO </w:t>
                </w:r>
                <w:r w:rsidR="000F0545">
                  <w:rPr>
                    <w:rFonts w:hint="eastAsia"/>
                    <w:color w:val="292929"/>
                    <w:sz w:val="16"/>
                    <w:szCs w:val="16"/>
                  </w:rPr>
                  <w:t>품질 U</w:t>
                </w:r>
                <w:r w:rsidR="000F0545">
                  <w:rPr>
                    <w:color w:val="292929"/>
                    <w:sz w:val="16"/>
                    <w:szCs w:val="16"/>
                  </w:rPr>
                  <w:t>nit</w:t>
                </w:r>
                <w:r w:rsidR="009F3E1A">
                  <w:rPr>
                    <w:color w:val="292929"/>
                    <w:sz w:val="16"/>
                    <w:szCs w:val="16"/>
                  </w:rPr>
                  <w:t xml:space="preserve">                                                                                        </w:t>
                </w:r>
              </w:p>
            </w:txbxContent>
          </v:textbox>
        </v:shape>
      </w:pict>
    </w:r>
    <w:r w:rsidR="00A92C3F">
      <w:rPr>
        <w:b/>
        <w:bCs/>
      </w:rPr>
      <w:pict w14:anchorId="6905D4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0" o:spid="_x0000_i1031" type="#_x0000_t75" style="width:61.35pt;height:20.05pt;visibility:visible;mso-wrap-style:square">
          <v:imagedata r:id="rId1" o:title=""/>
        </v:shape>
      </w:pict>
    </w:r>
    <w:r>
      <w:rPr>
        <w:b/>
        <w:bCs/>
        <w:noProof/>
      </w:rPr>
      <w:pict w14:anchorId="088387D6">
        <v:line id="_x0000_s2051" style="position:absolute;left:0;text-align:left;flip:x;z-index:2;mso-position-horizontal-relative:text;mso-position-vertical-relative:text" from="5in,21.05pt" to="5in,26.7pt" strokecolor="#4d4d4d" strokeweight=".5pt"/>
      </w:pict>
    </w:r>
    <w:r>
      <w:rPr>
        <w:b/>
        <w:bCs/>
        <w:noProof/>
      </w:rPr>
      <w:pict w14:anchorId="088387D7">
        <v:line id="_x0000_s2053" style="position:absolute;left:0;text-align:left;flip:x;z-index:4;mso-position-horizontal-relative:text;mso-position-vertical-relative:text" from="134.25pt,21.05pt" to="134.25pt,26.7pt" strokecolor="#4d4d4d" strokeweight=".5pt"/>
      </w:pict>
    </w:r>
    <w:r>
      <w:rPr>
        <w:b/>
        <w:bCs/>
        <w:noProof/>
      </w:rPr>
      <w:pict w14:anchorId="088387D9">
        <v:line id="_x0000_s2050" style="position:absolute;left:0;text-align:left;z-index:1;mso-position-horizontal-relative:text;mso-position-vertical-relative:text" from="-13.95pt,23.25pt" to="495pt,23.25pt" strokeweight=".5pt"/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F2C1D" w14:textId="78D340DF" w:rsidR="00416890" w:rsidRDefault="005A6CC6" w:rsidP="005A6CC6">
    <w:pPr>
      <w:pStyle w:val="a5"/>
      <w:tabs>
        <w:tab w:val="clear" w:pos="4252"/>
        <w:tab w:val="center" w:pos="4819"/>
        <w:tab w:val="left" w:pos="4895"/>
      </w:tabs>
      <w:jc w:val="left"/>
    </w:pPr>
    <w:r>
      <w:tab/>
      <w:t xml:space="preserve">                             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512A3" w14:textId="77777777" w:rsidR="009E7F91" w:rsidRDefault="009E7F91">
      <w:r>
        <w:separator/>
      </w:r>
    </w:p>
  </w:footnote>
  <w:footnote w:type="continuationSeparator" w:id="0">
    <w:p w14:paraId="70BFF7D4" w14:textId="77777777" w:rsidR="009E7F91" w:rsidRDefault="009E7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8" w:space="0" w:color="auto"/>
        <w:left w:val="single" w:sz="4" w:space="0" w:color="808080"/>
        <w:bottom w:val="single" w:sz="8" w:space="0" w:color="auto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Look w:val="01E0" w:firstRow="1" w:lastRow="1" w:firstColumn="1" w:lastColumn="1" w:noHBand="0" w:noVBand="0"/>
    </w:tblPr>
    <w:tblGrid>
      <w:gridCol w:w="711"/>
      <w:gridCol w:w="1557"/>
      <w:gridCol w:w="1015"/>
      <w:gridCol w:w="3125"/>
      <w:gridCol w:w="1015"/>
      <w:gridCol w:w="2736"/>
    </w:tblGrid>
    <w:tr w:rsidR="00066FA9" w:rsidRPr="00781744" w14:paraId="088387CA" w14:textId="77777777">
      <w:trPr>
        <w:trHeight w:val="707"/>
        <w:jc w:val="center"/>
      </w:trPr>
      <w:tc>
        <w:tcPr>
          <w:tcW w:w="2268" w:type="dxa"/>
          <w:gridSpan w:val="2"/>
          <w:shd w:val="clear" w:color="auto" w:fill="auto"/>
          <w:vAlign w:val="center"/>
        </w:tcPr>
        <w:p w14:paraId="088387C8" w14:textId="17C4F0B9" w:rsidR="00066FA9" w:rsidRPr="00781744" w:rsidRDefault="00A92C3F" w:rsidP="00494CAB">
          <w:pPr>
            <w:spacing w:line="240" w:lineRule="auto"/>
            <w:jc w:val="center"/>
          </w:pPr>
          <w:r>
            <w:pict w14:anchorId="08AFFE2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0" type="#_x0000_t75" style="width:101.45pt;height:36.95pt">
                <v:imagedata r:id="rId1" o:title="Hanwha Systems_RGB_4_KH"/>
              </v:shape>
            </w:pict>
          </w:r>
        </w:p>
      </w:tc>
      <w:tc>
        <w:tcPr>
          <w:tcW w:w="7891" w:type="dxa"/>
          <w:gridSpan w:val="4"/>
          <w:shd w:val="clear" w:color="auto" w:fill="auto"/>
          <w:vAlign w:val="center"/>
        </w:tcPr>
        <w:p w14:paraId="088387C9" w14:textId="19A979E9" w:rsidR="00066FA9" w:rsidRPr="00AF539C" w:rsidRDefault="00796783" w:rsidP="00494CAB">
          <w:pPr>
            <w:spacing w:line="240" w:lineRule="auto"/>
            <w:jc w:val="center"/>
            <w:rPr>
              <w:b/>
              <w:bCs/>
              <w:sz w:val="30"/>
              <w:szCs w:val="30"/>
            </w:rPr>
          </w:pPr>
          <w:r>
            <w:rPr>
              <w:rFonts w:hint="eastAsia"/>
              <w:b/>
              <w:bCs/>
              <w:sz w:val="30"/>
              <w:szCs w:val="30"/>
            </w:rPr>
            <w:t>운영자 매뉴얼</w:t>
          </w:r>
        </w:p>
      </w:tc>
    </w:tr>
    <w:tr w:rsidR="00066FA9" w:rsidRPr="009026D6" w14:paraId="088387D1" w14:textId="77777777">
      <w:trPr>
        <w:trHeight w:val="354"/>
        <w:jc w:val="center"/>
      </w:trPr>
      <w:tc>
        <w:tcPr>
          <w:tcW w:w="711" w:type="dxa"/>
          <w:shd w:val="clear" w:color="auto" w:fill="auto"/>
          <w:vAlign w:val="center"/>
        </w:tcPr>
        <w:p w14:paraId="088387CB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날 짜</w:t>
          </w:r>
        </w:p>
      </w:tc>
      <w:tc>
        <w:tcPr>
          <w:tcW w:w="1557" w:type="dxa"/>
          <w:shd w:val="clear" w:color="auto" w:fill="auto"/>
          <w:vAlign w:val="center"/>
        </w:tcPr>
        <w:p w14:paraId="088387CC" w14:textId="2E2B9556" w:rsidR="00585572" w:rsidRPr="00AF539C" w:rsidRDefault="00066FA9" w:rsidP="00C3024F">
          <w:pPr>
            <w:spacing w:line="240" w:lineRule="auto"/>
            <w:rPr>
              <w:color w:val="292929"/>
              <w:sz w:val="18"/>
              <w:szCs w:val="18"/>
            </w:rPr>
          </w:pPr>
          <w:r w:rsidRPr="00AF539C">
            <w:rPr>
              <w:rFonts w:hint="eastAsia"/>
              <w:color w:val="292929"/>
              <w:sz w:val="18"/>
              <w:szCs w:val="18"/>
            </w:rPr>
            <w:t>20</w:t>
          </w:r>
          <w:r w:rsidR="00796783">
            <w:rPr>
              <w:color w:val="292929"/>
              <w:sz w:val="18"/>
              <w:szCs w:val="18"/>
            </w:rPr>
            <w:t>26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585572">
            <w:rPr>
              <w:color w:val="292929"/>
              <w:sz w:val="18"/>
              <w:szCs w:val="18"/>
            </w:rPr>
            <w:t>04</w:t>
          </w:r>
          <w:r w:rsidRPr="00AF539C">
            <w:rPr>
              <w:rFonts w:hint="eastAsia"/>
              <w:color w:val="292929"/>
              <w:sz w:val="18"/>
              <w:szCs w:val="18"/>
            </w:rPr>
            <w:t xml:space="preserve">. </w:t>
          </w:r>
          <w:r w:rsidR="0018288E">
            <w:rPr>
              <w:color w:val="292929"/>
              <w:sz w:val="18"/>
              <w:szCs w:val="18"/>
            </w:rPr>
            <w:t>20</w:t>
          </w:r>
        </w:p>
      </w:tc>
      <w:tc>
        <w:tcPr>
          <w:tcW w:w="1015" w:type="dxa"/>
          <w:shd w:val="clear" w:color="auto" w:fill="auto"/>
          <w:vAlign w:val="center"/>
        </w:tcPr>
        <w:p w14:paraId="088387CD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문서번호</w:t>
          </w:r>
        </w:p>
      </w:tc>
      <w:tc>
        <w:tcPr>
          <w:tcW w:w="3125" w:type="dxa"/>
          <w:shd w:val="clear" w:color="auto" w:fill="auto"/>
          <w:vAlign w:val="center"/>
        </w:tcPr>
        <w:p w14:paraId="088387CE" w14:textId="1651ECF5" w:rsidR="00066FA9" w:rsidRPr="00416890" w:rsidRDefault="00416890" w:rsidP="00416890">
          <w:pPr>
            <w:rPr>
              <w:color w:val="292929"/>
              <w:sz w:val="18"/>
              <w:szCs w:val="18"/>
            </w:rPr>
          </w:pPr>
          <w:r w:rsidRPr="00416890">
            <w:rPr>
              <w:color w:val="292929"/>
              <w:sz w:val="18"/>
              <w:szCs w:val="18"/>
            </w:rPr>
            <w:t>HICT_FSO_QLT_I01</w:t>
          </w:r>
        </w:p>
      </w:tc>
      <w:tc>
        <w:tcPr>
          <w:tcW w:w="1015" w:type="dxa"/>
          <w:shd w:val="clear" w:color="auto" w:fill="auto"/>
          <w:vAlign w:val="center"/>
        </w:tcPr>
        <w:p w14:paraId="088387CF" w14:textId="77777777" w:rsidR="00066FA9" w:rsidRPr="009026D6" w:rsidRDefault="00066FA9" w:rsidP="00494CAB">
          <w:pPr>
            <w:spacing w:line="240" w:lineRule="auto"/>
            <w:jc w:val="center"/>
            <w:rPr>
              <w:color w:val="292929"/>
              <w:sz w:val="18"/>
              <w:szCs w:val="18"/>
            </w:rPr>
          </w:pPr>
          <w:r w:rsidRPr="009026D6">
            <w:rPr>
              <w:rFonts w:hint="eastAsia"/>
              <w:color w:val="292929"/>
              <w:sz w:val="18"/>
              <w:szCs w:val="18"/>
            </w:rPr>
            <w:t>개정번호</w:t>
          </w:r>
        </w:p>
      </w:tc>
      <w:tc>
        <w:tcPr>
          <w:tcW w:w="2736" w:type="dxa"/>
          <w:shd w:val="clear" w:color="auto" w:fill="auto"/>
          <w:vAlign w:val="center"/>
        </w:tcPr>
        <w:p w14:paraId="088387D0" w14:textId="383E6E30" w:rsidR="00066FA9" w:rsidRPr="00AF539C" w:rsidRDefault="00066FA9" w:rsidP="006F2247">
          <w:pPr>
            <w:spacing w:line="240" w:lineRule="auto"/>
            <w:rPr>
              <w:color w:val="292929"/>
              <w:sz w:val="18"/>
              <w:szCs w:val="18"/>
            </w:rPr>
          </w:pPr>
          <w:r>
            <w:rPr>
              <w:rFonts w:hint="eastAsia"/>
              <w:color w:val="292929"/>
              <w:sz w:val="18"/>
              <w:szCs w:val="18"/>
            </w:rPr>
            <w:t xml:space="preserve">Version </w:t>
          </w:r>
          <w:r w:rsidR="00585572">
            <w:rPr>
              <w:color w:val="292929"/>
              <w:sz w:val="18"/>
              <w:szCs w:val="18"/>
            </w:rPr>
            <w:t>1</w:t>
          </w:r>
          <w:r>
            <w:rPr>
              <w:rFonts w:hint="eastAsia"/>
              <w:color w:val="292929"/>
              <w:sz w:val="18"/>
              <w:szCs w:val="18"/>
            </w:rPr>
            <w:t>.</w:t>
          </w:r>
          <w:r w:rsidR="00796783">
            <w:rPr>
              <w:color w:val="292929"/>
              <w:sz w:val="18"/>
              <w:szCs w:val="18"/>
            </w:rPr>
            <w:t>0</w:t>
          </w:r>
        </w:p>
      </w:tc>
    </w:tr>
  </w:tbl>
  <w:p w14:paraId="088387D2" w14:textId="77777777" w:rsidR="00066FA9" w:rsidRPr="009026D6" w:rsidRDefault="00066FA9">
    <w:pPr>
      <w:rPr>
        <w:color w:val="292929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54942A9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964" w:hanging="907"/>
      </w:pPr>
      <w:rPr>
        <w:rFonts w:hint="eastAsia"/>
      </w:rPr>
    </w:lvl>
    <w:lvl w:ilvl="7">
      <w:start w:val="1"/>
      <w:numFmt w:val="decimal"/>
      <w:pStyle w:val="8"/>
      <w:suff w:val="space"/>
      <w:lvlText w:val="%1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pStyle w:val="9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" w15:restartNumberingAfterBreak="0">
    <w:nsid w:val="008C250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" w15:restartNumberingAfterBreak="0">
    <w:nsid w:val="02051FEE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" w15:restartNumberingAfterBreak="0">
    <w:nsid w:val="03311AD0"/>
    <w:multiLevelType w:val="hybridMultilevel"/>
    <w:tmpl w:val="860E667C"/>
    <w:lvl w:ilvl="0" w:tplc="3578CE38">
      <w:start w:val="1"/>
      <w:numFmt w:val="bullet"/>
      <w:lvlText w:val="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ACA17EC"/>
    <w:multiLevelType w:val="hybridMultilevel"/>
    <w:tmpl w:val="93E05FAC"/>
    <w:lvl w:ilvl="0" w:tplc="E76831BE">
      <w:start w:val="1"/>
      <w:numFmt w:val="bullet"/>
      <w:lvlText w:val=""/>
      <w:lvlJc w:val="left"/>
      <w:pPr>
        <w:tabs>
          <w:tab w:val="num" w:pos="362"/>
        </w:tabs>
        <w:ind w:left="362" w:hanging="362"/>
      </w:pPr>
      <w:rPr>
        <w:rFonts w:ascii="Wingdings" w:hAnsi="Wingdings" w:hint="default"/>
      </w:rPr>
    </w:lvl>
    <w:lvl w:ilvl="1" w:tplc="C82AB184">
      <w:start w:val="1"/>
      <w:numFmt w:val="bullet"/>
      <w:lvlText w:val=""/>
      <w:lvlJc w:val="left"/>
      <w:pPr>
        <w:tabs>
          <w:tab w:val="num" w:pos="916"/>
        </w:tabs>
        <w:ind w:left="916" w:hanging="400"/>
      </w:pPr>
      <w:rPr>
        <w:rFonts w:ascii="Wingdings" w:hAnsi="Wingdings" w:hint="default"/>
      </w:rPr>
    </w:lvl>
    <w:lvl w:ilvl="2" w:tplc="3578CE38">
      <w:start w:val="1"/>
      <w:numFmt w:val="bullet"/>
      <w:lvlText w:val=""/>
      <w:lvlJc w:val="left"/>
      <w:pPr>
        <w:tabs>
          <w:tab w:val="num" w:pos="1200"/>
        </w:tabs>
        <w:ind w:left="1200" w:hanging="284"/>
      </w:pPr>
      <w:rPr>
        <w:rFonts w:ascii="Wingdings 2" w:hAnsi="Wingdings 2" w:hint="default"/>
      </w:rPr>
    </w:lvl>
    <w:lvl w:ilvl="3" w:tplc="04090009">
      <w:start w:val="1"/>
      <w:numFmt w:val="bullet"/>
      <w:lvlText w:val=""/>
      <w:lvlJc w:val="left"/>
      <w:pPr>
        <w:ind w:left="1676" w:hanging="360"/>
      </w:pPr>
      <w:rPr>
        <w:rFonts w:ascii="Wingdings" w:hAnsi="Wingdings" w:hint="default"/>
      </w:rPr>
    </w:lvl>
    <w:lvl w:ilvl="4" w:tplc="6C7C31C8" w:tentative="1">
      <w:start w:val="1"/>
      <w:numFmt w:val="bullet"/>
      <w:lvlText w:val=""/>
      <w:lvlJc w:val="left"/>
      <w:pPr>
        <w:tabs>
          <w:tab w:val="num" w:pos="2116"/>
        </w:tabs>
        <w:ind w:left="2116" w:hanging="400"/>
      </w:pPr>
      <w:rPr>
        <w:rFonts w:ascii="Wingdings" w:hAnsi="Wingdings" w:hint="default"/>
      </w:rPr>
    </w:lvl>
    <w:lvl w:ilvl="5" w:tplc="27F090DE" w:tentative="1">
      <w:start w:val="1"/>
      <w:numFmt w:val="bullet"/>
      <w:lvlText w:val=""/>
      <w:lvlJc w:val="left"/>
      <w:pPr>
        <w:tabs>
          <w:tab w:val="num" w:pos="2516"/>
        </w:tabs>
        <w:ind w:left="2516" w:hanging="400"/>
      </w:pPr>
      <w:rPr>
        <w:rFonts w:ascii="Wingdings" w:hAnsi="Wingdings" w:hint="default"/>
      </w:rPr>
    </w:lvl>
    <w:lvl w:ilvl="6" w:tplc="0AEE8CFE" w:tentative="1">
      <w:start w:val="1"/>
      <w:numFmt w:val="bullet"/>
      <w:lvlText w:val=""/>
      <w:lvlJc w:val="left"/>
      <w:pPr>
        <w:tabs>
          <w:tab w:val="num" w:pos="2916"/>
        </w:tabs>
        <w:ind w:left="2916" w:hanging="400"/>
      </w:pPr>
      <w:rPr>
        <w:rFonts w:ascii="Wingdings" w:hAnsi="Wingdings" w:hint="default"/>
      </w:rPr>
    </w:lvl>
    <w:lvl w:ilvl="7" w:tplc="74F8CB3C" w:tentative="1">
      <w:start w:val="1"/>
      <w:numFmt w:val="bullet"/>
      <w:lvlText w:val=""/>
      <w:lvlJc w:val="left"/>
      <w:pPr>
        <w:tabs>
          <w:tab w:val="num" w:pos="3316"/>
        </w:tabs>
        <w:ind w:left="3316" w:hanging="400"/>
      </w:pPr>
      <w:rPr>
        <w:rFonts w:ascii="Wingdings" w:hAnsi="Wingdings" w:hint="default"/>
      </w:rPr>
    </w:lvl>
    <w:lvl w:ilvl="8" w:tplc="5608F632" w:tentative="1">
      <w:start w:val="1"/>
      <w:numFmt w:val="bullet"/>
      <w:lvlText w:val=""/>
      <w:lvlJc w:val="left"/>
      <w:pPr>
        <w:tabs>
          <w:tab w:val="num" w:pos="3716"/>
        </w:tabs>
        <w:ind w:left="3716" w:hanging="400"/>
      </w:pPr>
      <w:rPr>
        <w:rFonts w:ascii="Wingdings" w:hAnsi="Wingdings" w:hint="default"/>
      </w:rPr>
    </w:lvl>
  </w:abstractNum>
  <w:abstractNum w:abstractNumId="5" w15:restartNumberingAfterBreak="0">
    <w:nsid w:val="10315976"/>
    <w:multiLevelType w:val="hybridMultilevel"/>
    <w:tmpl w:val="950C7716"/>
    <w:lvl w:ilvl="0" w:tplc="543275C0">
      <w:start w:val="1"/>
      <w:numFmt w:val="bullet"/>
      <w:pStyle w:val="-3"/>
      <w:lvlText w:val=""/>
      <w:lvlJc w:val="left"/>
      <w:pPr>
        <w:tabs>
          <w:tab w:val="num" w:pos="1194"/>
        </w:tabs>
        <w:ind w:left="1194" w:hanging="40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155BC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7" w15:restartNumberingAfterBreak="0">
    <w:nsid w:val="1387447E"/>
    <w:multiLevelType w:val="hybridMultilevel"/>
    <w:tmpl w:val="B50C2298"/>
    <w:lvl w:ilvl="0" w:tplc="DB784D2A">
      <w:start w:val="1"/>
      <w:numFmt w:val="decimalEnclosedCircle"/>
      <w:pStyle w:val="1"/>
      <w:lvlText w:val="%1"/>
      <w:lvlJc w:val="left"/>
      <w:pPr>
        <w:tabs>
          <w:tab w:val="num" w:pos="1367"/>
        </w:tabs>
        <w:ind w:left="1367" w:hanging="567"/>
      </w:pPr>
      <w:rPr>
        <w:rFonts w:ascii="돋움" w:eastAsia="돋움"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19371A28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9" w15:restartNumberingAfterBreak="0">
    <w:nsid w:val="193A7CBA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0" w15:restartNumberingAfterBreak="0">
    <w:nsid w:val="21FF7F2E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1" w15:restartNumberingAfterBreak="0">
    <w:nsid w:val="23EE2564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2" w15:restartNumberingAfterBreak="0">
    <w:nsid w:val="262A545C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3" w15:restartNumberingAfterBreak="0">
    <w:nsid w:val="321F7FE5"/>
    <w:multiLevelType w:val="multilevel"/>
    <w:tmpl w:val="FCC6E00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11"/>
      <w:lvlText w:val="%1.%2."/>
      <w:lvlJc w:val="left"/>
      <w:pPr>
        <w:tabs>
          <w:tab w:val="num" w:pos="737"/>
        </w:tabs>
        <w:ind w:left="907" w:hanging="90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48215779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5" w15:restartNumberingAfterBreak="0">
    <w:nsid w:val="48785C14"/>
    <w:multiLevelType w:val="multilevel"/>
    <w:tmpl w:val="43603530"/>
    <w:lvl w:ilvl="0">
      <w:start w:val="1"/>
      <w:numFmt w:val="decimal"/>
      <w:pStyle w:val="10"/>
      <w:suff w:val="space"/>
      <w:lvlText w:val="%1."/>
      <w:lvlJc w:val="left"/>
      <w:pPr>
        <w:ind w:left="907" w:hanging="907"/>
      </w:pPr>
      <w:rPr>
        <w:rFonts w:ascii="돋움" w:eastAsia="돋움" w:hAnsi="돋움" w:hint="eastAsia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3" w:firstLine="0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6">
      <w:start w:val="1"/>
      <w:numFmt w:val="decimal"/>
      <w:suff w:val="space"/>
      <w:lvlText w:val="(%7)"/>
      <w:lvlJc w:val="left"/>
      <w:pPr>
        <w:ind w:left="1021" w:hanging="851"/>
      </w:pPr>
      <w:rPr>
        <w:rFonts w:hint="eastAsia"/>
      </w:rPr>
    </w:lvl>
    <w:lvl w:ilvl="7">
      <w:start w:val="1"/>
      <w:numFmt w:val="decimal"/>
      <w:suff w:val="space"/>
      <w:lvlText w:val="%8)"/>
      <w:lvlJc w:val="left"/>
      <w:pPr>
        <w:ind w:left="1247" w:hanging="623"/>
      </w:pPr>
      <w:rPr>
        <w:rFonts w:hint="eastAsia"/>
      </w:rPr>
    </w:lvl>
    <w:lvl w:ilvl="8">
      <w:start w:val="1"/>
      <w:numFmt w:val="decimalEnclosedCircle"/>
      <w:suff w:val="space"/>
      <w:lvlText w:val="%9"/>
      <w:lvlJc w:val="left"/>
      <w:pPr>
        <w:ind w:left="1701" w:hanging="624"/>
      </w:pPr>
      <w:rPr>
        <w:rFonts w:hint="eastAsia"/>
      </w:rPr>
    </w:lvl>
  </w:abstractNum>
  <w:abstractNum w:abstractNumId="16" w15:restartNumberingAfterBreak="0">
    <w:nsid w:val="4F8C6637"/>
    <w:multiLevelType w:val="multilevel"/>
    <w:tmpl w:val="FA16E1E0"/>
    <w:numStyleLink w:val="a"/>
  </w:abstractNum>
  <w:abstractNum w:abstractNumId="17" w15:restartNumberingAfterBreak="0">
    <w:nsid w:val="51E057D7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8" w15:restartNumberingAfterBreak="0">
    <w:nsid w:val="54DF3B82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19" w15:restartNumberingAfterBreak="0">
    <w:nsid w:val="5BB16012"/>
    <w:multiLevelType w:val="hybridMultilevel"/>
    <w:tmpl w:val="DA80177A"/>
    <w:lvl w:ilvl="0" w:tplc="14288F82">
      <w:start w:val="5"/>
      <w:numFmt w:val="bullet"/>
      <w:lvlText w:val="-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C271E1D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1" w15:restartNumberingAfterBreak="0">
    <w:nsid w:val="5D66656D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2" w15:restartNumberingAfterBreak="0">
    <w:nsid w:val="5D9C7DE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3" w15:restartNumberingAfterBreak="0">
    <w:nsid w:val="5FB2060A"/>
    <w:multiLevelType w:val="multilevel"/>
    <w:tmpl w:val="A60CC1A6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4" w15:restartNumberingAfterBreak="0">
    <w:nsid w:val="609E4721"/>
    <w:multiLevelType w:val="hybridMultilevel"/>
    <w:tmpl w:val="9F8C5B18"/>
    <w:lvl w:ilvl="0" w:tplc="B9DCB43A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5CA337C"/>
    <w:multiLevelType w:val="multilevel"/>
    <w:tmpl w:val="FA16E1E0"/>
    <w:numStyleLink w:val="a"/>
  </w:abstractNum>
  <w:abstractNum w:abstractNumId="26" w15:restartNumberingAfterBreak="0">
    <w:nsid w:val="70181DA8"/>
    <w:multiLevelType w:val="multilevel"/>
    <w:tmpl w:val="FA16E1E0"/>
    <w:styleLink w:val="a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27" w15:restartNumberingAfterBreak="0">
    <w:nsid w:val="726D15DE"/>
    <w:multiLevelType w:val="hybridMultilevel"/>
    <w:tmpl w:val="84D2E1F6"/>
    <w:lvl w:ilvl="0" w:tplc="A21EC2FA">
      <w:start w:val="5"/>
      <w:numFmt w:val="bullet"/>
      <w:lvlText w:val="-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35E23DB"/>
    <w:multiLevelType w:val="multilevel"/>
    <w:tmpl w:val="FA16E1E0"/>
    <w:numStyleLink w:val="a"/>
  </w:abstractNum>
  <w:abstractNum w:abstractNumId="29" w15:restartNumberingAfterBreak="0">
    <w:nsid w:val="73B95CC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0" w15:restartNumberingAfterBreak="0">
    <w:nsid w:val="75896522"/>
    <w:multiLevelType w:val="multilevel"/>
    <w:tmpl w:val="2FFA1A4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31" w15:restartNumberingAfterBreak="0">
    <w:nsid w:val="77BE03B1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abstractNum w:abstractNumId="32" w15:restartNumberingAfterBreak="0">
    <w:nsid w:val="78756723"/>
    <w:multiLevelType w:val="hybridMultilevel"/>
    <w:tmpl w:val="661EEE10"/>
    <w:lvl w:ilvl="0" w:tplc="6C3E1BA8">
      <w:start w:val="25"/>
      <w:numFmt w:val="bullet"/>
      <w:lvlText w:val=""/>
      <w:lvlJc w:val="left"/>
      <w:pPr>
        <w:ind w:left="760" w:hanging="360"/>
      </w:pPr>
      <w:rPr>
        <w:rFonts w:ascii="Wingdings" w:eastAsia="돋움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AB95F9F"/>
    <w:multiLevelType w:val="multilevel"/>
    <w:tmpl w:val="FA16E1E0"/>
    <w:lvl w:ilvl="0">
      <w:start w:val="1"/>
      <w:numFmt w:val="decimal"/>
      <w:lvlText w:val="(%1)"/>
      <w:lvlJc w:val="left"/>
      <w:pPr>
        <w:tabs>
          <w:tab w:val="num" w:pos="851"/>
        </w:tabs>
        <w:ind w:left="851" w:hanging="567"/>
      </w:pPr>
      <w:rPr>
        <w:rFonts w:ascii="바탕" w:eastAsia="돋움" w:hAnsi="바탕" w:hint="eastAsia"/>
        <w:kern w:val="2"/>
        <w:sz w:val="22"/>
        <w:szCs w:val="24"/>
      </w:rPr>
    </w:lvl>
    <w:lvl w:ilvl="1">
      <w:start w:val="1"/>
      <w:numFmt w:val="upperLetter"/>
      <w:lvlText w:val="%2."/>
      <w:lvlJc w:val="left"/>
      <w:pPr>
        <w:tabs>
          <w:tab w:val="num" w:pos="560"/>
        </w:tabs>
        <w:ind w:left="5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960"/>
        </w:tabs>
        <w:ind w:left="9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360"/>
        </w:tabs>
        <w:ind w:left="13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1760"/>
        </w:tabs>
        <w:ind w:left="17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160"/>
        </w:tabs>
        <w:ind w:left="21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560"/>
        </w:tabs>
        <w:ind w:left="25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2960"/>
        </w:tabs>
        <w:ind w:left="29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360"/>
        </w:tabs>
        <w:ind w:left="3360" w:hanging="400"/>
      </w:pPr>
      <w:rPr>
        <w:rFonts w:hint="eastAsia"/>
      </w:rPr>
    </w:lvl>
  </w:abstractNum>
  <w:num w:numId="1">
    <w:abstractNumId w:val="15"/>
  </w:num>
  <w:num w:numId="2">
    <w:abstractNumId w:val="0"/>
  </w:num>
  <w:num w:numId="3">
    <w:abstractNumId w:val="13"/>
  </w:num>
  <w:num w:numId="4">
    <w:abstractNumId w:val="28"/>
  </w:num>
  <w:num w:numId="5">
    <w:abstractNumId w:val="26"/>
  </w:num>
  <w:num w:numId="6">
    <w:abstractNumId w:val="15"/>
  </w:num>
  <w:num w:numId="7">
    <w:abstractNumId w:val="4"/>
  </w:num>
  <w:num w:numId="8">
    <w:abstractNumId w:val="3"/>
  </w:num>
  <w:num w:numId="9">
    <w:abstractNumId w:val="16"/>
  </w:num>
  <w:num w:numId="10">
    <w:abstractNumId w:val="25"/>
  </w:num>
  <w:num w:numId="11">
    <w:abstractNumId w:val="7"/>
  </w:num>
  <w:num w:numId="12">
    <w:abstractNumId w:val="1"/>
  </w:num>
  <w:num w:numId="13">
    <w:abstractNumId w:val="20"/>
  </w:num>
  <w:num w:numId="14">
    <w:abstractNumId w:val="5"/>
  </w:num>
  <w:num w:numId="15">
    <w:abstractNumId w:val="23"/>
  </w:num>
  <w:num w:numId="16">
    <w:abstractNumId w:val="11"/>
  </w:num>
  <w:num w:numId="17">
    <w:abstractNumId w:val="2"/>
  </w:num>
  <w:num w:numId="18">
    <w:abstractNumId w:val="18"/>
  </w:num>
  <w:num w:numId="19">
    <w:abstractNumId w:val="21"/>
  </w:num>
  <w:num w:numId="20">
    <w:abstractNumId w:val="14"/>
  </w:num>
  <w:num w:numId="21">
    <w:abstractNumId w:val="33"/>
  </w:num>
  <w:num w:numId="22">
    <w:abstractNumId w:val="12"/>
  </w:num>
  <w:num w:numId="23">
    <w:abstractNumId w:val="17"/>
  </w:num>
  <w:num w:numId="24">
    <w:abstractNumId w:val="8"/>
  </w:num>
  <w:num w:numId="25">
    <w:abstractNumId w:val="29"/>
  </w:num>
  <w:num w:numId="26">
    <w:abstractNumId w:val="31"/>
  </w:num>
  <w:num w:numId="27">
    <w:abstractNumId w:val="22"/>
  </w:num>
  <w:num w:numId="28">
    <w:abstractNumId w:val="9"/>
  </w:num>
  <w:num w:numId="29">
    <w:abstractNumId w:val="6"/>
  </w:num>
  <w:num w:numId="30">
    <w:abstractNumId w:val="10"/>
  </w:num>
  <w:num w:numId="31">
    <w:abstractNumId w:val="32"/>
  </w:num>
  <w:num w:numId="32">
    <w:abstractNumId w:val="24"/>
  </w:num>
  <w:num w:numId="33">
    <w:abstractNumId w:val="30"/>
  </w:num>
  <w:num w:numId="34">
    <w:abstractNumId w:val="27"/>
  </w:num>
  <w:num w:numId="35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125"/>
    <w:rsid w:val="00002D5B"/>
    <w:rsid w:val="00003631"/>
    <w:rsid w:val="00006A8F"/>
    <w:rsid w:val="000118E6"/>
    <w:rsid w:val="00011E48"/>
    <w:rsid w:val="000147F8"/>
    <w:rsid w:val="0001731C"/>
    <w:rsid w:val="00020F9D"/>
    <w:rsid w:val="00021A97"/>
    <w:rsid w:val="00023EB5"/>
    <w:rsid w:val="00030755"/>
    <w:rsid w:val="00032C06"/>
    <w:rsid w:val="00037644"/>
    <w:rsid w:val="00037652"/>
    <w:rsid w:val="00042EBF"/>
    <w:rsid w:val="00043493"/>
    <w:rsid w:val="000507B8"/>
    <w:rsid w:val="00050FF4"/>
    <w:rsid w:val="00062334"/>
    <w:rsid w:val="0006241D"/>
    <w:rsid w:val="00066FA9"/>
    <w:rsid w:val="000677E9"/>
    <w:rsid w:val="00067B50"/>
    <w:rsid w:val="00070E34"/>
    <w:rsid w:val="00072FE1"/>
    <w:rsid w:val="00075A67"/>
    <w:rsid w:val="00081D51"/>
    <w:rsid w:val="0009273D"/>
    <w:rsid w:val="00092E7B"/>
    <w:rsid w:val="00094E1D"/>
    <w:rsid w:val="000A21D1"/>
    <w:rsid w:val="000A3501"/>
    <w:rsid w:val="000A373A"/>
    <w:rsid w:val="000A3D15"/>
    <w:rsid w:val="000A5AC9"/>
    <w:rsid w:val="000A62E4"/>
    <w:rsid w:val="000A70E1"/>
    <w:rsid w:val="000B1B75"/>
    <w:rsid w:val="000B4253"/>
    <w:rsid w:val="000C0989"/>
    <w:rsid w:val="000C4332"/>
    <w:rsid w:val="000C4A44"/>
    <w:rsid w:val="000C5C68"/>
    <w:rsid w:val="000C6485"/>
    <w:rsid w:val="000D0AE8"/>
    <w:rsid w:val="000D48F4"/>
    <w:rsid w:val="000D5E60"/>
    <w:rsid w:val="000D7EEE"/>
    <w:rsid w:val="000E15A0"/>
    <w:rsid w:val="000E15B9"/>
    <w:rsid w:val="000E2047"/>
    <w:rsid w:val="000E5DD9"/>
    <w:rsid w:val="000F0545"/>
    <w:rsid w:val="000F0D5C"/>
    <w:rsid w:val="000F148B"/>
    <w:rsid w:val="000F3936"/>
    <w:rsid w:val="001006E4"/>
    <w:rsid w:val="00100A1C"/>
    <w:rsid w:val="00100EFD"/>
    <w:rsid w:val="00106F7E"/>
    <w:rsid w:val="001119C0"/>
    <w:rsid w:val="0011388A"/>
    <w:rsid w:val="00114D41"/>
    <w:rsid w:val="00121A3E"/>
    <w:rsid w:val="00121CB5"/>
    <w:rsid w:val="00124DD7"/>
    <w:rsid w:val="00126081"/>
    <w:rsid w:val="001304FC"/>
    <w:rsid w:val="001319D8"/>
    <w:rsid w:val="001343D6"/>
    <w:rsid w:val="00134D0C"/>
    <w:rsid w:val="00134FE8"/>
    <w:rsid w:val="00135831"/>
    <w:rsid w:val="00141014"/>
    <w:rsid w:val="00143217"/>
    <w:rsid w:val="001457AD"/>
    <w:rsid w:val="001503FB"/>
    <w:rsid w:val="00151F03"/>
    <w:rsid w:val="00151F6A"/>
    <w:rsid w:val="00152CFB"/>
    <w:rsid w:val="00153F4F"/>
    <w:rsid w:val="001569B1"/>
    <w:rsid w:val="001630DC"/>
    <w:rsid w:val="001636EF"/>
    <w:rsid w:val="00164FA1"/>
    <w:rsid w:val="001759D6"/>
    <w:rsid w:val="0018241C"/>
    <w:rsid w:val="0018288E"/>
    <w:rsid w:val="00183A42"/>
    <w:rsid w:val="00185883"/>
    <w:rsid w:val="001945ED"/>
    <w:rsid w:val="001A186C"/>
    <w:rsid w:val="001A5D02"/>
    <w:rsid w:val="001B27A3"/>
    <w:rsid w:val="001B6F0D"/>
    <w:rsid w:val="001C34AE"/>
    <w:rsid w:val="001C5503"/>
    <w:rsid w:val="001C71AD"/>
    <w:rsid w:val="001D0A8A"/>
    <w:rsid w:val="001D0CE4"/>
    <w:rsid w:val="001D40FE"/>
    <w:rsid w:val="001D5143"/>
    <w:rsid w:val="001D7B62"/>
    <w:rsid w:val="001E2C78"/>
    <w:rsid w:val="001E34B0"/>
    <w:rsid w:val="001E5A5E"/>
    <w:rsid w:val="001F01C3"/>
    <w:rsid w:val="001F4678"/>
    <w:rsid w:val="001F730C"/>
    <w:rsid w:val="00200CF5"/>
    <w:rsid w:val="002033C1"/>
    <w:rsid w:val="00207532"/>
    <w:rsid w:val="002076BC"/>
    <w:rsid w:val="00207AC3"/>
    <w:rsid w:val="0021053D"/>
    <w:rsid w:val="002130A4"/>
    <w:rsid w:val="00214F46"/>
    <w:rsid w:val="0021641D"/>
    <w:rsid w:val="00217B4C"/>
    <w:rsid w:val="0022514D"/>
    <w:rsid w:val="00225838"/>
    <w:rsid w:val="00226456"/>
    <w:rsid w:val="00230334"/>
    <w:rsid w:val="002310CE"/>
    <w:rsid w:val="00233EB9"/>
    <w:rsid w:val="00235824"/>
    <w:rsid w:val="00240488"/>
    <w:rsid w:val="0024151C"/>
    <w:rsid w:val="00243A02"/>
    <w:rsid w:val="00246337"/>
    <w:rsid w:val="002500A0"/>
    <w:rsid w:val="00250316"/>
    <w:rsid w:val="002528FD"/>
    <w:rsid w:val="00267ED8"/>
    <w:rsid w:val="00270543"/>
    <w:rsid w:val="00271F23"/>
    <w:rsid w:val="00277C9D"/>
    <w:rsid w:val="00281A50"/>
    <w:rsid w:val="002840E9"/>
    <w:rsid w:val="00284439"/>
    <w:rsid w:val="0028674E"/>
    <w:rsid w:val="00290CC3"/>
    <w:rsid w:val="002916A6"/>
    <w:rsid w:val="00293551"/>
    <w:rsid w:val="00293E1A"/>
    <w:rsid w:val="002A315A"/>
    <w:rsid w:val="002A4551"/>
    <w:rsid w:val="002A5E60"/>
    <w:rsid w:val="002B070F"/>
    <w:rsid w:val="002B39CE"/>
    <w:rsid w:val="002B4A3E"/>
    <w:rsid w:val="002C1F75"/>
    <w:rsid w:val="002D0DF1"/>
    <w:rsid w:val="002D11E5"/>
    <w:rsid w:val="002D5C31"/>
    <w:rsid w:val="002D6032"/>
    <w:rsid w:val="002D60E1"/>
    <w:rsid w:val="002D7F50"/>
    <w:rsid w:val="002E12CE"/>
    <w:rsid w:val="002E5A89"/>
    <w:rsid w:val="002E68EC"/>
    <w:rsid w:val="002F1EA5"/>
    <w:rsid w:val="002F34FE"/>
    <w:rsid w:val="002F38F0"/>
    <w:rsid w:val="002F7909"/>
    <w:rsid w:val="00300A1A"/>
    <w:rsid w:val="00304C71"/>
    <w:rsid w:val="0030537A"/>
    <w:rsid w:val="00305723"/>
    <w:rsid w:val="00305CCA"/>
    <w:rsid w:val="00307754"/>
    <w:rsid w:val="00311345"/>
    <w:rsid w:val="0031275B"/>
    <w:rsid w:val="00317636"/>
    <w:rsid w:val="00320A7C"/>
    <w:rsid w:val="00321260"/>
    <w:rsid w:val="00323160"/>
    <w:rsid w:val="0032341F"/>
    <w:rsid w:val="003240ED"/>
    <w:rsid w:val="00325599"/>
    <w:rsid w:val="003257FD"/>
    <w:rsid w:val="00333920"/>
    <w:rsid w:val="0033589E"/>
    <w:rsid w:val="003369BC"/>
    <w:rsid w:val="003377E6"/>
    <w:rsid w:val="00340922"/>
    <w:rsid w:val="00340F72"/>
    <w:rsid w:val="003415CE"/>
    <w:rsid w:val="00342FED"/>
    <w:rsid w:val="00344A23"/>
    <w:rsid w:val="00344D1F"/>
    <w:rsid w:val="003514EF"/>
    <w:rsid w:val="0035624C"/>
    <w:rsid w:val="00356D29"/>
    <w:rsid w:val="00356DA9"/>
    <w:rsid w:val="00357EED"/>
    <w:rsid w:val="00363BF5"/>
    <w:rsid w:val="00364F83"/>
    <w:rsid w:val="003673F9"/>
    <w:rsid w:val="003730B4"/>
    <w:rsid w:val="00375B79"/>
    <w:rsid w:val="003829C9"/>
    <w:rsid w:val="0038365A"/>
    <w:rsid w:val="0038477C"/>
    <w:rsid w:val="003920FC"/>
    <w:rsid w:val="003A082F"/>
    <w:rsid w:val="003B0305"/>
    <w:rsid w:val="003B3C8E"/>
    <w:rsid w:val="003B4415"/>
    <w:rsid w:val="003B488E"/>
    <w:rsid w:val="003B51D2"/>
    <w:rsid w:val="003B6138"/>
    <w:rsid w:val="003C2FCF"/>
    <w:rsid w:val="003C3B95"/>
    <w:rsid w:val="003C40BA"/>
    <w:rsid w:val="003D117C"/>
    <w:rsid w:val="003D2BAD"/>
    <w:rsid w:val="003D2DA3"/>
    <w:rsid w:val="003D3C5B"/>
    <w:rsid w:val="003D6038"/>
    <w:rsid w:val="003D6C6A"/>
    <w:rsid w:val="003D72CA"/>
    <w:rsid w:val="003D736F"/>
    <w:rsid w:val="003E4C02"/>
    <w:rsid w:val="003E5DCD"/>
    <w:rsid w:val="003F7081"/>
    <w:rsid w:val="00404C6A"/>
    <w:rsid w:val="004072FB"/>
    <w:rsid w:val="00411B84"/>
    <w:rsid w:val="00413180"/>
    <w:rsid w:val="00413448"/>
    <w:rsid w:val="00414045"/>
    <w:rsid w:val="00414A90"/>
    <w:rsid w:val="00415CC3"/>
    <w:rsid w:val="00416410"/>
    <w:rsid w:val="00416890"/>
    <w:rsid w:val="00420BAF"/>
    <w:rsid w:val="0042129E"/>
    <w:rsid w:val="00427087"/>
    <w:rsid w:val="00427EF2"/>
    <w:rsid w:val="00434F4D"/>
    <w:rsid w:val="004359B9"/>
    <w:rsid w:val="0044105F"/>
    <w:rsid w:val="004456FF"/>
    <w:rsid w:val="00450070"/>
    <w:rsid w:val="00451E9B"/>
    <w:rsid w:val="0045348F"/>
    <w:rsid w:val="00456AE8"/>
    <w:rsid w:val="00461455"/>
    <w:rsid w:val="0046265F"/>
    <w:rsid w:val="00467799"/>
    <w:rsid w:val="00470BBF"/>
    <w:rsid w:val="00470D84"/>
    <w:rsid w:val="00473705"/>
    <w:rsid w:val="00473B33"/>
    <w:rsid w:val="0047747F"/>
    <w:rsid w:val="0048186D"/>
    <w:rsid w:val="00481E0F"/>
    <w:rsid w:val="00484442"/>
    <w:rsid w:val="0048507B"/>
    <w:rsid w:val="004859F4"/>
    <w:rsid w:val="00486177"/>
    <w:rsid w:val="00491627"/>
    <w:rsid w:val="00491E27"/>
    <w:rsid w:val="0049201F"/>
    <w:rsid w:val="00492B4D"/>
    <w:rsid w:val="00494CAB"/>
    <w:rsid w:val="00496938"/>
    <w:rsid w:val="00497B93"/>
    <w:rsid w:val="004A0A00"/>
    <w:rsid w:val="004A0BD1"/>
    <w:rsid w:val="004A3F91"/>
    <w:rsid w:val="004B243A"/>
    <w:rsid w:val="004C24A2"/>
    <w:rsid w:val="004C49A1"/>
    <w:rsid w:val="004C6CD5"/>
    <w:rsid w:val="004D0A98"/>
    <w:rsid w:val="004D3AF8"/>
    <w:rsid w:val="004D5E1B"/>
    <w:rsid w:val="004E2CDB"/>
    <w:rsid w:val="004E4379"/>
    <w:rsid w:val="004E4645"/>
    <w:rsid w:val="004F68BD"/>
    <w:rsid w:val="004F74E3"/>
    <w:rsid w:val="004F74EC"/>
    <w:rsid w:val="00501BB6"/>
    <w:rsid w:val="0050460E"/>
    <w:rsid w:val="00505F5A"/>
    <w:rsid w:val="00510C89"/>
    <w:rsid w:val="0051203F"/>
    <w:rsid w:val="00512407"/>
    <w:rsid w:val="00514576"/>
    <w:rsid w:val="00514AB9"/>
    <w:rsid w:val="00525026"/>
    <w:rsid w:val="00537D0F"/>
    <w:rsid w:val="00541C08"/>
    <w:rsid w:val="00542B48"/>
    <w:rsid w:val="005437A1"/>
    <w:rsid w:val="0055160E"/>
    <w:rsid w:val="005524D3"/>
    <w:rsid w:val="00554073"/>
    <w:rsid w:val="00554C7B"/>
    <w:rsid w:val="00560BCF"/>
    <w:rsid w:val="00561420"/>
    <w:rsid w:val="0056202E"/>
    <w:rsid w:val="00562939"/>
    <w:rsid w:val="00563822"/>
    <w:rsid w:val="00563F86"/>
    <w:rsid w:val="0056496F"/>
    <w:rsid w:val="005700F0"/>
    <w:rsid w:val="00571785"/>
    <w:rsid w:val="00572CDD"/>
    <w:rsid w:val="00573156"/>
    <w:rsid w:val="00574A6F"/>
    <w:rsid w:val="00575476"/>
    <w:rsid w:val="00575A53"/>
    <w:rsid w:val="00577BDD"/>
    <w:rsid w:val="00577F18"/>
    <w:rsid w:val="005847AC"/>
    <w:rsid w:val="00585572"/>
    <w:rsid w:val="005858FC"/>
    <w:rsid w:val="00587625"/>
    <w:rsid w:val="005907E3"/>
    <w:rsid w:val="005916A1"/>
    <w:rsid w:val="00592826"/>
    <w:rsid w:val="005931D9"/>
    <w:rsid w:val="005A132A"/>
    <w:rsid w:val="005A2483"/>
    <w:rsid w:val="005A6CC6"/>
    <w:rsid w:val="005A768F"/>
    <w:rsid w:val="005B21CA"/>
    <w:rsid w:val="005B3E17"/>
    <w:rsid w:val="005B6F94"/>
    <w:rsid w:val="005B7D3B"/>
    <w:rsid w:val="005C36F4"/>
    <w:rsid w:val="005C43B1"/>
    <w:rsid w:val="005C7B1E"/>
    <w:rsid w:val="005E07A9"/>
    <w:rsid w:val="005E197D"/>
    <w:rsid w:val="005E67A4"/>
    <w:rsid w:val="005F0C84"/>
    <w:rsid w:val="00601545"/>
    <w:rsid w:val="006021AF"/>
    <w:rsid w:val="00604D0A"/>
    <w:rsid w:val="006068DE"/>
    <w:rsid w:val="00612C81"/>
    <w:rsid w:val="00615AE2"/>
    <w:rsid w:val="006166DF"/>
    <w:rsid w:val="00624B6A"/>
    <w:rsid w:val="00625DCD"/>
    <w:rsid w:val="0062755C"/>
    <w:rsid w:val="00635B8B"/>
    <w:rsid w:val="00636679"/>
    <w:rsid w:val="006410A9"/>
    <w:rsid w:val="00642948"/>
    <w:rsid w:val="00645D82"/>
    <w:rsid w:val="00646F05"/>
    <w:rsid w:val="006534E0"/>
    <w:rsid w:val="00660E98"/>
    <w:rsid w:val="0066530C"/>
    <w:rsid w:val="006658A0"/>
    <w:rsid w:val="00671BE7"/>
    <w:rsid w:val="00672C20"/>
    <w:rsid w:val="00673682"/>
    <w:rsid w:val="0067381A"/>
    <w:rsid w:val="00674201"/>
    <w:rsid w:val="00676645"/>
    <w:rsid w:val="00681BA1"/>
    <w:rsid w:val="006850D7"/>
    <w:rsid w:val="00686103"/>
    <w:rsid w:val="00687934"/>
    <w:rsid w:val="00690643"/>
    <w:rsid w:val="00694E9B"/>
    <w:rsid w:val="006A1757"/>
    <w:rsid w:val="006A1FAA"/>
    <w:rsid w:val="006A44E5"/>
    <w:rsid w:val="006B5486"/>
    <w:rsid w:val="006B578E"/>
    <w:rsid w:val="006B672C"/>
    <w:rsid w:val="006B6D3D"/>
    <w:rsid w:val="006B7A40"/>
    <w:rsid w:val="006B7F01"/>
    <w:rsid w:val="006C5EF3"/>
    <w:rsid w:val="006C62FD"/>
    <w:rsid w:val="006D1FF1"/>
    <w:rsid w:val="006D4080"/>
    <w:rsid w:val="006D58B3"/>
    <w:rsid w:val="006E6A03"/>
    <w:rsid w:val="006E7B8F"/>
    <w:rsid w:val="006F07F6"/>
    <w:rsid w:val="006F0A90"/>
    <w:rsid w:val="006F0F63"/>
    <w:rsid w:val="006F142D"/>
    <w:rsid w:val="006F2247"/>
    <w:rsid w:val="006F61CB"/>
    <w:rsid w:val="006F6763"/>
    <w:rsid w:val="00707E1C"/>
    <w:rsid w:val="007125D3"/>
    <w:rsid w:val="00712CD7"/>
    <w:rsid w:val="00713E39"/>
    <w:rsid w:val="0073002B"/>
    <w:rsid w:val="0073434D"/>
    <w:rsid w:val="007348BE"/>
    <w:rsid w:val="0074060A"/>
    <w:rsid w:val="0074549E"/>
    <w:rsid w:val="00746316"/>
    <w:rsid w:val="00747727"/>
    <w:rsid w:val="00750CBA"/>
    <w:rsid w:val="00756D33"/>
    <w:rsid w:val="007577E8"/>
    <w:rsid w:val="0076354A"/>
    <w:rsid w:val="007646C4"/>
    <w:rsid w:val="00764A54"/>
    <w:rsid w:val="00764DD0"/>
    <w:rsid w:val="00765087"/>
    <w:rsid w:val="0077099A"/>
    <w:rsid w:val="00771D49"/>
    <w:rsid w:val="00782D5E"/>
    <w:rsid w:val="0078433E"/>
    <w:rsid w:val="00785901"/>
    <w:rsid w:val="00785F34"/>
    <w:rsid w:val="00791AA2"/>
    <w:rsid w:val="00792041"/>
    <w:rsid w:val="00793A9C"/>
    <w:rsid w:val="0079502B"/>
    <w:rsid w:val="007961FE"/>
    <w:rsid w:val="007963BF"/>
    <w:rsid w:val="00796783"/>
    <w:rsid w:val="007976B4"/>
    <w:rsid w:val="007A1094"/>
    <w:rsid w:val="007A2903"/>
    <w:rsid w:val="007A2F69"/>
    <w:rsid w:val="007A55A4"/>
    <w:rsid w:val="007B1624"/>
    <w:rsid w:val="007B1A58"/>
    <w:rsid w:val="007B2674"/>
    <w:rsid w:val="007C1EEC"/>
    <w:rsid w:val="007C24BF"/>
    <w:rsid w:val="007C463E"/>
    <w:rsid w:val="007C656F"/>
    <w:rsid w:val="007D032D"/>
    <w:rsid w:val="007D1330"/>
    <w:rsid w:val="007D7FB0"/>
    <w:rsid w:val="007E128E"/>
    <w:rsid w:val="007E5CE9"/>
    <w:rsid w:val="007E60D5"/>
    <w:rsid w:val="007E6461"/>
    <w:rsid w:val="007E71D1"/>
    <w:rsid w:val="007F063C"/>
    <w:rsid w:val="007F0832"/>
    <w:rsid w:val="007F2142"/>
    <w:rsid w:val="007F6785"/>
    <w:rsid w:val="008009E4"/>
    <w:rsid w:val="008022BC"/>
    <w:rsid w:val="0080339E"/>
    <w:rsid w:val="0080526B"/>
    <w:rsid w:val="00805B44"/>
    <w:rsid w:val="00810075"/>
    <w:rsid w:val="00816046"/>
    <w:rsid w:val="00816159"/>
    <w:rsid w:val="008214EE"/>
    <w:rsid w:val="008239A0"/>
    <w:rsid w:val="00830FE2"/>
    <w:rsid w:val="00832071"/>
    <w:rsid w:val="008325EF"/>
    <w:rsid w:val="00832E5C"/>
    <w:rsid w:val="00833375"/>
    <w:rsid w:val="00836171"/>
    <w:rsid w:val="00842339"/>
    <w:rsid w:val="00842BF0"/>
    <w:rsid w:val="00842E08"/>
    <w:rsid w:val="00843526"/>
    <w:rsid w:val="00844904"/>
    <w:rsid w:val="008530BB"/>
    <w:rsid w:val="008543C9"/>
    <w:rsid w:val="0085485F"/>
    <w:rsid w:val="00856A0B"/>
    <w:rsid w:val="00856C7F"/>
    <w:rsid w:val="00856EAE"/>
    <w:rsid w:val="00865DE3"/>
    <w:rsid w:val="00865F5D"/>
    <w:rsid w:val="00867F11"/>
    <w:rsid w:val="008724CA"/>
    <w:rsid w:val="00873C6C"/>
    <w:rsid w:val="00876414"/>
    <w:rsid w:val="00876D5F"/>
    <w:rsid w:val="00877103"/>
    <w:rsid w:val="00877A11"/>
    <w:rsid w:val="00882DAD"/>
    <w:rsid w:val="00882FE1"/>
    <w:rsid w:val="008844DB"/>
    <w:rsid w:val="00884E19"/>
    <w:rsid w:val="00885D54"/>
    <w:rsid w:val="00886C7B"/>
    <w:rsid w:val="00887A52"/>
    <w:rsid w:val="00891192"/>
    <w:rsid w:val="00891A0E"/>
    <w:rsid w:val="00892403"/>
    <w:rsid w:val="008929DA"/>
    <w:rsid w:val="00893CE6"/>
    <w:rsid w:val="008951CC"/>
    <w:rsid w:val="008A323B"/>
    <w:rsid w:val="008A5928"/>
    <w:rsid w:val="008B24A8"/>
    <w:rsid w:val="008B6B07"/>
    <w:rsid w:val="008C051B"/>
    <w:rsid w:val="008C6092"/>
    <w:rsid w:val="008C6CE7"/>
    <w:rsid w:val="008C6D80"/>
    <w:rsid w:val="008D1765"/>
    <w:rsid w:val="008D2374"/>
    <w:rsid w:val="008E0534"/>
    <w:rsid w:val="008E5125"/>
    <w:rsid w:val="008E7D72"/>
    <w:rsid w:val="008F0033"/>
    <w:rsid w:val="008F060E"/>
    <w:rsid w:val="008F123C"/>
    <w:rsid w:val="008F3CD1"/>
    <w:rsid w:val="008F6641"/>
    <w:rsid w:val="008F7AE6"/>
    <w:rsid w:val="00900C16"/>
    <w:rsid w:val="009026D6"/>
    <w:rsid w:val="009057CA"/>
    <w:rsid w:val="00905A14"/>
    <w:rsid w:val="009065A0"/>
    <w:rsid w:val="00914944"/>
    <w:rsid w:val="00914C82"/>
    <w:rsid w:val="00916106"/>
    <w:rsid w:val="009161E1"/>
    <w:rsid w:val="0091694A"/>
    <w:rsid w:val="0093532C"/>
    <w:rsid w:val="00942991"/>
    <w:rsid w:val="00947711"/>
    <w:rsid w:val="00954551"/>
    <w:rsid w:val="00954C2F"/>
    <w:rsid w:val="009607A3"/>
    <w:rsid w:val="00962815"/>
    <w:rsid w:val="00963B9A"/>
    <w:rsid w:val="00963F9C"/>
    <w:rsid w:val="00966223"/>
    <w:rsid w:val="0097268E"/>
    <w:rsid w:val="00975036"/>
    <w:rsid w:val="00980DA7"/>
    <w:rsid w:val="00981D12"/>
    <w:rsid w:val="00981E82"/>
    <w:rsid w:val="00986529"/>
    <w:rsid w:val="0098709A"/>
    <w:rsid w:val="00992F74"/>
    <w:rsid w:val="009A183A"/>
    <w:rsid w:val="009A3043"/>
    <w:rsid w:val="009A5BBF"/>
    <w:rsid w:val="009A7846"/>
    <w:rsid w:val="009A7CAE"/>
    <w:rsid w:val="009A7EE2"/>
    <w:rsid w:val="009B06E2"/>
    <w:rsid w:val="009B29BD"/>
    <w:rsid w:val="009B2A35"/>
    <w:rsid w:val="009B4741"/>
    <w:rsid w:val="009C13FC"/>
    <w:rsid w:val="009C2698"/>
    <w:rsid w:val="009C46EF"/>
    <w:rsid w:val="009C7EDD"/>
    <w:rsid w:val="009D2ACC"/>
    <w:rsid w:val="009D5A11"/>
    <w:rsid w:val="009D6236"/>
    <w:rsid w:val="009E01CB"/>
    <w:rsid w:val="009E0A3C"/>
    <w:rsid w:val="009E23CE"/>
    <w:rsid w:val="009E3282"/>
    <w:rsid w:val="009E4A23"/>
    <w:rsid w:val="009E4AFD"/>
    <w:rsid w:val="009E7F91"/>
    <w:rsid w:val="009F02B7"/>
    <w:rsid w:val="009F3E1A"/>
    <w:rsid w:val="009F6A20"/>
    <w:rsid w:val="00A00ED3"/>
    <w:rsid w:val="00A0770C"/>
    <w:rsid w:val="00A12315"/>
    <w:rsid w:val="00A12A67"/>
    <w:rsid w:val="00A13D7D"/>
    <w:rsid w:val="00A17675"/>
    <w:rsid w:val="00A24AF2"/>
    <w:rsid w:val="00A25EE2"/>
    <w:rsid w:val="00A277CC"/>
    <w:rsid w:val="00A30098"/>
    <w:rsid w:val="00A303D7"/>
    <w:rsid w:val="00A32527"/>
    <w:rsid w:val="00A35414"/>
    <w:rsid w:val="00A411D1"/>
    <w:rsid w:val="00A41214"/>
    <w:rsid w:val="00A429AB"/>
    <w:rsid w:val="00A4332B"/>
    <w:rsid w:val="00A4343D"/>
    <w:rsid w:val="00A4583D"/>
    <w:rsid w:val="00A50043"/>
    <w:rsid w:val="00A52318"/>
    <w:rsid w:val="00A569AA"/>
    <w:rsid w:val="00A56EFA"/>
    <w:rsid w:val="00A57144"/>
    <w:rsid w:val="00A62AFE"/>
    <w:rsid w:val="00A640A2"/>
    <w:rsid w:val="00A669CA"/>
    <w:rsid w:val="00A72482"/>
    <w:rsid w:val="00A7406C"/>
    <w:rsid w:val="00A76611"/>
    <w:rsid w:val="00A83ED3"/>
    <w:rsid w:val="00A86877"/>
    <w:rsid w:val="00A87AFA"/>
    <w:rsid w:val="00A87FD4"/>
    <w:rsid w:val="00A90216"/>
    <w:rsid w:val="00A92C3F"/>
    <w:rsid w:val="00A94AB3"/>
    <w:rsid w:val="00A95637"/>
    <w:rsid w:val="00A97C95"/>
    <w:rsid w:val="00AA051B"/>
    <w:rsid w:val="00AA4D19"/>
    <w:rsid w:val="00AA546E"/>
    <w:rsid w:val="00AA7AD4"/>
    <w:rsid w:val="00AB0A46"/>
    <w:rsid w:val="00AB2F13"/>
    <w:rsid w:val="00AB3C45"/>
    <w:rsid w:val="00AC147D"/>
    <w:rsid w:val="00AC161B"/>
    <w:rsid w:val="00AC1EFA"/>
    <w:rsid w:val="00AC3C38"/>
    <w:rsid w:val="00AC487A"/>
    <w:rsid w:val="00AC55E4"/>
    <w:rsid w:val="00AC6311"/>
    <w:rsid w:val="00AC76D6"/>
    <w:rsid w:val="00AD3DF8"/>
    <w:rsid w:val="00AE1172"/>
    <w:rsid w:val="00AE5484"/>
    <w:rsid w:val="00AF0FD1"/>
    <w:rsid w:val="00AF1AE3"/>
    <w:rsid w:val="00AF29A2"/>
    <w:rsid w:val="00AF3623"/>
    <w:rsid w:val="00AF5FB4"/>
    <w:rsid w:val="00AF605D"/>
    <w:rsid w:val="00B02C8B"/>
    <w:rsid w:val="00B03966"/>
    <w:rsid w:val="00B03C77"/>
    <w:rsid w:val="00B07727"/>
    <w:rsid w:val="00B107D6"/>
    <w:rsid w:val="00B131E9"/>
    <w:rsid w:val="00B14C20"/>
    <w:rsid w:val="00B21A4B"/>
    <w:rsid w:val="00B2643D"/>
    <w:rsid w:val="00B34B25"/>
    <w:rsid w:val="00B404E1"/>
    <w:rsid w:val="00B46F02"/>
    <w:rsid w:val="00B50763"/>
    <w:rsid w:val="00B54666"/>
    <w:rsid w:val="00B6150E"/>
    <w:rsid w:val="00B62BE7"/>
    <w:rsid w:val="00B6332F"/>
    <w:rsid w:val="00B63FE3"/>
    <w:rsid w:val="00B64157"/>
    <w:rsid w:val="00B64C0A"/>
    <w:rsid w:val="00B653B3"/>
    <w:rsid w:val="00B65F4A"/>
    <w:rsid w:val="00B67896"/>
    <w:rsid w:val="00B7166F"/>
    <w:rsid w:val="00B73FDB"/>
    <w:rsid w:val="00B81A32"/>
    <w:rsid w:val="00B8777A"/>
    <w:rsid w:val="00B90A6A"/>
    <w:rsid w:val="00B95A10"/>
    <w:rsid w:val="00B961F2"/>
    <w:rsid w:val="00B9647C"/>
    <w:rsid w:val="00B964F4"/>
    <w:rsid w:val="00B96746"/>
    <w:rsid w:val="00BA34CC"/>
    <w:rsid w:val="00BA3951"/>
    <w:rsid w:val="00BA612E"/>
    <w:rsid w:val="00BB2F01"/>
    <w:rsid w:val="00BB3359"/>
    <w:rsid w:val="00BB4541"/>
    <w:rsid w:val="00BC31AF"/>
    <w:rsid w:val="00BC6A52"/>
    <w:rsid w:val="00BD2423"/>
    <w:rsid w:val="00BD2F8E"/>
    <w:rsid w:val="00BD4376"/>
    <w:rsid w:val="00BE0FBF"/>
    <w:rsid w:val="00BE3415"/>
    <w:rsid w:val="00BE638E"/>
    <w:rsid w:val="00BF2339"/>
    <w:rsid w:val="00BF2D10"/>
    <w:rsid w:val="00BF4F3C"/>
    <w:rsid w:val="00BF6BBD"/>
    <w:rsid w:val="00C002BA"/>
    <w:rsid w:val="00C005D7"/>
    <w:rsid w:val="00C0075F"/>
    <w:rsid w:val="00C0116D"/>
    <w:rsid w:val="00C0525E"/>
    <w:rsid w:val="00C05B3C"/>
    <w:rsid w:val="00C12786"/>
    <w:rsid w:val="00C14D9A"/>
    <w:rsid w:val="00C17508"/>
    <w:rsid w:val="00C2143F"/>
    <w:rsid w:val="00C22ACC"/>
    <w:rsid w:val="00C249C9"/>
    <w:rsid w:val="00C27F6D"/>
    <w:rsid w:val="00C3024F"/>
    <w:rsid w:val="00C3743F"/>
    <w:rsid w:val="00C375CB"/>
    <w:rsid w:val="00C42EEC"/>
    <w:rsid w:val="00C51199"/>
    <w:rsid w:val="00C56C04"/>
    <w:rsid w:val="00C577BE"/>
    <w:rsid w:val="00C60B07"/>
    <w:rsid w:val="00C62C30"/>
    <w:rsid w:val="00C62FBA"/>
    <w:rsid w:val="00C72B29"/>
    <w:rsid w:val="00C77200"/>
    <w:rsid w:val="00C83448"/>
    <w:rsid w:val="00C83817"/>
    <w:rsid w:val="00C84006"/>
    <w:rsid w:val="00C867FB"/>
    <w:rsid w:val="00C9064B"/>
    <w:rsid w:val="00C90BD4"/>
    <w:rsid w:val="00C930E7"/>
    <w:rsid w:val="00C937A4"/>
    <w:rsid w:val="00CA303F"/>
    <w:rsid w:val="00CA5B1C"/>
    <w:rsid w:val="00CB06F2"/>
    <w:rsid w:val="00CB10C9"/>
    <w:rsid w:val="00CB60DD"/>
    <w:rsid w:val="00CC63F7"/>
    <w:rsid w:val="00CC72BB"/>
    <w:rsid w:val="00CD1074"/>
    <w:rsid w:val="00CD2FC9"/>
    <w:rsid w:val="00CD5938"/>
    <w:rsid w:val="00CD7382"/>
    <w:rsid w:val="00CE20DC"/>
    <w:rsid w:val="00CE6D46"/>
    <w:rsid w:val="00CE7FE9"/>
    <w:rsid w:val="00CF092A"/>
    <w:rsid w:val="00CF16B5"/>
    <w:rsid w:val="00CF2B45"/>
    <w:rsid w:val="00CF4A79"/>
    <w:rsid w:val="00CF5903"/>
    <w:rsid w:val="00CF7312"/>
    <w:rsid w:val="00D0578E"/>
    <w:rsid w:val="00D07A1A"/>
    <w:rsid w:val="00D10EEE"/>
    <w:rsid w:val="00D11204"/>
    <w:rsid w:val="00D147C9"/>
    <w:rsid w:val="00D174EF"/>
    <w:rsid w:val="00D27354"/>
    <w:rsid w:val="00D30493"/>
    <w:rsid w:val="00D30671"/>
    <w:rsid w:val="00D3365B"/>
    <w:rsid w:val="00D336B4"/>
    <w:rsid w:val="00D34507"/>
    <w:rsid w:val="00D42A5D"/>
    <w:rsid w:val="00D44A10"/>
    <w:rsid w:val="00D4632C"/>
    <w:rsid w:val="00D46B9E"/>
    <w:rsid w:val="00D5431E"/>
    <w:rsid w:val="00D57427"/>
    <w:rsid w:val="00D636DD"/>
    <w:rsid w:val="00D7193E"/>
    <w:rsid w:val="00D81B93"/>
    <w:rsid w:val="00D81EEF"/>
    <w:rsid w:val="00D83D31"/>
    <w:rsid w:val="00D84048"/>
    <w:rsid w:val="00D84ACC"/>
    <w:rsid w:val="00D9304B"/>
    <w:rsid w:val="00D96E01"/>
    <w:rsid w:val="00D97420"/>
    <w:rsid w:val="00DA21A5"/>
    <w:rsid w:val="00DA6D1F"/>
    <w:rsid w:val="00DB1D28"/>
    <w:rsid w:val="00DB4BAB"/>
    <w:rsid w:val="00DB54BE"/>
    <w:rsid w:val="00DB67A3"/>
    <w:rsid w:val="00DC2158"/>
    <w:rsid w:val="00DC35D9"/>
    <w:rsid w:val="00DC3A6E"/>
    <w:rsid w:val="00DC78B4"/>
    <w:rsid w:val="00DD11D9"/>
    <w:rsid w:val="00DD13B4"/>
    <w:rsid w:val="00DD192A"/>
    <w:rsid w:val="00DD281F"/>
    <w:rsid w:val="00DD3EDD"/>
    <w:rsid w:val="00DD4AF1"/>
    <w:rsid w:val="00DD6F77"/>
    <w:rsid w:val="00DE2C38"/>
    <w:rsid w:val="00DF014A"/>
    <w:rsid w:val="00DF1A98"/>
    <w:rsid w:val="00DF46E0"/>
    <w:rsid w:val="00E01DEC"/>
    <w:rsid w:val="00E04E18"/>
    <w:rsid w:val="00E071F0"/>
    <w:rsid w:val="00E07340"/>
    <w:rsid w:val="00E1442C"/>
    <w:rsid w:val="00E16B3D"/>
    <w:rsid w:val="00E175B8"/>
    <w:rsid w:val="00E21B77"/>
    <w:rsid w:val="00E21C62"/>
    <w:rsid w:val="00E231EA"/>
    <w:rsid w:val="00E243A2"/>
    <w:rsid w:val="00E376FC"/>
    <w:rsid w:val="00E40AD6"/>
    <w:rsid w:val="00E40FDF"/>
    <w:rsid w:val="00E411D5"/>
    <w:rsid w:val="00E41CF0"/>
    <w:rsid w:val="00E425B3"/>
    <w:rsid w:val="00E42B44"/>
    <w:rsid w:val="00E449C1"/>
    <w:rsid w:val="00E45560"/>
    <w:rsid w:val="00E4699B"/>
    <w:rsid w:val="00E5212F"/>
    <w:rsid w:val="00E56662"/>
    <w:rsid w:val="00E64066"/>
    <w:rsid w:val="00E65707"/>
    <w:rsid w:val="00E67BAB"/>
    <w:rsid w:val="00E70B05"/>
    <w:rsid w:val="00E743F6"/>
    <w:rsid w:val="00E840C8"/>
    <w:rsid w:val="00E845C1"/>
    <w:rsid w:val="00E8702B"/>
    <w:rsid w:val="00E902D3"/>
    <w:rsid w:val="00E91509"/>
    <w:rsid w:val="00E9238F"/>
    <w:rsid w:val="00E9349A"/>
    <w:rsid w:val="00EA253A"/>
    <w:rsid w:val="00EA3539"/>
    <w:rsid w:val="00EA493E"/>
    <w:rsid w:val="00EA7896"/>
    <w:rsid w:val="00EB2620"/>
    <w:rsid w:val="00EC0587"/>
    <w:rsid w:val="00EC068F"/>
    <w:rsid w:val="00EC1343"/>
    <w:rsid w:val="00EC142D"/>
    <w:rsid w:val="00EC32D6"/>
    <w:rsid w:val="00EC3462"/>
    <w:rsid w:val="00EC379C"/>
    <w:rsid w:val="00EC5D1D"/>
    <w:rsid w:val="00ED2777"/>
    <w:rsid w:val="00ED3304"/>
    <w:rsid w:val="00ED6942"/>
    <w:rsid w:val="00ED7A39"/>
    <w:rsid w:val="00EE237B"/>
    <w:rsid w:val="00EE50FA"/>
    <w:rsid w:val="00EE6E4D"/>
    <w:rsid w:val="00EF557D"/>
    <w:rsid w:val="00F03667"/>
    <w:rsid w:val="00F05182"/>
    <w:rsid w:val="00F06434"/>
    <w:rsid w:val="00F0657B"/>
    <w:rsid w:val="00F07986"/>
    <w:rsid w:val="00F123C5"/>
    <w:rsid w:val="00F13D5E"/>
    <w:rsid w:val="00F13D97"/>
    <w:rsid w:val="00F2362E"/>
    <w:rsid w:val="00F23672"/>
    <w:rsid w:val="00F25462"/>
    <w:rsid w:val="00F25716"/>
    <w:rsid w:val="00F25F36"/>
    <w:rsid w:val="00F30439"/>
    <w:rsid w:val="00F30925"/>
    <w:rsid w:val="00F363EC"/>
    <w:rsid w:val="00F37AD6"/>
    <w:rsid w:val="00F454C1"/>
    <w:rsid w:val="00F46F9D"/>
    <w:rsid w:val="00F52E37"/>
    <w:rsid w:val="00F54149"/>
    <w:rsid w:val="00F571D6"/>
    <w:rsid w:val="00F574C4"/>
    <w:rsid w:val="00F57663"/>
    <w:rsid w:val="00F57F05"/>
    <w:rsid w:val="00F61B4D"/>
    <w:rsid w:val="00F631F9"/>
    <w:rsid w:val="00F638F8"/>
    <w:rsid w:val="00F65FB3"/>
    <w:rsid w:val="00F66C6A"/>
    <w:rsid w:val="00F71F3F"/>
    <w:rsid w:val="00F737CC"/>
    <w:rsid w:val="00F7385E"/>
    <w:rsid w:val="00F73C6D"/>
    <w:rsid w:val="00F7686A"/>
    <w:rsid w:val="00F849A4"/>
    <w:rsid w:val="00F84F6F"/>
    <w:rsid w:val="00F85AE5"/>
    <w:rsid w:val="00F97739"/>
    <w:rsid w:val="00F97EB2"/>
    <w:rsid w:val="00FA10E3"/>
    <w:rsid w:val="00FA3C9B"/>
    <w:rsid w:val="00FA4A2D"/>
    <w:rsid w:val="00FA5CCD"/>
    <w:rsid w:val="00FA7542"/>
    <w:rsid w:val="00FB0291"/>
    <w:rsid w:val="00FB0D4E"/>
    <w:rsid w:val="00FB3CA9"/>
    <w:rsid w:val="00FB4857"/>
    <w:rsid w:val="00FB5602"/>
    <w:rsid w:val="00FC0B97"/>
    <w:rsid w:val="00FC2C12"/>
    <w:rsid w:val="00FC6CF4"/>
    <w:rsid w:val="00FC7067"/>
    <w:rsid w:val="00FD1206"/>
    <w:rsid w:val="00FD1DE1"/>
    <w:rsid w:val="00FD7516"/>
    <w:rsid w:val="00FD7861"/>
    <w:rsid w:val="00FE070B"/>
    <w:rsid w:val="00FE31BE"/>
    <w:rsid w:val="00FE3BD1"/>
    <w:rsid w:val="00FE4D33"/>
    <w:rsid w:val="00FE6AD9"/>
    <w:rsid w:val="00FF24B5"/>
    <w:rsid w:val="00FF43A2"/>
    <w:rsid w:val="00FF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hapeDefaults>
    <o:shapedefaults v:ext="edit" spidmax="2054"/>
    <o:shapelayout v:ext="edit">
      <o:idmap v:ext="edit" data="1"/>
    </o:shapelayout>
  </w:shapeDefaults>
  <w:decimalSymbol w:val="."/>
  <w:listSeparator w:val=","/>
  <w14:docId w14:val="08838598"/>
  <w15:docId w15:val="{3E41E9BD-E729-423B-A91E-6AD262F1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F060E"/>
    <w:pPr>
      <w:widowControl w:val="0"/>
      <w:wordWrap w:val="0"/>
      <w:autoSpaceDE w:val="0"/>
      <w:autoSpaceDN w:val="0"/>
      <w:spacing w:line="280" w:lineRule="atLeast"/>
      <w:jc w:val="both"/>
    </w:pPr>
    <w:rPr>
      <w:rFonts w:ascii="돋움" w:eastAsia="돋움" w:hAnsi="돋움"/>
      <w:kern w:val="2"/>
      <w:sz w:val="22"/>
      <w:szCs w:val="24"/>
    </w:rPr>
  </w:style>
  <w:style w:type="paragraph" w:styleId="10">
    <w:name w:val="heading 1"/>
    <w:basedOn w:val="a0"/>
    <w:link w:val="1Char"/>
    <w:autoRedefine/>
    <w:qFormat/>
    <w:rsid w:val="000D7EEE"/>
    <w:pPr>
      <w:keepNext/>
      <w:numPr>
        <w:numId w:val="6"/>
      </w:numPr>
      <w:autoSpaceDE/>
      <w:autoSpaceDN/>
      <w:adjustRightInd w:val="0"/>
      <w:spacing w:before="120" w:after="120"/>
      <w:textAlignment w:val="baseline"/>
      <w:outlineLvl w:val="0"/>
    </w:pPr>
    <w:rPr>
      <w:rFonts w:cs="굴림"/>
      <w:b/>
      <w:kern w:val="0"/>
      <w:sz w:val="28"/>
      <w:szCs w:val="26"/>
    </w:rPr>
  </w:style>
  <w:style w:type="paragraph" w:styleId="20">
    <w:name w:val="heading 2"/>
    <w:basedOn w:val="a0"/>
    <w:next w:val="a0"/>
    <w:autoRedefine/>
    <w:qFormat/>
    <w:rsid w:val="00D84048"/>
    <w:pPr>
      <w:keepNext/>
      <w:wordWrap/>
      <w:autoSpaceDE/>
      <w:autoSpaceDN/>
      <w:adjustRightInd w:val="0"/>
      <w:spacing w:line="360" w:lineRule="atLeast"/>
      <w:textAlignment w:val="baseline"/>
      <w:outlineLvl w:val="1"/>
    </w:pPr>
    <w:rPr>
      <w:b/>
      <w:kern w:val="0"/>
      <w:sz w:val="24"/>
      <w:szCs w:val="20"/>
    </w:rPr>
  </w:style>
  <w:style w:type="paragraph" w:styleId="3">
    <w:name w:val="heading 3"/>
    <w:basedOn w:val="a0"/>
    <w:next w:val="a0"/>
    <w:autoRedefine/>
    <w:qFormat/>
    <w:rsid w:val="00563F86"/>
    <w:pPr>
      <w:keepNext/>
      <w:numPr>
        <w:ilvl w:val="2"/>
        <w:numId w:val="1"/>
      </w:numPr>
      <w:wordWrap/>
      <w:autoSpaceDE/>
      <w:autoSpaceDN/>
      <w:adjustRightInd w:val="0"/>
      <w:spacing w:before="120" w:after="120"/>
      <w:ind w:left="0"/>
      <w:textAlignment w:val="baseline"/>
      <w:outlineLvl w:val="2"/>
    </w:pPr>
    <w:rPr>
      <w:rFonts w:hAnsi="Arial"/>
      <w:b/>
      <w:bCs/>
      <w:kern w:val="0"/>
      <w:sz w:val="24"/>
    </w:rPr>
  </w:style>
  <w:style w:type="paragraph" w:styleId="4">
    <w:name w:val="heading 4"/>
    <w:basedOn w:val="a0"/>
    <w:next w:val="a0"/>
    <w:autoRedefine/>
    <w:qFormat/>
    <w:rsid w:val="00B2643D"/>
    <w:pPr>
      <w:keepNext/>
      <w:autoSpaceDE/>
      <w:autoSpaceDN/>
      <w:adjustRightInd w:val="0"/>
      <w:spacing w:before="240" w:after="240" w:line="240" w:lineRule="atLeast"/>
      <w:textAlignment w:val="baseline"/>
      <w:outlineLvl w:val="3"/>
    </w:pPr>
    <w:rPr>
      <w:rFonts w:ascii="바탕체" w:eastAsia="바탕체"/>
      <w:b/>
      <w:kern w:val="0"/>
      <w:szCs w:val="20"/>
    </w:rPr>
  </w:style>
  <w:style w:type="paragraph" w:styleId="5">
    <w:name w:val="heading 5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spacing w:before="240" w:after="240" w:line="240" w:lineRule="atLeast"/>
      <w:textAlignment w:val="baseline"/>
      <w:outlineLvl w:val="4"/>
    </w:pPr>
    <w:rPr>
      <w:rFonts w:ascii="바탕체" w:eastAsia="바탕체" w:hAnsi="Arial"/>
      <w:b/>
      <w:kern w:val="0"/>
      <w:szCs w:val="20"/>
    </w:rPr>
  </w:style>
  <w:style w:type="paragraph" w:styleId="6">
    <w:name w:val="heading 6"/>
    <w:basedOn w:val="a0"/>
    <w:next w:val="a0"/>
    <w:autoRedefine/>
    <w:qFormat/>
    <w:rsid w:val="00B2643D"/>
    <w:pPr>
      <w:keepNext/>
      <w:tabs>
        <w:tab w:val="num" w:pos="1440"/>
      </w:tabs>
      <w:autoSpaceDE/>
      <w:autoSpaceDN/>
      <w:adjustRightInd w:val="0"/>
      <w:textAlignment w:val="baseline"/>
      <w:outlineLvl w:val="5"/>
    </w:pPr>
    <w:rPr>
      <w:rFonts w:ascii="바탕체" w:eastAsia="바탕체"/>
      <w:b/>
      <w:kern w:val="28"/>
      <w:szCs w:val="20"/>
    </w:rPr>
  </w:style>
  <w:style w:type="paragraph" w:styleId="8">
    <w:name w:val="heading 8"/>
    <w:basedOn w:val="a0"/>
    <w:next w:val="a0"/>
    <w:qFormat/>
    <w:rsid w:val="00B2643D"/>
    <w:pPr>
      <w:keepNext/>
      <w:numPr>
        <w:ilvl w:val="7"/>
        <w:numId w:val="2"/>
      </w:numPr>
      <w:autoSpaceDE/>
      <w:autoSpaceDN/>
      <w:adjustRightInd w:val="0"/>
      <w:textAlignment w:val="baseline"/>
      <w:outlineLvl w:val="7"/>
    </w:pPr>
    <w:rPr>
      <w:rFonts w:ascii="바탕체" w:eastAsia="바탕체"/>
      <w:kern w:val="0"/>
      <w:szCs w:val="20"/>
    </w:rPr>
  </w:style>
  <w:style w:type="paragraph" w:styleId="9">
    <w:name w:val="heading 9"/>
    <w:basedOn w:val="a0"/>
    <w:next w:val="a0"/>
    <w:qFormat/>
    <w:rsid w:val="00B2643D"/>
    <w:pPr>
      <w:keepNext/>
      <w:numPr>
        <w:ilvl w:val="8"/>
        <w:numId w:val="2"/>
      </w:numPr>
      <w:autoSpaceDE/>
      <w:autoSpaceDN/>
      <w:adjustRightInd w:val="0"/>
      <w:textAlignment w:val="baseline"/>
      <w:outlineLvl w:val="8"/>
    </w:pPr>
    <w:rPr>
      <w:rFonts w:ascii="바탕체" w:eastAsia="바탕체"/>
      <w:kern w:val="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le">
    <w:name w:val="제개정이력_표_Title"/>
    <w:basedOn w:val="a0"/>
    <w:rsid w:val="00563822"/>
    <w:pPr>
      <w:jc w:val="center"/>
    </w:pPr>
    <w:rPr>
      <w:b/>
      <w:bCs/>
    </w:rPr>
  </w:style>
  <w:style w:type="paragraph" w:styleId="a4">
    <w:name w:val="header"/>
    <w:basedOn w:val="a0"/>
    <w:rsid w:val="00494CAB"/>
    <w:pPr>
      <w:tabs>
        <w:tab w:val="center" w:pos="4252"/>
        <w:tab w:val="right" w:pos="8504"/>
      </w:tabs>
      <w:snapToGrid w:val="0"/>
    </w:pPr>
  </w:style>
  <w:style w:type="character" w:customStyle="1" w:styleId="Title0">
    <w:name w:val="제개정_Title"/>
    <w:rsid w:val="00563822"/>
    <w:rPr>
      <w:rFonts w:ascii="돋움" w:eastAsia="돋움" w:hAnsi="돋움"/>
      <w:b/>
      <w:sz w:val="32"/>
      <w:szCs w:val="32"/>
    </w:rPr>
  </w:style>
  <w:style w:type="paragraph" w:styleId="a5">
    <w:name w:val="footer"/>
    <w:basedOn w:val="a0"/>
    <w:rsid w:val="00CC63F7"/>
    <w:pPr>
      <w:tabs>
        <w:tab w:val="center" w:pos="4252"/>
        <w:tab w:val="right" w:pos="8504"/>
      </w:tabs>
      <w:snapToGrid w:val="0"/>
    </w:pPr>
  </w:style>
  <w:style w:type="paragraph" w:styleId="12">
    <w:name w:val="toc 1"/>
    <w:basedOn w:val="a0"/>
    <w:next w:val="a0"/>
    <w:autoRedefine/>
    <w:uiPriority w:val="39"/>
    <w:rsid w:val="00A669CA"/>
    <w:pPr>
      <w:tabs>
        <w:tab w:val="right" w:leader="dot" w:pos="9628"/>
      </w:tabs>
      <w:spacing w:line="360" w:lineRule="auto"/>
    </w:pPr>
    <w:rPr>
      <w:b/>
      <w:sz w:val="24"/>
    </w:rPr>
  </w:style>
  <w:style w:type="paragraph" w:styleId="21">
    <w:name w:val="toc 2"/>
    <w:basedOn w:val="a0"/>
    <w:next w:val="a0"/>
    <w:autoRedefine/>
    <w:uiPriority w:val="39"/>
    <w:rsid w:val="00A669CA"/>
    <w:pPr>
      <w:spacing w:line="240" w:lineRule="auto"/>
      <w:ind w:leftChars="200" w:left="200"/>
    </w:pPr>
  </w:style>
  <w:style w:type="paragraph" w:styleId="30">
    <w:name w:val="toc 3"/>
    <w:basedOn w:val="a0"/>
    <w:next w:val="a0"/>
    <w:autoRedefine/>
    <w:uiPriority w:val="39"/>
    <w:rsid w:val="00A669CA"/>
    <w:pPr>
      <w:tabs>
        <w:tab w:val="right" w:leader="dot" w:pos="9628"/>
      </w:tabs>
      <w:spacing w:line="240" w:lineRule="auto"/>
      <w:ind w:leftChars="400" w:left="400"/>
    </w:pPr>
    <w:rPr>
      <w:noProof/>
    </w:rPr>
  </w:style>
  <w:style w:type="paragraph" w:customStyle="1" w:styleId="a6">
    <w:name w:val="본문돋움"/>
    <w:basedOn w:val="a7"/>
    <w:rsid w:val="00A4583D"/>
    <w:pPr>
      <w:autoSpaceDE/>
      <w:autoSpaceDN/>
      <w:adjustRightInd w:val="0"/>
      <w:spacing w:line="360" w:lineRule="atLeast"/>
      <w:ind w:left="1440"/>
      <w:textAlignment w:val="baseline"/>
    </w:pPr>
    <w:rPr>
      <w:rFonts w:ascii="Arial" w:hAnsi="Arial"/>
      <w:spacing w:val="-6"/>
      <w:w w:val="95"/>
      <w:kern w:val="0"/>
      <w:szCs w:val="20"/>
    </w:rPr>
  </w:style>
  <w:style w:type="paragraph" w:styleId="a7">
    <w:name w:val="Body Text"/>
    <w:basedOn w:val="a0"/>
    <w:rsid w:val="00A4583D"/>
    <w:pPr>
      <w:spacing w:after="180"/>
    </w:pPr>
  </w:style>
  <w:style w:type="numbering" w:customStyle="1" w:styleId="a">
    <w:name w:val="번호매기기"/>
    <w:basedOn w:val="a3"/>
    <w:rsid w:val="00A4583D"/>
    <w:pPr>
      <w:numPr>
        <w:numId w:val="5"/>
      </w:numPr>
    </w:pPr>
  </w:style>
  <w:style w:type="paragraph" w:customStyle="1" w:styleId="11">
    <w:name w:val="1.1"/>
    <w:basedOn w:val="a0"/>
    <w:next w:val="a0"/>
    <w:rsid w:val="00A4583D"/>
    <w:pPr>
      <w:keepNext/>
      <w:numPr>
        <w:ilvl w:val="1"/>
        <w:numId w:val="3"/>
      </w:numPr>
      <w:wordWrap/>
      <w:autoSpaceDE/>
      <w:autoSpaceDN/>
      <w:adjustRightInd w:val="0"/>
      <w:spacing w:before="120" w:after="120"/>
      <w:contextualSpacing/>
      <w:textAlignment w:val="baseline"/>
      <w:outlineLvl w:val="1"/>
    </w:pPr>
    <w:rPr>
      <w:b/>
      <w:kern w:val="0"/>
      <w:sz w:val="26"/>
      <w:szCs w:val="28"/>
    </w:rPr>
  </w:style>
  <w:style w:type="paragraph" w:customStyle="1" w:styleId="13">
    <w:name w:val="스타일1"/>
    <w:basedOn w:val="a0"/>
    <w:rsid w:val="00EC1343"/>
    <w:pPr>
      <w:spacing w:line="20" w:lineRule="exact"/>
    </w:pPr>
  </w:style>
  <w:style w:type="paragraph" w:customStyle="1" w:styleId="a8">
    <w:name w:val="[표] 제목"/>
    <w:basedOn w:val="a9"/>
    <w:next w:val="a0"/>
    <w:autoRedefine/>
    <w:rsid w:val="00756D33"/>
    <w:pPr>
      <w:widowControl/>
      <w:wordWrap/>
      <w:autoSpaceDE/>
      <w:autoSpaceDN/>
      <w:adjustRightInd w:val="0"/>
      <w:jc w:val="center"/>
      <w:textAlignment w:val="baseline"/>
    </w:pPr>
    <w:rPr>
      <w:kern w:val="0"/>
      <w:sz w:val="20"/>
      <w:szCs w:val="20"/>
    </w:rPr>
  </w:style>
  <w:style w:type="paragraph" w:customStyle="1" w:styleId="aa">
    <w:name w:val="[그림] 제목"/>
    <w:basedOn w:val="a8"/>
    <w:next w:val="a0"/>
    <w:autoRedefine/>
    <w:rsid w:val="00A669CA"/>
    <w:pPr>
      <w:ind w:left="516" w:hanging="232"/>
    </w:pPr>
  </w:style>
  <w:style w:type="paragraph" w:customStyle="1" w:styleId="-11">
    <w:name w:val="표준-(1)자동번호매김(1단계)"/>
    <w:basedOn w:val="a0"/>
    <w:rsid w:val="00660E98"/>
    <w:pPr>
      <w:widowControl/>
      <w:wordWrap/>
      <w:autoSpaceDE/>
      <w:autoSpaceDN/>
      <w:adjustRightInd w:val="0"/>
      <w:ind w:left="1021" w:hanging="851"/>
      <w:textAlignment w:val="baseline"/>
    </w:pPr>
    <w:rPr>
      <w:rFonts w:ascii="바탕체" w:eastAsia="바탕체"/>
      <w:kern w:val="0"/>
      <w:szCs w:val="20"/>
    </w:rPr>
  </w:style>
  <w:style w:type="paragraph" w:styleId="a9">
    <w:name w:val="table of figures"/>
    <w:basedOn w:val="a0"/>
    <w:next w:val="a0"/>
    <w:uiPriority w:val="99"/>
    <w:rsid w:val="00836171"/>
  </w:style>
  <w:style w:type="paragraph" w:customStyle="1" w:styleId="-12">
    <w:name w:val="표준-1)자동번호매김(2단계)"/>
    <w:basedOn w:val="a0"/>
    <w:rsid w:val="00660E98"/>
    <w:pPr>
      <w:wordWrap/>
      <w:spacing w:line="240" w:lineRule="auto"/>
      <w:ind w:left="1247" w:hanging="623"/>
      <w:jc w:val="left"/>
    </w:pPr>
    <w:rPr>
      <w:rFonts w:ascii="바탕체" w:eastAsia="바탕체"/>
      <w:kern w:val="0"/>
      <w:szCs w:val="20"/>
    </w:rPr>
  </w:style>
  <w:style w:type="paragraph" w:customStyle="1" w:styleId="-30">
    <w:name w:val="표준-①자동번호매김(3단계)"/>
    <w:basedOn w:val="a0"/>
    <w:rsid w:val="00660E98"/>
    <w:pPr>
      <w:wordWrap/>
      <w:spacing w:line="240" w:lineRule="auto"/>
      <w:ind w:left="1701" w:hanging="624"/>
      <w:jc w:val="left"/>
    </w:pPr>
    <w:rPr>
      <w:rFonts w:ascii="바탕체" w:eastAsia="바탕체"/>
      <w:kern w:val="0"/>
      <w:szCs w:val="20"/>
    </w:rPr>
  </w:style>
  <w:style w:type="character" w:styleId="ab">
    <w:name w:val="Hyperlink"/>
    <w:uiPriority w:val="99"/>
    <w:rsid w:val="00836171"/>
    <w:rPr>
      <w:color w:val="0000FF"/>
      <w:u w:val="single"/>
    </w:rPr>
  </w:style>
  <w:style w:type="paragraph" w:customStyle="1" w:styleId="42">
    <w:name w:val="스타일 그림 목차 + 앞: 4 글자 내어쓰기:  2 글자"/>
    <w:basedOn w:val="a9"/>
    <w:rsid w:val="00836171"/>
    <w:pPr>
      <w:ind w:left="400"/>
    </w:pPr>
  </w:style>
  <w:style w:type="paragraph" w:customStyle="1" w:styleId="424">
    <w:name w:val="스타일 스타일 그림 목차 + 앞: 4 글자 내어쓰기:  2 글자 + 앞: 4 글자"/>
    <w:basedOn w:val="42"/>
    <w:rsid w:val="00836171"/>
    <w:pPr>
      <w:ind w:left="0"/>
    </w:pPr>
  </w:style>
  <w:style w:type="paragraph" w:customStyle="1" w:styleId="copyright">
    <w:name w:val="copyright문구"/>
    <w:basedOn w:val="a0"/>
    <w:rsid w:val="00836171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/>
      <w:kern w:val="0"/>
      <w:sz w:val="16"/>
      <w:szCs w:val="20"/>
    </w:rPr>
  </w:style>
  <w:style w:type="paragraph" w:customStyle="1" w:styleId="421">
    <w:name w:val="스타일 그림 목차 + 앞: 4 글자 내어쓰기:  2 글자1"/>
    <w:basedOn w:val="a9"/>
    <w:rsid w:val="00836171"/>
    <w:pPr>
      <w:ind w:left="200"/>
    </w:pPr>
  </w:style>
  <w:style w:type="paragraph" w:customStyle="1" w:styleId="40">
    <w:name w:val="스타일 그림 목차 + 앞: 4 글자"/>
    <w:basedOn w:val="a9"/>
    <w:rsid w:val="00836171"/>
  </w:style>
  <w:style w:type="paragraph" w:customStyle="1" w:styleId="ac">
    <w:name w:val="표준(왼쪽)"/>
    <w:basedOn w:val="a0"/>
    <w:rsid w:val="00836171"/>
    <w:pPr>
      <w:widowControl/>
      <w:wordWrap/>
      <w:autoSpaceDE/>
      <w:autoSpaceDN/>
      <w:adjustRightInd w:val="0"/>
      <w:jc w:val="left"/>
      <w:textAlignment w:val="baseline"/>
    </w:pPr>
    <w:rPr>
      <w:rFonts w:ascii="바탕체" w:eastAsia="바탕체"/>
      <w:kern w:val="0"/>
      <w:szCs w:val="20"/>
    </w:rPr>
  </w:style>
  <w:style w:type="paragraph" w:customStyle="1" w:styleId="41">
    <w:name w:val="스타일 그림 목차 + 앞: 4 글자1"/>
    <w:basedOn w:val="a9"/>
    <w:autoRedefine/>
    <w:rsid w:val="00836171"/>
    <w:pPr>
      <w:ind w:leftChars="50" w:left="50"/>
    </w:pPr>
  </w:style>
  <w:style w:type="paragraph" w:customStyle="1" w:styleId="4105">
    <w:name w:val="스타일 스타일 그림 목차 + 앞: 4 글자1 + 앞: 0.5 글자"/>
    <w:basedOn w:val="41"/>
    <w:rsid w:val="00836171"/>
    <w:pPr>
      <w:ind w:leftChars="0" w:left="0" w:rightChars="100" w:right="100"/>
    </w:pPr>
  </w:style>
  <w:style w:type="paragraph" w:customStyle="1" w:styleId="41051">
    <w:name w:val="스타일 스타일 그림 목차 + 앞: 4 글자1 + 앞: 0.5 글자1"/>
    <w:basedOn w:val="41"/>
    <w:rsid w:val="00836171"/>
    <w:pPr>
      <w:ind w:leftChars="0" w:left="0"/>
    </w:pPr>
  </w:style>
  <w:style w:type="character" w:customStyle="1" w:styleId="12pt">
    <w:name w:val="스타일 돋움 12 pt"/>
    <w:rsid w:val="00836171"/>
    <w:rPr>
      <w:rFonts w:ascii="돋움" w:hAnsi="돋움"/>
      <w:sz w:val="22"/>
    </w:rPr>
  </w:style>
  <w:style w:type="paragraph" w:customStyle="1" w:styleId="1">
    <w:name w:val="((1))번호매기기"/>
    <w:basedOn w:val="a0"/>
    <w:rsid w:val="00AB3C45"/>
    <w:pPr>
      <w:numPr>
        <w:numId w:val="11"/>
      </w:numPr>
    </w:pPr>
    <w:rPr>
      <w:sz w:val="20"/>
    </w:rPr>
  </w:style>
  <w:style w:type="paragraph" w:customStyle="1" w:styleId="ad">
    <w:name w:val="머리글(오른쪽)"/>
    <w:basedOn w:val="a4"/>
    <w:rsid w:val="00F66C6A"/>
    <w:pPr>
      <w:widowControl/>
      <w:wordWrap/>
      <w:autoSpaceDE/>
      <w:autoSpaceDN/>
      <w:adjustRightInd w:val="0"/>
      <w:jc w:val="right"/>
      <w:textAlignment w:val="baseline"/>
    </w:pPr>
    <w:rPr>
      <w:rFonts w:ascii="바탕체" w:eastAsia="바탕체" w:hAnsi="Times New Roman"/>
      <w:b/>
      <w:kern w:val="0"/>
      <w:sz w:val="20"/>
      <w:szCs w:val="20"/>
    </w:rPr>
  </w:style>
  <w:style w:type="paragraph" w:customStyle="1" w:styleId="155cm44">
    <w:name w:val="스타일 [그림] 제목 + 앞: 1.55 cm 내어쓰기:  4.4 글자"/>
    <w:basedOn w:val="aa"/>
    <w:rsid w:val="00207AC3"/>
    <w:pPr>
      <w:ind w:left="1320" w:hanging="440"/>
    </w:pPr>
  </w:style>
  <w:style w:type="paragraph" w:customStyle="1" w:styleId="2">
    <w:name w:val="제목2"/>
    <w:basedOn w:val="20"/>
    <w:next w:val="a0"/>
    <w:rsid w:val="00672C20"/>
    <w:pPr>
      <w:numPr>
        <w:ilvl w:val="1"/>
        <w:numId w:val="6"/>
      </w:numPr>
      <w:spacing w:before="120" w:after="120" w:line="280" w:lineRule="atLeast"/>
    </w:pPr>
    <w:rPr>
      <w:sz w:val="26"/>
    </w:rPr>
  </w:style>
  <w:style w:type="paragraph" w:customStyle="1" w:styleId="-1">
    <w:name w:val="표준-글머리(1단계)"/>
    <w:basedOn w:val="a0"/>
    <w:rsid w:val="00785F34"/>
    <w:pPr>
      <w:widowControl/>
      <w:tabs>
        <w:tab w:val="num" w:pos="646"/>
      </w:tabs>
      <w:wordWrap/>
      <w:autoSpaceDE/>
      <w:autoSpaceDN/>
      <w:adjustRightInd w:val="0"/>
      <w:ind w:left="646" w:hanging="362"/>
      <w:textAlignment w:val="baseline"/>
    </w:pPr>
    <w:rPr>
      <w:rFonts w:ascii="바탕체" w:eastAsia="바탕체" w:hAnsi="Times New Roman"/>
      <w:kern w:val="0"/>
      <w:szCs w:val="20"/>
    </w:rPr>
  </w:style>
  <w:style w:type="paragraph" w:customStyle="1" w:styleId="311pt">
    <w:name w:val="스타일 제목 3 + 11 pt"/>
    <w:basedOn w:val="4"/>
    <w:rsid w:val="00317636"/>
  </w:style>
  <w:style w:type="paragraph" w:styleId="43">
    <w:name w:val="toc 4"/>
    <w:basedOn w:val="a0"/>
    <w:next w:val="a0"/>
    <w:autoRedefine/>
    <w:semiHidden/>
    <w:rsid w:val="00134D0C"/>
    <w:pPr>
      <w:spacing w:line="240" w:lineRule="auto"/>
      <w:ind w:leftChars="600" w:left="1275"/>
    </w:pPr>
    <w:rPr>
      <w:rFonts w:ascii="바탕" w:eastAsia="바탕" w:hAnsi="Times New Roman"/>
      <w:sz w:val="20"/>
    </w:rPr>
  </w:style>
  <w:style w:type="paragraph" w:styleId="50">
    <w:name w:val="toc 5"/>
    <w:basedOn w:val="a0"/>
    <w:next w:val="a0"/>
    <w:autoRedefine/>
    <w:semiHidden/>
    <w:rsid w:val="00134D0C"/>
    <w:pPr>
      <w:spacing w:line="240" w:lineRule="auto"/>
      <w:ind w:leftChars="800" w:left="1700"/>
    </w:pPr>
    <w:rPr>
      <w:rFonts w:ascii="바탕" w:eastAsia="바탕" w:hAnsi="Times New Roman"/>
      <w:sz w:val="20"/>
    </w:rPr>
  </w:style>
  <w:style w:type="paragraph" w:styleId="60">
    <w:name w:val="toc 6"/>
    <w:basedOn w:val="a0"/>
    <w:next w:val="a0"/>
    <w:autoRedefine/>
    <w:semiHidden/>
    <w:rsid w:val="00134D0C"/>
    <w:pPr>
      <w:spacing w:line="240" w:lineRule="auto"/>
      <w:ind w:leftChars="1000" w:left="2125"/>
    </w:pPr>
    <w:rPr>
      <w:rFonts w:ascii="바탕" w:eastAsia="바탕" w:hAnsi="Times New Roman"/>
      <w:sz w:val="20"/>
    </w:rPr>
  </w:style>
  <w:style w:type="paragraph" w:styleId="7">
    <w:name w:val="toc 7"/>
    <w:basedOn w:val="a0"/>
    <w:next w:val="a0"/>
    <w:autoRedefine/>
    <w:semiHidden/>
    <w:rsid w:val="00134D0C"/>
    <w:pPr>
      <w:spacing w:line="240" w:lineRule="auto"/>
      <w:ind w:leftChars="1200" w:left="2550"/>
    </w:pPr>
    <w:rPr>
      <w:rFonts w:ascii="바탕" w:eastAsia="바탕" w:hAnsi="Times New Roman"/>
      <w:sz w:val="20"/>
    </w:rPr>
  </w:style>
  <w:style w:type="paragraph" w:styleId="80">
    <w:name w:val="toc 8"/>
    <w:basedOn w:val="a0"/>
    <w:next w:val="a0"/>
    <w:autoRedefine/>
    <w:semiHidden/>
    <w:rsid w:val="00134D0C"/>
    <w:pPr>
      <w:spacing w:line="240" w:lineRule="auto"/>
      <w:ind w:leftChars="1400" w:left="2975"/>
    </w:pPr>
    <w:rPr>
      <w:rFonts w:ascii="바탕" w:eastAsia="바탕" w:hAnsi="Times New Roman"/>
      <w:sz w:val="20"/>
    </w:rPr>
  </w:style>
  <w:style w:type="paragraph" w:styleId="90">
    <w:name w:val="toc 9"/>
    <w:basedOn w:val="a0"/>
    <w:next w:val="a0"/>
    <w:autoRedefine/>
    <w:semiHidden/>
    <w:rsid w:val="00134D0C"/>
    <w:pPr>
      <w:spacing w:line="240" w:lineRule="auto"/>
      <w:ind w:leftChars="1600" w:left="3400"/>
    </w:pPr>
    <w:rPr>
      <w:rFonts w:ascii="바탕" w:eastAsia="바탕" w:hAnsi="Times New Roman"/>
      <w:sz w:val="20"/>
    </w:rPr>
  </w:style>
  <w:style w:type="paragraph" w:customStyle="1" w:styleId="ae">
    <w:name w:val="표준(가운데)"/>
    <w:basedOn w:val="ac"/>
    <w:rsid w:val="00E9238F"/>
    <w:pPr>
      <w:jc w:val="center"/>
    </w:pPr>
    <w:rPr>
      <w:rFonts w:hAnsi="Times New Roman"/>
    </w:rPr>
  </w:style>
  <w:style w:type="paragraph" w:styleId="af">
    <w:name w:val="Balloon Text"/>
    <w:basedOn w:val="a0"/>
    <w:link w:val="Char"/>
    <w:rsid w:val="00D84ACC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f"/>
    <w:rsid w:val="00D84ACC"/>
    <w:rPr>
      <w:rFonts w:ascii="맑은 고딕" w:eastAsia="맑은 고딕" w:hAnsi="맑은 고딕" w:cs="Times New Roman"/>
      <w:kern w:val="2"/>
      <w:sz w:val="18"/>
      <w:szCs w:val="18"/>
    </w:rPr>
  </w:style>
  <w:style w:type="paragraph" w:customStyle="1" w:styleId="af0">
    <w:name w:val="표의 제목행"/>
    <w:basedOn w:val="a0"/>
    <w:rsid w:val="00793A9C"/>
    <w:pPr>
      <w:widowControl/>
      <w:wordWrap/>
      <w:autoSpaceDE/>
      <w:autoSpaceDN/>
      <w:adjustRightInd w:val="0"/>
      <w:jc w:val="center"/>
      <w:textAlignment w:val="baseline"/>
    </w:pPr>
    <w:rPr>
      <w:rFonts w:ascii="바탕체" w:eastAsia="바탕체" w:hAnsi="Times New Roman"/>
      <w:b/>
      <w:kern w:val="0"/>
      <w:szCs w:val="20"/>
    </w:rPr>
  </w:style>
  <w:style w:type="paragraph" w:customStyle="1" w:styleId="-3">
    <w:name w:val="표준-글머리(3단계)"/>
    <w:basedOn w:val="a0"/>
    <w:rsid w:val="00793A9C"/>
    <w:pPr>
      <w:numPr>
        <w:numId w:val="14"/>
      </w:numPr>
      <w:wordWrap/>
      <w:spacing w:line="240" w:lineRule="auto"/>
    </w:pPr>
    <w:rPr>
      <w:rFonts w:ascii="바탕체" w:eastAsia="바탕체" w:hAnsi="Times New Roman"/>
      <w:kern w:val="0"/>
      <w:szCs w:val="20"/>
    </w:rPr>
  </w:style>
  <w:style w:type="table" w:styleId="af1">
    <w:name w:val="Table Grid"/>
    <w:basedOn w:val="a2"/>
    <w:uiPriority w:val="39"/>
    <w:rsid w:val="003377E6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0"/>
    <w:rsid w:val="00DD192A"/>
    <w:rPr>
      <w:rFonts w:ascii="돋움" w:eastAsia="돋움" w:hAnsi="돋움" w:cs="굴림"/>
      <w:b/>
      <w:sz w:val="28"/>
      <w:szCs w:val="26"/>
    </w:rPr>
  </w:style>
  <w:style w:type="paragraph" w:styleId="af2">
    <w:name w:val="List Paragraph"/>
    <w:basedOn w:val="a0"/>
    <w:uiPriority w:val="34"/>
    <w:qFormat/>
    <w:rsid w:val="008F060E"/>
    <w:pPr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39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8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824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60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1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3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960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51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05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2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1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39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9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4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0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4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hwang\My%20Documents\01%20&#54408;&#51656;&#54785;&#49888;&#54876;&#46041;\00.%20&#51064;&#54532;&#46972;&#49444;&#52824;&#49457;&#44277;&#49324;%20&#54408;&#51656;&#44288;&#47532;&#48169;&#50504;\02.%20U-&#51064;&#54532;&#46972;%20&#44277;&#51221;&#44060;&#49440;\&#44592;&#48376;&#53596;&#54540;&#47551;\&#51208;&#52264;&#49436;&#53596;&#54540;&#47551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etaDocumentWS" ma:contentTypeID="0x01010002328573F07347D9A7800BDA19699CC2000B0FA4A70B396243A68979AEF677E774" ma:contentTypeVersion="0" ma:contentTypeDescription="Metadata Content Type(Workshare)" ma:contentTypeScope="" ma:versionID="d333092fcb17c7757edfd06fba4ba4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6142cc285753f069fe6237cbe592e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0D1F3-82BE-4E19-BF74-21D70CB704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AEFEC57-8CF2-4D40-B6F0-09F400CE5D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AA5868-D58C-44AE-A6CE-64DD82D7BA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EF7FFD5-1B18-4C01-9D0B-80D33937B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절차서템플릿.dot</Template>
  <TotalTime>1111</TotalTime>
  <Pages>1</Pages>
  <Words>1104</Words>
  <Characters>6295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HICT_FSO_QLT_I01_콜상담시스템_운영매뉴얼(Rev2)_금융ITO.docx</vt:lpstr>
    </vt:vector>
  </TitlesOfParts>
  <Company/>
  <LinksUpToDate>false</LinksUpToDate>
  <CharactersWithSpaces>7385</CharactersWithSpaces>
  <SharedDoc>false</SharedDoc>
  <HLinks>
    <vt:vector size="402" baseType="variant">
      <vt:variant>
        <vt:i4>2031677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_Toc379468136</vt:lpwstr>
      </vt:variant>
      <vt:variant>
        <vt:i4>2031677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_Toc379468135</vt:lpwstr>
      </vt:variant>
      <vt:variant>
        <vt:i4>2031677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_Toc379468134</vt:lpwstr>
      </vt:variant>
      <vt:variant>
        <vt:i4>2031677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_Toc379468133</vt:lpwstr>
      </vt:variant>
      <vt:variant>
        <vt:i4>2031677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_Toc379468132</vt:lpwstr>
      </vt:variant>
      <vt:variant>
        <vt:i4>2031677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_Toc379468131</vt:lpwstr>
      </vt:variant>
      <vt:variant>
        <vt:i4>2031677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_Toc379468130</vt:lpwstr>
      </vt:variant>
      <vt:variant>
        <vt:i4>1966141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_Toc379468129</vt:lpwstr>
      </vt:variant>
      <vt:variant>
        <vt:i4>1966141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_Toc379468128</vt:lpwstr>
      </vt:variant>
      <vt:variant>
        <vt:i4>1966141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_Toc379468127</vt:lpwstr>
      </vt:variant>
      <vt:variant>
        <vt:i4>1966141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_Toc379468126</vt:lpwstr>
      </vt:variant>
      <vt:variant>
        <vt:i4>1507391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_Toc379306520</vt:lpwstr>
      </vt:variant>
      <vt:variant>
        <vt:i4>1310783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_Toc379306519</vt:lpwstr>
      </vt:variant>
      <vt:variant>
        <vt:i4>1966141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_Toc379468125</vt:lpwstr>
      </vt:variant>
      <vt:variant>
        <vt:i4>1966141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_Toc379468124</vt:lpwstr>
      </vt:variant>
      <vt:variant>
        <vt:i4>1966141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_Toc379468123</vt:lpwstr>
      </vt:variant>
      <vt:variant>
        <vt:i4>1966141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_Toc379468122</vt:lpwstr>
      </vt:variant>
      <vt:variant>
        <vt:i4>1966141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_Toc379468121</vt:lpwstr>
      </vt:variant>
      <vt:variant>
        <vt:i4>1966141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_Toc379468120</vt:lpwstr>
      </vt:variant>
      <vt:variant>
        <vt:i4>1900605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_Toc379468119</vt:lpwstr>
      </vt:variant>
      <vt:variant>
        <vt:i4>1900605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_Toc379468118</vt:lpwstr>
      </vt:variant>
      <vt:variant>
        <vt:i4>1900605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_Toc379468117</vt:lpwstr>
      </vt:variant>
      <vt:variant>
        <vt:i4>1900605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_Toc379468116</vt:lpwstr>
      </vt:variant>
      <vt:variant>
        <vt:i4>1900605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_Toc379468115</vt:lpwstr>
      </vt:variant>
      <vt:variant>
        <vt:i4>1900605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_Toc379468114</vt:lpwstr>
      </vt:variant>
      <vt:variant>
        <vt:i4>1900605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_Toc379468113</vt:lpwstr>
      </vt:variant>
      <vt:variant>
        <vt:i4>1900605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_Toc379468112</vt:lpwstr>
      </vt:variant>
      <vt:variant>
        <vt:i4>1900605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_Toc379468111</vt:lpwstr>
      </vt:variant>
      <vt:variant>
        <vt:i4>1900605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_Toc379468110</vt:lpwstr>
      </vt:variant>
      <vt:variant>
        <vt:i4>1835069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_Toc379468109</vt:lpwstr>
      </vt:variant>
      <vt:variant>
        <vt:i4>1835069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_Toc379468108</vt:lpwstr>
      </vt:variant>
      <vt:variant>
        <vt:i4>1835069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_Toc379468107</vt:lpwstr>
      </vt:variant>
      <vt:variant>
        <vt:i4>1835069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_Toc379468106</vt:lpwstr>
      </vt:variant>
      <vt:variant>
        <vt:i4>1835069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_Toc379468105</vt:lpwstr>
      </vt:variant>
      <vt:variant>
        <vt:i4>1835069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_Toc379468104</vt:lpwstr>
      </vt:variant>
      <vt:variant>
        <vt:i4>1835069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_Toc379468103</vt:lpwstr>
      </vt:variant>
      <vt:variant>
        <vt:i4>1835069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_Toc379468102</vt:lpwstr>
      </vt:variant>
      <vt:variant>
        <vt:i4>1835069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_Toc379468101</vt:lpwstr>
      </vt:variant>
      <vt:variant>
        <vt:i4>1835069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_Toc379468100</vt:lpwstr>
      </vt:variant>
      <vt:variant>
        <vt:i4>1376316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_Toc379468099</vt:lpwstr>
      </vt:variant>
      <vt:variant>
        <vt:i4>1376316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_Toc379468098</vt:lpwstr>
      </vt:variant>
      <vt:variant>
        <vt:i4>1376316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_Toc379468097</vt:lpwstr>
      </vt:variant>
      <vt:variant>
        <vt:i4>1376316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_Toc379468096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_Toc379468095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_Toc379468094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_Toc379468093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_Toc379468092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_Toc379468091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_Toc379468090</vt:lpwstr>
      </vt:variant>
      <vt:variant>
        <vt:i4>1310780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_Toc379468089</vt:lpwstr>
      </vt:variant>
      <vt:variant>
        <vt:i4>1310780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_Toc379468088</vt:lpwstr>
      </vt:variant>
      <vt:variant>
        <vt:i4>1310780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_Toc379468087</vt:lpwstr>
      </vt:variant>
      <vt:variant>
        <vt:i4>1310780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_Toc379468086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_Toc379468085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_Toc379468084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_Toc379468083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_Toc379468082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_Toc379468081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_Toc379468080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_Toc379468079</vt:lpwstr>
      </vt:variant>
      <vt:variant>
        <vt:i4>1769532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_Toc379468078</vt:lpwstr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_Toc379468077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_Toc379468076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_Toc379468075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_Toc379468074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_Toc379468073</vt:lpwstr>
      </vt:variant>
      <vt:variant>
        <vt:i4>1769532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_Toc379468072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HICT_FSO_QLT_I01_콜상담시스템_운영매뉴얼(Rev2)_금융ITO.docx</dc:title>
  <dc:subject/>
  <dc:creator>shhwang</dc:creator>
  <cp:keywords/>
  <cp:lastModifiedBy>김태헌</cp:lastModifiedBy>
  <cp:revision>93</cp:revision>
  <cp:lastPrinted>2014-02-06T07:23:00Z</cp:lastPrinted>
  <dcterms:created xsi:type="dcterms:W3CDTF">2026-02-23T10:20:00Z</dcterms:created>
  <dcterms:modified xsi:type="dcterms:W3CDTF">2026-04-30T05:58:00Z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da225b28-42c0-42b0-a883-5d6d5dc1866b</vt:lpwstr>
  </property>
  <property fmtid="{D5CDD505-2E9C-101B-9397-08002B2CF9AE}" pid="3" name="ContentTypeId">
    <vt:lpwstr>0x01010002328573F07347D9A7800BDA19699CC2000B0FA4A70B396243A68979AEF677E774</vt:lpwstr>
  </property>
  <property fmtid="{D5CDD505-2E9C-101B-9397-08002B2CF9AE}" pid="4" name="HSNC_PaperType">
    <vt:lpwstr>G</vt:lpwstr>
  </property>
  <property fmtid="{D5CDD505-2E9C-101B-9397-08002B2CF9AE}" pid="5" name="HSNC_ProductYN">
    <vt:lpwstr>N</vt:lpwstr>
  </property>
  <property fmtid="{D5CDD505-2E9C-101B-9397-08002B2CF9AE}" pid="6" name="HSNC_NasYN">
    <vt:lpwstr>N</vt:lpwstr>
  </property>
  <property fmtid="{D5CDD505-2E9C-101B-9397-08002B2CF9AE}" pid="7" name="HSNC_CLVS_GROUP_KBN">
    <vt:lpwstr>COLA</vt:lpwstr>
  </property>
  <property fmtid="{D5CDD505-2E9C-101B-9397-08002B2CF9AE}" pid="8" name="HSNC_ParentSystem">
    <vt:lpwstr>C3</vt:lpwstr>
  </property>
  <property fmtid="{D5CDD505-2E9C-101B-9397-08002B2CF9AE}" pid="9" name="DRMSecurityInfo">
    <vt:lpwstr/>
  </property>
  <property fmtid="{D5CDD505-2E9C-101B-9397-08002B2CF9AE}" pid="10" name="HSNC_PublicYN">
    <vt:lpwstr>N</vt:lpwstr>
  </property>
  <property fmtid="{D5CDD505-2E9C-101B-9397-08002B2CF9AE}" pid="11" name="HSNC_DocID">
    <vt:lpwstr>1598175d09cb4ccaa5aa59e5f352a5d3</vt:lpwstr>
  </property>
  <property fmtid="{D5CDD505-2E9C-101B-9397-08002B2CF9AE}" pid="12" name="HSNC_DisplayFileName">
    <vt:lpwstr>HICT_FSO_QLT_I01_콜상담시스템_운영매뉴얼(Rev2)_금융ITO.docx</vt:lpwstr>
  </property>
</Properties>
</file>